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5EB91" w14:textId="77777777" w:rsidR="00000000" w:rsidRDefault="00D86CDB">
      <w:pPr>
        <w:jc w:val="center"/>
        <w:rPr>
          <w:sz w:val="40"/>
        </w:rPr>
      </w:pPr>
      <w:r>
        <w:rPr>
          <w:sz w:val="40"/>
        </w:rPr>
        <w:t>ВНУТРЕННИЙ ПРЕДИКТОР СССР</w:t>
      </w:r>
    </w:p>
    <w:p w14:paraId="72FB0412" w14:textId="77777777" w:rsidR="00000000" w:rsidRDefault="00D86CDB">
      <w:pPr>
        <w:pStyle w:val="af2"/>
        <w:spacing w:before="240"/>
      </w:pPr>
      <w:r>
        <w:rPr>
          <w:rFonts w:ascii="Decor Cyr" w:hAnsi="Decor Cyr"/>
          <w:b/>
          <w:i w:val="0"/>
          <w:sz w:val="28"/>
        </w:rPr>
        <w:t>200-летию со дня рождения А.С.Пушкина посвящается</w:t>
      </w:r>
    </w:p>
    <w:p w14:paraId="22D8240C" w14:textId="77777777" w:rsidR="00000000" w:rsidRDefault="00D86CDB">
      <w:pPr>
        <w:pStyle w:val="aa"/>
        <w:rPr>
          <w:rFonts w:ascii="Izhitsa" w:hAnsi="Izhitsa"/>
        </w:rPr>
      </w:pPr>
      <w:r>
        <w:rPr>
          <w:rFonts w:ascii="Izhitsa" w:hAnsi="Izhitsa"/>
        </w:rPr>
        <w:object w:dxaOrig="6315" w:dyaOrig="3349" w14:anchorId="2B4A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167.25pt" o:ole="">
            <v:imagedata r:id="rId8" o:title=""/>
          </v:shape>
          <o:OLEObject Type="Embed" ProgID="Unknown" ShapeID="_x0000_i1025" DrawAspect="Content" ObjectID="_1745059324" r:id="rId9">
            <o:FieldCodes>\s</o:FieldCodes>
          </o:OLEObject>
        </w:object>
      </w:r>
      <w:r>
        <w:rPr>
          <w:rFonts w:ascii="Izhitsa" w:hAnsi="Izhitsa"/>
        </w:rPr>
        <w:t xml:space="preserve"> </w:t>
      </w:r>
    </w:p>
    <w:p w14:paraId="58EB9D6D" w14:textId="7AD0B82F" w:rsidR="00000000" w:rsidRDefault="00847DA9">
      <w:pPr>
        <w:pStyle w:val="a9"/>
      </w:pPr>
      <w:r>
        <w:rPr>
          <w:noProof/>
        </w:rPr>
        <w:drawing>
          <wp:inline distT="0" distB="0" distL="0" distR="0" wp14:anchorId="66CF8BA5" wp14:editId="008EA15A">
            <wp:extent cx="1571625" cy="172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1625" cy="1724025"/>
                    </a:xfrm>
                    <a:prstGeom prst="rect">
                      <a:avLst/>
                    </a:prstGeom>
                    <a:noFill/>
                    <a:ln>
                      <a:noFill/>
                    </a:ln>
                  </pic:spPr>
                </pic:pic>
              </a:graphicData>
            </a:graphic>
          </wp:inline>
        </w:drawing>
      </w:r>
    </w:p>
    <w:p w14:paraId="620339DC" w14:textId="77777777" w:rsidR="00000000" w:rsidRDefault="00D86CDB">
      <w:pPr>
        <w:pStyle w:val="af0"/>
        <w:suppressAutoHyphens/>
        <w:jc w:val="center"/>
      </w:pPr>
      <w:r>
        <w:t xml:space="preserve">Развитие и становление государственности народа русского и народов СССР в глобальном историческом процессе, изложенное </w:t>
      </w:r>
      <w:r>
        <w:br/>
        <w:t>в системе образов Первого Поэта Росс</w:t>
      </w:r>
      <w:r>
        <w:t>ии А.С.Пушкина.</w:t>
      </w:r>
    </w:p>
    <w:p w14:paraId="30CF8FE7" w14:textId="77777777" w:rsidR="00000000" w:rsidRDefault="00D86CDB">
      <w:pPr>
        <w:pStyle w:val="a9"/>
        <w:rPr>
          <w:b/>
          <w:sz w:val="28"/>
        </w:rPr>
      </w:pPr>
      <w:r>
        <w:rPr>
          <w:b/>
          <w:sz w:val="28"/>
        </w:rPr>
        <w:t>Санкт-Петербург</w:t>
      </w:r>
      <w:r>
        <w:rPr>
          <w:b/>
          <w:sz w:val="28"/>
        </w:rPr>
        <w:br/>
        <w:t>1999 г.</w:t>
      </w:r>
    </w:p>
    <w:p w14:paraId="25D068BC" w14:textId="77777777" w:rsidR="00000000" w:rsidRDefault="00D86CDB">
      <w:pPr>
        <w:jc w:val="center"/>
        <w:rPr>
          <w:b/>
          <w:sz w:val="32"/>
        </w:rPr>
      </w:pPr>
      <w:r>
        <w:br w:type="page"/>
      </w:r>
      <w:r>
        <w:rPr>
          <w:b/>
          <w:sz w:val="32"/>
        </w:rPr>
        <w:lastRenderedPageBreak/>
        <w:t>Страница, зарезервированная для выходных типографских данных</w:t>
      </w:r>
    </w:p>
    <w:p w14:paraId="474EC9A4" w14:textId="797E1742" w:rsidR="005D48DB" w:rsidRDefault="00D86CDB">
      <w:pPr>
        <w:pStyle w:val="Copyright"/>
        <w:jc w:val="both"/>
      </w:pPr>
      <w:r>
        <w:t xml:space="preserve">© Публикуемые материалы являются достоянием Русской культуры, по какой причине никто не обладает в отношении них персональными авторскими правами. В случае </w:t>
      </w:r>
      <w:r>
        <w:rPr>
          <w:i/>
        </w:rPr>
        <w:t>присвоения себе в установленном законом порядке</w:t>
      </w:r>
      <w:r>
        <w:t xml:space="preserve"> авторских прав юридическим или физическим лицом, совершивший это столкнется с воздаянием за воровство, выражающемся в неприятной “мистике”, выходящей за пределы юриспруденции. Тем не менее, каждый желающий </w:t>
      </w:r>
      <w:r>
        <w:t xml:space="preserve">имеет полное право, исходя из свойственного ему понимания </w:t>
      </w:r>
      <w:r>
        <w:rPr>
          <w:i/>
        </w:rPr>
        <w:t>общественной пользы</w:t>
      </w:r>
      <w:r>
        <w:t>, копировать и тиражировать,</w:t>
      </w:r>
      <w:r>
        <w:rPr>
          <w:i/>
        </w:rPr>
        <w:t xml:space="preserve"> в том числе с коммерческими целями</w:t>
      </w:r>
      <w:r>
        <w:t>, настоящие материалы в полном объеме или фрагментарно всеми доступными ему средствами. Использующий настоящие материалы в своей деятельности, при фрагментарном их цитировании, либо же при ссылках на них, принимает на себя персональную ответственность, и в случае порождения им смыслового контекста, извращающего смысл</w:t>
      </w:r>
      <w:r>
        <w:rPr>
          <w:i/>
        </w:rPr>
        <w:t xml:space="preserve"> настоящих материалов, как целостности</w:t>
      </w:r>
      <w:r>
        <w:t>, он имеет шансы</w:t>
      </w:r>
      <w:r>
        <w:t xml:space="preserve"> столкнуться с “мистическим”, внеюридическим воздаянием</w:t>
      </w:r>
      <w:r w:rsidR="005D48DB" w:rsidRPr="005D48DB">
        <w:rPr>
          <w:vertAlign w:val="superscript"/>
        </w:rPr>
        <w:t>[I]</w:t>
      </w:r>
      <w:r w:rsidR="005D48DB">
        <w:t xml:space="preserve">. </w:t>
      </w:r>
    </w:p>
    <w:p w14:paraId="349A6E26" w14:textId="77777777" w:rsidR="005D48DB" w:rsidRDefault="005D48DB">
      <w:pPr>
        <w:pStyle w:val="EndnoteText"/>
      </w:pPr>
    </w:p>
    <w:p w14:paraId="23806BEB" w14:textId="77777777" w:rsidR="005D48DB" w:rsidRDefault="005D48DB">
      <w:pPr>
        <w:pStyle w:val="af3"/>
      </w:pPr>
    </w:p>
    <w:p w14:paraId="10B8CE1F" w14:textId="77777777" w:rsidR="005D48DB" w:rsidRDefault="005D48DB">
      <w:pPr>
        <w:pStyle w:val="af2"/>
      </w:pPr>
    </w:p>
    <w:p w14:paraId="1CC83423" w14:textId="77777777" w:rsidR="005D48DB" w:rsidRDefault="005D48DB"/>
    <w:p w14:paraId="4784D105" w14:textId="77777777" w:rsidR="005D48DB" w:rsidRDefault="005D48DB">
      <w:pPr>
        <w:sectPr w:rsidR="005D48DB">
          <w:headerReference w:type="even" r:id="rId11"/>
          <w:headerReference w:type="default" r:id="rId12"/>
          <w:footerReference w:type="even" r:id="rId13"/>
          <w:footerReference w:type="default" r:id="rId14"/>
          <w:headerReference w:type="first" r:id="rId15"/>
          <w:footerReference w:type="first" r:id="rId16"/>
          <w:footnotePr>
            <w:numRestart w:val="eachPage"/>
          </w:footnotePr>
          <w:pgSz w:w="16840" w:h="11907" w:orient="landscape" w:code="9"/>
          <w:pgMar w:top="851" w:right="851" w:bottom="851" w:left="9667" w:header="680" w:footer="680" w:gutter="0"/>
          <w:cols w:space="720"/>
          <w:titlePg/>
        </w:sectPr>
      </w:pPr>
    </w:p>
    <w:p w14:paraId="4D539065" w14:textId="77777777" w:rsidR="005D48DB" w:rsidRDefault="005D48DB">
      <w:pPr>
        <w:jc w:val="center"/>
        <w:rPr>
          <w:b/>
          <w:sz w:val="28"/>
        </w:rPr>
      </w:pPr>
      <w:r>
        <w:rPr>
          <w:b/>
          <w:sz w:val="28"/>
        </w:rPr>
        <w:lastRenderedPageBreak/>
        <w:t>Оглавление</w:t>
      </w:r>
    </w:p>
    <w:p w14:paraId="19D75BE5" w14:textId="77777777" w:rsidR="005D48DB" w:rsidRDefault="005D48DB">
      <w:pPr>
        <w:pStyle w:val="TOC2"/>
        <w:rPr>
          <w:noProof/>
        </w:rPr>
      </w:pPr>
      <w:r>
        <w:fldChar w:fldCharType="begin"/>
      </w:r>
      <w:r>
        <w:instrText xml:space="preserve"> TOC \o "1-3" </w:instrText>
      </w:r>
      <w:r>
        <w:fldChar w:fldCharType="separate"/>
      </w:r>
      <w:r>
        <w:rPr>
          <w:noProof/>
        </w:rPr>
        <w:t>Внутренний Предиктор СССР:  пояснение принятой терминологии</w:t>
      </w:r>
      <w:r>
        <w:rPr>
          <w:noProof/>
        </w:rPr>
        <w:tab/>
      </w:r>
      <w:r>
        <w:rPr>
          <w:noProof/>
        </w:rPr>
        <w:fldChar w:fldCharType="begin"/>
      </w:r>
      <w:r>
        <w:rPr>
          <w:noProof/>
        </w:rPr>
        <w:instrText xml:space="preserve"> GOTOBUTTON _Toc450574835  </w:instrText>
      </w:r>
      <w:r>
        <w:rPr>
          <w:noProof/>
        </w:rPr>
        <w:fldChar w:fldCharType="begin"/>
      </w:r>
      <w:r>
        <w:rPr>
          <w:noProof/>
        </w:rPr>
        <w:instrText xml:space="preserve"> PAGEREF _Toc450574835 </w:instrText>
      </w:r>
      <w:r>
        <w:rPr>
          <w:noProof/>
        </w:rPr>
        <w:fldChar w:fldCharType="separate"/>
      </w:r>
      <w:r>
        <w:rPr>
          <w:noProof/>
        </w:rPr>
        <w:instrText>5</w:instrText>
      </w:r>
      <w:r>
        <w:rPr>
          <w:noProof/>
        </w:rPr>
        <w:fldChar w:fldCharType="end"/>
      </w:r>
      <w:r>
        <w:rPr>
          <w:noProof/>
        </w:rPr>
        <w:fldChar w:fldCharType="end"/>
      </w:r>
    </w:p>
    <w:p w14:paraId="75ED1490" w14:textId="77777777" w:rsidR="005D48DB" w:rsidRDefault="005D48DB">
      <w:pPr>
        <w:pStyle w:val="TOC1"/>
        <w:rPr>
          <w:noProof/>
        </w:rPr>
      </w:pPr>
      <w:r>
        <w:rPr>
          <w:noProof/>
        </w:rPr>
        <w:t>Вместо эпиграфа</w:t>
      </w:r>
      <w:r>
        <w:rPr>
          <w:noProof/>
        </w:rPr>
        <w:tab/>
      </w:r>
      <w:r>
        <w:rPr>
          <w:noProof/>
        </w:rPr>
        <w:fldChar w:fldCharType="begin"/>
      </w:r>
      <w:r>
        <w:rPr>
          <w:noProof/>
        </w:rPr>
        <w:instrText xml:space="preserve"> GOTOBUTTON _Toc450574836  </w:instrText>
      </w:r>
      <w:r>
        <w:rPr>
          <w:noProof/>
        </w:rPr>
        <w:fldChar w:fldCharType="begin"/>
      </w:r>
      <w:r>
        <w:rPr>
          <w:noProof/>
        </w:rPr>
        <w:instrText xml:space="preserve"> PAGEREF _Toc450574836 </w:instrText>
      </w:r>
      <w:r>
        <w:rPr>
          <w:noProof/>
        </w:rPr>
        <w:fldChar w:fldCharType="separate"/>
      </w:r>
      <w:r>
        <w:rPr>
          <w:noProof/>
        </w:rPr>
        <w:instrText>8</w:instrText>
      </w:r>
      <w:r>
        <w:rPr>
          <w:noProof/>
        </w:rPr>
        <w:fldChar w:fldCharType="end"/>
      </w:r>
      <w:r>
        <w:rPr>
          <w:noProof/>
        </w:rPr>
        <w:fldChar w:fldCharType="end"/>
      </w:r>
    </w:p>
    <w:p w14:paraId="233AD73E" w14:textId="77777777" w:rsidR="005D48DB" w:rsidRDefault="005D48DB">
      <w:pPr>
        <w:pStyle w:val="TOC1"/>
        <w:rPr>
          <w:noProof/>
        </w:rPr>
      </w:pPr>
      <w:r>
        <w:rPr>
          <w:noProof/>
        </w:rPr>
        <w:t>ВВЕДЕHИЕ</w:t>
      </w:r>
      <w:r>
        <w:rPr>
          <w:noProof/>
        </w:rPr>
        <w:tab/>
      </w:r>
      <w:r>
        <w:rPr>
          <w:noProof/>
        </w:rPr>
        <w:fldChar w:fldCharType="begin"/>
      </w:r>
      <w:r>
        <w:rPr>
          <w:noProof/>
        </w:rPr>
        <w:instrText xml:space="preserve"> GOTOBUTTON _Toc450574837  </w:instrText>
      </w:r>
      <w:r>
        <w:rPr>
          <w:noProof/>
        </w:rPr>
        <w:fldChar w:fldCharType="begin"/>
      </w:r>
      <w:r>
        <w:rPr>
          <w:noProof/>
        </w:rPr>
        <w:instrText xml:space="preserve"> PAGEREF _Toc450574837 </w:instrText>
      </w:r>
      <w:r>
        <w:rPr>
          <w:noProof/>
        </w:rPr>
        <w:fldChar w:fldCharType="separate"/>
      </w:r>
      <w:r>
        <w:rPr>
          <w:noProof/>
        </w:rPr>
        <w:instrText>10</w:instrText>
      </w:r>
      <w:r>
        <w:rPr>
          <w:noProof/>
        </w:rPr>
        <w:fldChar w:fldCharType="end"/>
      </w:r>
      <w:r>
        <w:rPr>
          <w:noProof/>
        </w:rPr>
        <w:fldChar w:fldCharType="end"/>
      </w:r>
    </w:p>
    <w:p w14:paraId="236033FA" w14:textId="77777777" w:rsidR="005D48DB" w:rsidRDefault="005D48DB">
      <w:pPr>
        <w:pStyle w:val="TOC3"/>
        <w:rPr>
          <w:noProof/>
        </w:rPr>
      </w:pPr>
      <w:r>
        <w:rPr>
          <w:noProof/>
        </w:rPr>
        <w:t>Сапожник</w:t>
      </w:r>
      <w:r>
        <w:rPr>
          <w:noProof/>
        </w:rPr>
        <w:tab/>
      </w:r>
      <w:r>
        <w:rPr>
          <w:noProof/>
        </w:rPr>
        <w:fldChar w:fldCharType="begin"/>
      </w:r>
      <w:r>
        <w:rPr>
          <w:noProof/>
        </w:rPr>
        <w:instrText xml:space="preserve"> GOTOBUTTON _Toc450574838  </w:instrText>
      </w:r>
      <w:r>
        <w:rPr>
          <w:noProof/>
        </w:rPr>
        <w:fldChar w:fldCharType="begin"/>
      </w:r>
      <w:r>
        <w:rPr>
          <w:noProof/>
        </w:rPr>
        <w:instrText xml:space="preserve"> PAGEREF _Toc450574838 </w:instrText>
      </w:r>
      <w:r>
        <w:rPr>
          <w:noProof/>
        </w:rPr>
        <w:fldChar w:fldCharType="separate"/>
      </w:r>
      <w:r>
        <w:rPr>
          <w:noProof/>
        </w:rPr>
        <w:instrText>20</w:instrText>
      </w:r>
      <w:r>
        <w:rPr>
          <w:noProof/>
        </w:rPr>
        <w:fldChar w:fldCharType="end"/>
      </w:r>
      <w:r>
        <w:rPr>
          <w:noProof/>
        </w:rPr>
        <w:fldChar w:fldCharType="end"/>
      </w:r>
    </w:p>
    <w:p w14:paraId="3CB6B81D" w14:textId="77777777" w:rsidR="005D48DB" w:rsidRDefault="005D48DB">
      <w:pPr>
        <w:pStyle w:val="TOC1"/>
        <w:rPr>
          <w:noProof/>
        </w:rPr>
      </w:pPr>
      <w:r>
        <w:rPr>
          <w:noProof/>
        </w:rPr>
        <w:t>ПОСВЯЩЕHИЕ</w:t>
      </w:r>
      <w:r>
        <w:rPr>
          <w:noProof/>
        </w:rPr>
        <w:tab/>
      </w:r>
      <w:r>
        <w:rPr>
          <w:noProof/>
        </w:rPr>
        <w:fldChar w:fldCharType="begin"/>
      </w:r>
      <w:r>
        <w:rPr>
          <w:noProof/>
        </w:rPr>
        <w:instrText xml:space="preserve"> GOTOBUTTON _Toc450574839  </w:instrText>
      </w:r>
      <w:r>
        <w:rPr>
          <w:noProof/>
        </w:rPr>
        <w:fldChar w:fldCharType="begin"/>
      </w:r>
      <w:r>
        <w:rPr>
          <w:noProof/>
        </w:rPr>
        <w:instrText xml:space="preserve"> PAGEREF _Toc450574839 </w:instrText>
      </w:r>
      <w:r>
        <w:rPr>
          <w:noProof/>
        </w:rPr>
        <w:fldChar w:fldCharType="separate"/>
      </w:r>
      <w:r>
        <w:rPr>
          <w:noProof/>
        </w:rPr>
        <w:instrText>22</w:instrText>
      </w:r>
      <w:r>
        <w:rPr>
          <w:noProof/>
        </w:rPr>
        <w:fldChar w:fldCharType="end"/>
      </w:r>
      <w:r>
        <w:rPr>
          <w:noProof/>
        </w:rPr>
        <w:fldChar w:fldCharType="end"/>
      </w:r>
    </w:p>
    <w:p w14:paraId="48C21683" w14:textId="77777777" w:rsidR="005D48DB" w:rsidRDefault="005D48DB">
      <w:pPr>
        <w:pStyle w:val="TOC1"/>
        <w:rPr>
          <w:noProof/>
        </w:rPr>
      </w:pPr>
      <w:r>
        <w:rPr>
          <w:noProof/>
        </w:rPr>
        <w:t>ПРОЛОГ</w:t>
      </w:r>
      <w:r>
        <w:rPr>
          <w:noProof/>
        </w:rPr>
        <w:tab/>
      </w:r>
      <w:r>
        <w:rPr>
          <w:noProof/>
        </w:rPr>
        <w:fldChar w:fldCharType="begin"/>
      </w:r>
      <w:r>
        <w:rPr>
          <w:noProof/>
        </w:rPr>
        <w:instrText xml:space="preserve"> GOTOBUTTON _Toc450574840  </w:instrText>
      </w:r>
      <w:r>
        <w:rPr>
          <w:noProof/>
        </w:rPr>
        <w:fldChar w:fldCharType="begin"/>
      </w:r>
      <w:r>
        <w:rPr>
          <w:noProof/>
        </w:rPr>
        <w:instrText xml:space="preserve"> PAGEREF _Toc450574840 </w:instrText>
      </w:r>
      <w:r>
        <w:rPr>
          <w:noProof/>
        </w:rPr>
        <w:fldChar w:fldCharType="separate"/>
      </w:r>
      <w:r>
        <w:rPr>
          <w:noProof/>
        </w:rPr>
        <w:instrText>23</w:instrText>
      </w:r>
      <w:r>
        <w:rPr>
          <w:noProof/>
        </w:rPr>
        <w:fldChar w:fldCharType="end"/>
      </w:r>
      <w:r>
        <w:rPr>
          <w:noProof/>
        </w:rPr>
        <w:fldChar w:fldCharType="end"/>
      </w:r>
    </w:p>
    <w:p w14:paraId="58E68198" w14:textId="77777777" w:rsidR="005D48DB" w:rsidRDefault="005D48DB">
      <w:pPr>
        <w:pStyle w:val="TOC1"/>
        <w:rPr>
          <w:noProof/>
        </w:rPr>
      </w:pPr>
      <w:r>
        <w:rPr>
          <w:noProof/>
        </w:rPr>
        <w:t>ПЕСHЬ ПЕРВАЯ</w:t>
      </w:r>
      <w:r>
        <w:rPr>
          <w:noProof/>
        </w:rPr>
        <w:tab/>
      </w:r>
      <w:r>
        <w:rPr>
          <w:noProof/>
        </w:rPr>
        <w:fldChar w:fldCharType="begin"/>
      </w:r>
      <w:r>
        <w:rPr>
          <w:noProof/>
        </w:rPr>
        <w:instrText xml:space="preserve"> GOTOBUTTON _Toc450574841  </w:instrText>
      </w:r>
      <w:r>
        <w:rPr>
          <w:noProof/>
        </w:rPr>
        <w:fldChar w:fldCharType="begin"/>
      </w:r>
      <w:r>
        <w:rPr>
          <w:noProof/>
        </w:rPr>
        <w:instrText xml:space="preserve"> PAGEREF _Toc450574841 </w:instrText>
      </w:r>
      <w:r>
        <w:rPr>
          <w:noProof/>
        </w:rPr>
        <w:fldChar w:fldCharType="separate"/>
      </w:r>
      <w:r>
        <w:rPr>
          <w:noProof/>
        </w:rPr>
        <w:instrText>24</w:instrText>
      </w:r>
      <w:r>
        <w:rPr>
          <w:noProof/>
        </w:rPr>
        <w:fldChar w:fldCharType="end"/>
      </w:r>
      <w:r>
        <w:rPr>
          <w:noProof/>
        </w:rPr>
        <w:fldChar w:fldCharType="end"/>
      </w:r>
    </w:p>
    <w:p w14:paraId="1E06948A" w14:textId="77777777" w:rsidR="005D48DB" w:rsidRDefault="005D48DB">
      <w:pPr>
        <w:pStyle w:val="TOC1"/>
        <w:rPr>
          <w:noProof/>
        </w:rPr>
      </w:pPr>
      <w:r>
        <w:rPr>
          <w:noProof/>
        </w:rPr>
        <w:t>ПЕСHЬ ВТОРАЯ</w:t>
      </w:r>
      <w:r>
        <w:rPr>
          <w:noProof/>
        </w:rPr>
        <w:tab/>
      </w:r>
      <w:r>
        <w:rPr>
          <w:noProof/>
        </w:rPr>
        <w:fldChar w:fldCharType="begin"/>
      </w:r>
      <w:r>
        <w:rPr>
          <w:noProof/>
        </w:rPr>
        <w:instrText xml:space="preserve"> GOTOBUTTON _Toc450574842  </w:instrText>
      </w:r>
      <w:r>
        <w:rPr>
          <w:noProof/>
        </w:rPr>
        <w:fldChar w:fldCharType="begin"/>
      </w:r>
      <w:r>
        <w:rPr>
          <w:noProof/>
        </w:rPr>
        <w:instrText xml:space="preserve"> PAGEREF _Toc450574842 </w:instrText>
      </w:r>
      <w:r>
        <w:rPr>
          <w:noProof/>
        </w:rPr>
        <w:fldChar w:fldCharType="separate"/>
      </w:r>
      <w:r>
        <w:rPr>
          <w:noProof/>
        </w:rPr>
        <w:instrText>56</w:instrText>
      </w:r>
      <w:r>
        <w:rPr>
          <w:noProof/>
        </w:rPr>
        <w:fldChar w:fldCharType="end"/>
      </w:r>
      <w:r>
        <w:rPr>
          <w:noProof/>
        </w:rPr>
        <w:fldChar w:fldCharType="end"/>
      </w:r>
    </w:p>
    <w:p w14:paraId="7D7D3052" w14:textId="77777777" w:rsidR="005D48DB" w:rsidRDefault="005D48DB">
      <w:pPr>
        <w:pStyle w:val="TOC1"/>
        <w:rPr>
          <w:noProof/>
        </w:rPr>
      </w:pPr>
      <w:r>
        <w:rPr>
          <w:noProof/>
        </w:rPr>
        <w:t>ПЕСНЬ ТРЕТЬЯ</w:t>
      </w:r>
      <w:r>
        <w:rPr>
          <w:noProof/>
        </w:rPr>
        <w:tab/>
      </w:r>
      <w:r>
        <w:rPr>
          <w:noProof/>
        </w:rPr>
        <w:fldChar w:fldCharType="begin"/>
      </w:r>
      <w:r>
        <w:rPr>
          <w:noProof/>
        </w:rPr>
        <w:instrText xml:space="preserve"> GOTOBUTTON _Toc450574843  </w:instrText>
      </w:r>
      <w:r>
        <w:rPr>
          <w:noProof/>
        </w:rPr>
        <w:fldChar w:fldCharType="begin"/>
      </w:r>
      <w:r>
        <w:rPr>
          <w:noProof/>
        </w:rPr>
        <w:instrText xml:space="preserve"> PAGEREF _Toc450574843 </w:instrText>
      </w:r>
      <w:r>
        <w:rPr>
          <w:noProof/>
        </w:rPr>
        <w:fldChar w:fldCharType="separate"/>
      </w:r>
      <w:r>
        <w:rPr>
          <w:noProof/>
        </w:rPr>
        <w:instrText>86</w:instrText>
      </w:r>
      <w:r>
        <w:rPr>
          <w:noProof/>
        </w:rPr>
        <w:fldChar w:fldCharType="end"/>
      </w:r>
      <w:r>
        <w:rPr>
          <w:noProof/>
        </w:rPr>
        <w:fldChar w:fldCharType="end"/>
      </w:r>
    </w:p>
    <w:p w14:paraId="46B3B0DA" w14:textId="77777777" w:rsidR="005D48DB" w:rsidRDefault="005D48DB">
      <w:pPr>
        <w:pStyle w:val="TOC1"/>
        <w:rPr>
          <w:noProof/>
        </w:rPr>
      </w:pPr>
      <w:r>
        <w:rPr>
          <w:noProof/>
        </w:rPr>
        <w:t>ПЕСHЬ ЧЕТВЕРТАЯ</w:t>
      </w:r>
      <w:r>
        <w:rPr>
          <w:noProof/>
        </w:rPr>
        <w:tab/>
      </w:r>
      <w:r>
        <w:rPr>
          <w:noProof/>
        </w:rPr>
        <w:fldChar w:fldCharType="begin"/>
      </w:r>
      <w:r>
        <w:rPr>
          <w:noProof/>
        </w:rPr>
        <w:instrText xml:space="preserve"> GOTOBUTTON _Toc450574844  </w:instrText>
      </w:r>
      <w:r>
        <w:rPr>
          <w:noProof/>
        </w:rPr>
        <w:fldChar w:fldCharType="begin"/>
      </w:r>
      <w:r>
        <w:rPr>
          <w:noProof/>
        </w:rPr>
        <w:instrText xml:space="preserve"> PAGEREF _Toc450574844 </w:instrText>
      </w:r>
      <w:r>
        <w:rPr>
          <w:noProof/>
        </w:rPr>
        <w:fldChar w:fldCharType="separate"/>
      </w:r>
      <w:r>
        <w:rPr>
          <w:noProof/>
        </w:rPr>
        <w:instrText>144</w:instrText>
      </w:r>
      <w:r>
        <w:rPr>
          <w:noProof/>
        </w:rPr>
        <w:fldChar w:fldCharType="end"/>
      </w:r>
      <w:r>
        <w:rPr>
          <w:noProof/>
        </w:rPr>
        <w:fldChar w:fldCharType="end"/>
      </w:r>
    </w:p>
    <w:p w14:paraId="769466CC" w14:textId="77777777" w:rsidR="005D48DB" w:rsidRDefault="005D48DB">
      <w:pPr>
        <w:pStyle w:val="TOC3"/>
        <w:rPr>
          <w:noProof/>
        </w:rPr>
      </w:pPr>
      <w:r>
        <w:rPr>
          <w:noProof/>
        </w:rPr>
        <w:t>Приятелям</w:t>
      </w:r>
      <w:r>
        <w:rPr>
          <w:noProof/>
        </w:rPr>
        <w:tab/>
      </w:r>
      <w:r>
        <w:rPr>
          <w:noProof/>
        </w:rPr>
        <w:fldChar w:fldCharType="begin"/>
      </w:r>
      <w:r>
        <w:rPr>
          <w:noProof/>
        </w:rPr>
        <w:instrText xml:space="preserve"> GOTOBUTTON _Toc450574845  </w:instrText>
      </w:r>
      <w:r>
        <w:rPr>
          <w:noProof/>
        </w:rPr>
        <w:fldChar w:fldCharType="begin"/>
      </w:r>
      <w:r>
        <w:rPr>
          <w:noProof/>
        </w:rPr>
        <w:instrText xml:space="preserve"> PAGEREF _Toc450574845 </w:instrText>
      </w:r>
      <w:r>
        <w:rPr>
          <w:noProof/>
        </w:rPr>
        <w:fldChar w:fldCharType="separate"/>
      </w:r>
      <w:r>
        <w:rPr>
          <w:noProof/>
        </w:rPr>
        <w:instrText>149</w:instrText>
      </w:r>
      <w:r>
        <w:rPr>
          <w:noProof/>
        </w:rPr>
        <w:fldChar w:fldCharType="end"/>
      </w:r>
      <w:r>
        <w:rPr>
          <w:noProof/>
        </w:rPr>
        <w:fldChar w:fldCharType="end"/>
      </w:r>
    </w:p>
    <w:p w14:paraId="36388484" w14:textId="77777777" w:rsidR="005D48DB" w:rsidRDefault="005D48DB">
      <w:pPr>
        <w:pStyle w:val="TOC2"/>
        <w:rPr>
          <w:noProof/>
        </w:rPr>
      </w:pPr>
      <w:r>
        <w:rPr>
          <w:noProof/>
        </w:rPr>
        <w:t>НЕОБХОДИМОЕ ОТСТУПЛЕНИЕ</w:t>
      </w:r>
      <w:r>
        <w:rPr>
          <w:noProof/>
        </w:rPr>
        <w:tab/>
      </w:r>
      <w:r>
        <w:rPr>
          <w:noProof/>
        </w:rPr>
        <w:fldChar w:fldCharType="begin"/>
      </w:r>
      <w:r>
        <w:rPr>
          <w:noProof/>
        </w:rPr>
        <w:instrText xml:space="preserve"> GOTOBUTTON _Toc450574846  </w:instrText>
      </w:r>
      <w:r>
        <w:rPr>
          <w:noProof/>
        </w:rPr>
        <w:fldChar w:fldCharType="begin"/>
      </w:r>
      <w:r>
        <w:rPr>
          <w:noProof/>
        </w:rPr>
        <w:instrText xml:space="preserve"> PAGEREF _Toc450574846 </w:instrText>
      </w:r>
      <w:r>
        <w:rPr>
          <w:noProof/>
        </w:rPr>
        <w:fldChar w:fldCharType="separate"/>
      </w:r>
      <w:r>
        <w:rPr>
          <w:noProof/>
        </w:rPr>
        <w:instrText>165</w:instrText>
      </w:r>
      <w:r>
        <w:rPr>
          <w:noProof/>
        </w:rPr>
        <w:fldChar w:fldCharType="end"/>
      </w:r>
      <w:r>
        <w:rPr>
          <w:noProof/>
        </w:rPr>
        <w:fldChar w:fldCharType="end"/>
      </w:r>
    </w:p>
    <w:p w14:paraId="31407EB7" w14:textId="77777777" w:rsidR="005D48DB" w:rsidRDefault="005D48DB">
      <w:pPr>
        <w:pStyle w:val="TOC1"/>
        <w:rPr>
          <w:noProof/>
        </w:rPr>
      </w:pPr>
      <w:r>
        <w:rPr>
          <w:noProof/>
        </w:rPr>
        <w:t>ПЕСHЬ ПЯТАЯ</w:t>
      </w:r>
      <w:r>
        <w:rPr>
          <w:noProof/>
        </w:rPr>
        <w:tab/>
      </w:r>
      <w:r>
        <w:rPr>
          <w:noProof/>
        </w:rPr>
        <w:fldChar w:fldCharType="begin"/>
      </w:r>
      <w:r>
        <w:rPr>
          <w:noProof/>
        </w:rPr>
        <w:instrText xml:space="preserve"> GOTOBUTTON _Toc450574847  </w:instrText>
      </w:r>
      <w:r>
        <w:rPr>
          <w:noProof/>
        </w:rPr>
        <w:fldChar w:fldCharType="begin"/>
      </w:r>
      <w:r>
        <w:rPr>
          <w:noProof/>
        </w:rPr>
        <w:instrText xml:space="preserve"> PAGEREF _Toc450574847 </w:instrText>
      </w:r>
      <w:r>
        <w:rPr>
          <w:noProof/>
        </w:rPr>
        <w:fldChar w:fldCharType="separate"/>
      </w:r>
      <w:r>
        <w:rPr>
          <w:noProof/>
        </w:rPr>
        <w:instrText>176</w:instrText>
      </w:r>
      <w:r>
        <w:rPr>
          <w:noProof/>
        </w:rPr>
        <w:fldChar w:fldCharType="end"/>
      </w:r>
      <w:r>
        <w:rPr>
          <w:noProof/>
        </w:rPr>
        <w:fldChar w:fldCharType="end"/>
      </w:r>
    </w:p>
    <w:p w14:paraId="124A0641" w14:textId="77777777" w:rsidR="005D48DB" w:rsidRDefault="005D48DB">
      <w:pPr>
        <w:pStyle w:val="TOC3"/>
        <w:rPr>
          <w:noProof/>
        </w:rPr>
      </w:pPr>
      <w:r>
        <w:rPr>
          <w:noProof/>
        </w:rPr>
        <w:t>Иерархия</w:t>
      </w:r>
      <w:r>
        <w:rPr>
          <w:noProof/>
        </w:rPr>
        <w:tab/>
      </w:r>
      <w:r>
        <w:rPr>
          <w:noProof/>
        </w:rPr>
        <w:fldChar w:fldCharType="begin"/>
      </w:r>
      <w:r>
        <w:rPr>
          <w:noProof/>
        </w:rPr>
        <w:instrText xml:space="preserve"> GOTOBUTTON _Toc450574848  </w:instrText>
      </w:r>
      <w:r>
        <w:rPr>
          <w:noProof/>
        </w:rPr>
        <w:fldChar w:fldCharType="begin"/>
      </w:r>
      <w:r>
        <w:rPr>
          <w:noProof/>
        </w:rPr>
        <w:instrText xml:space="preserve"> PAGEREF _Toc450574848 </w:instrText>
      </w:r>
      <w:r>
        <w:rPr>
          <w:noProof/>
        </w:rPr>
        <w:fldChar w:fldCharType="separate"/>
      </w:r>
      <w:r>
        <w:rPr>
          <w:noProof/>
        </w:rPr>
        <w:instrText>245</w:instrText>
      </w:r>
      <w:r>
        <w:rPr>
          <w:noProof/>
        </w:rPr>
        <w:fldChar w:fldCharType="end"/>
      </w:r>
      <w:r>
        <w:rPr>
          <w:noProof/>
        </w:rPr>
        <w:fldChar w:fldCharType="end"/>
      </w:r>
    </w:p>
    <w:p w14:paraId="3CDEA1F0" w14:textId="77777777" w:rsidR="005D48DB" w:rsidRDefault="005D48DB">
      <w:pPr>
        <w:pStyle w:val="TOC1"/>
        <w:rPr>
          <w:noProof/>
        </w:rPr>
      </w:pPr>
      <w:r>
        <w:rPr>
          <w:noProof/>
        </w:rPr>
        <w:t>ПЕСHЬ ШЕСТАЯ</w:t>
      </w:r>
      <w:r>
        <w:rPr>
          <w:noProof/>
        </w:rPr>
        <w:tab/>
      </w:r>
      <w:r>
        <w:rPr>
          <w:noProof/>
        </w:rPr>
        <w:fldChar w:fldCharType="begin"/>
      </w:r>
      <w:r>
        <w:rPr>
          <w:noProof/>
        </w:rPr>
        <w:instrText xml:space="preserve"> GOTOBUTTON _Toc450574849  </w:instrText>
      </w:r>
      <w:r>
        <w:rPr>
          <w:noProof/>
        </w:rPr>
        <w:fldChar w:fldCharType="begin"/>
      </w:r>
      <w:r>
        <w:rPr>
          <w:noProof/>
        </w:rPr>
        <w:instrText xml:space="preserve"> PAGEREF _Toc450574849 </w:instrText>
      </w:r>
      <w:r>
        <w:rPr>
          <w:noProof/>
        </w:rPr>
        <w:fldChar w:fldCharType="separate"/>
      </w:r>
      <w:r>
        <w:rPr>
          <w:noProof/>
        </w:rPr>
        <w:instrText>247</w:instrText>
      </w:r>
      <w:r>
        <w:rPr>
          <w:noProof/>
        </w:rPr>
        <w:fldChar w:fldCharType="end"/>
      </w:r>
      <w:r>
        <w:rPr>
          <w:noProof/>
        </w:rPr>
        <w:fldChar w:fldCharType="end"/>
      </w:r>
    </w:p>
    <w:p w14:paraId="43F7421D" w14:textId="77777777" w:rsidR="005D48DB" w:rsidRDefault="005D48DB">
      <w:pPr>
        <w:pStyle w:val="TOC1"/>
        <w:rPr>
          <w:noProof/>
        </w:rPr>
      </w:pPr>
      <w:r>
        <w:rPr>
          <w:noProof/>
        </w:rPr>
        <w:t>ЭПИЛОГ</w:t>
      </w:r>
      <w:r>
        <w:rPr>
          <w:noProof/>
        </w:rPr>
        <w:tab/>
      </w:r>
      <w:r>
        <w:rPr>
          <w:noProof/>
        </w:rPr>
        <w:fldChar w:fldCharType="begin"/>
      </w:r>
      <w:r>
        <w:rPr>
          <w:noProof/>
        </w:rPr>
        <w:instrText xml:space="preserve"> GOTOBUTTON _Toc450574850  </w:instrText>
      </w:r>
      <w:r>
        <w:rPr>
          <w:noProof/>
        </w:rPr>
        <w:fldChar w:fldCharType="begin"/>
      </w:r>
      <w:r>
        <w:rPr>
          <w:noProof/>
        </w:rPr>
        <w:instrText xml:space="preserve"> PAGEREF _Toc450574850 </w:instrText>
      </w:r>
      <w:r>
        <w:rPr>
          <w:noProof/>
        </w:rPr>
        <w:fldChar w:fldCharType="separate"/>
      </w:r>
      <w:r>
        <w:rPr>
          <w:noProof/>
        </w:rPr>
        <w:instrText>326</w:instrText>
      </w:r>
      <w:r>
        <w:rPr>
          <w:noProof/>
        </w:rPr>
        <w:fldChar w:fldCharType="end"/>
      </w:r>
      <w:r>
        <w:rPr>
          <w:noProof/>
        </w:rPr>
        <w:fldChar w:fldCharType="end"/>
      </w:r>
    </w:p>
    <w:p w14:paraId="7FB028C6" w14:textId="77777777" w:rsidR="005D48DB" w:rsidRDefault="005D48DB">
      <w:pPr>
        <w:pStyle w:val="TOC1"/>
        <w:rPr>
          <w:noProof/>
        </w:rPr>
      </w:pPr>
      <w:r>
        <w:rPr>
          <w:noProof/>
        </w:rPr>
        <w:t>Людмила</w:t>
      </w:r>
      <w:r>
        <w:rPr>
          <w:noProof/>
        </w:rPr>
        <w:tab/>
      </w:r>
      <w:r>
        <w:rPr>
          <w:noProof/>
        </w:rPr>
        <w:fldChar w:fldCharType="begin"/>
      </w:r>
      <w:r>
        <w:rPr>
          <w:noProof/>
        </w:rPr>
        <w:instrText xml:space="preserve"> GOTOBUTTON _Toc450574851  </w:instrText>
      </w:r>
      <w:r>
        <w:rPr>
          <w:noProof/>
        </w:rPr>
        <w:fldChar w:fldCharType="begin"/>
      </w:r>
      <w:r>
        <w:rPr>
          <w:noProof/>
        </w:rPr>
        <w:instrText xml:space="preserve"> PAGEREF _Toc450574851 </w:instrText>
      </w:r>
      <w:r>
        <w:rPr>
          <w:noProof/>
        </w:rPr>
        <w:fldChar w:fldCharType="separate"/>
      </w:r>
      <w:r>
        <w:rPr>
          <w:noProof/>
        </w:rPr>
        <w:instrText>335</w:instrText>
      </w:r>
      <w:r>
        <w:rPr>
          <w:noProof/>
        </w:rPr>
        <w:fldChar w:fldCharType="end"/>
      </w:r>
      <w:r>
        <w:rPr>
          <w:noProof/>
        </w:rPr>
        <w:fldChar w:fldCharType="end"/>
      </w:r>
    </w:p>
    <w:p w14:paraId="241936C2" w14:textId="77777777" w:rsidR="005D48DB" w:rsidRDefault="005D48DB">
      <w:pPr>
        <w:pStyle w:val="TOC2"/>
        <w:rPr>
          <w:noProof/>
        </w:rPr>
      </w:pPr>
      <w:r>
        <w:rPr>
          <w:noProof/>
        </w:rPr>
        <w:t>ПОСВЯЩЕНИЕ</w:t>
      </w:r>
      <w:r>
        <w:rPr>
          <w:noProof/>
        </w:rPr>
        <w:tab/>
      </w:r>
      <w:r>
        <w:rPr>
          <w:noProof/>
        </w:rPr>
        <w:fldChar w:fldCharType="begin"/>
      </w:r>
      <w:r>
        <w:rPr>
          <w:noProof/>
        </w:rPr>
        <w:instrText xml:space="preserve"> GOTOBUTTON _Toc450574852  </w:instrText>
      </w:r>
      <w:r>
        <w:rPr>
          <w:noProof/>
        </w:rPr>
        <w:fldChar w:fldCharType="begin"/>
      </w:r>
      <w:r>
        <w:rPr>
          <w:noProof/>
        </w:rPr>
        <w:instrText xml:space="preserve"> PAGEREF _Toc450574852 </w:instrText>
      </w:r>
      <w:r>
        <w:rPr>
          <w:noProof/>
        </w:rPr>
        <w:fldChar w:fldCharType="separate"/>
      </w:r>
      <w:r>
        <w:rPr>
          <w:noProof/>
        </w:rPr>
        <w:instrText>335</w:instrText>
      </w:r>
      <w:r>
        <w:rPr>
          <w:noProof/>
        </w:rPr>
        <w:fldChar w:fldCharType="end"/>
      </w:r>
      <w:r>
        <w:rPr>
          <w:noProof/>
        </w:rPr>
        <w:fldChar w:fldCharType="end"/>
      </w:r>
    </w:p>
    <w:p w14:paraId="765669A5" w14:textId="77777777" w:rsidR="005D48DB" w:rsidRDefault="005D48DB">
      <w:pPr>
        <w:pStyle w:val="TOC2"/>
        <w:rPr>
          <w:noProof/>
        </w:rPr>
      </w:pPr>
      <w:r>
        <w:rPr>
          <w:noProof/>
        </w:rPr>
        <w:lastRenderedPageBreak/>
        <w:t>ПРОЛОГ</w:t>
      </w:r>
      <w:r>
        <w:rPr>
          <w:noProof/>
        </w:rPr>
        <w:tab/>
      </w:r>
      <w:r>
        <w:rPr>
          <w:noProof/>
        </w:rPr>
        <w:fldChar w:fldCharType="begin"/>
      </w:r>
      <w:r>
        <w:rPr>
          <w:noProof/>
        </w:rPr>
        <w:instrText xml:space="preserve"> GOTOBUTTON _Toc450574853  </w:instrText>
      </w:r>
      <w:r>
        <w:rPr>
          <w:noProof/>
        </w:rPr>
        <w:fldChar w:fldCharType="begin"/>
      </w:r>
      <w:r>
        <w:rPr>
          <w:noProof/>
        </w:rPr>
        <w:instrText xml:space="preserve"> PAGEREF _Toc450574853 </w:instrText>
      </w:r>
      <w:r>
        <w:rPr>
          <w:noProof/>
        </w:rPr>
        <w:fldChar w:fldCharType="separate"/>
      </w:r>
      <w:r>
        <w:rPr>
          <w:noProof/>
        </w:rPr>
        <w:instrText>336</w:instrText>
      </w:r>
      <w:r>
        <w:rPr>
          <w:noProof/>
        </w:rPr>
        <w:fldChar w:fldCharType="end"/>
      </w:r>
      <w:r>
        <w:rPr>
          <w:noProof/>
        </w:rPr>
        <w:fldChar w:fldCharType="end"/>
      </w:r>
    </w:p>
    <w:p w14:paraId="6C1FCF7B" w14:textId="77777777" w:rsidR="005D48DB" w:rsidRDefault="005D48DB">
      <w:pPr>
        <w:pStyle w:val="TOC2"/>
        <w:rPr>
          <w:noProof/>
        </w:rPr>
      </w:pPr>
      <w:r>
        <w:rPr>
          <w:noProof/>
        </w:rPr>
        <w:t>ПЕСНЯ ПЕРВАЯ</w:t>
      </w:r>
      <w:r>
        <w:rPr>
          <w:noProof/>
        </w:rPr>
        <w:tab/>
      </w:r>
      <w:r>
        <w:rPr>
          <w:noProof/>
        </w:rPr>
        <w:fldChar w:fldCharType="begin"/>
      </w:r>
      <w:r>
        <w:rPr>
          <w:noProof/>
        </w:rPr>
        <w:instrText xml:space="preserve"> GOTOBUTTON _Toc450574854  </w:instrText>
      </w:r>
      <w:r>
        <w:rPr>
          <w:noProof/>
        </w:rPr>
        <w:fldChar w:fldCharType="begin"/>
      </w:r>
      <w:r>
        <w:rPr>
          <w:noProof/>
        </w:rPr>
        <w:instrText xml:space="preserve"> PAGEREF _Toc450574854 </w:instrText>
      </w:r>
      <w:r>
        <w:rPr>
          <w:noProof/>
        </w:rPr>
        <w:fldChar w:fldCharType="separate"/>
      </w:r>
      <w:r>
        <w:rPr>
          <w:noProof/>
        </w:rPr>
        <w:instrText>337</w:instrText>
      </w:r>
      <w:r>
        <w:rPr>
          <w:noProof/>
        </w:rPr>
        <w:fldChar w:fldCharType="end"/>
      </w:r>
      <w:r>
        <w:rPr>
          <w:noProof/>
        </w:rPr>
        <w:fldChar w:fldCharType="end"/>
      </w:r>
    </w:p>
    <w:p w14:paraId="1B679B4B" w14:textId="77777777" w:rsidR="005D48DB" w:rsidRDefault="005D48DB">
      <w:pPr>
        <w:pStyle w:val="TOC2"/>
        <w:rPr>
          <w:noProof/>
        </w:rPr>
      </w:pPr>
      <w:r>
        <w:rPr>
          <w:noProof/>
        </w:rPr>
        <w:t>ПЕСНЬ ВТОРАЯ</w:t>
      </w:r>
      <w:r>
        <w:rPr>
          <w:noProof/>
        </w:rPr>
        <w:tab/>
      </w:r>
      <w:r>
        <w:rPr>
          <w:noProof/>
        </w:rPr>
        <w:fldChar w:fldCharType="begin"/>
      </w:r>
      <w:r>
        <w:rPr>
          <w:noProof/>
        </w:rPr>
        <w:instrText xml:space="preserve"> GOTOBUTTON _Toc450574855  </w:instrText>
      </w:r>
      <w:r>
        <w:rPr>
          <w:noProof/>
        </w:rPr>
        <w:fldChar w:fldCharType="begin"/>
      </w:r>
      <w:r>
        <w:rPr>
          <w:noProof/>
        </w:rPr>
        <w:instrText xml:space="preserve"> PAGEREF _Toc450574855 </w:instrText>
      </w:r>
      <w:r>
        <w:rPr>
          <w:noProof/>
        </w:rPr>
        <w:fldChar w:fldCharType="separate"/>
      </w:r>
      <w:r>
        <w:rPr>
          <w:noProof/>
        </w:rPr>
        <w:instrText>344</w:instrText>
      </w:r>
      <w:r>
        <w:rPr>
          <w:noProof/>
        </w:rPr>
        <w:fldChar w:fldCharType="end"/>
      </w:r>
      <w:r>
        <w:rPr>
          <w:noProof/>
        </w:rPr>
        <w:fldChar w:fldCharType="end"/>
      </w:r>
    </w:p>
    <w:p w14:paraId="70BD5E97" w14:textId="77777777" w:rsidR="005D48DB" w:rsidRDefault="005D48DB">
      <w:pPr>
        <w:pStyle w:val="TOC2"/>
        <w:rPr>
          <w:noProof/>
        </w:rPr>
      </w:pPr>
      <w:r>
        <w:rPr>
          <w:noProof/>
        </w:rPr>
        <w:t>ПЕСНЬ  ТРЕТЬЯ</w:t>
      </w:r>
      <w:r>
        <w:rPr>
          <w:noProof/>
        </w:rPr>
        <w:tab/>
      </w:r>
      <w:r>
        <w:rPr>
          <w:noProof/>
        </w:rPr>
        <w:fldChar w:fldCharType="begin"/>
      </w:r>
      <w:r>
        <w:rPr>
          <w:noProof/>
        </w:rPr>
        <w:instrText xml:space="preserve"> GOTOBUTTON _Toc450574856  </w:instrText>
      </w:r>
      <w:r>
        <w:rPr>
          <w:noProof/>
        </w:rPr>
        <w:fldChar w:fldCharType="begin"/>
      </w:r>
      <w:r>
        <w:rPr>
          <w:noProof/>
        </w:rPr>
        <w:instrText xml:space="preserve"> PAGEREF _Toc450574856 </w:instrText>
      </w:r>
      <w:r>
        <w:rPr>
          <w:noProof/>
        </w:rPr>
        <w:fldChar w:fldCharType="separate"/>
      </w:r>
      <w:r>
        <w:rPr>
          <w:noProof/>
        </w:rPr>
        <w:instrText>350</w:instrText>
      </w:r>
      <w:r>
        <w:rPr>
          <w:noProof/>
        </w:rPr>
        <w:fldChar w:fldCharType="end"/>
      </w:r>
      <w:r>
        <w:rPr>
          <w:noProof/>
        </w:rPr>
        <w:fldChar w:fldCharType="end"/>
      </w:r>
    </w:p>
    <w:p w14:paraId="2BE2B899" w14:textId="77777777" w:rsidR="005D48DB" w:rsidRDefault="005D48DB">
      <w:pPr>
        <w:pStyle w:val="TOC2"/>
        <w:rPr>
          <w:noProof/>
        </w:rPr>
      </w:pPr>
      <w:r>
        <w:rPr>
          <w:noProof/>
        </w:rPr>
        <w:t>ПЕСНЬ  ЧЕТВЕРТАЯ</w:t>
      </w:r>
      <w:r>
        <w:rPr>
          <w:noProof/>
        </w:rPr>
        <w:tab/>
      </w:r>
      <w:r>
        <w:rPr>
          <w:noProof/>
        </w:rPr>
        <w:fldChar w:fldCharType="begin"/>
      </w:r>
      <w:r>
        <w:rPr>
          <w:noProof/>
        </w:rPr>
        <w:instrText xml:space="preserve"> GOTOBUTTON _Toc450574857  </w:instrText>
      </w:r>
      <w:r>
        <w:rPr>
          <w:noProof/>
        </w:rPr>
        <w:fldChar w:fldCharType="begin"/>
      </w:r>
      <w:r>
        <w:rPr>
          <w:noProof/>
        </w:rPr>
        <w:instrText xml:space="preserve"> PAGEREF _Toc450574857 </w:instrText>
      </w:r>
      <w:r>
        <w:rPr>
          <w:noProof/>
        </w:rPr>
        <w:fldChar w:fldCharType="separate"/>
      </w:r>
      <w:r>
        <w:rPr>
          <w:noProof/>
        </w:rPr>
        <w:instrText>355</w:instrText>
      </w:r>
      <w:r>
        <w:rPr>
          <w:noProof/>
        </w:rPr>
        <w:fldChar w:fldCharType="end"/>
      </w:r>
      <w:r>
        <w:rPr>
          <w:noProof/>
        </w:rPr>
        <w:fldChar w:fldCharType="end"/>
      </w:r>
    </w:p>
    <w:p w14:paraId="33D0953B" w14:textId="77777777" w:rsidR="005D48DB" w:rsidRDefault="005D48DB">
      <w:pPr>
        <w:pStyle w:val="TOC2"/>
        <w:rPr>
          <w:noProof/>
        </w:rPr>
      </w:pPr>
      <w:r>
        <w:rPr>
          <w:noProof/>
        </w:rPr>
        <w:t>ПЕСНЬ ПЯТАЯ</w:t>
      </w:r>
      <w:r>
        <w:rPr>
          <w:noProof/>
        </w:rPr>
        <w:tab/>
      </w:r>
      <w:r>
        <w:rPr>
          <w:noProof/>
        </w:rPr>
        <w:fldChar w:fldCharType="begin"/>
      </w:r>
      <w:r>
        <w:rPr>
          <w:noProof/>
        </w:rPr>
        <w:instrText xml:space="preserve"> GOTOBUTTON _Toc450574858  </w:instrText>
      </w:r>
      <w:r>
        <w:rPr>
          <w:noProof/>
        </w:rPr>
        <w:fldChar w:fldCharType="begin"/>
      </w:r>
      <w:r>
        <w:rPr>
          <w:noProof/>
        </w:rPr>
        <w:instrText xml:space="preserve"> PAGEREF _Toc450574858 </w:instrText>
      </w:r>
      <w:r>
        <w:rPr>
          <w:noProof/>
        </w:rPr>
        <w:fldChar w:fldCharType="separate"/>
      </w:r>
      <w:r>
        <w:rPr>
          <w:noProof/>
        </w:rPr>
        <w:instrText>361</w:instrText>
      </w:r>
      <w:r>
        <w:rPr>
          <w:noProof/>
        </w:rPr>
        <w:fldChar w:fldCharType="end"/>
      </w:r>
      <w:r>
        <w:rPr>
          <w:noProof/>
        </w:rPr>
        <w:fldChar w:fldCharType="end"/>
      </w:r>
    </w:p>
    <w:p w14:paraId="63F9D57E" w14:textId="77777777" w:rsidR="005D48DB" w:rsidRDefault="005D48DB">
      <w:pPr>
        <w:pStyle w:val="TOC2"/>
        <w:rPr>
          <w:noProof/>
        </w:rPr>
      </w:pPr>
      <w:r>
        <w:rPr>
          <w:noProof/>
        </w:rPr>
        <w:t>ПЕСНЬ  ШЕСТАЯ</w:t>
      </w:r>
      <w:r>
        <w:rPr>
          <w:noProof/>
        </w:rPr>
        <w:tab/>
      </w:r>
      <w:r>
        <w:rPr>
          <w:noProof/>
        </w:rPr>
        <w:fldChar w:fldCharType="begin"/>
      </w:r>
      <w:r>
        <w:rPr>
          <w:noProof/>
        </w:rPr>
        <w:instrText xml:space="preserve"> GOTOBUTTON _Toc450574859  </w:instrText>
      </w:r>
      <w:r>
        <w:rPr>
          <w:noProof/>
        </w:rPr>
        <w:fldChar w:fldCharType="begin"/>
      </w:r>
      <w:r>
        <w:rPr>
          <w:noProof/>
        </w:rPr>
        <w:instrText xml:space="preserve"> PAGEREF _Toc450574859 </w:instrText>
      </w:r>
      <w:r>
        <w:rPr>
          <w:noProof/>
        </w:rPr>
        <w:fldChar w:fldCharType="separate"/>
      </w:r>
      <w:r>
        <w:rPr>
          <w:noProof/>
        </w:rPr>
        <w:instrText>372</w:instrText>
      </w:r>
      <w:r>
        <w:rPr>
          <w:noProof/>
        </w:rPr>
        <w:fldChar w:fldCharType="end"/>
      </w:r>
      <w:r>
        <w:rPr>
          <w:noProof/>
        </w:rPr>
        <w:fldChar w:fldCharType="end"/>
      </w:r>
    </w:p>
    <w:p w14:paraId="0280338B" w14:textId="77777777" w:rsidR="005D48DB" w:rsidRDefault="005D48DB">
      <w:pPr>
        <w:pStyle w:val="TOC2"/>
        <w:rPr>
          <w:noProof/>
        </w:rPr>
      </w:pPr>
      <w:r>
        <w:rPr>
          <w:noProof/>
        </w:rPr>
        <w:t>ЭПИЛОГ</w:t>
      </w:r>
      <w:r>
        <w:rPr>
          <w:noProof/>
        </w:rPr>
        <w:tab/>
      </w:r>
      <w:r>
        <w:rPr>
          <w:noProof/>
        </w:rPr>
        <w:fldChar w:fldCharType="begin"/>
      </w:r>
      <w:r>
        <w:rPr>
          <w:noProof/>
        </w:rPr>
        <w:instrText xml:space="preserve"> GOTOBUTTON _Toc450574860  </w:instrText>
      </w:r>
      <w:r>
        <w:rPr>
          <w:noProof/>
        </w:rPr>
        <w:fldChar w:fldCharType="begin"/>
      </w:r>
      <w:r>
        <w:rPr>
          <w:noProof/>
        </w:rPr>
        <w:instrText xml:space="preserve"> PAGEREF _Toc450574860 </w:instrText>
      </w:r>
      <w:r>
        <w:rPr>
          <w:noProof/>
        </w:rPr>
        <w:fldChar w:fldCharType="separate"/>
      </w:r>
      <w:r>
        <w:rPr>
          <w:noProof/>
        </w:rPr>
        <w:instrText>385</w:instrText>
      </w:r>
      <w:r>
        <w:rPr>
          <w:noProof/>
        </w:rPr>
        <w:fldChar w:fldCharType="end"/>
      </w:r>
      <w:r>
        <w:rPr>
          <w:noProof/>
        </w:rPr>
        <w:fldChar w:fldCharType="end"/>
      </w:r>
    </w:p>
    <w:p w14:paraId="0B461D23" w14:textId="77777777" w:rsidR="005D48DB" w:rsidRDefault="005D48DB">
      <w:pPr>
        <w:pStyle w:val="TOC1"/>
        <w:rPr>
          <w:noProof/>
        </w:rPr>
      </w:pPr>
      <w:r>
        <w:rPr>
          <w:noProof/>
        </w:rPr>
        <w:t>Послесловие</w:t>
      </w:r>
      <w:r>
        <w:rPr>
          <w:noProof/>
        </w:rPr>
        <w:tab/>
      </w:r>
      <w:r>
        <w:rPr>
          <w:noProof/>
        </w:rPr>
        <w:fldChar w:fldCharType="begin"/>
      </w:r>
      <w:r>
        <w:rPr>
          <w:noProof/>
        </w:rPr>
        <w:instrText xml:space="preserve"> GOTOBUTTON _Toc450574861  </w:instrText>
      </w:r>
      <w:r>
        <w:rPr>
          <w:noProof/>
        </w:rPr>
        <w:fldChar w:fldCharType="begin"/>
      </w:r>
      <w:r>
        <w:rPr>
          <w:noProof/>
        </w:rPr>
        <w:instrText xml:space="preserve"> PAGEREF _Toc450574861 </w:instrText>
      </w:r>
      <w:r>
        <w:rPr>
          <w:noProof/>
        </w:rPr>
        <w:fldChar w:fldCharType="separate"/>
      </w:r>
      <w:r>
        <w:rPr>
          <w:noProof/>
        </w:rPr>
        <w:instrText>388</w:instrText>
      </w:r>
      <w:r>
        <w:rPr>
          <w:noProof/>
        </w:rPr>
        <w:fldChar w:fldCharType="end"/>
      </w:r>
      <w:r>
        <w:rPr>
          <w:noProof/>
        </w:rPr>
        <w:fldChar w:fldCharType="end"/>
      </w:r>
    </w:p>
    <w:p w14:paraId="1BD87FB1" w14:textId="77777777" w:rsidR="005D48DB" w:rsidRDefault="005D48DB">
      <w:r>
        <w:fldChar w:fldCharType="end"/>
      </w:r>
    </w:p>
    <w:p w14:paraId="5BA767B5" w14:textId="77777777" w:rsidR="005D48DB" w:rsidRDefault="005D48DB">
      <w:pPr>
        <w:sectPr w:rsidR="005D48DB">
          <w:headerReference w:type="even" r:id="rId17"/>
          <w:headerReference w:type="default" r:id="rId18"/>
          <w:footerReference w:type="even" r:id="rId19"/>
          <w:footerReference w:type="default" r:id="rId20"/>
          <w:footnotePr>
            <w:numRestart w:val="eachPage"/>
          </w:footnotePr>
          <w:pgSz w:w="16840" w:h="11907" w:orient="landscape" w:code="9"/>
          <w:pgMar w:top="851" w:right="851" w:bottom="851" w:left="9667" w:header="680" w:footer="680" w:gutter="0"/>
          <w:cols w:space="720"/>
          <w:titlePg/>
        </w:sectPr>
      </w:pPr>
      <w:bookmarkStart w:id="0" w:name="_Toc442851546"/>
    </w:p>
    <w:p w14:paraId="4042611C" w14:textId="77777777" w:rsidR="005D48DB" w:rsidRDefault="005D48DB"/>
    <w:p w14:paraId="4D9442F1" w14:textId="77777777" w:rsidR="005D48DB" w:rsidRDefault="005D48DB">
      <w:pPr>
        <w:pStyle w:val="Heading2"/>
        <w:spacing w:before="0"/>
      </w:pPr>
      <w:bookmarkStart w:id="1" w:name="_Toc450574835"/>
      <w:r>
        <w:t xml:space="preserve">Внутренний Предиктор СССР: </w:t>
      </w:r>
      <w:r>
        <w:br/>
        <w:t>пояснение принятой терминологии</w:t>
      </w:r>
      <w:bookmarkEnd w:id="0"/>
      <w:bookmarkEnd w:id="1"/>
    </w:p>
    <w:p w14:paraId="4BD8F43D" w14:textId="77777777" w:rsidR="005D48DB" w:rsidRDefault="005D48DB">
      <w:pPr>
        <w:jc w:val="both"/>
      </w:pPr>
      <w:r>
        <w:t>Термин «предиктор-корректор» — название одного из методов вычислительной математики. В нём последовательными приближениями находится решение задачи. При этом алгоритм метода представляет собой цикл, в котором в последовательности друг за другом выполняются две операции: первая — прогноз решения и вторая — проверка прогноза на удовлетворение требованиям к точности решения задачи. Алгоритм завершается в случае, когда прогноз удовлетворяет требованиям к точности решения задачи.</w:t>
      </w:r>
    </w:p>
    <w:p w14:paraId="5D1E9616" w14:textId="77777777" w:rsidR="005D48DB" w:rsidRDefault="005D48DB">
      <w:pPr>
        <w:jc w:val="both"/>
      </w:pPr>
      <w:r>
        <w:t xml:space="preserve">Кроме того, схема управления, в которой управляющий сигнал вырабатывается не только на основе информации о текущем состоянии системы, но и на основе прогноза её дальнейшего поведения, также иногда называется «предиктор-корректор» (предсказатель-поправщик, в переводе на русский, хотя по существу более точно «предуказатель-поправщик»). По схеме предиктор-корректор обеспечивается в принципе наиболее высокое качество управления, поскольку часть контуров циркуляции информации замкнута не через свершившееся прошлое, а через прогнозируемое будущее. Это обстоятельство и позволяет свести </w:t>
      </w:r>
      <w:r>
        <w:rPr>
          <w:i/>
        </w:rPr>
        <w:t xml:space="preserve">запаздывание управления относительно возмущающего воздействия </w:t>
      </w:r>
      <w:r>
        <w:t>до нуля, а при необходимости перейти к упреждающему управлению, при котором управляющее воздействие упреждает причину, вынуждающую к управлению. При рассмотрении конфликтных ситуаций, с точки зрения теории управления, схема предиктор-корректор достаточно часто исключает даже возможность противоборства с упреждающе готовой к нему системой.</w:t>
      </w:r>
    </w:p>
    <w:p w14:paraId="7970A03B" w14:textId="77777777" w:rsidR="005D48DB" w:rsidRDefault="005D48DB">
      <w:pPr>
        <w:jc w:val="both"/>
      </w:pPr>
      <w:r>
        <w:t>То есть термин «предиктор-корректор» достаточно широко распространен среди специалистов математико-технических профилей подготовки на Западе.</w:t>
      </w:r>
    </w:p>
    <w:p w14:paraId="70BFFA41" w14:textId="77777777" w:rsidR="005D48DB" w:rsidRDefault="005D48DB">
      <w:pPr>
        <w:jc w:val="both"/>
      </w:pPr>
      <w:r>
        <w:t>По отношению к социальным системам управление по схеме предиктор-корректор, как явствует из истории, осуществлялось уже в древности. Так высшее жречество древнего Египта звалось “иерофантами», что означало их умение читать судьбу (т.е. матрицу возможных состояний), предвидеть будущее. Последнее есть основа управления, поскольку: управлять это — на основе знания возможных состояний приводить систему (в данном случае, — общество) к избранному определенному варианту из множества возможных. Естественно, что избрание варианта обусловлено истинной нравственностью и произволом тех, кто поднялся до предвидения и управления на его основе.</w:t>
      </w:r>
    </w:p>
    <w:p w14:paraId="0FF09583" w14:textId="77777777" w:rsidR="005D48DB" w:rsidRDefault="005D48DB">
      <w:pPr>
        <w:pStyle w:val="af"/>
        <w:jc w:val="both"/>
      </w:pPr>
      <w:r>
        <w:t xml:space="preserve">Жречество занято жизне-речением во благо общества. </w:t>
      </w:r>
    </w:p>
    <w:p w14:paraId="1BA48CD9" w14:textId="77777777" w:rsidR="005D48DB" w:rsidRDefault="005D48DB">
      <w:pPr>
        <w:jc w:val="both"/>
      </w:pPr>
      <w:r>
        <w:lastRenderedPageBreak/>
        <w:t>Фонетика, корневая и понятийная система русского языка таковы, что эту фразу невозможно перевести на иные языки без того, чтобы не потерять оттенков смысла и многие ассоциативные связи. Чтобы не тяготить парней и барышень из Лэнгли необходимостью адекватного подбора слов из американского лексикона, мы избрали общеупотребительное словосочетание предиктор-корректор, которое уже несет необходимую нам смысловую нагрузку, но пока не в общем, а в узком технико-математическом смысле. Тем самым мы исключили возможность того, что переводчики, по словам А.С.Пушкина, «подставные лошади просвещения», выполняя социальный заказ, подобрав какие-то иные слова, навяжут англоязычному читателю извращенное понимание того, о чем говорим мы.</w:t>
      </w:r>
    </w:p>
    <w:p w14:paraId="12BC1489" w14:textId="77777777" w:rsidR="005D48DB" w:rsidRDefault="005D48DB">
      <w:pPr>
        <w:jc w:val="both"/>
      </w:pPr>
      <w:r>
        <w:t xml:space="preserve">Русскоязычному читателю полезно знать термин предиктор-корректор. Но по отношению к вопросам истории и социологии ему следует пользоваться словами родного для многих русского языка: ЖРЕЦ, ЖРЕЧЕСТВО, ЖИЗНЕРЕЧЕНИЕ — вопреки тому, что за тысячу лет знахари — иерархия византийцев и переводчики Библии — изгадили и извратили объективно свойственный этим словам смысл: </w:t>
      </w:r>
    </w:p>
    <w:p w14:paraId="546C8BFB" w14:textId="77777777" w:rsidR="005D48DB" w:rsidRDefault="005D48DB">
      <w:pPr>
        <w:pStyle w:val="af"/>
        <w:jc w:val="both"/>
      </w:pPr>
      <w:r>
        <w:t xml:space="preserve">Предвидением, знанием, словом заблаговременно направлять течение жизни общества к безбедности и благоустройству, удерживая общество в ладу с биосферой Земли, Космосом и Богом. </w:t>
      </w:r>
    </w:p>
    <w:p w14:paraId="63430F92" w14:textId="77777777" w:rsidR="005D48DB" w:rsidRDefault="005D48DB">
      <w:pPr>
        <w:jc w:val="both"/>
      </w:pPr>
      <w:r>
        <w:t xml:space="preserve">Знахари заняты своекорыстной эксплуатацией общества на основе освоенного ими знания, с какой целью умышленно культивируют в обществе невежество и извращенные знания. </w:t>
      </w:r>
    </w:p>
    <w:p w14:paraId="1EB949C1" w14:textId="77777777" w:rsidR="005D48DB" w:rsidRDefault="005D48DB">
      <w:pPr>
        <w:pStyle w:val="af"/>
        <w:jc w:val="both"/>
      </w:pPr>
      <w:r>
        <w:t>В этом отличие жречества от знахарства.</w:t>
      </w:r>
    </w:p>
    <w:p w14:paraId="454F324D" w14:textId="77777777" w:rsidR="005D48DB" w:rsidRDefault="005D48DB">
      <w:pPr>
        <w:jc w:val="both"/>
      </w:pPr>
      <w:r>
        <w:t>Лад общества, его культуры и биосферы Земли предполагает глобальный уровень ответственности и ЗАБОТЫ о благополучии всех народов Земли. Поскольку английский язык в наши дни наиболее употребителен в качестве глобального языка общения разных людей, то нам пришлось самим позаботиться о том, чтобы всем англоязычным было понятно то, что мы хотим донести до их сознания, а не то, что пожелают им навязать в качестве нашего мнения хозяева «подставных ослов просвещения».</w:t>
      </w:r>
    </w:p>
    <w:p w14:paraId="0A498EDD" w14:textId="77777777" w:rsidR="005D48DB" w:rsidRDefault="005D48DB">
      <w:pPr>
        <w:jc w:val="both"/>
      </w:pPr>
      <w:r>
        <w:t xml:space="preserve">Точно также, нам самим не нужны термины: «концепция», поскольку есть русское </w:t>
      </w:r>
      <w:r>
        <w:rPr>
          <w:i/>
        </w:rPr>
        <w:t>жизнестрой;</w:t>
      </w:r>
      <w:r>
        <w:t xml:space="preserve"> «автократия концептуальной власти», поскольку в русском языке вполне возможно обойтись и без мертвоязычных слов. </w:t>
      </w:r>
    </w:p>
    <w:p w14:paraId="42FA746D" w14:textId="77777777" w:rsidR="005D48DB" w:rsidRDefault="005D48DB">
      <w:pPr>
        <w:pStyle w:val="af"/>
        <w:keepLines/>
        <w:jc w:val="both"/>
      </w:pPr>
      <w:r>
        <w:lastRenderedPageBreak/>
        <w:t xml:space="preserve">Но наши оппоненты должны понять, что монополизм их кончился. Образно говоря: Мы наливаем нашу </w:t>
      </w:r>
      <w:r>
        <w:sym w:font="Times New Roman" w:char="201C"/>
      </w:r>
      <w:r>
        <w:t>ключевую воду</w:t>
      </w:r>
      <w:r>
        <w:sym w:font="Times New Roman" w:char="201D"/>
      </w:r>
      <w:r>
        <w:t xml:space="preserve"> в их </w:t>
      </w:r>
      <w:r>
        <w:sym w:font="Times New Roman" w:char="201C"/>
      </w:r>
      <w:r>
        <w:t>старые мехи</w:t>
      </w:r>
      <w:r>
        <w:sym w:font="Times New Roman" w:char="201D"/>
      </w:r>
      <w:r>
        <w:t>, дабы их “мехи” лопнули: нам не нравятся и их “мехи”, и их дурманящее “вино”.</w:t>
      </w:r>
    </w:p>
    <w:p w14:paraId="1D513FA8" w14:textId="77777777" w:rsidR="005D48DB" w:rsidRDefault="005D48DB">
      <w:pPr>
        <w:sectPr w:rsidR="005D48DB">
          <w:headerReference w:type="even" r:id="rId21"/>
          <w:headerReference w:type="first" r:id="rId22"/>
          <w:footnotePr>
            <w:numRestart w:val="eachPage"/>
          </w:footnotePr>
          <w:type w:val="oddPage"/>
          <w:pgSz w:w="16840" w:h="11907" w:orient="landscape" w:code="9"/>
          <w:pgMar w:top="851" w:right="851" w:bottom="851" w:left="9667" w:header="680" w:footer="680" w:gutter="0"/>
          <w:cols w:space="720"/>
          <w:titlePg/>
        </w:sectPr>
      </w:pPr>
    </w:p>
    <w:p w14:paraId="5103E380" w14:textId="77777777" w:rsidR="005D48DB" w:rsidRDefault="005D48DB">
      <w:pPr>
        <w:pStyle w:val="Heading1"/>
      </w:pPr>
      <w:bookmarkStart w:id="2" w:name="_Toc450478476"/>
      <w:bookmarkStart w:id="3" w:name="_Toc450574836"/>
      <w:r>
        <w:lastRenderedPageBreak/>
        <w:t>Вместо эпиграфа</w:t>
      </w:r>
      <w:bookmarkEnd w:id="2"/>
      <w:bookmarkEnd w:id="3"/>
    </w:p>
    <w:p w14:paraId="1D3B8CAE" w14:textId="77777777" w:rsidR="005D48DB" w:rsidRDefault="005D48DB">
      <w:pPr>
        <w:pStyle w:val="af0"/>
        <w:rPr>
          <w:b/>
          <w:i/>
        </w:rPr>
      </w:pPr>
      <w:r>
        <w:rPr>
          <w:b/>
          <w:i/>
        </w:rPr>
        <w:t xml:space="preserve">«А на росстанях — камень бел-горюч, льется свет небес из-за черных туч. Три пути лежат на три стороны. И кричат кружат черны вороны. Русь могучая, Изначальная! О тебе моя величальная! </w:t>
      </w:r>
    </w:p>
    <w:p w14:paraId="1090A743" w14:textId="77777777" w:rsidR="005D48DB" w:rsidRDefault="005D48DB">
      <w:pPr>
        <w:pStyle w:val="af0"/>
        <w:rPr>
          <w:b/>
          <w:i/>
        </w:rPr>
      </w:pPr>
      <w:r>
        <w:rPr>
          <w:b/>
          <w:i/>
        </w:rPr>
        <w:t xml:space="preserve">Я приму любой, даже смертный бой, ведь твоя Любовь каждый миг со мной. Слово правды ты мне как меч дала. Пусть погибну я — лишь бы ты жила. Задрожит земля. Гром прокатится. И споткнется враг, вспять покатится! </w:t>
      </w:r>
    </w:p>
    <w:p w14:paraId="186D63B9" w14:textId="5AB5626A" w:rsidR="005D48DB" w:rsidRDefault="005D48DB">
      <w:pPr>
        <w:pStyle w:val="af0"/>
        <w:rPr>
          <w:b/>
          <w:i/>
        </w:rPr>
      </w:pPr>
      <w:r>
        <w:rPr>
          <w:b/>
          <w:i/>
        </w:rPr>
        <w:t>А на росстанях — камень бел-горюч и на Родине есть заветный</w:t>
      </w:r>
      <w:r w:rsidRPr="005D48DB">
        <w:rPr>
          <w:b/>
          <w:i/>
          <w:sz w:val="18"/>
          <w:vertAlign w:val="superscript"/>
        </w:rPr>
        <w:t>[II]</w:t>
      </w:r>
      <w:r>
        <w:rPr>
          <w:b/>
          <w:i/>
        </w:rPr>
        <w:t xml:space="preserve"> ключ… И склонишься ты над моей бедой, возродишь меня ты Живой водой. Встанут витязи Бога Ясного, ут</w:t>
      </w:r>
      <w:r>
        <w:rPr>
          <w:b/>
          <w:i/>
        </w:rPr>
        <w:softHyphen/>
        <w:t>вердят они жизнь прекрасную. Русь могучая, Изначальная, ты — Любовь моя нескончаемая…»</w:t>
      </w:r>
    </w:p>
    <w:p w14:paraId="37977465" w14:textId="29BFCB78" w:rsidR="005D48DB" w:rsidRDefault="005D48DB">
      <w:pPr>
        <w:jc w:val="right"/>
      </w:pPr>
      <w:r>
        <w:t>На основе слов песни</w:t>
      </w:r>
      <w:r>
        <w:br/>
        <w:t>“Величальная”</w:t>
      </w:r>
      <w:r w:rsidRPr="005D48DB">
        <w:rPr>
          <w:vertAlign w:val="superscript"/>
        </w:rPr>
        <w:t>[III]</w:t>
      </w:r>
      <w:r>
        <w:t xml:space="preserve">, </w:t>
      </w:r>
      <w:r>
        <w:br/>
        <w:t>измененных так, чтобы войти</w:t>
      </w:r>
      <w:r>
        <w:br/>
        <w:t>в Русское жизнеречение.</w:t>
      </w:r>
    </w:p>
    <w:p w14:paraId="48590568" w14:textId="77777777" w:rsidR="005D48DB" w:rsidRDefault="005D48DB">
      <w:pPr>
        <w:pStyle w:val="FootnoteText"/>
        <w:spacing w:before="240"/>
        <w:jc w:val="right"/>
        <w:rPr>
          <w:i/>
        </w:rPr>
      </w:pPr>
    </w:p>
    <w:p w14:paraId="1A3141E6" w14:textId="77777777" w:rsidR="005D48DB" w:rsidRDefault="005D48DB">
      <w:r>
        <w:br w:type="page"/>
      </w:r>
    </w:p>
    <w:tbl>
      <w:tblPr>
        <w:tblW w:w="0" w:type="auto"/>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672"/>
        <w:gridCol w:w="4458"/>
      </w:tblGrid>
      <w:tr w:rsidR="005D48DB" w14:paraId="0F9E1686"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6EB9C33C" w14:textId="77777777" w:rsidR="005D48DB" w:rsidRDefault="005D48DB">
            <w:pPr>
              <w:jc w:val="center"/>
              <w:rPr>
                <w:rFonts w:ascii="Arial" w:hAnsi="Arial"/>
                <w:b/>
                <w:sz w:val="23"/>
              </w:rPr>
            </w:pPr>
            <w:r>
              <w:rPr>
                <w:rFonts w:ascii="Arial" w:hAnsi="Arial"/>
                <w:b/>
                <w:sz w:val="23"/>
              </w:rPr>
              <w:lastRenderedPageBreak/>
              <w:t>Основные персонажи-символы:</w:t>
            </w:r>
          </w:p>
          <w:p w14:paraId="6783B4DA" w14:textId="77777777" w:rsidR="005D48DB" w:rsidRDefault="005D48DB">
            <w:pPr>
              <w:jc w:val="center"/>
              <w:rPr>
                <w:rFonts w:ascii="Arial" w:hAnsi="Arial"/>
                <w:b/>
                <w:sz w:val="23"/>
              </w:rPr>
            </w:pPr>
          </w:p>
        </w:tc>
        <w:tc>
          <w:tcPr>
            <w:tcW w:w="4458" w:type="dxa"/>
            <w:tcBorders>
              <w:top w:val="single" w:sz="6" w:space="0" w:color="auto"/>
              <w:left w:val="single" w:sz="6" w:space="0" w:color="auto"/>
              <w:bottom w:val="single" w:sz="6" w:space="0" w:color="auto"/>
              <w:right w:val="single" w:sz="6" w:space="0" w:color="auto"/>
            </w:tcBorders>
          </w:tcPr>
          <w:p w14:paraId="42BE0A4D" w14:textId="77777777" w:rsidR="005D48DB" w:rsidRDefault="005D48DB">
            <w:pPr>
              <w:jc w:val="center"/>
              <w:rPr>
                <w:rFonts w:ascii="Gazeta Titul" w:hAnsi="Gazeta Titul"/>
              </w:rPr>
            </w:pPr>
            <w:r>
              <w:rPr>
                <w:rFonts w:ascii="Arial" w:hAnsi="Arial"/>
                <w:b/>
                <w:sz w:val="23"/>
              </w:rPr>
              <w:t>Содержание символов — ключи к иносказанию:</w:t>
            </w:r>
          </w:p>
        </w:tc>
      </w:tr>
      <w:tr w:rsidR="005D48DB" w14:paraId="02B7B5E2"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3ED2D165" w14:textId="77777777" w:rsidR="005D48DB" w:rsidRDefault="005D48DB">
            <w:pPr>
              <w:spacing w:before="60" w:after="60"/>
              <w:rPr>
                <w:rFonts w:ascii="Arial" w:hAnsi="Arial"/>
                <w:b/>
                <w:sz w:val="23"/>
              </w:rPr>
            </w:pPr>
            <w:r>
              <w:rPr>
                <w:rFonts w:ascii="Arial" w:hAnsi="Arial"/>
                <w:b/>
                <w:sz w:val="23"/>
              </w:rPr>
              <w:t>Руслан</w:t>
            </w:r>
          </w:p>
        </w:tc>
        <w:tc>
          <w:tcPr>
            <w:tcW w:w="4458" w:type="dxa"/>
            <w:tcBorders>
              <w:top w:val="single" w:sz="6" w:space="0" w:color="auto"/>
              <w:left w:val="single" w:sz="6" w:space="0" w:color="auto"/>
              <w:bottom w:val="single" w:sz="6" w:space="0" w:color="auto"/>
              <w:right w:val="single" w:sz="6" w:space="0" w:color="auto"/>
            </w:tcBorders>
          </w:tcPr>
          <w:p w14:paraId="38B7EACE" w14:textId="77777777" w:rsidR="005D48DB" w:rsidRDefault="005D48DB">
            <w:pPr>
              <w:spacing w:before="60" w:after="60"/>
              <w:rPr>
                <w:sz w:val="22"/>
              </w:rPr>
            </w:pPr>
            <w:r>
              <w:rPr>
                <w:sz w:val="22"/>
              </w:rPr>
              <w:t>Центр, формирующий стратегию развития народов России, глобального уровня значимости (Внутренний Предиктор).</w:t>
            </w:r>
          </w:p>
        </w:tc>
      </w:tr>
      <w:tr w:rsidR="005D48DB" w14:paraId="131E1302"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5CC958CB" w14:textId="77777777" w:rsidR="005D48DB" w:rsidRDefault="005D48DB">
            <w:pPr>
              <w:spacing w:before="60" w:after="60"/>
              <w:rPr>
                <w:rFonts w:ascii="Arial" w:hAnsi="Arial"/>
                <w:b/>
                <w:sz w:val="23"/>
              </w:rPr>
            </w:pPr>
            <w:r>
              <w:rPr>
                <w:rFonts w:ascii="Arial" w:hAnsi="Arial"/>
                <w:b/>
                <w:sz w:val="23"/>
              </w:rPr>
              <w:t>Людмила</w:t>
            </w:r>
          </w:p>
        </w:tc>
        <w:tc>
          <w:tcPr>
            <w:tcW w:w="4458" w:type="dxa"/>
            <w:tcBorders>
              <w:top w:val="single" w:sz="6" w:space="0" w:color="auto"/>
              <w:left w:val="single" w:sz="6" w:space="0" w:color="auto"/>
              <w:bottom w:val="single" w:sz="6" w:space="0" w:color="auto"/>
              <w:right w:val="single" w:sz="6" w:space="0" w:color="auto"/>
            </w:tcBorders>
          </w:tcPr>
          <w:p w14:paraId="33605EB5" w14:textId="77777777" w:rsidR="005D48DB" w:rsidRDefault="005D48DB">
            <w:pPr>
              <w:spacing w:before="60" w:after="60"/>
              <w:rPr>
                <w:sz w:val="22"/>
              </w:rPr>
            </w:pPr>
            <w:r>
              <w:rPr>
                <w:sz w:val="22"/>
              </w:rPr>
              <w:t>Люд Милый — народы России</w:t>
            </w:r>
          </w:p>
        </w:tc>
      </w:tr>
      <w:tr w:rsidR="005D48DB" w14:paraId="3EA5F781"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03CBF19F" w14:textId="77777777" w:rsidR="005D48DB" w:rsidRDefault="005D48DB">
            <w:pPr>
              <w:spacing w:before="60" w:after="60"/>
              <w:rPr>
                <w:rFonts w:ascii="Arial" w:hAnsi="Arial"/>
                <w:b/>
                <w:sz w:val="23"/>
              </w:rPr>
            </w:pPr>
            <w:r>
              <w:rPr>
                <w:rFonts w:ascii="Arial" w:hAnsi="Arial"/>
                <w:b/>
                <w:sz w:val="23"/>
              </w:rPr>
              <w:t>Финн</w:t>
            </w:r>
          </w:p>
        </w:tc>
        <w:tc>
          <w:tcPr>
            <w:tcW w:w="4458" w:type="dxa"/>
            <w:tcBorders>
              <w:top w:val="single" w:sz="6" w:space="0" w:color="auto"/>
              <w:left w:val="single" w:sz="6" w:space="0" w:color="auto"/>
              <w:bottom w:val="single" w:sz="6" w:space="0" w:color="auto"/>
              <w:right w:val="single" w:sz="6" w:space="0" w:color="auto"/>
            </w:tcBorders>
          </w:tcPr>
          <w:p w14:paraId="42011596" w14:textId="77777777" w:rsidR="005D48DB" w:rsidRDefault="005D48DB">
            <w:pPr>
              <w:spacing w:before="60" w:after="60"/>
              <w:rPr>
                <w:sz w:val="22"/>
              </w:rPr>
            </w:pPr>
            <w:r>
              <w:rPr>
                <w:sz w:val="22"/>
              </w:rPr>
              <w:t>Святорусское ведическое жречество.</w:t>
            </w:r>
          </w:p>
        </w:tc>
      </w:tr>
      <w:tr w:rsidR="005D48DB" w14:paraId="47C98424"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0014EBCE" w14:textId="77777777" w:rsidR="005D48DB" w:rsidRDefault="005D48DB">
            <w:pPr>
              <w:spacing w:before="60" w:after="60"/>
              <w:rPr>
                <w:rFonts w:ascii="Arial" w:hAnsi="Arial"/>
                <w:b/>
                <w:sz w:val="23"/>
              </w:rPr>
            </w:pPr>
            <w:r>
              <w:rPr>
                <w:rFonts w:ascii="Arial" w:hAnsi="Arial"/>
                <w:b/>
                <w:sz w:val="23"/>
              </w:rPr>
              <w:t>Владимир</w:t>
            </w:r>
          </w:p>
        </w:tc>
        <w:tc>
          <w:tcPr>
            <w:tcW w:w="4458" w:type="dxa"/>
            <w:tcBorders>
              <w:top w:val="single" w:sz="6" w:space="0" w:color="auto"/>
              <w:left w:val="single" w:sz="6" w:space="0" w:color="auto"/>
              <w:bottom w:val="single" w:sz="6" w:space="0" w:color="auto"/>
              <w:right w:val="single" w:sz="6" w:space="0" w:color="auto"/>
            </w:tcBorders>
          </w:tcPr>
          <w:p w14:paraId="3DA6EC71" w14:textId="77777777" w:rsidR="005D48DB" w:rsidRDefault="005D48DB">
            <w:pPr>
              <w:spacing w:before="60" w:after="60"/>
              <w:rPr>
                <w:sz w:val="22"/>
              </w:rPr>
            </w:pPr>
            <w:r>
              <w:rPr>
                <w:sz w:val="22"/>
              </w:rPr>
              <w:t>Благонамеренные управленческие струк</w:t>
            </w:r>
            <w:r>
              <w:rPr>
                <w:sz w:val="22"/>
              </w:rPr>
              <w:softHyphen/>
              <w:t>ту</w:t>
            </w:r>
            <w:r>
              <w:rPr>
                <w:sz w:val="22"/>
              </w:rPr>
              <w:softHyphen/>
              <w:t>ры государственного уровня значимости.</w:t>
            </w:r>
          </w:p>
        </w:tc>
      </w:tr>
      <w:tr w:rsidR="005D48DB" w14:paraId="29EF1A21"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18DF3F6F" w14:textId="77777777" w:rsidR="005D48DB" w:rsidRDefault="005D48DB">
            <w:pPr>
              <w:spacing w:before="60" w:after="60"/>
              <w:rPr>
                <w:rFonts w:ascii="Arial" w:hAnsi="Arial"/>
                <w:b/>
                <w:sz w:val="23"/>
              </w:rPr>
            </w:pPr>
            <w:r>
              <w:rPr>
                <w:rFonts w:ascii="Arial" w:hAnsi="Arial"/>
                <w:b/>
                <w:sz w:val="23"/>
              </w:rPr>
              <w:t>Черномор</w:t>
            </w:r>
          </w:p>
        </w:tc>
        <w:tc>
          <w:tcPr>
            <w:tcW w:w="4458" w:type="dxa"/>
            <w:tcBorders>
              <w:top w:val="single" w:sz="6" w:space="0" w:color="auto"/>
              <w:left w:val="single" w:sz="6" w:space="0" w:color="auto"/>
              <w:bottom w:val="single" w:sz="6" w:space="0" w:color="auto"/>
              <w:right w:val="single" w:sz="6" w:space="0" w:color="auto"/>
            </w:tcBorders>
          </w:tcPr>
          <w:p w14:paraId="47913D72" w14:textId="77777777" w:rsidR="005D48DB" w:rsidRDefault="005D48DB">
            <w:pPr>
              <w:spacing w:before="60" w:after="60"/>
              <w:rPr>
                <w:sz w:val="22"/>
              </w:rPr>
            </w:pPr>
            <w:r>
              <w:rPr>
                <w:sz w:val="22"/>
              </w:rPr>
              <w:t>Надгосударственный центр управления. (Глобальный Предиктор).</w:t>
            </w:r>
          </w:p>
        </w:tc>
      </w:tr>
      <w:tr w:rsidR="005D48DB" w14:paraId="4ED251F0"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54CA240D" w14:textId="77777777" w:rsidR="005D48DB" w:rsidRDefault="005D48DB">
            <w:pPr>
              <w:spacing w:before="60" w:after="60"/>
              <w:rPr>
                <w:rFonts w:ascii="Arial" w:hAnsi="Arial"/>
                <w:b/>
                <w:sz w:val="23"/>
              </w:rPr>
            </w:pPr>
            <w:r>
              <w:rPr>
                <w:rFonts w:ascii="Arial" w:hAnsi="Arial"/>
                <w:b/>
                <w:sz w:val="23"/>
              </w:rPr>
              <w:t>Голова</w:t>
            </w:r>
          </w:p>
        </w:tc>
        <w:tc>
          <w:tcPr>
            <w:tcW w:w="4458" w:type="dxa"/>
            <w:tcBorders>
              <w:top w:val="single" w:sz="6" w:space="0" w:color="auto"/>
              <w:left w:val="single" w:sz="6" w:space="0" w:color="auto"/>
              <w:bottom w:val="single" w:sz="6" w:space="0" w:color="auto"/>
              <w:right w:val="single" w:sz="6" w:space="0" w:color="auto"/>
            </w:tcBorders>
          </w:tcPr>
          <w:p w14:paraId="69D5EC2C" w14:textId="77777777" w:rsidR="005D48DB" w:rsidRDefault="005D48DB">
            <w:pPr>
              <w:spacing w:before="60" w:after="60"/>
              <w:rPr>
                <w:sz w:val="22"/>
              </w:rPr>
            </w:pPr>
            <w:r>
              <w:rPr>
                <w:sz w:val="22"/>
              </w:rPr>
              <w:t>Все Правительства России под пятой Черно</w:t>
            </w:r>
            <w:r>
              <w:rPr>
                <w:sz w:val="22"/>
              </w:rPr>
              <w:softHyphen/>
              <w:t>мора (от Владимира — до наших дней).</w:t>
            </w:r>
          </w:p>
        </w:tc>
      </w:tr>
      <w:tr w:rsidR="005D48DB" w14:paraId="72ACFA87"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759E4AFC" w14:textId="77777777" w:rsidR="005D48DB" w:rsidRDefault="005D48DB">
            <w:pPr>
              <w:spacing w:before="60" w:after="60"/>
              <w:rPr>
                <w:rFonts w:ascii="Arial" w:hAnsi="Arial"/>
                <w:b/>
                <w:sz w:val="23"/>
              </w:rPr>
            </w:pPr>
            <w:r>
              <w:rPr>
                <w:rFonts w:ascii="Arial" w:hAnsi="Arial"/>
                <w:b/>
                <w:sz w:val="23"/>
              </w:rPr>
              <w:t>Наина</w:t>
            </w:r>
          </w:p>
        </w:tc>
        <w:tc>
          <w:tcPr>
            <w:tcW w:w="4458" w:type="dxa"/>
            <w:tcBorders>
              <w:top w:val="single" w:sz="6" w:space="0" w:color="auto"/>
              <w:left w:val="single" w:sz="6" w:space="0" w:color="auto"/>
              <w:bottom w:val="single" w:sz="6" w:space="0" w:color="auto"/>
              <w:right w:val="single" w:sz="6" w:space="0" w:color="auto"/>
            </w:tcBorders>
          </w:tcPr>
          <w:p w14:paraId="54AFADD7" w14:textId="77777777" w:rsidR="005D48DB" w:rsidRDefault="005D48DB">
            <w:pPr>
              <w:spacing w:before="60" w:after="60"/>
              <w:rPr>
                <w:sz w:val="22"/>
              </w:rPr>
            </w:pPr>
            <w:r>
              <w:rPr>
                <w:sz w:val="22"/>
              </w:rPr>
              <w:t>Раввинат и высшие структуры масонства.</w:t>
            </w:r>
          </w:p>
        </w:tc>
      </w:tr>
      <w:tr w:rsidR="005D48DB" w14:paraId="5697CC51"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7113FCAF" w14:textId="77777777" w:rsidR="005D48DB" w:rsidRDefault="005D48DB">
            <w:pPr>
              <w:spacing w:before="60" w:after="60"/>
              <w:rPr>
                <w:rFonts w:ascii="Arial" w:hAnsi="Arial"/>
                <w:b/>
                <w:sz w:val="23"/>
              </w:rPr>
            </w:pPr>
            <w:r>
              <w:rPr>
                <w:rFonts w:ascii="Arial" w:hAnsi="Arial"/>
                <w:b/>
                <w:sz w:val="23"/>
              </w:rPr>
              <w:t>Фарлаф</w:t>
            </w:r>
          </w:p>
        </w:tc>
        <w:tc>
          <w:tcPr>
            <w:tcW w:w="4458" w:type="dxa"/>
            <w:tcBorders>
              <w:top w:val="single" w:sz="6" w:space="0" w:color="auto"/>
              <w:left w:val="single" w:sz="6" w:space="0" w:color="auto"/>
              <w:bottom w:val="single" w:sz="6" w:space="0" w:color="auto"/>
              <w:right w:val="single" w:sz="6" w:space="0" w:color="auto"/>
            </w:tcBorders>
          </w:tcPr>
          <w:p w14:paraId="26D1B84B" w14:textId="77777777" w:rsidR="005D48DB" w:rsidRDefault="005D48DB">
            <w:pPr>
              <w:spacing w:before="60" w:after="60"/>
              <w:rPr>
                <w:sz w:val="22"/>
              </w:rPr>
            </w:pPr>
            <w:r>
              <w:rPr>
                <w:sz w:val="22"/>
              </w:rPr>
              <w:t>Жиды всех национальностей и низшие слои масонства.</w:t>
            </w:r>
          </w:p>
        </w:tc>
      </w:tr>
      <w:tr w:rsidR="005D48DB" w14:paraId="56BEB8F2"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18862CAD" w14:textId="77777777" w:rsidR="005D48DB" w:rsidRDefault="005D48DB">
            <w:pPr>
              <w:spacing w:before="60" w:after="60"/>
              <w:rPr>
                <w:rFonts w:ascii="Arial" w:hAnsi="Arial"/>
                <w:b/>
                <w:sz w:val="23"/>
              </w:rPr>
            </w:pPr>
            <w:r>
              <w:rPr>
                <w:rFonts w:ascii="Arial" w:hAnsi="Arial"/>
                <w:b/>
                <w:sz w:val="23"/>
              </w:rPr>
              <w:t>Ратмир</w:t>
            </w:r>
          </w:p>
        </w:tc>
        <w:tc>
          <w:tcPr>
            <w:tcW w:w="4458" w:type="dxa"/>
            <w:tcBorders>
              <w:top w:val="single" w:sz="6" w:space="0" w:color="auto"/>
              <w:left w:val="single" w:sz="6" w:space="0" w:color="auto"/>
              <w:bottom w:val="single" w:sz="6" w:space="0" w:color="auto"/>
              <w:right w:val="single" w:sz="6" w:space="0" w:color="auto"/>
            </w:tcBorders>
          </w:tcPr>
          <w:p w14:paraId="6E6C95E1" w14:textId="77777777" w:rsidR="005D48DB" w:rsidRDefault="005D48DB">
            <w:pPr>
              <w:spacing w:before="60" w:after="60"/>
              <w:rPr>
                <w:sz w:val="22"/>
              </w:rPr>
            </w:pPr>
            <w:r>
              <w:rPr>
                <w:sz w:val="22"/>
              </w:rPr>
              <w:t>Элита славянских племен, принявших иудаизм (Хазарский каганат).</w:t>
            </w:r>
          </w:p>
        </w:tc>
      </w:tr>
      <w:tr w:rsidR="005D48DB" w14:paraId="3BBCF9E0"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6DC9FE71" w14:textId="77777777" w:rsidR="005D48DB" w:rsidRDefault="005D48DB">
            <w:pPr>
              <w:spacing w:before="60" w:after="60"/>
              <w:rPr>
                <w:rFonts w:ascii="Arial" w:hAnsi="Arial"/>
                <w:b/>
                <w:sz w:val="23"/>
              </w:rPr>
            </w:pPr>
            <w:r>
              <w:rPr>
                <w:rFonts w:ascii="Arial" w:hAnsi="Arial"/>
                <w:b/>
                <w:sz w:val="23"/>
              </w:rPr>
              <w:t>Рогдай</w:t>
            </w:r>
          </w:p>
        </w:tc>
        <w:tc>
          <w:tcPr>
            <w:tcW w:w="4458" w:type="dxa"/>
            <w:tcBorders>
              <w:top w:val="single" w:sz="6" w:space="0" w:color="auto"/>
              <w:left w:val="single" w:sz="6" w:space="0" w:color="auto"/>
              <w:bottom w:val="single" w:sz="6" w:space="0" w:color="auto"/>
              <w:right w:val="single" w:sz="6" w:space="0" w:color="auto"/>
            </w:tcBorders>
          </w:tcPr>
          <w:p w14:paraId="79332FC8" w14:textId="77777777" w:rsidR="005D48DB" w:rsidRDefault="005D48DB">
            <w:pPr>
              <w:spacing w:before="60" w:after="60"/>
              <w:rPr>
                <w:sz w:val="22"/>
              </w:rPr>
            </w:pPr>
            <w:r>
              <w:rPr>
                <w:sz w:val="22"/>
              </w:rPr>
              <w:t>Языческая военная элита.</w:t>
            </w:r>
          </w:p>
        </w:tc>
      </w:tr>
      <w:tr w:rsidR="005D48DB" w14:paraId="1F319020"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5BCAE7B5" w14:textId="77777777" w:rsidR="005D48DB" w:rsidRDefault="005D48DB">
            <w:pPr>
              <w:spacing w:before="60" w:after="60"/>
              <w:rPr>
                <w:rFonts w:ascii="Arial" w:hAnsi="Arial"/>
                <w:b/>
                <w:sz w:val="23"/>
              </w:rPr>
            </w:pPr>
            <w:r>
              <w:rPr>
                <w:rFonts w:ascii="Arial" w:hAnsi="Arial"/>
                <w:b/>
                <w:sz w:val="23"/>
              </w:rPr>
              <w:t>Печенеги</w:t>
            </w:r>
          </w:p>
        </w:tc>
        <w:tc>
          <w:tcPr>
            <w:tcW w:w="4458" w:type="dxa"/>
            <w:tcBorders>
              <w:top w:val="single" w:sz="6" w:space="0" w:color="auto"/>
              <w:left w:val="single" w:sz="6" w:space="0" w:color="auto"/>
              <w:bottom w:val="single" w:sz="6" w:space="0" w:color="auto"/>
              <w:right w:val="single" w:sz="6" w:space="0" w:color="auto"/>
            </w:tcBorders>
          </w:tcPr>
          <w:p w14:paraId="1227E2B9" w14:textId="77777777" w:rsidR="005D48DB" w:rsidRDefault="005D48DB">
            <w:pPr>
              <w:spacing w:before="60" w:after="60"/>
              <w:rPr>
                <w:sz w:val="22"/>
              </w:rPr>
            </w:pPr>
            <w:r>
              <w:rPr>
                <w:sz w:val="22"/>
              </w:rPr>
              <w:t>Национальные “элитарные” структуры.</w:t>
            </w:r>
          </w:p>
        </w:tc>
      </w:tr>
      <w:tr w:rsidR="005D48DB" w14:paraId="792A0E90"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4B72E8F3" w14:textId="77777777" w:rsidR="005D48DB" w:rsidRDefault="005D48DB">
            <w:pPr>
              <w:spacing w:before="60" w:after="60"/>
              <w:rPr>
                <w:rFonts w:ascii="Arial" w:hAnsi="Arial"/>
                <w:b/>
                <w:sz w:val="23"/>
              </w:rPr>
            </w:pPr>
            <w:r>
              <w:rPr>
                <w:rFonts w:ascii="Arial" w:hAnsi="Arial"/>
                <w:b/>
                <w:sz w:val="23"/>
              </w:rPr>
              <w:t>Конь</w:t>
            </w:r>
          </w:p>
        </w:tc>
        <w:tc>
          <w:tcPr>
            <w:tcW w:w="4458" w:type="dxa"/>
            <w:tcBorders>
              <w:top w:val="single" w:sz="6" w:space="0" w:color="auto"/>
              <w:left w:val="single" w:sz="6" w:space="0" w:color="auto"/>
              <w:bottom w:val="single" w:sz="6" w:space="0" w:color="auto"/>
              <w:right w:val="single" w:sz="6" w:space="0" w:color="auto"/>
            </w:tcBorders>
          </w:tcPr>
          <w:p w14:paraId="125F9D81" w14:textId="77777777" w:rsidR="005D48DB" w:rsidRDefault="005D48DB">
            <w:pPr>
              <w:spacing w:before="60" w:after="60"/>
              <w:rPr>
                <w:sz w:val="22"/>
              </w:rPr>
            </w:pPr>
            <w:r>
              <w:rPr>
                <w:sz w:val="22"/>
              </w:rPr>
              <w:t>Толпа, не вызревшая до народа.</w:t>
            </w:r>
          </w:p>
        </w:tc>
      </w:tr>
      <w:tr w:rsidR="005D48DB" w14:paraId="763BD2AA" w14:textId="77777777">
        <w:tblPrEx>
          <w:tblCellMar>
            <w:top w:w="0" w:type="dxa"/>
            <w:bottom w:w="0" w:type="dxa"/>
          </w:tblCellMar>
        </w:tblPrEx>
        <w:tc>
          <w:tcPr>
            <w:tcW w:w="1672" w:type="dxa"/>
            <w:tcBorders>
              <w:top w:val="single" w:sz="6" w:space="0" w:color="auto"/>
              <w:left w:val="single" w:sz="6" w:space="0" w:color="auto"/>
              <w:bottom w:val="single" w:sz="6" w:space="0" w:color="auto"/>
              <w:right w:val="single" w:sz="6" w:space="0" w:color="auto"/>
            </w:tcBorders>
          </w:tcPr>
          <w:p w14:paraId="5D7DAD10" w14:textId="77777777" w:rsidR="005D48DB" w:rsidRDefault="005D48DB">
            <w:pPr>
              <w:spacing w:before="60" w:after="60"/>
              <w:rPr>
                <w:rFonts w:ascii="Arial" w:hAnsi="Arial"/>
                <w:b/>
                <w:sz w:val="23"/>
              </w:rPr>
            </w:pPr>
            <w:r>
              <w:rPr>
                <w:rFonts w:ascii="Arial" w:hAnsi="Arial"/>
                <w:b/>
                <w:sz w:val="23"/>
              </w:rPr>
              <w:t>Двенадцать дев</w:t>
            </w:r>
          </w:p>
        </w:tc>
        <w:tc>
          <w:tcPr>
            <w:tcW w:w="4458" w:type="dxa"/>
            <w:tcBorders>
              <w:top w:val="single" w:sz="6" w:space="0" w:color="auto"/>
              <w:left w:val="single" w:sz="6" w:space="0" w:color="auto"/>
              <w:bottom w:val="single" w:sz="6" w:space="0" w:color="auto"/>
              <w:right w:val="single" w:sz="6" w:space="0" w:color="auto"/>
            </w:tcBorders>
          </w:tcPr>
          <w:p w14:paraId="3965174E" w14:textId="77777777" w:rsidR="005D48DB" w:rsidRDefault="005D48DB">
            <w:pPr>
              <w:spacing w:before="60" w:after="60"/>
              <w:rPr>
                <w:sz w:val="22"/>
              </w:rPr>
            </w:pPr>
            <w:r>
              <w:rPr>
                <w:sz w:val="22"/>
              </w:rPr>
              <w:t>Исторически сложившееся христианство.</w:t>
            </w:r>
          </w:p>
        </w:tc>
      </w:tr>
    </w:tbl>
    <w:p w14:paraId="700DC0F6" w14:textId="77777777" w:rsidR="005D48DB" w:rsidRDefault="005D48DB">
      <w:pPr>
        <w:jc w:val="center"/>
        <w:rPr>
          <w:rFonts w:ascii="Arial" w:hAnsi="Arial"/>
          <w:b/>
          <w:sz w:val="23"/>
        </w:rPr>
      </w:pPr>
    </w:p>
    <w:p w14:paraId="5AB08B49" w14:textId="77777777" w:rsidR="005D48DB" w:rsidRDefault="005D48DB">
      <w:pPr>
        <w:sectPr w:rsidR="005D48DB">
          <w:footnotePr>
            <w:numRestart w:val="eachPage"/>
          </w:footnotePr>
          <w:type w:val="evenPage"/>
          <w:pgSz w:w="16840" w:h="11907" w:orient="landscape" w:code="9"/>
          <w:pgMar w:top="851" w:right="851" w:bottom="851" w:left="9667" w:header="680" w:footer="680" w:gutter="0"/>
          <w:cols w:space="720"/>
          <w:titlePg/>
        </w:sectPr>
      </w:pPr>
      <w:bookmarkStart w:id="4" w:name="_Toc438128225"/>
      <w:bookmarkStart w:id="5" w:name="_Toc438129094"/>
    </w:p>
    <w:p w14:paraId="41DC5B57" w14:textId="77777777" w:rsidR="005D48DB" w:rsidRDefault="005D48DB"/>
    <w:p w14:paraId="3DA9010E" w14:textId="77777777" w:rsidR="005D48DB" w:rsidRDefault="005D48DB">
      <w:pPr>
        <w:pStyle w:val="Heading1"/>
      </w:pPr>
      <w:bookmarkStart w:id="6" w:name="_Toc450478477"/>
      <w:bookmarkStart w:id="7" w:name="_Toc450574837"/>
      <w:r>
        <w:t>ВВЕДЕHИЕ</w:t>
      </w:r>
      <w:bookmarkEnd w:id="4"/>
      <w:bookmarkEnd w:id="5"/>
      <w:bookmarkEnd w:id="6"/>
      <w:bookmarkEnd w:id="7"/>
    </w:p>
    <w:p w14:paraId="179A57DF" w14:textId="77777777" w:rsidR="005D48DB" w:rsidRDefault="005D48DB">
      <w:pPr>
        <w:rPr>
          <w:rFonts w:ascii="Academy" w:hAnsi="Academy"/>
          <w:sz w:val="17"/>
        </w:rPr>
      </w:pPr>
    </w:p>
    <w:p w14:paraId="1729BB10" w14:textId="77777777" w:rsidR="005D48DB" w:rsidRDefault="005D48DB">
      <w:pPr>
        <w:pStyle w:val="BodyText2"/>
      </w:pPr>
      <w:r>
        <w:t>Сорок седьмой номер “Аргументов и фактов” за 1991 год (тираж около 25 млн. экз.) вышел с “сенсационным” заявлением на первой странице:</w:t>
      </w:r>
    </w:p>
    <w:p w14:paraId="36FA1F5E" w14:textId="77777777" w:rsidR="005D48DB" w:rsidRDefault="005D48DB">
      <w:pPr>
        <w:rPr>
          <w:rFonts w:ascii="Academy" w:hAnsi="Academy"/>
          <w:sz w:val="17"/>
        </w:rPr>
      </w:pPr>
    </w:p>
    <w:p w14:paraId="349228B9" w14:textId="77777777" w:rsidR="005D48DB" w:rsidRDefault="005D48DB">
      <w:pPr>
        <w:jc w:val="center"/>
        <w:rPr>
          <w:rFonts w:ascii="Lazurski-Italic" w:hAnsi="Lazurski-Italic"/>
          <w:b/>
          <w:sz w:val="38"/>
        </w:rPr>
      </w:pPr>
      <w:r>
        <w:rPr>
          <w:rFonts w:ascii="Decor" w:hAnsi="Decor"/>
          <w:b/>
          <w:i/>
          <w:sz w:val="48"/>
        </w:rPr>
        <w:sym w:font="Times New Roman" w:char="201C"/>
      </w:r>
      <w:r>
        <w:rPr>
          <w:rFonts w:ascii="Decor Cyr" w:hAnsi="Decor Cyr"/>
          <w:b/>
          <w:sz w:val="48"/>
        </w:rPr>
        <w:t>Пушкин — российский пророк</w:t>
      </w:r>
      <w:r>
        <w:rPr>
          <w:rFonts w:ascii="Decor" w:hAnsi="Decor"/>
          <w:b/>
          <w:i/>
          <w:sz w:val="48"/>
        </w:rPr>
        <w:sym w:font="Times New Roman" w:char="201D"/>
      </w:r>
    </w:p>
    <w:p w14:paraId="6631174C" w14:textId="77777777" w:rsidR="005D48DB" w:rsidRDefault="005D48DB">
      <w:pPr>
        <w:rPr>
          <w:rFonts w:ascii="Academy" w:hAnsi="Academy"/>
          <w:sz w:val="17"/>
        </w:rPr>
      </w:pPr>
    </w:p>
    <w:p w14:paraId="0457B380" w14:textId="77777777" w:rsidR="005D48DB" w:rsidRDefault="005D48DB">
      <w:pPr>
        <w:pStyle w:val="BodyText"/>
      </w:pPr>
      <w:r>
        <w:t xml:space="preserve">В краткой заметке под заголовком </w:t>
      </w:r>
      <w:r>
        <w:sym w:font="Times New Roman" w:char="201C"/>
      </w:r>
      <w:r>
        <w:t>Только для читателей АиФ</w:t>
      </w:r>
      <w:r>
        <w:sym w:font="Times New Roman" w:char="201D"/>
      </w:r>
      <w:r>
        <w:t xml:space="preserve"> сообщается: </w:t>
      </w:r>
    </w:p>
    <w:p w14:paraId="338DF6C3" w14:textId="77777777" w:rsidR="005D48DB" w:rsidRDefault="005D48DB">
      <w:pPr>
        <w:pStyle w:val="a"/>
        <w:jc w:val="both"/>
      </w:pPr>
      <w:r>
        <w:rPr>
          <w:rFonts w:ascii="Academy Cyr" w:hAnsi="Academy Cyr"/>
        </w:rPr>
        <w:t xml:space="preserve">«Нас ожидает мировая сенсация. Таганрогская газета </w:t>
      </w:r>
      <w:r>
        <w:sym w:font="Times New Roman" w:char="201C"/>
      </w:r>
      <w:r>
        <w:rPr>
          <w:rFonts w:ascii="Academy Cyr" w:hAnsi="Academy Cyr"/>
        </w:rPr>
        <w:t>Миг</w:t>
      </w:r>
      <w:r>
        <w:sym w:font="Times New Roman" w:char="201D"/>
      </w:r>
      <w:r>
        <w:rPr>
          <w:rFonts w:ascii="Academy Cyr" w:hAnsi="Academy Cyr"/>
        </w:rPr>
        <w:t xml:space="preserve"> приступила к публикации </w:t>
      </w:r>
      <w:r>
        <w:sym w:font="Times New Roman" w:char="201C"/>
      </w:r>
      <w:r>
        <w:rPr>
          <w:rFonts w:ascii="Academy Cyr" w:hAnsi="Academy Cyr"/>
        </w:rPr>
        <w:t>философических таблиц</w:t>
      </w:r>
      <w:r>
        <w:sym w:font="Times New Roman" w:char="201D"/>
      </w:r>
      <w:r>
        <w:rPr>
          <w:rFonts w:ascii="Academy Cyr" w:hAnsi="Academy Cyr"/>
        </w:rPr>
        <w:t xml:space="preserve"> — математических моделей развития человечества, по утверждению местных специалистов, принадлежащих перу великого Пушкина. Публикация материала подготовлена на основе архива, который Пушкин передал на хранение своему приятелю — наказному атаману Войска Донского Д.Кутейникову в 1829 году, завещав открыть их 27 января 1979 года. По разным причинам этого не было сделано до настоящего времени.</w:t>
      </w:r>
    </w:p>
    <w:p w14:paraId="684078B2" w14:textId="77777777" w:rsidR="005D48DB" w:rsidRDefault="005D48DB">
      <w:pPr>
        <w:pStyle w:val="a"/>
        <w:jc w:val="both"/>
        <w:rPr>
          <w:rFonts w:ascii="Academy Cyr" w:hAnsi="Academy Cyr"/>
        </w:rPr>
      </w:pPr>
      <w:r>
        <w:rPr>
          <w:rFonts w:ascii="Academy Cyr" w:hAnsi="Academy Cyr"/>
        </w:rPr>
        <w:t>По оценкам хранителя архива, потомка рода Кутейниковых, И.Рыбкина, модель Космоса Пушкина не только не уступает буддийской, арабской и христианской, но даже превосходит их.</w:t>
      </w:r>
    </w:p>
    <w:p w14:paraId="0C63270C" w14:textId="77777777" w:rsidR="005D48DB" w:rsidRDefault="005D48DB">
      <w:pPr>
        <w:pStyle w:val="a"/>
        <w:jc w:val="both"/>
        <w:rPr>
          <w:rFonts w:ascii="Academy Cyr" w:hAnsi="Academy Cyr"/>
        </w:rPr>
      </w:pPr>
      <w:r>
        <w:rPr>
          <w:rFonts w:ascii="Academy Cyr" w:hAnsi="Academy Cyr"/>
        </w:rPr>
        <w:t xml:space="preserve">Весь свой архив — </w:t>
      </w:r>
      <w:r>
        <w:sym w:font="Times New Roman" w:char="201C"/>
      </w:r>
      <w:r>
        <w:rPr>
          <w:rFonts w:ascii="Academy Cyr" w:hAnsi="Academy Cyr"/>
        </w:rPr>
        <w:t>Златую цепь</w:t>
      </w:r>
      <w:r>
        <w:sym w:font="Times New Roman" w:char="201D"/>
      </w:r>
      <w:r>
        <w:rPr>
          <w:rFonts w:ascii="Academy Cyr" w:hAnsi="Academy Cyr"/>
        </w:rPr>
        <w:t xml:space="preserve"> — Пушкин продублировал, </w:t>
      </w:r>
      <w:r>
        <w:sym w:font="Times New Roman" w:char="201C"/>
      </w:r>
      <w:r>
        <w:rPr>
          <w:rFonts w:ascii="Academy Cyr" w:hAnsi="Academy Cyr"/>
        </w:rPr>
        <w:t>закодировав</w:t>
      </w:r>
      <w:r>
        <w:sym w:font="Times New Roman" w:char="201D"/>
      </w:r>
      <w:r>
        <w:rPr>
          <w:rFonts w:ascii="Academy Cyr" w:hAnsi="Academy Cyr"/>
        </w:rPr>
        <w:t xml:space="preserve"> в художественные произведения смысл научных работ. Так, после передачи архива Кутейникову он написал чудо-пролог к поэме </w:t>
      </w:r>
      <w:r>
        <w:sym w:font="Times New Roman" w:char="201C"/>
      </w:r>
      <w:r>
        <w:rPr>
          <w:rFonts w:ascii="Academy Cyr" w:hAnsi="Academy Cyr"/>
        </w:rPr>
        <w:t>Руслан и Людмила</w:t>
      </w:r>
      <w:r>
        <w:sym w:font="Times New Roman" w:char="201D"/>
      </w:r>
      <w:r>
        <w:rPr>
          <w:rFonts w:ascii="Academy Cyr" w:hAnsi="Academy Cyr"/>
        </w:rPr>
        <w:t>, который по сути и есть завещание великого поэта. Здесь каждое слово — иносказательно».</w:t>
      </w:r>
    </w:p>
    <w:p w14:paraId="52DDBDCB" w14:textId="77777777" w:rsidR="005D48DB" w:rsidRDefault="005D48DB">
      <w:pPr>
        <w:jc w:val="both"/>
      </w:pPr>
      <w:r>
        <w:t xml:space="preserve">Мы не знакомы с таганрогским архивом, хотя и не сомневаемся в том, что через пушкинскую символику, народы России, в частности, и Человечество в целом соприкасаются с новым знанием, способным изменить все общество. Разгерметизация этого Знания уже идет в </w:t>
      </w:r>
      <w:r>
        <w:lastRenderedPageBreak/>
        <w:t xml:space="preserve">соответствии с «законом времени» и многое, из предсказанного поэтом, сбывается. </w:t>
      </w:r>
    </w:p>
    <w:p w14:paraId="1FC6E4B2" w14:textId="77777777" w:rsidR="005D48DB" w:rsidRDefault="005D48DB">
      <w:pPr>
        <w:jc w:val="both"/>
      </w:pPr>
      <w:r>
        <w:t>Второе столетие интерес к творческому наследию А.С.Пушкина не ослабевает и каждый читатель, встречаясь с тем или иным произведением поэта, пытается понять причину их особой притягательности. Другими словами, все ищут в них скрытого смысла. Почему? Да потому что зачастую он не очевиден на уровне, так называемого, сюжета; он закрыт определенной системой символов, то ли разработанной самим Пушкиным, то ли данной ему Свыше. Именно это обстоятельство вызывало неприкрытое раздражение у многих современников поэта и даже возбуждало по отношению к нему открытую неприязнь. Со временем в России и за рубежом выросла целая армия профессиональных “пушкинистов</w:t>
      </w:r>
      <w:r>
        <w:sym w:font="Times New Roman" w:char="201D"/>
      </w:r>
      <w:r>
        <w:t>, постаравшихся скрыть эту сторону творчества нашего поэта.</w:t>
      </w:r>
    </w:p>
    <w:p w14:paraId="2C40533D" w14:textId="100E1CF2" w:rsidR="005D48DB" w:rsidRDefault="005D48DB">
      <w:pPr>
        <w:jc w:val="both"/>
      </w:pPr>
      <w:r>
        <w:t>Чтобы разобраться в особенностях пушкинской символики, нам придется вернуться в Древнюю Грецию, в VI век до н. э. и при этом ответить на вопрос: почему Эзоп, фригийский раб, в своих иносказательно-нравоучительных историях пользовался персонажами из мира животных? Вероятнее всего мы имеем здесь дело с очень древней традицией, истоки которой возможно следует искать в «тотемизме»</w:t>
      </w:r>
      <w:r w:rsidRPr="005D48DB">
        <w:rPr>
          <w:vertAlign w:val="superscript"/>
        </w:rPr>
        <w:t>[IV]</w:t>
      </w:r>
      <w:r>
        <w:t xml:space="preserve"> или как теперь принято говорить — в «устойчивых стереотипах восприятия окружающей действительности». </w:t>
      </w:r>
    </w:p>
    <w:p w14:paraId="3AC60515" w14:textId="57303C11" w:rsidR="005D48DB" w:rsidRDefault="005D48DB">
      <w:pPr>
        <w:pStyle w:val="a"/>
        <w:jc w:val="both"/>
      </w:pPr>
      <w:r>
        <w:rPr>
          <w:rFonts w:ascii="Academy Cyr" w:hAnsi="Academy Cyr"/>
        </w:rPr>
        <w:t>«Традиционная басенная символика способствует уяснению, вернее узнаванию “характеров</w:t>
      </w:r>
      <w:r>
        <w:sym w:font="Times New Roman" w:char="201D"/>
      </w:r>
      <w:r>
        <w:rPr>
          <w:rFonts w:ascii="Academy Cyr" w:hAnsi="Academy Cyr"/>
        </w:rPr>
        <w:t xml:space="preserve"> персонажей-зверей читателем. Еще В.Тре</w:t>
      </w:r>
      <w:r>
        <w:rPr>
          <w:rFonts w:ascii="Academy Cyr" w:hAnsi="Academy Cyr"/>
        </w:rPr>
        <w:softHyphen/>
        <w:t>диа</w:t>
      </w:r>
      <w:r>
        <w:rPr>
          <w:rFonts w:ascii="Academy Cyr" w:hAnsi="Academy Cyr"/>
        </w:rPr>
        <w:softHyphen/>
        <w:t>ков</w:t>
      </w:r>
      <w:r>
        <w:rPr>
          <w:rFonts w:ascii="Academy Cyr" w:hAnsi="Academy Cyr"/>
        </w:rPr>
        <w:softHyphen/>
        <w:t>ский</w:t>
      </w:r>
      <w:r w:rsidRPr="005D48DB">
        <w:rPr>
          <w:vertAlign w:val="superscript"/>
        </w:rPr>
        <w:t>[V]</w:t>
      </w:r>
      <w:r>
        <w:rPr>
          <w:rFonts w:ascii="Academy Cyr" w:hAnsi="Academy Cyr"/>
        </w:rPr>
        <w:t xml:space="preserve"> заметил, что баснописец изображает </w:t>
      </w:r>
      <w:r>
        <w:sym w:font="Times New Roman" w:char="201C"/>
      </w:r>
      <w:r>
        <w:rPr>
          <w:rFonts w:ascii="Academy Cyr" w:hAnsi="Academy Cyr"/>
        </w:rPr>
        <w:t xml:space="preserve">чувствительное подобие тихости и простоты в Агнце; верности и дружбы во Псе; напротив того, наглости, хищения, жестокости в Волке, во Льве, в Тигре... Сей есть </w:t>
      </w:r>
      <w:r>
        <w:rPr>
          <w:rFonts w:ascii="Academy Cyr" w:hAnsi="Academy Cyr"/>
          <w:b/>
          <w:i/>
          <w:u w:val="single"/>
        </w:rPr>
        <w:t>немой</w:t>
      </w:r>
      <w:r>
        <w:rPr>
          <w:rFonts w:ascii="Academy Cyr" w:hAnsi="Academy Cyr"/>
        </w:rPr>
        <w:t xml:space="preserve"> язык, который все народы разумеют</w:t>
      </w:r>
      <w:r>
        <w:sym w:font="Times New Roman" w:char="201D"/>
      </w:r>
      <w:r>
        <w:t>».</w:t>
      </w:r>
      <w:r w:rsidRPr="005D48DB">
        <w:rPr>
          <w:vertAlign w:val="superscript"/>
        </w:rPr>
        <w:t>[VI]</w:t>
      </w:r>
      <w:r>
        <w:t xml:space="preserve"> </w:t>
      </w:r>
    </w:p>
    <w:p w14:paraId="59BDB9C3" w14:textId="691B7518" w:rsidR="005D48DB" w:rsidRDefault="005D48DB">
      <w:pPr>
        <w:jc w:val="both"/>
      </w:pPr>
      <w:r>
        <w:t>Если же рассматривать басню, как один из самых древних литературных жанров</w:t>
      </w:r>
      <w:r w:rsidRPr="005D48DB">
        <w:rPr>
          <w:vertAlign w:val="superscript"/>
        </w:rPr>
        <w:t>[VII]</w:t>
      </w:r>
      <w:r>
        <w:t xml:space="preserve">, то невольно возникает вопрос, почему никто из профессионалов “пушкинистов” не обратил внимания на одно странное обстоятельство: пробуя свой талант во всех литературных жанрах (рассказ, повесть, роман, поэма, пьеса, эпиграмма), Пушкин не написал ни одной басни? Или написал, но как-то иначе т.е. так, что «басен» А.С.Пушкина в качестве басен не признали? — Чтобы правильно ответить на этот вопрос всегда следует помнить, что Пушкин никогда никого не копировал; он был новатором, но не столько самих литературных жанров, сколько их содержания. Новизна же содержания, в отличие от новизны формы, не так бросается в глаза; чтобы её оценить требуется умение видеть «общий ход вещей». Она почти неуловима, но каждый по-своему </w:t>
      </w:r>
      <w:r>
        <w:lastRenderedPageBreak/>
        <w:t>её воспринимает благодаря системе символов, формируемой автором в творческом процессе.</w:t>
      </w:r>
    </w:p>
    <w:p w14:paraId="5E8C6473" w14:textId="77777777" w:rsidR="005D48DB" w:rsidRDefault="005D48DB">
      <w:pPr>
        <w:jc w:val="both"/>
      </w:pPr>
      <w:r>
        <w:t>Искусство вообще символично. Но одни художники через свою систему символов (возможно даже этого не осознавая) «поднимают человека с колен», другие — опускают, иногда даже на четвереньки. Чтобы понять, о чем идет речь, необходимо сделать небольшой экскурс в область человеческой психики, особенно в те её области, которые принято считать “само собой разумеющимися</w:t>
      </w:r>
      <w:r>
        <w:sym w:font="Times New Roman" w:char="201D"/>
      </w:r>
      <w:r>
        <w:t>, или, другими словами, о которых не принято говорить в кругах профессиональных психологов.</w:t>
      </w:r>
    </w:p>
    <w:p w14:paraId="4AF67E39" w14:textId="77777777" w:rsidR="005D48DB" w:rsidRDefault="005D48DB">
      <w:pPr>
        <w:jc w:val="both"/>
      </w:pPr>
      <w:r>
        <w:t xml:space="preserve">Психика человека многокомпонентная система. И одни и те же компоненты в психике разных людей могут не только достигать разной степени развитости, но могут быть и различным образом взаимосвязаны между собой, образуя качественно различные структуры управления информационными потоками. В зависимости от архитектуры структуры психики, она оказывается способной поддерживать один образ мыслей и его выражающее поведение индивида, и не способна поддерживать другие, с нею не совместимые. </w:t>
      </w:r>
    </w:p>
    <w:p w14:paraId="6D552081" w14:textId="1153A4C3" w:rsidR="005D48DB" w:rsidRDefault="005D48DB">
      <w:pPr>
        <w:jc w:val="both"/>
      </w:pPr>
      <w:r>
        <w:t>Конечно, людей на Земле уже около 6 миллиардов</w:t>
      </w:r>
      <w:r w:rsidRPr="005D48DB">
        <w:rPr>
          <w:vertAlign w:val="superscript"/>
        </w:rPr>
        <w:t>[VIII]</w:t>
      </w:r>
      <w:r>
        <w:t>, и психике каждого индивида свойственна уникальность — неповторимое своеобразие. Тем не менее всё это разнообразие поддается вполне определённой классификации. Пушкин, по-видимому, какое-то представление об этой классификации имел еще в начале прошлого века.</w:t>
      </w:r>
    </w:p>
    <w:p w14:paraId="75CCDFDC" w14:textId="77777777" w:rsidR="005D48DB" w:rsidRDefault="005D48DB">
      <w:pPr>
        <w:jc w:val="both"/>
      </w:pPr>
      <w:r>
        <w:t>Суть затронутого нами вопроса о психической подоплеке культуры состоит в том, что поведение особи биологического вида, называемого ныне</w:t>
      </w:r>
      <w:r>
        <w:rPr>
          <w:i/>
        </w:rPr>
        <w:t xml:space="preserve"> Человек Разумный, подчас безо всяких к тому оснований в поведении большинства представителей этого вида, </w:t>
      </w:r>
      <w:r>
        <w:t xml:space="preserve">строится на основе взаимодействия: </w:t>
      </w:r>
    </w:p>
    <w:p w14:paraId="4FB4E372" w14:textId="77777777" w:rsidR="005D48DB" w:rsidRDefault="005D48DB" w:rsidP="00847DA9">
      <w:pPr>
        <w:pStyle w:val="ac"/>
        <w:numPr>
          <w:ilvl w:val="0"/>
          <w:numId w:val="1"/>
        </w:numPr>
        <w:jc w:val="both"/>
      </w:pPr>
      <w:r>
        <w:t xml:space="preserve">врожденных инстинктов и безусловных рефлексов, </w:t>
      </w:r>
    </w:p>
    <w:p w14:paraId="6986753D" w14:textId="77777777" w:rsidR="005D48DB" w:rsidRDefault="005D48DB" w:rsidP="00847DA9">
      <w:pPr>
        <w:pStyle w:val="ac"/>
        <w:numPr>
          <w:ilvl w:val="0"/>
          <w:numId w:val="1"/>
        </w:numPr>
        <w:jc w:val="both"/>
      </w:pPr>
      <w:r>
        <w:t xml:space="preserve">бездумно-автоматической отработки привычек и освоенных навыков поведения в ситуациях-раздражителях, </w:t>
      </w:r>
    </w:p>
    <w:p w14:paraId="664C836B" w14:textId="77777777" w:rsidR="005D48DB" w:rsidRDefault="005D48DB" w:rsidP="00847DA9">
      <w:pPr>
        <w:pStyle w:val="ac"/>
        <w:numPr>
          <w:ilvl w:val="0"/>
          <w:numId w:val="1"/>
        </w:numPr>
        <w:jc w:val="both"/>
      </w:pPr>
      <w:r>
        <w:t xml:space="preserve">разумной выработки своего поведения на основе памятной и вновь поступающей информации, </w:t>
      </w:r>
    </w:p>
    <w:p w14:paraId="205A8D0B" w14:textId="77777777" w:rsidR="005D48DB" w:rsidRDefault="005D48DB" w:rsidP="00847DA9">
      <w:pPr>
        <w:pStyle w:val="ac"/>
        <w:numPr>
          <w:ilvl w:val="0"/>
          <w:numId w:val="1"/>
        </w:numPr>
        <w:jc w:val="both"/>
      </w:pPr>
      <w:r>
        <w:t>интуиции, выходящей за границы инстинктивного и разумного, рекомендации которой впоследствии могут быть поняты разумом.</w:t>
      </w:r>
    </w:p>
    <w:p w14:paraId="4CE1AB6C" w14:textId="77777777" w:rsidR="005D48DB" w:rsidRDefault="005D48DB" w:rsidP="00847DA9">
      <w:pPr>
        <w:numPr>
          <w:ilvl w:val="12"/>
          <w:numId w:val="0"/>
        </w:numPr>
        <w:jc w:val="both"/>
      </w:pPr>
      <w:r>
        <w:t>Хотя в психике всех людей всё это так или иначе присутствует, но у разных людей эти компоненты по-разному взаимосвязаны и взаимодействуют между собой. В зависимости от того, как все эти компоненты иерархически организованы в психике индивида, можно говорить о строе психики каждого из них. Можно выявить следующие основные типы строя психики индивидов:</w:t>
      </w:r>
    </w:p>
    <w:p w14:paraId="087A3291" w14:textId="77777777" w:rsidR="005D48DB" w:rsidRDefault="005D48DB" w:rsidP="00847DA9">
      <w:pPr>
        <w:pStyle w:val="ac"/>
        <w:numPr>
          <w:ilvl w:val="0"/>
          <w:numId w:val="1"/>
        </w:numPr>
        <w:jc w:val="both"/>
      </w:pPr>
      <w:r>
        <w:rPr>
          <w:b/>
        </w:rPr>
        <w:t xml:space="preserve">животный строй </w:t>
      </w:r>
      <w:r>
        <w:t xml:space="preserve">психики, если поведение индивида подчинено инстинктам — вне зависимости от степени его отесанности </w:t>
      </w:r>
      <w:r>
        <w:lastRenderedPageBreak/>
        <w:t xml:space="preserve">культурой, в которой голые инстинкты скрываются под различными оболочками, предоставляемыми цивилизацией, порабощая разум и интуицию (т.е. теоретически возможна, хотя исторически и не состоится, </w:t>
      </w:r>
      <w:r>
        <w:rPr>
          <w:i/>
        </w:rPr>
        <w:t>цивилизация</w:t>
      </w:r>
      <w:r>
        <w:t xml:space="preserve"> идеально телесно человеко</w:t>
      </w:r>
      <w:r>
        <w:softHyphen/>
        <w:t>образ</w:t>
      </w:r>
      <w:r>
        <w:softHyphen/>
        <w:t xml:space="preserve">ных и говорящих, но всё же </w:t>
      </w:r>
      <w:r>
        <w:rPr>
          <w:i/>
        </w:rPr>
        <w:t>обезьян — по существу их психической организации</w:t>
      </w:r>
      <w:r>
        <w:t xml:space="preserve">); </w:t>
      </w:r>
    </w:p>
    <w:p w14:paraId="52F2A078" w14:textId="77777777" w:rsidR="005D48DB" w:rsidRDefault="005D48DB" w:rsidP="00847DA9">
      <w:pPr>
        <w:pStyle w:val="ac"/>
        <w:numPr>
          <w:ilvl w:val="0"/>
          <w:numId w:val="1"/>
        </w:numPr>
        <w:jc w:val="both"/>
      </w:pPr>
      <w:r>
        <w:t xml:space="preserve">строй психики </w:t>
      </w:r>
      <w:r>
        <w:rPr>
          <w:b/>
        </w:rPr>
        <w:t>зомби-биоробота</w:t>
      </w:r>
      <w:r>
        <w:t xml:space="preserve">, если в поведении индивида над инстинктами господствуют бездумные привычки и культурно обусловленные комплексы как традиционные, так и нововведенные, подавляющие их волю, свободомыслие, интуицию, и непосредственное чувство Божьего промысла по совести; </w:t>
      </w:r>
    </w:p>
    <w:p w14:paraId="4102F37C" w14:textId="77777777" w:rsidR="005D48DB" w:rsidRDefault="005D48DB" w:rsidP="00847DA9">
      <w:pPr>
        <w:pStyle w:val="ac"/>
        <w:numPr>
          <w:ilvl w:val="0"/>
          <w:numId w:val="1"/>
        </w:numPr>
        <w:jc w:val="both"/>
      </w:pPr>
      <w:r>
        <w:t xml:space="preserve">строй психики </w:t>
      </w:r>
      <w:r>
        <w:rPr>
          <w:b/>
        </w:rPr>
        <w:t>демона</w:t>
      </w:r>
      <w:r>
        <w:t>, если индивид осознанно или бессознательно упивается своей силой воли, подчиненными воле возможностями и индивидуальной разумностью, вышедшими, по его мнению, из под диктата инстинктов и культурно обусловленных программ поведения.</w:t>
      </w:r>
    </w:p>
    <w:p w14:paraId="2943B85C" w14:textId="77777777" w:rsidR="005D48DB" w:rsidRDefault="005D48DB" w:rsidP="00847DA9">
      <w:pPr>
        <w:numPr>
          <w:ilvl w:val="12"/>
          <w:numId w:val="0"/>
        </w:numPr>
        <w:jc w:val="both"/>
      </w:pPr>
      <w:r>
        <w:t>Но и это еще не всё. Индивидам, образующим общество и его подмножества, свойственно порождать коллективную психическую деятельность и эта коллективная психическая деятельность может быть в общем-то всего двух видов:</w:t>
      </w:r>
    </w:p>
    <w:p w14:paraId="260472DF" w14:textId="77777777" w:rsidR="005D48DB" w:rsidRDefault="005D48DB" w:rsidP="00847DA9">
      <w:pPr>
        <w:pStyle w:val="ac"/>
        <w:numPr>
          <w:ilvl w:val="0"/>
          <w:numId w:val="1"/>
        </w:numPr>
        <w:jc w:val="both"/>
      </w:pPr>
      <w:r>
        <w:t>в одном случае к ошибкам, совершенным одним индивидом, статистически преобладает добавление ошибок, совершаемых другими. Ком множества их ошибок растет и угнетает общество до тех пор, пока оно не сгинет под их гнетом либо же, пока оно не начнет порождать коллективную психическую деятельность второго вида;</w:t>
      </w:r>
    </w:p>
    <w:p w14:paraId="13B79980" w14:textId="77777777" w:rsidR="005D48DB" w:rsidRDefault="005D48DB" w:rsidP="00847DA9">
      <w:pPr>
        <w:pStyle w:val="ac"/>
        <w:numPr>
          <w:ilvl w:val="0"/>
          <w:numId w:val="1"/>
        </w:numPr>
        <w:jc w:val="both"/>
      </w:pPr>
      <w:r>
        <w:t>во втором случае преобладает иная статистика, в которой ошибки, совершенные одним индивидом, устраняются и компенсируются другими, но при этом каждый заботится о том, чтобы самому совершать меньшее количество ошибок, чтобы не обременять других необходимостью устранения их последствий.</w:t>
      </w:r>
    </w:p>
    <w:p w14:paraId="058877BB" w14:textId="77777777" w:rsidR="005D48DB" w:rsidRDefault="005D48DB" w:rsidP="00847DA9">
      <w:pPr>
        <w:numPr>
          <w:ilvl w:val="12"/>
          <w:numId w:val="0"/>
        </w:numPr>
        <w:jc w:val="both"/>
      </w:pPr>
      <w:r>
        <w:t>Но кроме того индивиды могут различаться и по взаимоотношениям их индивидуальной психики с порождаемой ими коллективной. При этом индивид:</w:t>
      </w:r>
    </w:p>
    <w:p w14:paraId="5F65E533" w14:textId="77777777" w:rsidR="005D48DB" w:rsidRDefault="005D48DB" w:rsidP="00847DA9">
      <w:pPr>
        <w:pStyle w:val="ac"/>
        <w:numPr>
          <w:ilvl w:val="0"/>
          <w:numId w:val="1"/>
        </w:numPr>
        <w:jc w:val="both"/>
      </w:pPr>
      <w:r>
        <w:t xml:space="preserve">либо подневолен коллективной психической деятельности и тогда это — стадность даже в том случае, если в этой психической эгрегориальной стадности есть вожак, деспот над стадом — сам часть стада, подневольная стадности; </w:t>
      </w:r>
    </w:p>
    <w:p w14:paraId="6316AC11" w14:textId="77777777" w:rsidR="005D48DB" w:rsidRDefault="005D48DB" w:rsidP="00847DA9">
      <w:pPr>
        <w:pStyle w:val="ac"/>
        <w:numPr>
          <w:ilvl w:val="0"/>
          <w:numId w:val="1"/>
        </w:numPr>
        <w:jc w:val="both"/>
      </w:pPr>
      <w:r>
        <w:t xml:space="preserve">либо он свободный соучастник коллективной психической деятельности (тем не менее и при этом по отношению к одной стадности он, возможно, выступает в качестве пастуха, будучи не </w:t>
      </w:r>
      <w:r>
        <w:lastRenderedPageBreak/>
        <w:t>свободным в каком-то ином качестве). Также следует иметь в виду, что и «стадность», и «коллективная свобода», в зависимости от характера информационных процессов в них, могут порождать как «лавину бедствий и ошибок», так и некоторое безошибочное функционирование коллектива в целом.</w:t>
      </w:r>
    </w:p>
    <w:p w14:paraId="77D40082" w14:textId="77777777" w:rsidR="005D48DB" w:rsidRDefault="005D48DB" w:rsidP="00847DA9">
      <w:pPr>
        <w:numPr>
          <w:ilvl w:val="12"/>
          <w:numId w:val="0"/>
        </w:numPr>
        <w:jc w:val="both"/>
      </w:pPr>
      <w:r>
        <w:t xml:space="preserve">Это означает, что все достижения культуры как духовной, так и материальной, все теоретические знания и практические навыки (теоретически формализованные и неформализованные), освоенные индивидом, — только приданное к его строю психики. </w:t>
      </w:r>
    </w:p>
    <w:p w14:paraId="1B24707E" w14:textId="77777777" w:rsidR="005D48DB" w:rsidRDefault="005D48DB" w:rsidP="00847DA9">
      <w:pPr>
        <w:pStyle w:val="af0"/>
        <w:numPr>
          <w:ilvl w:val="12"/>
          <w:numId w:val="0"/>
        </w:numPr>
        <w:ind w:left="284"/>
        <w:jc w:val="both"/>
      </w:pPr>
      <w:r>
        <w:t>Иными словами, человеческое достоинство выражается не в образовании, знаниях и навыках, а в определённом строе психики. То же касается и обществ: общество людей характеризуется не достижениями его культуры в области науки, техники, магии, а определенной организацией индивидуальной и коллективной психики.</w:t>
      </w:r>
    </w:p>
    <w:p w14:paraId="5FFC4F96" w14:textId="77777777" w:rsidR="005D48DB" w:rsidRDefault="005D48DB" w:rsidP="00847DA9">
      <w:pPr>
        <w:pStyle w:val="af0"/>
        <w:numPr>
          <w:ilvl w:val="12"/>
          <w:numId w:val="0"/>
        </w:numPr>
        <w:ind w:left="284"/>
        <w:jc w:val="both"/>
      </w:pPr>
      <w:r>
        <w:t xml:space="preserve">Отсюда, состоявшимися людьми являются те, чей разум в их жизненном развитии опирается на инстинкты и врожденные рефлексы, кто прислушивается к интуитивным прозрениям, различая в </w:t>
      </w:r>
      <w:r>
        <w:rPr>
          <w:i/>
        </w:rPr>
        <w:t>интуиции вообще</w:t>
      </w:r>
      <w:r>
        <w:rPr>
          <w:b/>
        </w:rPr>
        <w:t xml:space="preserve"> </w:t>
      </w:r>
      <w:r>
        <w:t xml:space="preserve">Божье водительство, наваждения сатанизма, проявления активности коллективной психики общества, и своею свободной волей строит свое поведение в ладу с Божьим промыслом, не порождая в обществе коллективную психику типа разрастающаяся лавина ошибок. </w:t>
      </w:r>
    </w:p>
    <w:p w14:paraId="6D862813" w14:textId="77777777" w:rsidR="005D48DB" w:rsidRDefault="005D48DB" w:rsidP="00847DA9">
      <w:pPr>
        <w:numPr>
          <w:ilvl w:val="12"/>
          <w:numId w:val="0"/>
        </w:numPr>
        <w:jc w:val="both"/>
      </w:pPr>
      <w:r>
        <w:t xml:space="preserve"> Не осознавая всего этого, многие индивиды на протяжении всей своей жизни пребывают при одном каком-то строе их психики, но многие другие на протяжении жизни изменяют строй своей психики необратимо и неоднократно; также многочисленны и те, чей строй психики неоднократно, но обратимо изменяется даже на протяжении одного дня, а не то чтобы в течение их жизни.</w:t>
      </w:r>
    </w:p>
    <w:p w14:paraId="4EBC4109" w14:textId="77777777" w:rsidR="005D48DB" w:rsidRDefault="005D48DB" w:rsidP="00847DA9">
      <w:pPr>
        <w:numPr>
          <w:ilvl w:val="12"/>
          <w:numId w:val="0"/>
        </w:numPr>
        <w:jc w:val="both"/>
      </w:pPr>
      <w:r>
        <w:t xml:space="preserve">Вся эта многовариантность организации психики тех, кому Свыше дано быть людьми </w:t>
      </w:r>
      <w:r>
        <w:rPr>
          <w:i/>
        </w:rPr>
        <w:t>в предопределённом Богом смысле этого слова</w:t>
      </w:r>
      <w:r>
        <w:t>, — объективная данность на каждом этапе исторического развития, которую можно рассмотреть еще более детально, чем это сделано в настоящей работе.</w:t>
      </w:r>
    </w:p>
    <w:p w14:paraId="2717D1E9" w14:textId="77777777" w:rsidR="005D48DB" w:rsidRDefault="005D48DB" w:rsidP="00847DA9">
      <w:pPr>
        <w:numPr>
          <w:ilvl w:val="12"/>
          <w:numId w:val="0"/>
        </w:numPr>
        <w:jc w:val="both"/>
      </w:pPr>
      <w:r>
        <w:t xml:space="preserve">И именно с позиций признания этой объективной данности можно сказать, что общественный прогресс выражается в вытеснении в обществе одних типов организации психики другими. Соответственно этому человечество может продвигаться: </w:t>
      </w:r>
    </w:p>
    <w:p w14:paraId="57DC90BD" w14:textId="77777777" w:rsidR="005D48DB" w:rsidRDefault="005D48DB" w:rsidP="00847DA9">
      <w:pPr>
        <w:pStyle w:val="ac"/>
        <w:numPr>
          <w:ilvl w:val="0"/>
          <w:numId w:val="1"/>
        </w:numPr>
        <w:jc w:val="both"/>
      </w:pPr>
      <w:r>
        <w:t xml:space="preserve">в направлении скотства при статистическом преобладании животного строя психики, когда человекообразных </w:t>
      </w:r>
      <w:r>
        <w:lastRenderedPageBreak/>
        <w:t xml:space="preserve">цивилизованных обезьян будут пасти биороботы, запрограммированные культурой, при господстве над теми и другими демонических личностей; </w:t>
      </w:r>
    </w:p>
    <w:p w14:paraId="43A98C3C" w14:textId="77777777" w:rsidR="005D48DB" w:rsidRDefault="005D48DB" w:rsidP="00847DA9">
      <w:pPr>
        <w:pStyle w:val="ac"/>
        <w:numPr>
          <w:ilvl w:val="0"/>
          <w:numId w:val="1"/>
        </w:numPr>
        <w:jc w:val="both"/>
      </w:pPr>
      <w:r>
        <w:t xml:space="preserve">в направлении биороботизации, когда скотство будет беспощадно подавляться, а над массой биороботов будут, как и в первом варианте господствовать демонические личности; </w:t>
      </w:r>
    </w:p>
    <w:p w14:paraId="5A75B103" w14:textId="77777777" w:rsidR="005D48DB" w:rsidRDefault="005D48DB" w:rsidP="00847DA9">
      <w:pPr>
        <w:pStyle w:val="ac"/>
        <w:numPr>
          <w:ilvl w:val="0"/>
          <w:numId w:val="1"/>
        </w:numPr>
        <w:jc w:val="both"/>
      </w:pPr>
      <w:r>
        <w:t>в направлении человечности, в которой скотство, биороботизация и демонизм будут поставлены в состояние невозможности осуществления.</w:t>
      </w:r>
    </w:p>
    <w:p w14:paraId="7014AA69" w14:textId="77777777" w:rsidR="005D48DB" w:rsidRDefault="005D48DB" w:rsidP="00847DA9">
      <w:pPr>
        <w:numPr>
          <w:ilvl w:val="12"/>
          <w:numId w:val="0"/>
        </w:numPr>
        <w:jc w:val="both"/>
      </w:pPr>
    </w:p>
    <w:p w14:paraId="63DA74AE" w14:textId="77777777" w:rsidR="005D48DB" w:rsidRDefault="005D48DB" w:rsidP="00847DA9">
      <w:pPr>
        <w:numPr>
          <w:ilvl w:val="12"/>
          <w:numId w:val="0"/>
        </w:numPr>
        <w:jc w:val="both"/>
      </w:pPr>
      <w:r>
        <w:t>Мы не можем сказать определенно насколько все это понимали Эзоп, Лафонтен, Крылов и другие известные баснописцы; можно лишь предположить: подмечая сходственность черт характера отдельных животных и людей, они фиксировали (скорее всего неосознанно) на уровне второго смыслового ряда басни присутствие животного строя психики у человека. И традиционно все культурные (в смысле принадлежности к библейской культуре) люди воспринимали творчество баснописцев, как искреннее стремление искоренить человеческие пороки. Но вряд ли кто из создателей басен и их читателей задумывался над тем, что сами животные непорочны: какими их создал Всевышний, такими и уходят они в мир иной. То есть от рождения и до смерти они — всегда полноценные бараны, быки и волки, поскольку лишены свободы воли и свободы выбора, и нет в том их вины. Другое дело человек: он награжден от Бога разумом, интуицией, свободой воли и чувством меры; но не каждый родившийся человеком состоялся при своей жизни в качестве человека. Так, одни, благодаря воспитанию, уже на стадии детства преодолевают в своем строе психики некоторые черты животных, другие — в пору зрелости, а многие до конца жизни не осознают, что животный строй психики доминирует в их поведении.</w:t>
      </w:r>
    </w:p>
    <w:p w14:paraId="4EBB1ED6" w14:textId="28514869" w:rsidR="005D48DB" w:rsidRDefault="005D48DB" w:rsidP="00847DA9">
      <w:pPr>
        <w:numPr>
          <w:ilvl w:val="12"/>
          <w:numId w:val="0"/>
        </w:numPr>
        <w:jc w:val="both"/>
      </w:pPr>
      <w:r>
        <w:t>Другой, не менее важный вопрос: насколько басни, высмеивающие пороки от природы непорочных животных, действительно могли оказать помощь человеку в преодолении им животного строя психики? Судя по “достижениям культуры” наиболее развитых стран Запада, можно прийти к печальному выводу: животный строй психики по-прежнему доминирует там как в личностном плане, так на уровне коллективного бессознательного. Причина такого положения в том, что все искусство Запада насквозь пронизано иронией, сатирой</w:t>
      </w:r>
      <w:r w:rsidRPr="005D48DB">
        <w:rPr>
          <w:vertAlign w:val="superscript"/>
        </w:rPr>
        <w:t>[IX]</w:t>
      </w:r>
      <w:r>
        <w:t>, юмором. Возможно поэтому немецкий писатель Томас Манн, один из столпов современной западной культуры, выражался по этому поводу в том смысле, что «мир спасет ирония».</w:t>
      </w:r>
    </w:p>
    <w:p w14:paraId="7B9AD998" w14:textId="77777777" w:rsidR="005D48DB" w:rsidRDefault="005D48DB" w:rsidP="00847DA9">
      <w:pPr>
        <w:numPr>
          <w:ilvl w:val="12"/>
          <w:numId w:val="0"/>
        </w:numPr>
        <w:jc w:val="both"/>
      </w:pPr>
      <w:r>
        <w:t xml:space="preserve">В действительности же дело обстоит таким образом, что осмеянный порок всего лишь перестает быть страшным и не осознается в качестве реальной </w:t>
      </w:r>
      <w:r>
        <w:lastRenderedPageBreak/>
        <w:t xml:space="preserve">опасности, а значит и в какой-то мере сохраняет свою привлекательность. Достаточно вспомнить с каким упоением Запад смеялся над образами Гитлера и его планами, созданными гением сатиры и юмора первой половины ХХ века Чарли Чаплиным. Этот комик много сделал для подготовки общественности Запада ко второй мировой войне и, видимо, не случайно благодарные режиссеры этого трагического глобального спектакля поставили ему памятник в Швейцарии, на берегу Женевского озера. Придет время и, вполне вероятно, подобные памятники будут поставлены Райкину, Альтову, Жванецкому и другим гениям сатиры и юмора времен “холодной войны”: они также неплохо поработали “на победу”, о которой до сих пор с упоением говорят заправилы Запада. Наши юмористы своим поведением также демонстрируют окружающим животный строй психики в повседневной жизни, потому что о другом — человечном — не имеют даже представления. </w:t>
      </w:r>
    </w:p>
    <w:p w14:paraId="7E9AA4F6" w14:textId="6524EAB4" w:rsidR="005D48DB" w:rsidRDefault="005D48DB" w:rsidP="00847DA9">
      <w:pPr>
        <w:numPr>
          <w:ilvl w:val="12"/>
          <w:numId w:val="0"/>
        </w:numPr>
        <w:jc w:val="both"/>
      </w:pPr>
      <w:r>
        <w:t>Баснописцам прошлого нельзя все это ставить в вину, поскольку они жили и творили в пределах толпо-“элитарной” логики социального поведения</w:t>
      </w:r>
      <w:r w:rsidRPr="005D48DB">
        <w:rPr>
          <w:vertAlign w:val="superscript"/>
        </w:rPr>
        <w:t>[X]</w:t>
      </w:r>
      <w:r>
        <w:t>, которая доминировала в обществе до середины ХХ века.</w:t>
      </w:r>
    </w:p>
    <w:p w14:paraId="0DB75E3E" w14:textId="77777777" w:rsidR="005D48DB" w:rsidRDefault="005D48DB" w:rsidP="00847DA9">
      <w:pPr>
        <w:numPr>
          <w:ilvl w:val="12"/>
          <w:numId w:val="0"/>
        </w:numPr>
        <w:jc w:val="both"/>
      </w:pPr>
      <w:r>
        <w:t>Чтобы понять, как все это сказалось на самом процессе творчества, необходимо вспомнить, что басня, как устный вид творчества, появилась в очень далекие времена, по крайней мере не позднее чем во времена перехода общества от родоплеменного к рабовладельческому строю. Из письменных источников того времени известно, что рабовладельцы считали рабов “говорящими животными”; рабы же, как правило принадлежа к другому роду, то ли следуя традициям “тотемизма”, то ли по-своему защищая свое человеческое достоинство, сочиняли истории, в которых их хозяева-рабовладельцы тоже выступали в качестве животных.</w:t>
      </w:r>
    </w:p>
    <w:p w14:paraId="4EA72127" w14:textId="77777777" w:rsidR="005D48DB" w:rsidRDefault="005D48DB" w:rsidP="00847DA9">
      <w:pPr>
        <w:numPr>
          <w:ilvl w:val="12"/>
          <w:numId w:val="0"/>
        </w:numPr>
        <w:jc w:val="both"/>
      </w:pPr>
      <w:r>
        <w:t xml:space="preserve">История говорит о том, как Эзоп, собирая на рынке эти шедевры устного творчества, рассказывал их в кругу ближайших друзей своего хозяина-рабовладельца и те с удовольствием их слушали и смеялись, отдавая должное уму и сообразительности Эзопа. Другими словами, хотели этого или нет сочинители басен, их рассказчики и слушатели, но все они в какой-то мере способствовали закреплению в человеке животного строя психики. </w:t>
      </w:r>
    </w:p>
    <w:p w14:paraId="7CAFAA95" w14:textId="50D7266A" w:rsidR="005D48DB" w:rsidRDefault="005D48DB" w:rsidP="00847DA9">
      <w:pPr>
        <w:numPr>
          <w:ilvl w:val="12"/>
          <w:numId w:val="0"/>
        </w:numPr>
        <w:jc w:val="both"/>
      </w:pPr>
      <w:r>
        <w:t>Современным юмористам этого делать непозволительно — они живут в период времени, когда в обществе активно формируется иная, альтернативная толпо-“элитарной”, логика социального поведения, проявления которой интуитивно ощущал А.С.Пушкин и существо которой будет раскрыто в данной работе. Очень условно его можно принять за “величайшего баснописца”</w:t>
      </w:r>
      <w:r w:rsidRPr="005D48DB">
        <w:rPr>
          <w:vertAlign w:val="superscript"/>
        </w:rPr>
        <w:t>[XI]</w:t>
      </w:r>
      <w:r>
        <w:t xml:space="preserve">, но уже нового времени и новой логики социального поведения. Как Эзоп эпохи будущего, Пушкин интуитивно т.е. бессознательно (насилу-то рифмач я безрассудный — “Домик в Коломне”) подмечая сходственные черты характера людей и </w:t>
      </w:r>
      <w:r>
        <w:lastRenderedPageBreak/>
        <w:t>социальных явлений в их историческом развитии, отражал это сходство в определенной символике в своих произведениях. Поэтому-то, изучая его творчество, мы и имеем возможность понять настоящие и предвидеть будущие социальные явления, благодаря созданной им системе символов. Отсюда загадочность и даже некоторая мистичность многих его бессмертных творений.</w:t>
      </w:r>
    </w:p>
    <w:p w14:paraId="7A301907" w14:textId="77777777" w:rsidR="005D48DB" w:rsidRDefault="005D48DB" w:rsidP="00847DA9">
      <w:pPr>
        <w:numPr>
          <w:ilvl w:val="12"/>
          <w:numId w:val="0"/>
        </w:numPr>
        <w:jc w:val="both"/>
      </w:pPr>
      <w:r>
        <w:t xml:space="preserve">Можно сказать, что «Эзоп с его </w:t>
      </w:r>
      <w:r>
        <w:rPr>
          <w:b/>
          <w:i/>
        </w:rPr>
        <w:t xml:space="preserve">вареным </w:t>
      </w:r>
      <w:r>
        <w:t xml:space="preserve">языком» позволял лишь выделить присутствие животного строя психики в поведении человека, но не создавал ориентиров человечного строя психики. И не потому, что не хотел — для этого в толпо-“элитарной” логике социального поведения еще не было условий. Пушкин, как символический ответ русского народа на петровские реформы, явившись в России за столетие до начала процесса смены логики социального поведения, </w:t>
      </w:r>
      <w:r>
        <w:rPr>
          <w:b/>
          <w:i/>
        </w:rPr>
        <w:t xml:space="preserve">живым </w:t>
      </w:r>
      <w:r>
        <w:t>эзоповским языком своей музы формировал в коллективном сознательном и бессознательном ориентиры человечного строя психики.</w:t>
      </w:r>
    </w:p>
    <w:p w14:paraId="223D07F9" w14:textId="3A2C2A96" w:rsidR="005D48DB" w:rsidRDefault="005D48DB" w:rsidP="00847DA9">
      <w:pPr>
        <w:numPr>
          <w:ilvl w:val="12"/>
          <w:numId w:val="0"/>
        </w:numPr>
        <w:jc w:val="both"/>
      </w:pPr>
      <w:r>
        <w:t>Человек — существо общественное. Индивидуализм, эгоизм, какими бы философскими построениями, претендующими на то, чтобы слыть “памятниками здравой мысли”</w:t>
      </w:r>
      <w:r w:rsidRPr="005D48DB">
        <w:rPr>
          <w:vertAlign w:val="superscript"/>
        </w:rPr>
        <w:t>[XII]</w:t>
      </w:r>
      <w:r>
        <w:t xml:space="preserve"> они не прикрывались, остаются в человеческой культуре конца ХХ века всего лишь проявлениями животного и демонического строя психики. Пушкин, видимо, имел об этом представление еще в начале ХIХ века: </w:t>
      </w:r>
    </w:p>
    <w:p w14:paraId="1A679AA0" w14:textId="37025A51" w:rsidR="005D48DB" w:rsidRDefault="005D48DB" w:rsidP="00847DA9">
      <w:pPr>
        <w:pStyle w:val="a"/>
        <w:numPr>
          <w:ilvl w:val="12"/>
          <w:numId w:val="0"/>
        </w:numPr>
        <w:jc w:val="both"/>
      </w:pPr>
      <w:r>
        <w:rPr>
          <w:rFonts w:ascii="Academy Cyr" w:hAnsi="Academy Cyr"/>
        </w:rPr>
        <w:t>«Может ли быть пороком в частном человеке то, что почитается добродетелью в целом народе? Предрассудок сей, утвержденный демократической завистью некоторых философов, служит только к распространению низкого эгоизма»</w:t>
      </w:r>
      <w:r w:rsidRPr="005D48DB">
        <w:rPr>
          <w:vertAlign w:val="superscript"/>
        </w:rPr>
        <w:t>[XIII]</w:t>
      </w:r>
      <w:r>
        <w:t xml:space="preserve">. </w:t>
      </w:r>
    </w:p>
    <w:p w14:paraId="13A3A453" w14:textId="77777777" w:rsidR="005D48DB" w:rsidRDefault="005D48DB" w:rsidP="00847DA9">
      <w:pPr>
        <w:numPr>
          <w:ilvl w:val="12"/>
          <w:numId w:val="0"/>
        </w:numPr>
        <w:jc w:val="both"/>
      </w:pPr>
      <w:r>
        <w:t xml:space="preserve">Этим кратким замечанием Пушкин предвосхищает все обилие многословных объяснений официальной пушкинистики причин непонимания Западом как любви России к Пушкину, так и приверженности её народов к духу коллективизма, общинности. </w:t>
      </w:r>
    </w:p>
    <w:p w14:paraId="07E3C079" w14:textId="77777777" w:rsidR="005D48DB" w:rsidRDefault="005D48DB" w:rsidP="00847DA9">
      <w:pPr>
        <w:numPr>
          <w:ilvl w:val="12"/>
          <w:numId w:val="0"/>
        </w:numPr>
        <w:jc w:val="both"/>
      </w:pPr>
      <w:r>
        <w:t xml:space="preserve">Судя по первым откликам на наши раскодировки пушкинской символики, мы видим, что официальная “пушкинистика”, зараженная духом либерализма (который — всего лишь удобное название эгоизма), абсолютно не приемлет альтернативных точек зрения на понимание творчества Пушкина. При этом все их аргументы сводится к одному: если содержательная сторона пушкинской символики не совпадает с их трактовкой, то значит она вообще не имеет никакого смысла. Другими словами, они готовы до бесконечности обсуждать формы творческого процесса, но не его содержание, особенно если это содержание носит конкретно исторический характер и раскрывает неприемлемые для них жизненные перспективы.. Возможно в этом — проявление их неосознанного </w:t>
      </w:r>
      <w:r>
        <w:sym w:font="Times New Roman" w:char="201C"/>
      </w:r>
      <w:r>
        <w:t>тотемизма</w:t>
      </w:r>
      <w:r>
        <w:sym w:font="Times New Roman" w:char="201D"/>
      </w:r>
      <w:r>
        <w:t xml:space="preserve">, мешающего им и в конце ХХ столетия понять </w:t>
      </w:r>
      <w:r>
        <w:rPr>
          <w:b/>
          <w:i/>
        </w:rPr>
        <w:lastRenderedPageBreak/>
        <w:t xml:space="preserve">живой </w:t>
      </w:r>
      <w:r>
        <w:t>язык русского Эзопа, ключи к тайне которого даны в 22-х октавном предисловии к “Домику в Коломне</w:t>
      </w:r>
      <w:r>
        <w:sym w:font="Times New Roman" w:char="201D"/>
      </w:r>
      <w:r>
        <w:t>.</w:t>
      </w:r>
    </w:p>
    <w:p w14:paraId="475B9DE6" w14:textId="77777777" w:rsidR="005D48DB" w:rsidRDefault="005D48DB" w:rsidP="00847DA9">
      <w:pPr>
        <w:numPr>
          <w:ilvl w:val="12"/>
          <w:numId w:val="0"/>
        </w:numPr>
        <w:jc w:val="both"/>
      </w:pPr>
    </w:p>
    <w:p w14:paraId="20C56662" w14:textId="77777777" w:rsidR="005D48DB" w:rsidRDefault="005D48DB" w:rsidP="00847DA9">
      <w:pPr>
        <w:pStyle w:val="a7"/>
        <w:numPr>
          <w:ilvl w:val="12"/>
          <w:numId w:val="0"/>
        </w:numPr>
        <w:ind w:left="1418"/>
        <w:jc w:val="both"/>
        <w:rPr>
          <w:rFonts w:ascii="Academy Cyr" w:hAnsi="Academy Cyr"/>
        </w:rPr>
      </w:pPr>
      <w:r>
        <w:rPr>
          <w:rFonts w:ascii="Academy Cyr" w:hAnsi="Academy Cyr"/>
        </w:rPr>
        <w:t>Язык мой — враг мой: все ему доступно,</w:t>
      </w:r>
    </w:p>
    <w:p w14:paraId="4FF591AC"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обо всем болтать себе привык.</w:t>
      </w:r>
    </w:p>
    <w:p w14:paraId="1AE245AF" w14:textId="77777777" w:rsidR="005D48DB" w:rsidRDefault="005D48DB" w:rsidP="00847DA9">
      <w:pPr>
        <w:pStyle w:val="a7"/>
        <w:numPr>
          <w:ilvl w:val="12"/>
          <w:numId w:val="0"/>
        </w:numPr>
        <w:ind w:left="1418"/>
        <w:jc w:val="both"/>
        <w:rPr>
          <w:rFonts w:ascii="Academy Cyr" w:hAnsi="Academy Cyr"/>
        </w:rPr>
      </w:pPr>
      <w:r>
        <w:rPr>
          <w:rFonts w:ascii="Academy Cyr" w:hAnsi="Academy Cyr"/>
        </w:rPr>
        <w:t>Фригийский раб, на рынке взяв язык,</w:t>
      </w:r>
    </w:p>
    <w:p w14:paraId="75980803" w14:textId="77777777" w:rsidR="005D48DB" w:rsidRDefault="005D48DB" w:rsidP="00847DA9">
      <w:pPr>
        <w:pStyle w:val="a7"/>
        <w:numPr>
          <w:ilvl w:val="12"/>
          <w:numId w:val="0"/>
        </w:numPr>
        <w:ind w:left="1418"/>
        <w:jc w:val="both"/>
      </w:pPr>
    </w:p>
    <w:p w14:paraId="6478593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Сварил его (у господина Копа</w:t>
      </w:r>
    </w:p>
    <w:p w14:paraId="7802A19C"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Коптят его). Эзоп его потом</w:t>
      </w:r>
    </w:p>
    <w:p w14:paraId="17FEE4B2"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Принес на стол... Опять, зачем Эзопа</w:t>
      </w:r>
    </w:p>
    <w:p w14:paraId="2898406E" w14:textId="77777777" w:rsidR="005D48DB" w:rsidRDefault="005D48DB" w:rsidP="00847DA9">
      <w:pPr>
        <w:pStyle w:val="a7"/>
        <w:numPr>
          <w:ilvl w:val="12"/>
          <w:numId w:val="0"/>
        </w:numPr>
        <w:ind w:left="1418"/>
        <w:jc w:val="both"/>
      </w:pPr>
      <w:r>
        <w:rPr>
          <w:rFonts w:ascii="Academy Cyr" w:hAnsi="Academy Cyr"/>
        </w:rPr>
        <w:t xml:space="preserve">Я вплел, с его </w:t>
      </w:r>
      <w:r>
        <w:rPr>
          <w:rFonts w:ascii="Academy Cyr" w:hAnsi="Academy Cyr"/>
          <w:b/>
        </w:rPr>
        <w:t>вареным языком</w:t>
      </w:r>
      <w:r>
        <w:t>,</w:t>
      </w:r>
    </w:p>
    <w:p w14:paraId="73EC858A"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мои стихи?</w:t>
      </w:r>
    </w:p>
    <w:p w14:paraId="53CBE735" w14:textId="77777777" w:rsidR="005D48DB" w:rsidRDefault="005D48DB" w:rsidP="00847DA9">
      <w:pPr>
        <w:numPr>
          <w:ilvl w:val="12"/>
          <w:numId w:val="0"/>
        </w:numPr>
      </w:pPr>
    </w:p>
    <w:p w14:paraId="5071C1A2" w14:textId="77777777" w:rsidR="005D48DB" w:rsidRDefault="005D48DB" w:rsidP="00847DA9">
      <w:pPr>
        <w:numPr>
          <w:ilvl w:val="12"/>
          <w:numId w:val="0"/>
        </w:numPr>
        <w:jc w:val="right"/>
      </w:pPr>
      <w:r>
        <w:t>(Октавы XXI — XXII)</w:t>
      </w:r>
    </w:p>
    <w:p w14:paraId="371E347A" w14:textId="77777777" w:rsidR="005D48DB" w:rsidRDefault="005D48DB" w:rsidP="00847DA9">
      <w:pPr>
        <w:numPr>
          <w:ilvl w:val="12"/>
          <w:numId w:val="0"/>
        </w:numPr>
      </w:pPr>
    </w:p>
    <w:p w14:paraId="1CCFF0E2" w14:textId="77777777" w:rsidR="005D48DB" w:rsidRDefault="005D48DB" w:rsidP="00847DA9">
      <w:pPr>
        <w:pStyle w:val="BodyText2"/>
        <w:numPr>
          <w:ilvl w:val="12"/>
          <w:numId w:val="0"/>
        </w:numPr>
        <w:ind w:firstLine="426"/>
      </w:pPr>
      <w:r>
        <w:t>Назвав язык исторически реального Эзопа «вареным», Пушкин посчитал, что читатель догадается о существовании языка «живого», которому, в отличие от языка мертвого — вареного, «всё доступно». ХХII октава предисловия поэмы самая трудная и для поэта, и для читателя. Для поэта потому, что в восемь строк необходимо было символически упаковать огромный объем информации исторического и мировоззренческого характера, не опустившись при этом до назидательного тона басенной аллегории. Без системы оглашений и умолчаний сделать это невозможно; более того, необходимо чтобы оглашения и умолчания не подавляли содержательно друг друга. Для читателя вся трудность — в раскрытии содержательной стороны символики на основе оглашений и умолчаний внешне не примечательного сюжета поэмы.</w:t>
      </w:r>
    </w:p>
    <w:p w14:paraId="7058C94B" w14:textId="77777777" w:rsidR="005D48DB" w:rsidRDefault="005D48DB" w:rsidP="00847DA9">
      <w:pPr>
        <w:pStyle w:val="a7"/>
        <w:numPr>
          <w:ilvl w:val="12"/>
          <w:numId w:val="0"/>
        </w:numPr>
        <w:ind w:left="1418"/>
      </w:pPr>
    </w:p>
    <w:p w14:paraId="192F2F1F"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   Что вся прочла Европа,</w:t>
      </w:r>
    </w:p>
    <w:p w14:paraId="422F68E4" w14:textId="77777777" w:rsidR="005D48DB" w:rsidRDefault="005D48DB" w:rsidP="00847DA9">
      <w:pPr>
        <w:pStyle w:val="a7"/>
        <w:numPr>
          <w:ilvl w:val="12"/>
          <w:numId w:val="0"/>
        </w:numPr>
        <w:ind w:left="1418"/>
        <w:rPr>
          <w:rFonts w:ascii="Academy Cyr" w:hAnsi="Academy Cyr"/>
        </w:rPr>
      </w:pPr>
      <w:r>
        <w:rPr>
          <w:rFonts w:ascii="Academy Cyr" w:hAnsi="Academy Cyr"/>
        </w:rPr>
        <w:t>Нет нужды вновь беседовать о том!</w:t>
      </w:r>
    </w:p>
    <w:p w14:paraId="2FD7C83F" w14:textId="77777777" w:rsidR="005D48DB" w:rsidRDefault="005D48DB" w:rsidP="00847DA9">
      <w:pPr>
        <w:pStyle w:val="a7"/>
        <w:numPr>
          <w:ilvl w:val="12"/>
          <w:numId w:val="0"/>
        </w:numPr>
        <w:ind w:left="1418"/>
        <w:jc w:val="both"/>
        <w:rPr>
          <w:b/>
        </w:rPr>
      </w:pPr>
      <w:r>
        <w:rPr>
          <w:rFonts w:ascii="Academy Cyr" w:hAnsi="Academy Cyr"/>
        </w:rPr>
        <w:t xml:space="preserve">Насилу-то, рифмач я </w:t>
      </w:r>
      <w:r>
        <w:rPr>
          <w:rFonts w:ascii="Academy Cyr" w:hAnsi="Academy Cyr"/>
          <w:b/>
        </w:rPr>
        <w:t>безрассудный,</w:t>
      </w:r>
    </w:p>
    <w:p w14:paraId="0429F56D" w14:textId="77777777" w:rsidR="005D48DB" w:rsidRDefault="005D48DB" w:rsidP="00847DA9">
      <w:pPr>
        <w:pStyle w:val="a7"/>
        <w:numPr>
          <w:ilvl w:val="12"/>
          <w:numId w:val="0"/>
        </w:numPr>
        <w:ind w:left="1418"/>
        <w:rPr>
          <w:rFonts w:ascii="Academy Cyr" w:hAnsi="Academy Cyr"/>
        </w:rPr>
      </w:pPr>
      <w:r>
        <w:rPr>
          <w:rFonts w:ascii="Academy Cyr" w:hAnsi="Academy Cyr"/>
        </w:rPr>
        <w:t>Отделался от сей октавы трудной!</w:t>
      </w:r>
    </w:p>
    <w:p w14:paraId="58B91696" w14:textId="77777777" w:rsidR="005D48DB" w:rsidRDefault="005D48DB" w:rsidP="00847DA9">
      <w:pPr>
        <w:pStyle w:val="a7"/>
        <w:numPr>
          <w:ilvl w:val="12"/>
          <w:numId w:val="0"/>
        </w:numPr>
        <w:ind w:left="1418"/>
      </w:pPr>
    </w:p>
    <w:p w14:paraId="4FA456FA" w14:textId="77777777" w:rsidR="005D48DB" w:rsidRDefault="005D48DB" w:rsidP="00847DA9">
      <w:pPr>
        <w:pStyle w:val="BodyText2"/>
        <w:numPr>
          <w:ilvl w:val="12"/>
          <w:numId w:val="0"/>
        </w:numPr>
        <w:ind w:firstLine="426"/>
      </w:pPr>
      <w:r>
        <w:t>Одним словом «безрассудный» Пушкин дает понять будущему читателю, как шел процесс формирования системы символов: на уровне подсознания, но в соответствии с Провидением, то есть в согласии с Божьим Промыслом и в соответствии с мерой понимания «общего хода вещей».</w:t>
      </w:r>
    </w:p>
    <w:p w14:paraId="6EA99088" w14:textId="77777777" w:rsidR="005D48DB" w:rsidRDefault="005D48DB" w:rsidP="00847DA9">
      <w:pPr>
        <w:pStyle w:val="BodyText2"/>
        <w:numPr>
          <w:ilvl w:val="12"/>
          <w:numId w:val="0"/>
        </w:numPr>
        <w:ind w:firstLine="426"/>
      </w:pPr>
      <w:r>
        <w:lastRenderedPageBreak/>
        <w:t>Об опасности узкого профессионализма без понимания «общего хода вещей» за год до появления “Домика в Коломне”, в 1829 году Пушкин предупредил читателя притчей “Сапожник”.</w:t>
      </w:r>
    </w:p>
    <w:p w14:paraId="7A1A97D4" w14:textId="77777777" w:rsidR="005D48DB" w:rsidRDefault="005D48DB" w:rsidP="00847DA9">
      <w:pPr>
        <w:numPr>
          <w:ilvl w:val="12"/>
          <w:numId w:val="0"/>
        </w:numPr>
        <w:ind w:firstLine="426"/>
      </w:pPr>
    </w:p>
    <w:p w14:paraId="693FABE8" w14:textId="77777777" w:rsidR="005D48DB" w:rsidRDefault="005D48DB" w:rsidP="00847DA9">
      <w:pPr>
        <w:pStyle w:val="Heading3"/>
        <w:numPr>
          <w:ilvl w:val="12"/>
          <w:numId w:val="0"/>
        </w:numPr>
      </w:pPr>
      <w:r>
        <w:t xml:space="preserve">  </w:t>
      </w:r>
      <w:bookmarkStart w:id="8" w:name="_Toc450574838"/>
      <w:r>
        <w:t>Сапожник</w:t>
      </w:r>
      <w:bookmarkEnd w:id="8"/>
      <w:r>
        <w:t xml:space="preserve"> </w:t>
      </w:r>
    </w:p>
    <w:p w14:paraId="4AB2C1EA" w14:textId="77777777" w:rsidR="005D48DB" w:rsidRDefault="005D48DB" w:rsidP="00847DA9">
      <w:pPr>
        <w:pStyle w:val="a7"/>
        <w:numPr>
          <w:ilvl w:val="12"/>
          <w:numId w:val="0"/>
        </w:numPr>
        <w:ind w:left="1418"/>
        <w:rPr>
          <w:rFonts w:ascii="Academy Cyr" w:hAnsi="Academy Cyr"/>
        </w:rPr>
      </w:pPr>
      <w:r>
        <w:rPr>
          <w:rFonts w:ascii="Academy Cyr" w:hAnsi="Academy Cyr"/>
        </w:rPr>
        <w:t>Картину раз высматривал сапожник</w:t>
      </w:r>
    </w:p>
    <w:p w14:paraId="46C617A8" w14:textId="77777777" w:rsidR="005D48DB" w:rsidRDefault="005D48DB" w:rsidP="00847DA9">
      <w:pPr>
        <w:pStyle w:val="a7"/>
        <w:numPr>
          <w:ilvl w:val="12"/>
          <w:numId w:val="0"/>
        </w:numPr>
        <w:ind w:left="1418"/>
        <w:rPr>
          <w:rFonts w:ascii="Academy Cyr" w:hAnsi="Academy Cyr"/>
        </w:rPr>
      </w:pPr>
      <w:r>
        <w:rPr>
          <w:rFonts w:ascii="Academy Cyr" w:hAnsi="Academy Cyr"/>
        </w:rPr>
        <w:t>И в обуви ошибку указал;</w:t>
      </w:r>
    </w:p>
    <w:p w14:paraId="38866638" w14:textId="77777777" w:rsidR="005D48DB" w:rsidRDefault="005D48DB" w:rsidP="00847DA9">
      <w:pPr>
        <w:pStyle w:val="a7"/>
        <w:numPr>
          <w:ilvl w:val="12"/>
          <w:numId w:val="0"/>
        </w:numPr>
        <w:ind w:left="1418"/>
        <w:rPr>
          <w:rFonts w:ascii="Academy Cyr" w:hAnsi="Academy Cyr"/>
        </w:rPr>
      </w:pPr>
      <w:r>
        <w:rPr>
          <w:rFonts w:ascii="Academy Cyr" w:hAnsi="Academy Cyr"/>
        </w:rPr>
        <w:t>Взяв тотчас кисть, исправился художник.</w:t>
      </w:r>
    </w:p>
    <w:p w14:paraId="170C322F" w14:textId="77777777" w:rsidR="005D48DB" w:rsidRDefault="005D48DB" w:rsidP="00847DA9">
      <w:pPr>
        <w:pStyle w:val="a7"/>
        <w:numPr>
          <w:ilvl w:val="12"/>
          <w:numId w:val="0"/>
        </w:numPr>
        <w:ind w:left="1418"/>
        <w:rPr>
          <w:rFonts w:ascii="Academy Cyr" w:hAnsi="Academy Cyr"/>
        </w:rPr>
      </w:pPr>
      <w:r>
        <w:rPr>
          <w:rFonts w:ascii="Academy Cyr" w:hAnsi="Academy Cyr"/>
        </w:rPr>
        <w:t>Вот, подбочась, сапожник продолжал:</w:t>
      </w:r>
    </w:p>
    <w:p w14:paraId="49EE059F" w14:textId="77777777" w:rsidR="005D48DB" w:rsidRDefault="005D48DB" w:rsidP="00847DA9">
      <w:pPr>
        <w:pStyle w:val="a7"/>
        <w:numPr>
          <w:ilvl w:val="12"/>
          <w:numId w:val="0"/>
        </w:numPr>
        <w:ind w:left="1418"/>
        <w:rPr>
          <w:rFonts w:ascii="Academy Cyr" w:hAnsi="Academy Cyr"/>
        </w:rPr>
      </w:pPr>
      <w:r>
        <w:sym w:font="Times New Roman" w:char="201C"/>
      </w:r>
      <w:r>
        <w:rPr>
          <w:rFonts w:ascii="Academy Cyr" w:hAnsi="Academy Cyr"/>
        </w:rPr>
        <w:t>Мне кажется, лицо немного криво...</w:t>
      </w:r>
    </w:p>
    <w:p w14:paraId="4B5A88B7" w14:textId="77777777" w:rsidR="005D48DB" w:rsidRDefault="005D48DB" w:rsidP="00847DA9">
      <w:pPr>
        <w:pStyle w:val="a7"/>
        <w:numPr>
          <w:ilvl w:val="12"/>
          <w:numId w:val="0"/>
        </w:numPr>
        <w:ind w:left="1418"/>
      </w:pPr>
      <w:r>
        <w:rPr>
          <w:rFonts w:ascii="Academy Cyr" w:hAnsi="Academy Cyr"/>
        </w:rPr>
        <w:t>А эта грудь не слишком ли нага?..</w:t>
      </w:r>
      <w:r>
        <w:sym w:font="Times New Roman" w:char="201D"/>
      </w:r>
    </w:p>
    <w:p w14:paraId="6B3BBA28" w14:textId="77777777" w:rsidR="005D48DB" w:rsidRDefault="005D48DB" w:rsidP="00847DA9">
      <w:pPr>
        <w:pStyle w:val="a7"/>
        <w:numPr>
          <w:ilvl w:val="12"/>
          <w:numId w:val="0"/>
        </w:numPr>
        <w:ind w:left="1418"/>
        <w:rPr>
          <w:rFonts w:ascii="Academy Cyr" w:hAnsi="Academy Cyr"/>
        </w:rPr>
      </w:pPr>
      <w:r>
        <w:rPr>
          <w:rFonts w:ascii="Academy Cyr" w:hAnsi="Academy Cyr"/>
        </w:rPr>
        <w:t>Тут Апелесс прервал нетерпеливо:</w:t>
      </w:r>
    </w:p>
    <w:p w14:paraId="6D617D06" w14:textId="77777777" w:rsidR="005D48DB" w:rsidRDefault="005D48DB" w:rsidP="00847DA9">
      <w:pPr>
        <w:pStyle w:val="a7"/>
        <w:numPr>
          <w:ilvl w:val="12"/>
          <w:numId w:val="0"/>
        </w:numPr>
        <w:ind w:left="1418"/>
      </w:pPr>
      <w:r>
        <w:sym w:font="Times New Roman" w:char="201C"/>
      </w:r>
      <w:r>
        <w:rPr>
          <w:rFonts w:ascii="Academy Cyr" w:hAnsi="Academy Cyr"/>
        </w:rPr>
        <w:t>Суди, дружок, не свыше сапога!</w:t>
      </w:r>
      <w:r>
        <w:sym w:font="Times New Roman" w:char="201D"/>
      </w:r>
    </w:p>
    <w:p w14:paraId="50064FFB" w14:textId="77777777" w:rsidR="005D48DB" w:rsidRDefault="005D48DB" w:rsidP="00847DA9">
      <w:pPr>
        <w:pStyle w:val="a7"/>
        <w:numPr>
          <w:ilvl w:val="12"/>
          <w:numId w:val="0"/>
        </w:numPr>
        <w:ind w:left="1418"/>
      </w:pPr>
    </w:p>
    <w:p w14:paraId="1D373351"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 Есть у меня приятель на примете!</w:t>
      </w:r>
    </w:p>
    <w:p w14:paraId="69B869D0" w14:textId="77777777" w:rsidR="005D48DB" w:rsidRDefault="005D48DB" w:rsidP="00847DA9">
      <w:pPr>
        <w:pStyle w:val="a7"/>
        <w:numPr>
          <w:ilvl w:val="12"/>
          <w:numId w:val="0"/>
        </w:numPr>
        <w:ind w:left="1418"/>
        <w:rPr>
          <w:rFonts w:ascii="Academy Cyr" w:hAnsi="Academy Cyr"/>
        </w:rPr>
      </w:pPr>
      <w:r>
        <w:rPr>
          <w:rFonts w:ascii="Academy Cyr" w:hAnsi="Academy Cyr"/>
        </w:rPr>
        <w:t>Не ведаю, в каком бы он предмете</w:t>
      </w:r>
    </w:p>
    <w:p w14:paraId="62C04406" w14:textId="77777777" w:rsidR="005D48DB" w:rsidRDefault="005D48DB" w:rsidP="00847DA9">
      <w:pPr>
        <w:pStyle w:val="a7"/>
        <w:numPr>
          <w:ilvl w:val="12"/>
          <w:numId w:val="0"/>
        </w:numPr>
        <w:ind w:left="1418"/>
        <w:rPr>
          <w:rFonts w:ascii="Academy Cyr" w:hAnsi="Academy Cyr"/>
        </w:rPr>
      </w:pPr>
      <w:r>
        <w:rPr>
          <w:rFonts w:ascii="Academy Cyr" w:hAnsi="Academy Cyr"/>
        </w:rPr>
        <w:t>Был знатоком, хоть строг он на словах;</w:t>
      </w:r>
    </w:p>
    <w:p w14:paraId="04FE96DD" w14:textId="77777777" w:rsidR="005D48DB" w:rsidRDefault="005D48DB" w:rsidP="00847DA9">
      <w:pPr>
        <w:pStyle w:val="a7"/>
        <w:numPr>
          <w:ilvl w:val="12"/>
          <w:numId w:val="0"/>
        </w:numPr>
        <w:ind w:left="1418"/>
        <w:rPr>
          <w:rFonts w:ascii="Academy Cyr" w:hAnsi="Academy Cyr"/>
        </w:rPr>
      </w:pPr>
      <w:r>
        <w:rPr>
          <w:rFonts w:ascii="Academy Cyr" w:hAnsi="Academy Cyr"/>
        </w:rPr>
        <w:t>Но черт его несет судить о свете:</w:t>
      </w:r>
    </w:p>
    <w:p w14:paraId="35EE595A" w14:textId="77777777" w:rsidR="005D48DB" w:rsidRDefault="005D48DB" w:rsidP="00847DA9">
      <w:pPr>
        <w:pStyle w:val="a7"/>
        <w:numPr>
          <w:ilvl w:val="12"/>
          <w:numId w:val="0"/>
        </w:numPr>
        <w:ind w:left="1418"/>
        <w:rPr>
          <w:rFonts w:ascii="Academy Cyr" w:hAnsi="Academy Cyr"/>
        </w:rPr>
      </w:pPr>
      <w:r>
        <w:rPr>
          <w:rFonts w:ascii="Academy Cyr" w:hAnsi="Academy Cyr"/>
        </w:rPr>
        <w:t>Попробуй он судить о сапогах!</w:t>
      </w:r>
    </w:p>
    <w:p w14:paraId="13E6ACF6" w14:textId="77777777" w:rsidR="005D48DB" w:rsidRDefault="005D48DB" w:rsidP="00847DA9">
      <w:pPr>
        <w:numPr>
          <w:ilvl w:val="12"/>
          <w:numId w:val="0"/>
        </w:numPr>
      </w:pPr>
    </w:p>
    <w:p w14:paraId="138615FD" w14:textId="77777777" w:rsidR="005D48DB" w:rsidRDefault="005D48DB" w:rsidP="00847DA9">
      <w:pPr>
        <w:numPr>
          <w:ilvl w:val="12"/>
          <w:numId w:val="0"/>
        </w:numPr>
        <w:jc w:val="both"/>
      </w:pPr>
      <w:r>
        <w:t xml:space="preserve">Интересовали ли Пушкина социальные процессы? Конечно, иначе в двадцать лет не появилась бы поэма “Руслан и Людмила”, в двадцать пять — “Борис Годунов”, а в тридцать — “Скупой рыцарь”. Да и статьи, письма поэта говорят о круге вопросов, которые его интересовали. Могла ли понять проблемы, которые его волновали, современная ему “элита”? Нет, он ушел из жизни не понятый, даже после того, как Николай I, император дал ему самую высокую оценку — </w:t>
      </w:r>
      <w:r>
        <w:rPr>
          <w:i/>
        </w:rPr>
        <w:t>умнейший муж России</w:t>
      </w:r>
      <w:r>
        <w:t xml:space="preserve">. Уже тогда общественному мнению навязывался стереотип Пушкина-человека, интересы которого не выходили за рамки интересов людей его круга (вино, карты, женщины) и марающего занятные вирши от скуки и стремления быть оригинальным. Но и сегодня вся официальная пушкинистика бьется в истерике, как только сталкивается с иной точкой зрения, согласно которой Пушкин — глубочайший филосф-мыслитель, достигший совершенства не только в искусстве владения словом (этого никто из “пушкинистов” не отрицает), но и в умении доносить до широкого круга читателей сложнейшие вещи мировоззренческого, исторического и социального характера через свою особую систему образов, в основе которой совершенно новый принцип, дающий </w:t>
      </w:r>
      <w:r>
        <w:lastRenderedPageBreak/>
        <w:t>творческое начало и новой культуре, поднимающей человека с колен: сходственность черт характеров людей, животных, природных явлений с чертами явлений и процессов социальной жизни.</w:t>
      </w:r>
    </w:p>
    <w:p w14:paraId="1A063C5E" w14:textId="77777777" w:rsidR="005D48DB" w:rsidRDefault="005D48DB" w:rsidP="00847DA9">
      <w:pPr>
        <w:pStyle w:val="af0"/>
        <w:numPr>
          <w:ilvl w:val="12"/>
          <w:numId w:val="0"/>
        </w:numPr>
        <w:ind w:left="284"/>
        <w:jc w:val="both"/>
      </w:pPr>
      <w:r>
        <w:t>В какой-то мере этой системой символов пользовались в искусстве и до, и после него, поскольку искусство всегда символично. Пушкин не только достиг в ней совершенства, но положил её в основу своего творчества.</w:t>
      </w:r>
    </w:p>
    <w:p w14:paraId="7C469120" w14:textId="77777777" w:rsidR="005D48DB" w:rsidRDefault="005D48DB" w:rsidP="00847DA9">
      <w:pPr>
        <w:pStyle w:val="BodyText"/>
        <w:numPr>
          <w:ilvl w:val="12"/>
          <w:numId w:val="0"/>
        </w:numPr>
      </w:pPr>
      <w:r>
        <w:t>На поверхностный взгляд, произведения искусства, имеющие в своей основе иносказание, не всегда выглядят занимательно. Те же, которые привлекают хитросплетениями сюжета, иногда кажутся лишенными логики и целостности повествования. Но это особый метод отбора читателя, которым пользуется подлинный мастер, знающий не только истинную цену своему творению, но также и цену его “ценителям”. Данный метод основан на представлении о том, что интеллекту свойственно стремление к целостности мировосприятия и объяснению причинно-следственных обусловленностей процессов, с которыми он сталкивается. Но в этом проявляется объективное свойство процессов отображения в целостной вселенной, частью которой и является человек разумный.</w:t>
      </w:r>
    </w:p>
    <w:p w14:paraId="3A3A748F" w14:textId="77777777" w:rsidR="005D48DB" w:rsidRDefault="005D48DB" w:rsidP="00847DA9">
      <w:pPr>
        <w:pStyle w:val="BodyText"/>
        <w:numPr>
          <w:ilvl w:val="12"/>
          <w:numId w:val="0"/>
        </w:numPr>
        <w:spacing w:line="216" w:lineRule="auto"/>
      </w:pPr>
      <w:r>
        <w:t>В предлагаемой вниманию читателя книге на основе ключей к иносказанию, приведенных выше, представлен один из возможных вариантов раскрытия содержательной стороны сюжетной символики поэмы “Руслан и Людмила”. Продвигаясь вместе с нами от песни к песне, читатель сможет познакомиться со вторым смысловым рядом поэмы, который поможет ему постичь глобальный исторический процесс и место в нем России, как в прошлом, так и в будущем.</w:t>
      </w:r>
    </w:p>
    <w:p w14:paraId="6F965635" w14:textId="77777777" w:rsidR="005D48DB" w:rsidRDefault="005D48DB" w:rsidP="00847DA9">
      <w:pPr>
        <w:numPr>
          <w:ilvl w:val="12"/>
          <w:numId w:val="0"/>
        </w:numPr>
        <w:spacing w:before="240"/>
        <w:jc w:val="right"/>
      </w:pPr>
      <w:r>
        <w:t xml:space="preserve"> 6 января 1999 г.</w:t>
      </w:r>
    </w:p>
    <w:p w14:paraId="75761B4C" w14:textId="77777777" w:rsidR="005D48DB" w:rsidRDefault="005D48DB" w:rsidP="00847DA9">
      <w:pPr>
        <w:numPr>
          <w:ilvl w:val="12"/>
          <w:numId w:val="0"/>
        </w:numPr>
        <w:sectPr w:rsidR="005D48DB">
          <w:headerReference w:type="even" r:id="rId23"/>
          <w:headerReference w:type="default" r:id="rId24"/>
          <w:footnotePr>
            <w:numRestart w:val="eachPage"/>
          </w:footnotePr>
          <w:pgSz w:w="16840" w:h="11907" w:orient="landscape" w:code="9"/>
          <w:pgMar w:top="851" w:right="851" w:bottom="851" w:left="9667" w:header="680" w:footer="680" w:gutter="0"/>
          <w:cols w:space="720"/>
          <w:titlePg/>
        </w:sectPr>
      </w:pPr>
    </w:p>
    <w:p w14:paraId="4F02301D" w14:textId="77777777" w:rsidR="005D48DB" w:rsidRDefault="005D48DB" w:rsidP="00847DA9">
      <w:pPr>
        <w:pStyle w:val="Heading1"/>
        <w:numPr>
          <w:ilvl w:val="12"/>
          <w:numId w:val="0"/>
        </w:numPr>
      </w:pPr>
      <w:bookmarkStart w:id="9" w:name="_Toc450478478"/>
      <w:bookmarkStart w:id="10" w:name="_Toc450574839"/>
      <w:r>
        <w:lastRenderedPageBreak/>
        <w:t>ПОСВЯЩЕHИЕ</w:t>
      </w:r>
      <w:bookmarkEnd w:id="9"/>
      <w:bookmarkEnd w:id="10"/>
    </w:p>
    <w:p w14:paraId="21FCABF8" w14:textId="77777777" w:rsidR="005D48DB" w:rsidRDefault="005D48DB" w:rsidP="00847DA9">
      <w:pPr>
        <w:numPr>
          <w:ilvl w:val="12"/>
          <w:numId w:val="0"/>
        </w:numPr>
        <w:spacing w:line="216" w:lineRule="auto"/>
        <w:rPr>
          <w:sz w:val="8"/>
        </w:rPr>
      </w:pPr>
    </w:p>
    <w:p w14:paraId="755DFDFD" w14:textId="68A0BFCA" w:rsidR="005D48DB" w:rsidRDefault="005D48DB" w:rsidP="00847DA9">
      <w:pPr>
        <w:pStyle w:val="aa"/>
        <w:numPr>
          <w:ilvl w:val="12"/>
          <w:numId w:val="0"/>
        </w:numPr>
        <w:jc w:val="both"/>
      </w:pPr>
      <w:r>
        <w:t>Поэт посвящает поэму “Руслан и Людмила” всем народам — “Красавицам”, стремящимся к осознанию своего места в глобальном историческом процессе. Толпа — «собрание людей, живущих по преданию и рассуждающих по авторитету»</w:t>
      </w:r>
      <w:r w:rsidRPr="005D48DB">
        <w:rPr>
          <w:vertAlign w:val="superscript"/>
        </w:rPr>
        <w:t>[XIV]</w:t>
      </w:r>
      <w:r>
        <w:t>. Собрание людей, овладевших культурой мышления и фактологией истории, изложенной в хронологической последовательности, перестает видеть во “временах минувших — небылицы” и становится Hародом. Пушкин показывает этот процесс на примере Руслана и Людмилы и надеется “надеждой сладкой”, что его “труд игривый” поможет другим национальным толпам стать “красавицами” — народами.</w:t>
      </w:r>
    </w:p>
    <w:p w14:paraId="31E5DC41" w14:textId="77777777" w:rsidR="005D48DB" w:rsidRDefault="005D48DB" w:rsidP="00847DA9">
      <w:pPr>
        <w:numPr>
          <w:ilvl w:val="12"/>
          <w:numId w:val="0"/>
        </w:numPr>
      </w:pPr>
    </w:p>
    <w:p w14:paraId="5A3F8181" w14:textId="77777777" w:rsidR="005D48DB" w:rsidRDefault="005D48DB" w:rsidP="00847DA9">
      <w:pPr>
        <w:pStyle w:val="a7"/>
        <w:numPr>
          <w:ilvl w:val="12"/>
          <w:numId w:val="0"/>
        </w:numPr>
        <w:ind w:left="1418"/>
        <w:rPr>
          <w:rFonts w:ascii="Academy Cyr" w:hAnsi="Academy Cyr"/>
        </w:rPr>
      </w:pPr>
      <w:r>
        <w:rPr>
          <w:rFonts w:ascii="Academy Cyr" w:hAnsi="Academy Cyr"/>
        </w:rPr>
        <w:t>Для вас, души моей царицы,</w:t>
      </w:r>
    </w:p>
    <w:p w14:paraId="51580E2D" w14:textId="77777777" w:rsidR="005D48DB" w:rsidRDefault="005D48DB" w:rsidP="00847DA9">
      <w:pPr>
        <w:pStyle w:val="a7"/>
        <w:numPr>
          <w:ilvl w:val="12"/>
          <w:numId w:val="0"/>
        </w:numPr>
        <w:ind w:left="1418"/>
        <w:rPr>
          <w:rFonts w:ascii="Academy Cyr" w:hAnsi="Academy Cyr"/>
        </w:rPr>
      </w:pPr>
      <w:r>
        <w:rPr>
          <w:rFonts w:ascii="Academy Cyr" w:hAnsi="Academy Cyr"/>
        </w:rPr>
        <w:t>Красавицы, для вас одних</w:t>
      </w:r>
    </w:p>
    <w:p w14:paraId="3A24A5CC" w14:textId="77777777" w:rsidR="005D48DB" w:rsidRDefault="005D48DB" w:rsidP="00847DA9">
      <w:pPr>
        <w:pStyle w:val="a7"/>
        <w:numPr>
          <w:ilvl w:val="12"/>
          <w:numId w:val="0"/>
        </w:numPr>
        <w:ind w:left="1418"/>
        <w:rPr>
          <w:rFonts w:ascii="Academy Cyr" w:hAnsi="Academy Cyr"/>
        </w:rPr>
      </w:pPr>
      <w:r>
        <w:rPr>
          <w:rFonts w:ascii="Academy Cyr" w:hAnsi="Academy Cyr"/>
        </w:rPr>
        <w:t>Времен минувших небылицы,</w:t>
      </w:r>
    </w:p>
    <w:p w14:paraId="2AF94798" w14:textId="77777777" w:rsidR="005D48DB" w:rsidRDefault="005D48DB" w:rsidP="00847DA9">
      <w:pPr>
        <w:pStyle w:val="a7"/>
        <w:numPr>
          <w:ilvl w:val="12"/>
          <w:numId w:val="0"/>
        </w:numPr>
        <w:ind w:left="1418"/>
        <w:rPr>
          <w:rFonts w:ascii="Academy Cyr" w:hAnsi="Academy Cyr"/>
        </w:rPr>
      </w:pPr>
      <w:r>
        <w:rPr>
          <w:rFonts w:ascii="Academy Cyr" w:hAnsi="Academy Cyr"/>
        </w:rPr>
        <w:t>В часы досугов золотых,</w:t>
      </w:r>
    </w:p>
    <w:p w14:paraId="383C6CCF" w14:textId="77777777" w:rsidR="005D48DB" w:rsidRDefault="005D48DB" w:rsidP="00847DA9">
      <w:pPr>
        <w:pStyle w:val="a7"/>
        <w:numPr>
          <w:ilvl w:val="12"/>
          <w:numId w:val="0"/>
        </w:numPr>
        <w:ind w:left="1418"/>
        <w:rPr>
          <w:rFonts w:ascii="Academy Cyr" w:hAnsi="Academy Cyr"/>
        </w:rPr>
      </w:pPr>
      <w:r>
        <w:rPr>
          <w:rFonts w:ascii="Academy Cyr" w:hAnsi="Academy Cyr"/>
        </w:rPr>
        <w:t>Под шепот старины болтливой,</w:t>
      </w:r>
    </w:p>
    <w:p w14:paraId="01270BD5" w14:textId="77777777" w:rsidR="005D48DB" w:rsidRDefault="005D48DB" w:rsidP="00847DA9">
      <w:pPr>
        <w:pStyle w:val="a7"/>
        <w:numPr>
          <w:ilvl w:val="12"/>
          <w:numId w:val="0"/>
        </w:numPr>
        <w:ind w:left="1418"/>
        <w:rPr>
          <w:rFonts w:ascii="Academy Cyr" w:hAnsi="Academy Cyr"/>
        </w:rPr>
      </w:pPr>
      <w:r>
        <w:rPr>
          <w:rFonts w:ascii="Academy Cyr" w:hAnsi="Academy Cyr"/>
        </w:rPr>
        <w:t>Рукою верной я писал;</w:t>
      </w:r>
    </w:p>
    <w:p w14:paraId="51FD9A8F" w14:textId="77777777" w:rsidR="005D48DB" w:rsidRDefault="005D48DB" w:rsidP="00847DA9">
      <w:pPr>
        <w:pStyle w:val="a7"/>
        <w:numPr>
          <w:ilvl w:val="12"/>
          <w:numId w:val="0"/>
        </w:numPr>
        <w:ind w:left="1418"/>
        <w:rPr>
          <w:rFonts w:ascii="Academy Cyr" w:hAnsi="Academy Cyr"/>
        </w:rPr>
      </w:pPr>
      <w:r>
        <w:rPr>
          <w:rFonts w:ascii="Academy Cyr" w:hAnsi="Academy Cyr"/>
        </w:rPr>
        <w:t>Примите ж вы мой труд игривый!</w:t>
      </w:r>
    </w:p>
    <w:p w14:paraId="091F31ED" w14:textId="77777777" w:rsidR="005D48DB" w:rsidRDefault="005D48DB" w:rsidP="00847DA9">
      <w:pPr>
        <w:pStyle w:val="a7"/>
        <w:numPr>
          <w:ilvl w:val="12"/>
          <w:numId w:val="0"/>
        </w:numPr>
        <w:ind w:left="1418"/>
        <w:rPr>
          <w:rFonts w:ascii="Academy Cyr" w:hAnsi="Academy Cyr"/>
        </w:rPr>
      </w:pPr>
      <w:r>
        <w:rPr>
          <w:rFonts w:ascii="Academy Cyr" w:hAnsi="Academy Cyr"/>
        </w:rPr>
        <w:t>Hичьих не требуя похвал,</w:t>
      </w:r>
    </w:p>
    <w:p w14:paraId="0CCB051A" w14:textId="77777777" w:rsidR="005D48DB" w:rsidRDefault="005D48DB" w:rsidP="00847DA9">
      <w:pPr>
        <w:pStyle w:val="a7"/>
        <w:numPr>
          <w:ilvl w:val="12"/>
          <w:numId w:val="0"/>
        </w:numPr>
        <w:ind w:left="1418"/>
        <w:rPr>
          <w:rFonts w:ascii="Academy Cyr" w:hAnsi="Academy Cyr"/>
        </w:rPr>
      </w:pPr>
      <w:r>
        <w:rPr>
          <w:rFonts w:ascii="Academy Cyr" w:hAnsi="Academy Cyr"/>
        </w:rPr>
        <w:t>Счастлив уж я надеждой сладкой,</w:t>
      </w:r>
    </w:p>
    <w:p w14:paraId="638F6C2B" w14:textId="77777777" w:rsidR="005D48DB" w:rsidRDefault="005D48DB" w:rsidP="00847DA9">
      <w:pPr>
        <w:pStyle w:val="a7"/>
        <w:numPr>
          <w:ilvl w:val="12"/>
          <w:numId w:val="0"/>
        </w:numPr>
        <w:ind w:left="1418"/>
        <w:rPr>
          <w:rFonts w:ascii="Academy Cyr" w:hAnsi="Academy Cyr"/>
        </w:rPr>
      </w:pPr>
      <w:r>
        <w:rPr>
          <w:rFonts w:ascii="Academy Cyr" w:hAnsi="Academy Cyr"/>
        </w:rPr>
        <w:t>Что дева с трепетом любви</w:t>
      </w:r>
    </w:p>
    <w:p w14:paraId="10359088" w14:textId="77777777" w:rsidR="005D48DB" w:rsidRDefault="005D48DB" w:rsidP="00847DA9">
      <w:pPr>
        <w:pStyle w:val="a7"/>
        <w:numPr>
          <w:ilvl w:val="12"/>
          <w:numId w:val="0"/>
        </w:numPr>
        <w:ind w:left="1418"/>
        <w:rPr>
          <w:rFonts w:ascii="Academy Cyr" w:hAnsi="Academy Cyr"/>
        </w:rPr>
      </w:pPr>
      <w:r>
        <w:rPr>
          <w:rFonts w:ascii="Academy Cyr" w:hAnsi="Academy Cyr"/>
        </w:rPr>
        <w:t>Посмотрит, может быть, украдкой</w:t>
      </w:r>
    </w:p>
    <w:p w14:paraId="71F65BE3" w14:textId="77777777" w:rsidR="005D48DB" w:rsidRDefault="005D48DB" w:rsidP="00847DA9">
      <w:pPr>
        <w:pStyle w:val="a7"/>
        <w:numPr>
          <w:ilvl w:val="12"/>
          <w:numId w:val="0"/>
        </w:numPr>
        <w:ind w:left="1418"/>
        <w:rPr>
          <w:rFonts w:ascii="Academy Cyr" w:hAnsi="Academy Cyr"/>
        </w:rPr>
      </w:pPr>
      <w:r>
        <w:rPr>
          <w:rFonts w:ascii="Academy Cyr" w:hAnsi="Academy Cyr"/>
        </w:rPr>
        <w:t>Hа песни грешные мои.</w:t>
      </w:r>
    </w:p>
    <w:p w14:paraId="1330134C" w14:textId="77777777" w:rsidR="005D48DB" w:rsidRDefault="005D48DB" w:rsidP="00847DA9">
      <w:pPr>
        <w:pStyle w:val="a7"/>
        <w:numPr>
          <w:ilvl w:val="12"/>
          <w:numId w:val="0"/>
        </w:numPr>
        <w:ind w:left="1418"/>
      </w:pPr>
    </w:p>
    <w:p w14:paraId="3660F997" w14:textId="77777777" w:rsidR="005D48DB" w:rsidRDefault="005D48DB" w:rsidP="00847DA9">
      <w:pPr>
        <w:pStyle w:val="BodyText"/>
        <w:numPr>
          <w:ilvl w:val="12"/>
          <w:numId w:val="0"/>
        </w:numPr>
      </w:pPr>
      <w:r>
        <w:t>С точки зрения жречества, к которому несомненно принадлежал Пушкин (в нем по линии отца соединились Знания святорусского, славянского, а по линии матери — древнеегипетского жречества), песни молодого Пушкина (начало XIX века) были действительно греховные, поскольку выходили за рамки «закона времени», содержание которого будет раскрыто ниже. Поэтому раскрывать содержательную сторону песен поэмы до поры, до времени можно было лишь “украдкой”.</w:t>
      </w:r>
    </w:p>
    <w:p w14:paraId="4153EB6C" w14:textId="77777777" w:rsidR="005D48DB" w:rsidRDefault="005D48DB" w:rsidP="00847DA9">
      <w:pPr>
        <w:pStyle w:val="Heading1"/>
        <w:numPr>
          <w:ilvl w:val="12"/>
          <w:numId w:val="0"/>
        </w:numPr>
      </w:pPr>
      <w:r>
        <w:br w:type="page"/>
      </w:r>
      <w:r>
        <w:lastRenderedPageBreak/>
        <w:t xml:space="preserve"> </w:t>
      </w:r>
      <w:bookmarkStart w:id="11" w:name="_Toc450478479"/>
      <w:bookmarkStart w:id="12" w:name="_Toc450574840"/>
      <w:r>
        <w:t>ПРОЛОГ</w:t>
      </w:r>
      <w:bookmarkEnd w:id="11"/>
      <w:bookmarkEnd w:id="12"/>
    </w:p>
    <w:p w14:paraId="4B7B78B5" w14:textId="77777777" w:rsidR="005D48DB" w:rsidRDefault="005D48DB" w:rsidP="00847DA9">
      <w:pPr>
        <w:pStyle w:val="BodyText"/>
        <w:numPr>
          <w:ilvl w:val="12"/>
          <w:numId w:val="0"/>
        </w:numPr>
        <w:spacing w:before="240" w:line="216" w:lineRule="auto"/>
      </w:pPr>
      <w:r>
        <w:t xml:space="preserve"> </w:t>
      </w:r>
      <w:r>
        <w:sym w:font="Times New Roman" w:char="00AB"/>
      </w:r>
      <w:r>
        <w:t>У лукоморья дуб зеленый...</w:t>
      </w:r>
      <w:r>
        <w:sym w:font="Times New Roman" w:char="00BB"/>
      </w:r>
      <w:r>
        <w:t xml:space="preserve"> написан в новом цикле творческой активности поэта, через 8 лет после создания поэмы. В нем ключ к раскодированию изложенной системы образов поэмы, содержательная сторона которых будет раскрыта в процессе изложения.</w:t>
      </w:r>
    </w:p>
    <w:p w14:paraId="5AD295DD" w14:textId="77777777" w:rsidR="005D48DB" w:rsidRDefault="005D48DB" w:rsidP="00847DA9">
      <w:pPr>
        <w:pStyle w:val="a7"/>
        <w:numPr>
          <w:ilvl w:val="12"/>
          <w:numId w:val="0"/>
        </w:numPr>
        <w:ind w:left="1418"/>
      </w:pPr>
    </w:p>
    <w:p w14:paraId="5BCC1E85" w14:textId="77777777" w:rsidR="005D48DB" w:rsidRDefault="005D48DB" w:rsidP="00847DA9">
      <w:pPr>
        <w:pStyle w:val="a7"/>
        <w:numPr>
          <w:ilvl w:val="12"/>
          <w:numId w:val="0"/>
        </w:numPr>
        <w:ind w:left="1418"/>
        <w:rPr>
          <w:rFonts w:ascii="Academy Cyr" w:hAnsi="Academy Cyr"/>
        </w:rPr>
      </w:pPr>
      <w:r>
        <w:rPr>
          <w:rFonts w:ascii="Academy Cyr" w:hAnsi="Academy Cyr"/>
        </w:rPr>
        <w:t>Дела давно минувших дней,</w:t>
      </w:r>
    </w:p>
    <w:p w14:paraId="40BBA8FC" w14:textId="77777777" w:rsidR="005D48DB" w:rsidRDefault="005D48DB" w:rsidP="00847DA9">
      <w:pPr>
        <w:pStyle w:val="a7"/>
        <w:numPr>
          <w:ilvl w:val="12"/>
          <w:numId w:val="0"/>
        </w:numPr>
        <w:ind w:left="1418"/>
        <w:rPr>
          <w:rFonts w:ascii="Academy Cyr" w:hAnsi="Academy Cyr"/>
        </w:rPr>
      </w:pPr>
      <w:r>
        <w:rPr>
          <w:rFonts w:ascii="Academy Cyr" w:hAnsi="Academy Cyr"/>
        </w:rPr>
        <w:t>Преданья старины глубокой.</w:t>
      </w:r>
    </w:p>
    <w:p w14:paraId="7A4EAF20" w14:textId="77777777" w:rsidR="005D48DB" w:rsidRDefault="005D48DB" w:rsidP="00847DA9">
      <w:pPr>
        <w:pStyle w:val="a7"/>
        <w:numPr>
          <w:ilvl w:val="12"/>
          <w:numId w:val="0"/>
        </w:numPr>
        <w:ind w:left="1418"/>
      </w:pPr>
    </w:p>
    <w:p w14:paraId="37A147D3" w14:textId="77777777" w:rsidR="005D48DB" w:rsidRDefault="005D48DB" w:rsidP="00847DA9">
      <w:pPr>
        <w:pStyle w:val="BodyText"/>
        <w:numPr>
          <w:ilvl w:val="12"/>
          <w:numId w:val="0"/>
        </w:numPr>
        <w:spacing w:line="216" w:lineRule="auto"/>
      </w:pPr>
      <w:r>
        <w:t>Этими строками начинается и заканчивается содержание поэмы (начало первой и конец шестой песни). В них поэт заявляет о существовании в России определенной глубины понимания хода глобального исторического процесса, и это выразилось во втором смысловом ряде поэмы. С учетом этой глубины понимания и пойдет речь о содержательной стороне ключевых событий становления Российской государственности.</w:t>
      </w:r>
    </w:p>
    <w:p w14:paraId="414D4464" w14:textId="77777777" w:rsidR="005D48DB" w:rsidRDefault="005D48DB" w:rsidP="00847DA9">
      <w:pPr>
        <w:numPr>
          <w:ilvl w:val="12"/>
          <w:numId w:val="0"/>
        </w:numPr>
        <w:spacing w:line="216" w:lineRule="auto"/>
        <w:rPr>
          <w:sz w:val="18"/>
        </w:rPr>
      </w:pPr>
    </w:p>
    <w:p w14:paraId="4C4588E5" w14:textId="77777777" w:rsidR="005D48DB" w:rsidRDefault="005D48DB" w:rsidP="00847DA9">
      <w:pPr>
        <w:numPr>
          <w:ilvl w:val="12"/>
          <w:numId w:val="0"/>
        </w:numPr>
        <w:spacing w:line="216" w:lineRule="auto"/>
        <w:rPr>
          <w:sz w:val="18"/>
        </w:rPr>
        <w:sectPr w:rsidR="005D48DB">
          <w:headerReference w:type="default" r:id="rId25"/>
          <w:headerReference w:type="first" r:id="rId26"/>
          <w:footnotePr>
            <w:numRestart w:val="eachPage"/>
          </w:footnotePr>
          <w:pgSz w:w="16840" w:h="11907" w:orient="landscape" w:code="9"/>
          <w:pgMar w:top="851" w:right="851" w:bottom="851" w:left="9667" w:header="680" w:footer="680" w:gutter="0"/>
          <w:cols w:space="720"/>
          <w:titlePg/>
        </w:sectPr>
      </w:pPr>
    </w:p>
    <w:p w14:paraId="22A1877E" w14:textId="77777777" w:rsidR="005D48DB" w:rsidRDefault="005D48DB" w:rsidP="00847DA9">
      <w:pPr>
        <w:pStyle w:val="Heading1"/>
        <w:numPr>
          <w:ilvl w:val="12"/>
          <w:numId w:val="0"/>
        </w:numPr>
      </w:pPr>
      <w:bookmarkStart w:id="13" w:name="_Toc438127661"/>
      <w:bookmarkStart w:id="14" w:name="_Toc438179550"/>
      <w:bookmarkStart w:id="15" w:name="_Toc450478480"/>
      <w:bookmarkStart w:id="16" w:name="_Toc450574841"/>
      <w:r>
        <w:lastRenderedPageBreak/>
        <w:t>ПЕСHЬ ПЕРВАЯ</w:t>
      </w:r>
      <w:bookmarkEnd w:id="13"/>
      <w:bookmarkEnd w:id="14"/>
      <w:bookmarkEnd w:id="15"/>
      <w:bookmarkEnd w:id="16"/>
    </w:p>
    <w:p w14:paraId="29D7BF7F" w14:textId="77777777" w:rsidR="005D48DB" w:rsidRDefault="005D48DB" w:rsidP="00847DA9">
      <w:pPr>
        <w:pStyle w:val="aa"/>
        <w:numPr>
          <w:ilvl w:val="12"/>
          <w:numId w:val="0"/>
        </w:numPr>
        <w:jc w:val="both"/>
      </w:pPr>
      <w:r>
        <w:t>Свадьба-пир: попытка соединения Внутреннего Предиктора России (Руслана) с народом (Людмилой). Попытка неудачная, так как происходит на уровне понимания толпы.</w:t>
      </w:r>
    </w:p>
    <w:p w14:paraId="54DA32FE" w14:textId="77777777" w:rsidR="005D48DB" w:rsidRDefault="005D48DB" w:rsidP="00847DA9">
      <w:pPr>
        <w:numPr>
          <w:ilvl w:val="12"/>
          <w:numId w:val="0"/>
        </w:numPr>
        <w:rPr>
          <w:rFonts w:ascii="Academy" w:hAnsi="Academy"/>
          <w:i/>
          <w:sz w:val="22"/>
        </w:rPr>
      </w:pPr>
    </w:p>
    <w:p w14:paraId="51E31B88"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В </w:t>
      </w:r>
      <w:r>
        <w:rPr>
          <w:rFonts w:ascii="Academy Cyr" w:hAnsi="Academy Cyr"/>
          <w:b/>
        </w:rPr>
        <w:t>толпе</w:t>
      </w:r>
      <w:r>
        <w:rPr>
          <w:rFonts w:ascii="Academy Cyr" w:hAnsi="Academy Cyr"/>
        </w:rPr>
        <w:t xml:space="preserve"> могучих сыновей,</w:t>
      </w:r>
    </w:p>
    <w:p w14:paraId="10A40168" w14:textId="77777777" w:rsidR="005D48DB" w:rsidRDefault="005D48DB" w:rsidP="00847DA9">
      <w:pPr>
        <w:pStyle w:val="a7"/>
        <w:numPr>
          <w:ilvl w:val="12"/>
          <w:numId w:val="0"/>
        </w:numPr>
        <w:ind w:left="1418"/>
        <w:rPr>
          <w:rFonts w:ascii="Academy Cyr" w:hAnsi="Academy Cyr"/>
        </w:rPr>
      </w:pPr>
      <w:r>
        <w:rPr>
          <w:rFonts w:ascii="Academy Cyr" w:hAnsi="Academy Cyr"/>
        </w:rPr>
        <w:t>С друзьями, в гриднице высокой</w:t>
      </w:r>
    </w:p>
    <w:p w14:paraId="7ED6B3D1" w14:textId="77777777" w:rsidR="005D48DB" w:rsidRDefault="005D48DB" w:rsidP="00847DA9">
      <w:pPr>
        <w:pStyle w:val="a7"/>
        <w:numPr>
          <w:ilvl w:val="12"/>
          <w:numId w:val="0"/>
        </w:numPr>
        <w:ind w:left="1418"/>
        <w:rPr>
          <w:rFonts w:ascii="Academy Cyr" w:hAnsi="Academy Cyr"/>
        </w:rPr>
      </w:pPr>
      <w:r>
        <w:rPr>
          <w:rFonts w:ascii="Academy Cyr" w:hAnsi="Academy Cyr"/>
        </w:rPr>
        <w:t>Владимир-солнце пировал;</w:t>
      </w:r>
    </w:p>
    <w:p w14:paraId="0DBD4C3E" w14:textId="77777777" w:rsidR="005D48DB" w:rsidRDefault="005D48DB" w:rsidP="00847DA9">
      <w:pPr>
        <w:pStyle w:val="a7"/>
        <w:numPr>
          <w:ilvl w:val="12"/>
          <w:numId w:val="0"/>
        </w:numPr>
        <w:ind w:left="1418"/>
        <w:rPr>
          <w:rFonts w:ascii="Academy Cyr" w:hAnsi="Academy Cyr"/>
        </w:rPr>
      </w:pPr>
      <w:r>
        <w:rPr>
          <w:rFonts w:ascii="Academy Cyr" w:hAnsi="Academy Cyr"/>
        </w:rPr>
        <w:t>М</w:t>
      </w:r>
      <w:r>
        <w:rPr>
          <w:rFonts w:ascii="Academy Cyr" w:hAnsi="Academy Cyr"/>
          <w:b/>
        </w:rPr>
        <w:t>еньшую</w:t>
      </w:r>
      <w:r>
        <w:rPr>
          <w:rFonts w:ascii="Academy Cyr" w:hAnsi="Academy Cyr"/>
        </w:rPr>
        <w:t xml:space="preserve"> дочь он выдавал</w:t>
      </w:r>
    </w:p>
    <w:p w14:paraId="3222AEFB" w14:textId="77777777" w:rsidR="005D48DB" w:rsidRDefault="005D48DB" w:rsidP="00847DA9">
      <w:pPr>
        <w:pStyle w:val="a7"/>
        <w:numPr>
          <w:ilvl w:val="12"/>
          <w:numId w:val="0"/>
        </w:numPr>
        <w:ind w:left="1418"/>
        <w:rPr>
          <w:rFonts w:ascii="Academy Cyr" w:hAnsi="Academy Cyr"/>
        </w:rPr>
      </w:pPr>
      <w:r>
        <w:rPr>
          <w:rFonts w:ascii="Academy Cyr" w:hAnsi="Academy Cyr"/>
        </w:rPr>
        <w:t>За князя храброго Руслана.</w:t>
      </w:r>
    </w:p>
    <w:p w14:paraId="779F9F75" w14:textId="77777777" w:rsidR="005D48DB" w:rsidRDefault="005D48DB" w:rsidP="00847DA9">
      <w:pPr>
        <w:pStyle w:val="a7"/>
        <w:numPr>
          <w:ilvl w:val="12"/>
          <w:numId w:val="0"/>
        </w:numPr>
        <w:ind w:left="1418"/>
      </w:pPr>
    </w:p>
    <w:p w14:paraId="41B54842" w14:textId="77777777" w:rsidR="005D48DB" w:rsidRDefault="005D48DB" w:rsidP="00847DA9">
      <w:pPr>
        <w:pStyle w:val="BodyText"/>
        <w:numPr>
          <w:ilvl w:val="12"/>
          <w:numId w:val="0"/>
        </w:numPr>
      </w:pPr>
      <w:r>
        <w:t xml:space="preserve">Человечество в целом, являясь частью Природы, для более полного освоения своего потенциала должно оставаться в гармонии с Матерью-Природой на всем пути исторического развития. Однако отдельные части целого: расы, народы (этносы, — по-гречески; нации — по латыни), племена, изначально расселившиеся по Земле неравномерно (где-то пусто, а где-то густо), естественно и развивались так же неравномерно. Там, где густо, в силу более высокого уровня социальной напряженности, — народы с большей скоростью проходят свой путь социального развития в рамках глобального исторического процесса. Вектор целей такой общности ранее других входит в антагонистические противоречия с вектором целей природы и Бога, а самые “передовые” её особи (их еще называют радикально-либеральными), не способные осознать этих процессов, превозносятся друг перед другом “правами” и в силу этого почему-то считают себя “цивилизованными”. В регионах с более низкой плотностью расселения  социальные процессы идут с меньшей скоростью развития.  В поэме образ этого объективного явления, присущего российской цивилизации, отмечен особо: </w:t>
      </w:r>
    </w:p>
    <w:p w14:paraId="62A1F673" w14:textId="77777777" w:rsidR="005D48DB" w:rsidRDefault="005D48DB" w:rsidP="00847DA9">
      <w:pPr>
        <w:numPr>
          <w:ilvl w:val="12"/>
          <w:numId w:val="0"/>
        </w:numPr>
        <w:rPr>
          <w:rFonts w:ascii="Academy" w:hAnsi="Academy"/>
          <w:i/>
          <w:sz w:val="22"/>
        </w:rPr>
      </w:pPr>
    </w:p>
    <w:p w14:paraId="7A7877E2" w14:textId="77777777" w:rsidR="005D48DB" w:rsidRDefault="005D48DB" w:rsidP="00847DA9">
      <w:pPr>
        <w:pStyle w:val="a7"/>
        <w:numPr>
          <w:ilvl w:val="12"/>
          <w:numId w:val="0"/>
        </w:numPr>
        <w:ind w:left="1418"/>
        <w:rPr>
          <w:rFonts w:ascii="Academy Cyr" w:hAnsi="Academy Cyr"/>
        </w:rPr>
      </w:pPr>
      <w:r>
        <w:rPr>
          <w:rFonts w:ascii="Academy Cyr" w:hAnsi="Academy Cyr"/>
        </w:rPr>
        <w:t>Не скоро ели предки наши,</w:t>
      </w:r>
    </w:p>
    <w:p w14:paraId="7A9C1EB2" w14:textId="77777777" w:rsidR="005D48DB" w:rsidRDefault="005D48DB" w:rsidP="00847DA9">
      <w:pPr>
        <w:pStyle w:val="a7"/>
        <w:numPr>
          <w:ilvl w:val="12"/>
          <w:numId w:val="0"/>
        </w:numPr>
        <w:ind w:left="1418"/>
        <w:rPr>
          <w:rFonts w:ascii="Academy Cyr" w:hAnsi="Academy Cyr"/>
        </w:rPr>
      </w:pPr>
      <w:r>
        <w:rPr>
          <w:rFonts w:ascii="Academy Cyr" w:hAnsi="Academy Cyr"/>
        </w:rPr>
        <w:t>Не скоро двигались кругом</w:t>
      </w:r>
    </w:p>
    <w:p w14:paraId="52528DC5" w14:textId="77777777" w:rsidR="005D48DB" w:rsidRDefault="005D48DB" w:rsidP="00847DA9">
      <w:pPr>
        <w:pStyle w:val="a7"/>
        <w:numPr>
          <w:ilvl w:val="12"/>
          <w:numId w:val="0"/>
        </w:numPr>
        <w:ind w:left="1418"/>
        <w:rPr>
          <w:rFonts w:ascii="Academy Cyr" w:hAnsi="Academy Cyr"/>
        </w:rPr>
      </w:pPr>
      <w:r>
        <w:rPr>
          <w:rFonts w:ascii="Academy Cyr" w:hAnsi="Academy Cyr"/>
        </w:rPr>
        <w:t>Ковши, серебряные чаши</w:t>
      </w:r>
    </w:p>
    <w:p w14:paraId="4415A930" w14:textId="77777777" w:rsidR="005D48DB" w:rsidRDefault="005D48DB" w:rsidP="00847DA9">
      <w:pPr>
        <w:pStyle w:val="a7"/>
        <w:numPr>
          <w:ilvl w:val="12"/>
          <w:numId w:val="0"/>
        </w:numPr>
        <w:ind w:left="1418"/>
        <w:rPr>
          <w:rFonts w:ascii="Academy Cyr" w:hAnsi="Academy Cyr"/>
        </w:rPr>
      </w:pPr>
      <w:r>
        <w:rPr>
          <w:rFonts w:ascii="Academy Cyr" w:hAnsi="Academy Cyr"/>
        </w:rPr>
        <w:t>С кипящим пивом и вином.</w:t>
      </w:r>
    </w:p>
    <w:p w14:paraId="0E08827D" w14:textId="77777777" w:rsidR="005D48DB" w:rsidRDefault="005D48DB" w:rsidP="00847DA9">
      <w:pPr>
        <w:numPr>
          <w:ilvl w:val="12"/>
          <w:numId w:val="0"/>
        </w:numPr>
        <w:rPr>
          <w:rFonts w:ascii="Academy" w:hAnsi="Academy"/>
          <w:i/>
          <w:sz w:val="22"/>
        </w:rPr>
      </w:pPr>
    </w:p>
    <w:p w14:paraId="7782A609" w14:textId="77777777" w:rsidR="005D48DB" w:rsidRDefault="005D48DB" w:rsidP="00847DA9">
      <w:pPr>
        <w:pStyle w:val="BodyText"/>
        <w:numPr>
          <w:ilvl w:val="12"/>
          <w:numId w:val="0"/>
        </w:numPr>
      </w:pPr>
      <w:r>
        <w:t xml:space="preserve">Образ общности людей, живущей продолжительное время в согласии с Матерью-Природой и Богом, и имеющей объективную возможность в наиболее полной мере осваивать генетический потенциал развития </w:t>
      </w:r>
      <w:r>
        <w:lastRenderedPageBreak/>
        <w:t>Человечества в целом, получил у А.С.Пушкина название Люда Милого. В чем существо этого идеала? — «Меньшитесь друг перед другом», т.е. смиряйтесь, — говорят на Руси (см. словарь В.И.Даля). И это согласуется с Учением о жизни людей на Земле, данным Свыше через Иисуса Христа:</w:t>
      </w:r>
    </w:p>
    <w:p w14:paraId="6A28A30C" w14:textId="77777777" w:rsidR="005D48DB" w:rsidRDefault="005D48DB" w:rsidP="00847DA9">
      <w:pPr>
        <w:pStyle w:val="a"/>
        <w:numPr>
          <w:ilvl w:val="12"/>
          <w:numId w:val="0"/>
        </w:numPr>
        <w:jc w:val="both"/>
      </w:pPr>
      <w:r>
        <w:rPr>
          <w:rFonts w:ascii="Academy Cyr" w:hAnsi="Academy Cyr"/>
        </w:rPr>
        <w:t xml:space="preserve">«Вы знаете, что князья народов господствуют над ними и вельможи властвуют ими; но между вами да не будет так; а кто хочет между вами быть большим, да будет вам слугою; а кто хочет между вами быть первым, да будет вам рабом; так как Сын Человеческий не для того пришел, чтобы Ему служили, но чтобы послужить и отдать душу Свою для искупления (или спасения?) многих», — Матфей, 20:25 — 28. </w:t>
      </w:r>
    </w:p>
    <w:p w14:paraId="34040643" w14:textId="789569D2" w:rsidR="005D48DB" w:rsidRDefault="005D48DB" w:rsidP="00847DA9">
      <w:pPr>
        <w:numPr>
          <w:ilvl w:val="12"/>
          <w:numId w:val="0"/>
        </w:numPr>
        <w:jc w:val="both"/>
      </w:pPr>
      <w:r>
        <w:t>Поэтому Людмила названа в поэме не младшей, а меньшой дочерью Владимира</w:t>
      </w:r>
      <w:r w:rsidRPr="005D48DB">
        <w:rPr>
          <w:vertAlign w:val="superscript"/>
        </w:rPr>
        <w:t>[XV]</w:t>
      </w:r>
      <w:r>
        <w:t xml:space="preserve">. Естественно, “цивилизованные” в силу своего быстрого роста считают Люд Милый не равным себе, т.е. нецивилизованным, хотя слово «цивилизация» — это всего лишь термин, да притом еще и латинский, т.е. чуждый корневой и понятийной системе родного для нас Русского языка, в силу чего однозначное понимание его исключено. Русскоязычное выражение смысла этого латинского термина состоит в следующем: он указует на явление некой самобытной общности, развивающейся в рамках определенной концепции жизнестроя. При оценке уровня “цивилизованности” следует исходить не из того, как обеспечиваются права “человека”, исторически реально с присущим ему животным или демоническим строем психики, а прежде всего из того, в рамках какой концепции жизнестроя формулируются законы, обеспечивающие </w:t>
      </w:r>
      <w:r>
        <w:rPr>
          <w:i/>
        </w:rPr>
        <w:t>права и обязанности всякого индивида стать и быть человеком</w:t>
      </w:r>
      <w:r>
        <w:t xml:space="preserve">. </w:t>
      </w:r>
    </w:p>
    <w:p w14:paraId="1970F855" w14:textId="77777777" w:rsidR="005D48DB" w:rsidRDefault="005D48DB" w:rsidP="00847DA9">
      <w:pPr>
        <w:numPr>
          <w:ilvl w:val="12"/>
          <w:numId w:val="0"/>
        </w:numPr>
        <w:jc w:val="both"/>
      </w:pPr>
      <w:r>
        <w:t xml:space="preserve">Напомним еще раз, что под состоявшимися людьми мы понимаем тех, чей разум в их жизненном развитии опирается на инстинкты и врожденные рефлексы, кто прислушивается к интуитивным прозрениям, различая в </w:t>
      </w:r>
      <w:r>
        <w:rPr>
          <w:i/>
        </w:rPr>
        <w:t>интуиции вообще</w:t>
      </w:r>
      <w:r>
        <w:rPr>
          <w:b/>
        </w:rPr>
        <w:t xml:space="preserve"> </w:t>
      </w:r>
      <w:r>
        <w:t>Божье водительство, наваждения сатанизма, проявления активности коллективной психики общества, и своею свободной волей строит свое поведение в ладу с Божьим промыслом, не порождая в обществе коллективную психику типа разрастающаяся лавина ошибок.</w:t>
      </w:r>
    </w:p>
    <w:p w14:paraId="1DF38D01" w14:textId="77777777" w:rsidR="005D48DB" w:rsidRDefault="005D48DB" w:rsidP="00847DA9">
      <w:pPr>
        <w:pStyle w:val="BodyText"/>
        <w:numPr>
          <w:ilvl w:val="12"/>
          <w:numId w:val="0"/>
        </w:numPr>
      </w:pPr>
      <w:r>
        <w:t>В первой песне сначала дается общая характеристика трем соперникам Руслана, которые неспособны осознать прошлое и понять будущее (“Не слышат вещего Бояна”), поскольку эмоции преобладают над разумом (любовь и ненависть рядом):</w:t>
      </w:r>
    </w:p>
    <w:p w14:paraId="237514B7" w14:textId="77777777" w:rsidR="005D48DB" w:rsidRDefault="005D48DB" w:rsidP="00847DA9">
      <w:pPr>
        <w:pStyle w:val="a7"/>
        <w:numPr>
          <w:ilvl w:val="12"/>
          <w:numId w:val="0"/>
        </w:numPr>
        <w:spacing w:before="240"/>
        <w:ind w:left="1418"/>
        <w:rPr>
          <w:rFonts w:ascii="Academy Cyr" w:hAnsi="Academy Cyr"/>
        </w:rPr>
      </w:pPr>
      <w:r>
        <w:rPr>
          <w:rFonts w:ascii="Academy Cyr" w:hAnsi="Academy Cyr"/>
        </w:rPr>
        <w:t>Не слышат вещего Баяна;</w:t>
      </w:r>
    </w:p>
    <w:p w14:paraId="5DA8708B" w14:textId="77777777" w:rsidR="005D48DB" w:rsidRDefault="005D48DB" w:rsidP="00847DA9">
      <w:pPr>
        <w:pStyle w:val="a7"/>
        <w:numPr>
          <w:ilvl w:val="12"/>
          <w:numId w:val="0"/>
        </w:numPr>
        <w:ind w:left="1418"/>
        <w:rPr>
          <w:rFonts w:ascii="Academy Cyr" w:hAnsi="Academy Cyr"/>
        </w:rPr>
      </w:pPr>
      <w:r>
        <w:rPr>
          <w:rFonts w:ascii="Academy Cyr" w:hAnsi="Academy Cyr"/>
        </w:rPr>
        <w:lastRenderedPageBreak/>
        <w:t>Потупили смущенный взгляд:</w:t>
      </w:r>
    </w:p>
    <w:p w14:paraId="21F269F3" w14:textId="77777777" w:rsidR="005D48DB" w:rsidRDefault="005D48DB" w:rsidP="00847DA9">
      <w:pPr>
        <w:pStyle w:val="a7"/>
        <w:numPr>
          <w:ilvl w:val="12"/>
          <w:numId w:val="0"/>
        </w:numPr>
        <w:ind w:left="1418"/>
        <w:rPr>
          <w:rFonts w:ascii="Academy Cyr" w:hAnsi="Academy Cyr"/>
        </w:rPr>
      </w:pPr>
      <w:r>
        <w:rPr>
          <w:rFonts w:ascii="Academy Cyr" w:hAnsi="Academy Cyr"/>
        </w:rPr>
        <w:t>То три соперника Руслана;</w:t>
      </w:r>
    </w:p>
    <w:p w14:paraId="6BD766DE"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В душе </w:t>
      </w:r>
      <w:r>
        <w:rPr>
          <w:rFonts w:ascii="Academy Cyr" w:hAnsi="Academy Cyr"/>
          <w:b/>
        </w:rPr>
        <w:t xml:space="preserve">несчастные </w:t>
      </w:r>
      <w:r>
        <w:rPr>
          <w:rFonts w:ascii="Academy Cyr" w:hAnsi="Academy Cyr"/>
        </w:rPr>
        <w:t>таят</w:t>
      </w:r>
    </w:p>
    <w:p w14:paraId="41923973" w14:textId="77777777" w:rsidR="005D48DB" w:rsidRDefault="005D48DB" w:rsidP="00847DA9">
      <w:pPr>
        <w:pStyle w:val="a7"/>
        <w:numPr>
          <w:ilvl w:val="12"/>
          <w:numId w:val="0"/>
        </w:numPr>
        <w:ind w:left="1418"/>
        <w:rPr>
          <w:rFonts w:ascii="Academy Cyr" w:hAnsi="Academy Cyr"/>
          <w:b/>
        </w:rPr>
      </w:pPr>
      <w:r>
        <w:rPr>
          <w:rFonts w:ascii="Academy Cyr" w:hAnsi="Academy Cyr"/>
          <w:b/>
        </w:rPr>
        <w:t>Любви и ненависти яд</w:t>
      </w:r>
    </w:p>
    <w:p w14:paraId="21B2D2B6" w14:textId="77777777" w:rsidR="005D48DB" w:rsidRDefault="005D48DB" w:rsidP="00847DA9">
      <w:pPr>
        <w:numPr>
          <w:ilvl w:val="12"/>
          <w:numId w:val="0"/>
        </w:numPr>
      </w:pPr>
    </w:p>
    <w:p w14:paraId="644A531A" w14:textId="77777777" w:rsidR="005D48DB" w:rsidRDefault="005D48DB" w:rsidP="00847DA9">
      <w:pPr>
        <w:pStyle w:val="BodyText"/>
        <w:numPr>
          <w:ilvl w:val="12"/>
          <w:numId w:val="0"/>
        </w:numPr>
      </w:pPr>
      <w:r>
        <w:t>Их несчастье — в “элитарных” претензиях на владение и управление русским народом, которые, по мнению Пушкина, неоправданно завышены: ни каждый в отдельности, ни все вместе они не способны нести полную функцию управления на уровне всех приоритетов обобщенных средств управления и вступить в противоборство с Глобальным Предиктором на уровне приоритетов обобщенного оружия:</w:t>
      </w:r>
    </w:p>
    <w:p w14:paraId="1262F520" w14:textId="77777777" w:rsidR="005D48DB" w:rsidRDefault="005D48DB" w:rsidP="00847DA9">
      <w:pPr>
        <w:numPr>
          <w:ilvl w:val="12"/>
          <w:numId w:val="0"/>
        </w:numPr>
        <w:ind w:firstLine="142"/>
        <w:jc w:val="both"/>
      </w:pPr>
      <w:r>
        <w:rPr>
          <w:rFonts w:ascii="Arial" w:hAnsi="Arial"/>
          <w:b/>
          <w:sz w:val="22"/>
        </w:rPr>
        <w:t>первого</w:t>
      </w:r>
      <w:r>
        <w:t xml:space="preserve"> — </w:t>
      </w:r>
      <w:r>
        <w:rPr>
          <w:b/>
        </w:rPr>
        <w:t>мировоззренческого</w:t>
      </w:r>
      <w:r>
        <w:t xml:space="preserve"> (методологического);</w:t>
      </w:r>
    </w:p>
    <w:p w14:paraId="79627695" w14:textId="77777777" w:rsidR="005D48DB" w:rsidRDefault="005D48DB" w:rsidP="00847DA9">
      <w:pPr>
        <w:numPr>
          <w:ilvl w:val="12"/>
          <w:numId w:val="0"/>
        </w:numPr>
        <w:ind w:firstLine="142"/>
        <w:jc w:val="both"/>
      </w:pPr>
      <w:r>
        <w:rPr>
          <w:rFonts w:ascii="Arial" w:hAnsi="Arial"/>
          <w:b/>
          <w:sz w:val="22"/>
        </w:rPr>
        <w:t>второго</w:t>
      </w:r>
      <w:r>
        <w:t xml:space="preserve"> — </w:t>
      </w:r>
      <w:r>
        <w:rPr>
          <w:b/>
        </w:rPr>
        <w:t>хронологического</w:t>
      </w:r>
      <w:r>
        <w:t xml:space="preserve"> (исторического);</w:t>
      </w:r>
    </w:p>
    <w:p w14:paraId="516C278A" w14:textId="77777777" w:rsidR="005D48DB" w:rsidRDefault="005D48DB" w:rsidP="00847DA9">
      <w:pPr>
        <w:numPr>
          <w:ilvl w:val="12"/>
          <w:numId w:val="0"/>
        </w:numPr>
        <w:ind w:firstLine="142"/>
        <w:jc w:val="both"/>
      </w:pPr>
      <w:r>
        <w:rPr>
          <w:rFonts w:ascii="Arial" w:hAnsi="Arial"/>
          <w:b/>
          <w:sz w:val="22"/>
        </w:rPr>
        <w:t>третьего</w:t>
      </w:r>
      <w:r>
        <w:t xml:space="preserve"> — </w:t>
      </w:r>
      <w:r>
        <w:rPr>
          <w:b/>
        </w:rPr>
        <w:t xml:space="preserve">фактологического </w:t>
      </w:r>
      <w:r>
        <w:t>(идеологического);</w:t>
      </w:r>
    </w:p>
    <w:p w14:paraId="3D35CB40" w14:textId="77777777" w:rsidR="005D48DB" w:rsidRDefault="005D48DB" w:rsidP="00847DA9">
      <w:pPr>
        <w:numPr>
          <w:ilvl w:val="12"/>
          <w:numId w:val="0"/>
        </w:numPr>
        <w:ind w:left="3261" w:hanging="3119"/>
        <w:jc w:val="both"/>
      </w:pPr>
      <w:r>
        <w:rPr>
          <w:rFonts w:ascii="Arial" w:hAnsi="Arial"/>
          <w:b/>
          <w:sz w:val="22"/>
        </w:rPr>
        <w:t>четвертого</w:t>
      </w:r>
      <w:r>
        <w:t xml:space="preserve"> — </w:t>
      </w:r>
      <w:r>
        <w:rPr>
          <w:b/>
        </w:rPr>
        <w:t>экономического</w:t>
      </w:r>
      <w:r>
        <w:t xml:space="preserve"> (финансово-кредитная система);</w:t>
      </w:r>
    </w:p>
    <w:p w14:paraId="53C3223A" w14:textId="77777777" w:rsidR="005D48DB" w:rsidRDefault="005D48DB" w:rsidP="00847DA9">
      <w:pPr>
        <w:numPr>
          <w:ilvl w:val="12"/>
          <w:numId w:val="0"/>
        </w:numPr>
        <w:ind w:firstLine="142"/>
        <w:jc w:val="both"/>
      </w:pPr>
      <w:r>
        <w:rPr>
          <w:rFonts w:ascii="Arial" w:hAnsi="Arial"/>
          <w:b/>
          <w:sz w:val="22"/>
        </w:rPr>
        <w:t>пятого</w:t>
      </w:r>
      <w:r>
        <w:t xml:space="preserve"> — </w:t>
      </w:r>
      <w:r>
        <w:rPr>
          <w:b/>
        </w:rPr>
        <w:t>геноцидного</w:t>
      </w:r>
      <w:r>
        <w:t xml:space="preserve"> (средства массового поражения живущих и последующих поколений);</w:t>
      </w:r>
    </w:p>
    <w:p w14:paraId="0004EBF5" w14:textId="77777777" w:rsidR="005D48DB" w:rsidRDefault="005D48DB" w:rsidP="00847DA9">
      <w:pPr>
        <w:numPr>
          <w:ilvl w:val="12"/>
          <w:numId w:val="0"/>
        </w:numPr>
        <w:ind w:firstLine="142"/>
        <w:jc w:val="both"/>
      </w:pPr>
      <w:r>
        <w:rPr>
          <w:rFonts w:ascii="Arial" w:hAnsi="Arial"/>
          <w:b/>
          <w:sz w:val="22"/>
        </w:rPr>
        <w:t>шестого</w:t>
      </w:r>
      <w:r>
        <w:t xml:space="preserve"> — </w:t>
      </w:r>
      <w:r>
        <w:rPr>
          <w:b/>
        </w:rPr>
        <w:t>военного</w:t>
      </w:r>
      <w:r>
        <w:t xml:space="preserve"> (обычное оружие).</w:t>
      </w:r>
    </w:p>
    <w:p w14:paraId="57DCC429" w14:textId="77777777" w:rsidR="005D48DB" w:rsidRDefault="005D48DB" w:rsidP="00847DA9">
      <w:pPr>
        <w:numPr>
          <w:ilvl w:val="12"/>
          <w:numId w:val="0"/>
        </w:numPr>
        <w:jc w:val="both"/>
      </w:pPr>
      <w:r>
        <w:t>Рогдай способен действовать лишь на уровне шестого приоритета:</w:t>
      </w:r>
    </w:p>
    <w:p w14:paraId="4B5E2E8A" w14:textId="77777777" w:rsidR="005D48DB" w:rsidRDefault="005D48DB" w:rsidP="00847DA9">
      <w:pPr>
        <w:pStyle w:val="a7"/>
        <w:numPr>
          <w:ilvl w:val="12"/>
          <w:numId w:val="0"/>
        </w:numPr>
        <w:spacing w:before="240"/>
        <w:ind w:left="1418"/>
        <w:rPr>
          <w:rFonts w:ascii="Academy Cyr" w:hAnsi="Academy Cyr"/>
        </w:rPr>
      </w:pPr>
      <w:r>
        <w:rPr>
          <w:rFonts w:ascii="Academy Cyr" w:hAnsi="Academy Cyr"/>
        </w:rPr>
        <w:t>Один — Рогдай, воитель смелый,</w:t>
      </w:r>
    </w:p>
    <w:p w14:paraId="772C3D12" w14:textId="77777777" w:rsidR="005D48DB" w:rsidRDefault="005D48DB" w:rsidP="00847DA9">
      <w:pPr>
        <w:pStyle w:val="a7"/>
        <w:numPr>
          <w:ilvl w:val="12"/>
          <w:numId w:val="0"/>
        </w:numPr>
        <w:ind w:left="1418"/>
        <w:rPr>
          <w:rFonts w:ascii="Academy Cyr" w:hAnsi="Academy Cyr"/>
        </w:rPr>
      </w:pPr>
      <w:r>
        <w:rPr>
          <w:rFonts w:ascii="Academy Cyr" w:hAnsi="Academy Cyr"/>
        </w:rPr>
        <w:t>Мечом раздвинувший пределы</w:t>
      </w:r>
    </w:p>
    <w:p w14:paraId="772FCCAE" w14:textId="77777777" w:rsidR="005D48DB" w:rsidRDefault="005D48DB" w:rsidP="00847DA9">
      <w:pPr>
        <w:pStyle w:val="a7"/>
        <w:numPr>
          <w:ilvl w:val="12"/>
          <w:numId w:val="0"/>
        </w:numPr>
        <w:ind w:left="1418"/>
        <w:rPr>
          <w:rFonts w:ascii="Academy Cyr" w:hAnsi="Academy Cyr"/>
        </w:rPr>
      </w:pPr>
      <w:r>
        <w:rPr>
          <w:rFonts w:ascii="Academy Cyr" w:hAnsi="Academy Cyr"/>
        </w:rPr>
        <w:t>Богатых киевских полей;</w:t>
      </w:r>
    </w:p>
    <w:p w14:paraId="7FCC13D6" w14:textId="77777777" w:rsidR="005D48DB" w:rsidRDefault="005D48DB" w:rsidP="00847DA9">
      <w:pPr>
        <w:numPr>
          <w:ilvl w:val="12"/>
          <w:numId w:val="0"/>
        </w:numPr>
        <w:spacing w:before="240"/>
        <w:jc w:val="both"/>
      </w:pPr>
      <w:r>
        <w:t>Фарлаф, представляющий кадровую базу самой древней, самой богатой и самой культурной мафии, в силу беспрекословного подчинения своему генералитету в лице Hаины, достиг определенных успехов на уровне пятого, четвертого и даже третьего приоритетов:</w:t>
      </w:r>
    </w:p>
    <w:p w14:paraId="5321F6D8" w14:textId="77777777" w:rsidR="005D48DB" w:rsidRDefault="005D48DB" w:rsidP="00847DA9">
      <w:pPr>
        <w:numPr>
          <w:ilvl w:val="12"/>
          <w:numId w:val="0"/>
        </w:numPr>
        <w:rPr>
          <w:rFonts w:ascii="Academy" w:hAnsi="Academy"/>
          <w:i/>
          <w:sz w:val="22"/>
        </w:rPr>
      </w:pPr>
    </w:p>
    <w:p w14:paraId="5907B148" w14:textId="77777777" w:rsidR="005D48DB" w:rsidRDefault="005D48DB" w:rsidP="00847DA9">
      <w:pPr>
        <w:pStyle w:val="a7"/>
        <w:numPr>
          <w:ilvl w:val="12"/>
          <w:numId w:val="0"/>
        </w:numPr>
        <w:ind w:left="1418"/>
        <w:rPr>
          <w:rFonts w:ascii="Academy Cyr" w:hAnsi="Academy Cyr"/>
        </w:rPr>
      </w:pPr>
      <w:r>
        <w:rPr>
          <w:rFonts w:ascii="Academy Cyr" w:hAnsi="Academy Cyr"/>
        </w:rPr>
        <w:t>Другой — Фарлаф, крикун надменный,</w:t>
      </w:r>
    </w:p>
    <w:p w14:paraId="1728F7D1" w14:textId="77777777" w:rsidR="005D48DB" w:rsidRDefault="005D48DB" w:rsidP="00847DA9">
      <w:pPr>
        <w:pStyle w:val="a7"/>
        <w:numPr>
          <w:ilvl w:val="12"/>
          <w:numId w:val="0"/>
        </w:numPr>
        <w:ind w:left="1418"/>
        <w:rPr>
          <w:rFonts w:ascii="Academy Cyr" w:hAnsi="Academy Cyr"/>
        </w:rPr>
      </w:pPr>
      <w:r>
        <w:rPr>
          <w:rFonts w:ascii="Academy Cyr" w:hAnsi="Academy Cyr"/>
        </w:rPr>
        <w:t>В пирах никем не побежденный,</w:t>
      </w:r>
    </w:p>
    <w:p w14:paraId="19B7CC8B" w14:textId="77777777" w:rsidR="005D48DB" w:rsidRDefault="005D48DB" w:rsidP="00847DA9">
      <w:pPr>
        <w:pStyle w:val="a7"/>
        <w:numPr>
          <w:ilvl w:val="12"/>
          <w:numId w:val="0"/>
        </w:numPr>
        <w:ind w:left="1418"/>
        <w:rPr>
          <w:rFonts w:ascii="Academy Cyr" w:hAnsi="Academy Cyr"/>
        </w:rPr>
      </w:pPr>
      <w:r>
        <w:rPr>
          <w:rFonts w:ascii="Academy Cyr" w:hAnsi="Academy Cyr"/>
        </w:rPr>
        <w:t>Hо воин скромный средь мечей;</w:t>
      </w:r>
    </w:p>
    <w:p w14:paraId="3B2EAC24" w14:textId="77777777" w:rsidR="005D48DB" w:rsidRDefault="005D48DB" w:rsidP="00847DA9">
      <w:pPr>
        <w:numPr>
          <w:ilvl w:val="12"/>
          <w:numId w:val="0"/>
        </w:numPr>
        <w:rPr>
          <w:rFonts w:ascii="Academy" w:hAnsi="Academy"/>
          <w:i/>
          <w:sz w:val="22"/>
        </w:rPr>
      </w:pPr>
    </w:p>
    <w:p w14:paraId="088EAB09" w14:textId="77777777" w:rsidR="005D48DB" w:rsidRDefault="005D48DB" w:rsidP="00847DA9">
      <w:pPr>
        <w:pStyle w:val="BodyText"/>
        <w:numPr>
          <w:ilvl w:val="12"/>
          <w:numId w:val="0"/>
        </w:numPr>
      </w:pPr>
      <w:r>
        <w:t xml:space="preserve">Алкоголь — оружие пятого приоритета (с помощью которого осуществляется геноцид), отсюда: в пирах никем не побежденный. Hаиболее высокий уровень концентрации сокровищ — самый мощный межнациональный, наднациональный (для непонимающих — интернациональный) еврейский капитал — дает возможность иудейской элите проявлять скромность средь мечей, исходя из принципа: главное — </w:t>
      </w:r>
      <w:r>
        <w:lastRenderedPageBreak/>
        <w:t>здоровье и деньги, а все остальное купим, — указание на владение четвертым приоритетом. В информационной войне, сталкивая народы друг с другом, иудейская мафия использует призывы-лозунги из различных “священных писаний”. Отсюда — “крикун надменный”. Это уже уровень третьего приоритета — идеологический.</w:t>
      </w:r>
    </w:p>
    <w:p w14:paraId="64443675" w14:textId="77777777" w:rsidR="005D48DB" w:rsidRDefault="005D48DB" w:rsidP="00847DA9">
      <w:pPr>
        <w:numPr>
          <w:ilvl w:val="12"/>
          <w:numId w:val="0"/>
        </w:numPr>
        <w:rPr>
          <w:rFonts w:ascii="Academy" w:hAnsi="Academy"/>
          <w:i/>
          <w:sz w:val="22"/>
        </w:rPr>
      </w:pPr>
    </w:p>
    <w:p w14:paraId="27EA1D91" w14:textId="77777777" w:rsidR="005D48DB" w:rsidRDefault="005D48DB" w:rsidP="00847DA9">
      <w:pPr>
        <w:pStyle w:val="a7"/>
        <w:numPr>
          <w:ilvl w:val="12"/>
          <w:numId w:val="0"/>
        </w:numPr>
        <w:ind w:left="1418"/>
        <w:rPr>
          <w:rFonts w:ascii="Academy Cyr" w:hAnsi="Academy Cyr"/>
        </w:rPr>
      </w:pPr>
      <w:r>
        <w:rPr>
          <w:rFonts w:ascii="Academy Cyr" w:hAnsi="Academy Cyr"/>
        </w:rPr>
        <w:t>Последний, полный страстной думы,</w:t>
      </w:r>
    </w:p>
    <w:p w14:paraId="5B7D0F34" w14:textId="77777777" w:rsidR="005D48DB" w:rsidRDefault="005D48DB" w:rsidP="00847DA9">
      <w:pPr>
        <w:pStyle w:val="a7"/>
        <w:numPr>
          <w:ilvl w:val="12"/>
          <w:numId w:val="0"/>
        </w:numPr>
        <w:ind w:left="1418"/>
        <w:rPr>
          <w:rFonts w:ascii="Academy Cyr" w:hAnsi="Academy Cyr"/>
        </w:rPr>
      </w:pPr>
      <w:r>
        <w:rPr>
          <w:rFonts w:ascii="Academy Cyr" w:hAnsi="Academy Cyr"/>
        </w:rPr>
        <w:t>Младой хазарский хан Ратмир:</w:t>
      </w:r>
    </w:p>
    <w:p w14:paraId="67BD1B53" w14:textId="77777777" w:rsidR="005D48DB" w:rsidRDefault="005D48DB" w:rsidP="00847DA9">
      <w:pPr>
        <w:pStyle w:val="a7"/>
        <w:numPr>
          <w:ilvl w:val="12"/>
          <w:numId w:val="0"/>
        </w:numPr>
        <w:ind w:left="1418"/>
        <w:rPr>
          <w:rFonts w:ascii="Academy Cyr" w:hAnsi="Academy Cyr"/>
        </w:rPr>
      </w:pPr>
      <w:r>
        <w:rPr>
          <w:rFonts w:ascii="Academy Cyr" w:hAnsi="Academy Cyr"/>
        </w:rPr>
        <w:t>Все трое бледны и угрюмы,</w:t>
      </w:r>
    </w:p>
    <w:p w14:paraId="5CCE2C65" w14:textId="77777777" w:rsidR="005D48DB" w:rsidRDefault="005D48DB" w:rsidP="00847DA9">
      <w:pPr>
        <w:pStyle w:val="a7"/>
        <w:numPr>
          <w:ilvl w:val="12"/>
          <w:numId w:val="0"/>
        </w:numPr>
        <w:ind w:left="1418"/>
        <w:rPr>
          <w:rFonts w:ascii="Academy Cyr" w:hAnsi="Academy Cyr"/>
        </w:rPr>
      </w:pPr>
      <w:r>
        <w:rPr>
          <w:rFonts w:ascii="Academy Cyr" w:hAnsi="Academy Cyr"/>
        </w:rPr>
        <w:t>И пир веселый им не в пир.</w:t>
      </w:r>
    </w:p>
    <w:p w14:paraId="6C8A1873" w14:textId="77777777" w:rsidR="005D48DB" w:rsidRDefault="005D48DB" w:rsidP="00847DA9">
      <w:pPr>
        <w:pStyle w:val="BodyText"/>
        <w:numPr>
          <w:ilvl w:val="12"/>
          <w:numId w:val="0"/>
        </w:numPr>
        <w:spacing w:before="240"/>
      </w:pPr>
      <w:r>
        <w:t>Ратмир, единственный из соперников Руслана, имеет определенную национальную принадлежность (хазарский хан). Хазары, как сообщает “Велесова книга”, были частью славянского этноса. Родовая элита хазар приняла иудаизм и обрекла себя и свой народ на гибель и выпадение из глобального исторического процесса.</w:t>
      </w:r>
    </w:p>
    <w:p w14:paraId="08D8D3FD" w14:textId="77777777" w:rsidR="005D48DB" w:rsidRDefault="005D48DB" w:rsidP="00847DA9">
      <w:pPr>
        <w:pStyle w:val="BodyText"/>
        <w:numPr>
          <w:ilvl w:val="12"/>
          <w:numId w:val="0"/>
        </w:numPr>
      </w:pPr>
      <w:r>
        <w:t>Иудаизм претендует на самую большую глубину понимания глобального исторического процесса, на самую полную, целостную космогоническую концепцию и в силу этого — на богоизбранность его приверженцев. Исторический эксперимент с хазарами показал, что эти претензии завышены.</w:t>
      </w:r>
    </w:p>
    <w:p w14:paraId="01494D15" w14:textId="77777777" w:rsidR="005D48DB" w:rsidRDefault="005D48DB" w:rsidP="00847DA9">
      <w:pPr>
        <w:numPr>
          <w:ilvl w:val="12"/>
          <w:numId w:val="0"/>
        </w:numPr>
        <w:jc w:val="both"/>
      </w:pPr>
      <w:r>
        <w:t>Иудаизм представляет собой наиболее герметичную космогоническую концепцию, закрытую для всех народов (возможно поэтому “АиФ”, № 47, 1991, не упомянули о ней), настолько закрытую, что приверженные ей должны строго формально и бездумно беспрекословно исполнять все её положения, т.е. должны превратиться в биороботов, или, другими словами, перестать быть народом. В целях поддержания герметичности концепции иудаизм запрещает изобразительные искусства, разрешая лишь совершенствование методов кодирования информации, передаваемой из поколения в поколение о некоторых фрагментах самой концепции. Подобная система гибельна для духовной жизни любого народа. Душа народа — в его эпосе, сказаниях, преданиях, лучших образцах изобразительного искусства, скульптуры, архитектуры. Тора и Талмуд в их современном виде не могут претендовать на роль народного эпоса. Это, скорее всего, своеобразное наставление по боевому использованию мафии, созданное ее хозяевами для применения ее на различных этапах глобального исторического процесса.</w:t>
      </w:r>
    </w:p>
    <w:p w14:paraId="741ECCA2" w14:textId="77777777" w:rsidR="005D48DB" w:rsidRDefault="005D48DB" w:rsidP="00847DA9">
      <w:pPr>
        <w:pStyle w:val="BodyText"/>
        <w:numPr>
          <w:ilvl w:val="12"/>
          <w:numId w:val="0"/>
        </w:numPr>
      </w:pPr>
      <w:r>
        <w:t xml:space="preserve">В четвертой и пятой песнях поэмы раскрывается второй смысловой ряд образа Ратмира. Хазарская элита пыталась противопоставить свой народ славянскому этносу и, лишившись поддержки национальной культуры, </w:t>
      </w:r>
      <w:r>
        <w:lastRenderedPageBreak/>
        <w:t>отражаемой народным эпосом, — предала забвению и собственную историю:</w:t>
      </w:r>
    </w:p>
    <w:p w14:paraId="5C9D50EC" w14:textId="77777777" w:rsidR="005D48DB" w:rsidRDefault="005D48DB" w:rsidP="00847DA9">
      <w:pPr>
        <w:pStyle w:val="a7"/>
        <w:numPr>
          <w:ilvl w:val="12"/>
          <w:numId w:val="0"/>
        </w:numPr>
        <w:ind w:left="1418"/>
      </w:pPr>
    </w:p>
    <w:p w14:paraId="1A364CAC" w14:textId="77777777" w:rsidR="005D48DB" w:rsidRDefault="005D48DB" w:rsidP="00847DA9">
      <w:pPr>
        <w:pStyle w:val="a7"/>
        <w:numPr>
          <w:ilvl w:val="12"/>
          <w:numId w:val="0"/>
        </w:numPr>
        <w:ind w:left="1418"/>
        <w:rPr>
          <w:rFonts w:ascii="Academy Cyr" w:hAnsi="Academy Cyr"/>
        </w:rPr>
      </w:pPr>
      <w:r>
        <w:rPr>
          <w:rFonts w:ascii="Academy Cyr" w:hAnsi="Academy Cyr"/>
        </w:rPr>
        <w:t>Я все забыл, товарищ милый,</w:t>
      </w:r>
    </w:p>
    <w:p w14:paraId="30281B48" w14:textId="77777777" w:rsidR="005D48DB" w:rsidRDefault="005D48DB" w:rsidP="00847DA9">
      <w:pPr>
        <w:pStyle w:val="a7"/>
        <w:numPr>
          <w:ilvl w:val="12"/>
          <w:numId w:val="0"/>
        </w:numPr>
        <w:ind w:left="1418"/>
        <w:rPr>
          <w:rFonts w:ascii="Academy Cyr" w:hAnsi="Academy Cyr"/>
        </w:rPr>
      </w:pPr>
      <w:r>
        <w:rPr>
          <w:rFonts w:ascii="Academy Cyr" w:hAnsi="Academy Cyr"/>
        </w:rPr>
        <w:t>Все, даже прелести Людмилы.</w:t>
      </w:r>
    </w:p>
    <w:p w14:paraId="0DAB66DC" w14:textId="77777777" w:rsidR="005D48DB" w:rsidRDefault="005D48DB" w:rsidP="00847DA9">
      <w:pPr>
        <w:pStyle w:val="a7"/>
        <w:numPr>
          <w:ilvl w:val="12"/>
          <w:numId w:val="0"/>
        </w:numPr>
        <w:ind w:left="1418"/>
      </w:pPr>
    </w:p>
    <w:p w14:paraId="0395C743" w14:textId="77777777" w:rsidR="005D48DB" w:rsidRDefault="005D48DB" w:rsidP="00847DA9">
      <w:pPr>
        <w:pStyle w:val="BodyText"/>
        <w:numPr>
          <w:ilvl w:val="12"/>
          <w:numId w:val="0"/>
        </w:numPr>
      </w:pPr>
      <w:r>
        <w:t>Хазары приняли иудаизм в VI — VII веках. Могли принять и христианство; но христианство моложе иудаизма настолько, насколько Ислам моложе христианства. Исторически сложившееся христианство по сути своей — молодые волшебницы Hового завета (ассоциативные параллели: двенадцать дев — двенадцать апостолов); иудаизм — “милая подруга” Ветхого завета. До принятия христианства хазары были сильным, воинственным славянским народом. После предательства вождей, попавших в полную зависимость от иудейских эмиссаров, сей народ канул в Лету, стал безвестным. Обо всем этом, о вине иудаизма перед исчезнувшим из истории народом и ведет рассказ Ратмир при встрече с Русланом в пятой песне:</w:t>
      </w:r>
    </w:p>
    <w:p w14:paraId="240A17CE" w14:textId="77777777" w:rsidR="005D48DB" w:rsidRDefault="005D48DB" w:rsidP="00847DA9">
      <w:pPr>
        <w:pStyle w:val="a7"/>
        <w:numPr>
          <w:ilvl w:val="12"/>
          <w:numId w:val="0"/>
        </w:numPr>
        <w:spacing w:before="240"/>
        <w:ind w:left="1418"/>
        <w:rPr>
          <w:rFonts w:ascii="Academy Cyr" w:hAnsi="Academy Cyr"/>
        </w:rPr>
      </w:pPr>
      <w:r>
        <w:rPr>
          <w:rFonts w:ascii="Academy Cyr" w:hAnsi="Academy Cyr"/>
        </w:rPr>
        <w:t>Моя подруга мне мила;</w:t>
      </w:r>
    </w:p>
    <w:p w14:paraId="323FF1BC" w14:textId="77777777" w:rsidR="005D48DB" w:rsidRDefault="005D48DB" w:rsidP="00847DA9">
      <w:pPr>
        <w:pStyle w:val="a7"/>
        <w:numPr>
          <w:ilvl w:val="12"/>
          <w:numId w:val="0"/>
        </w:numPr>
        <w:ind w:left="1418"/>
        <w:rPr>
          <w:rFonts w:ascii="Academy Cyr" w:hAnsi="Academy Cyr"/>
        </w:rPr>
      </w:pPr>
      <w:r>
        <w:rPr>
          <w:rFonts w:ascii="Academy Cyr" w:hAnsi="Academy Cyr"/>
        </w:rPr>
        <w:t>Моей счастливой перемены</w:t>
      </w:r>
    </w:p>
    <w:p w14:paraId="5A29801A"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Она </w:t>
      </w:r>
      <w:r>
        <w:rPr>
          <w:rFonts w:ascii="Academy Cyr" w:hAnsi="Academy Cyr"/>
          <w:b/>
        </w:rPr>
        <w:t>виновницей</w:t>
      </w:r>
      <w:r>
        <w:rPr>
          <w:rFonts w:ascii="Academy Cyr" w:hAnsi="Academy Cyr"/>
        </w:rPr>
        <w:t xml:space="preserve"> была;</w:t>
      </w:r>
    </w:p>
    <w:p w14:paraId="0524583D" w14:textId="77777777" w:rsidR="005D48DB" w:rsidRDefault="005D48DB" w:rsidP="00847DA9">
      <w:pPr>
        <w:pStyle w:val="a7"/>
        <w:numPr>
          <w:ilvl w:val="12"/>
          <w:numId w:val="0"/>
        </w:numPr>
        <w:ind w:left="1418"/>
      </w:pPr>
      <w:r>
        <w:t xml:space="preserve"> . . . . . . . . . .</w:t>
      </w:r>
    </w:p>
    <w:p w14:paraId="5E59DA20" w14:textId="77777777" w:rsidR="005D48DB" w:rsidRDefault="005D48DB" w:rsidP="00847DA9">
      <w:pPr>
        <w:pStyle w:val="a7"/>
        <w:numPr>
          <w:ilvl w:val="12"/>
          <w:numId w:val="0"/>
        </w:numPr>
        <w:ind w:left="1418"/>
        <w:rPr>
          <w:rFonts w:ascii="Academy Cyr" w:hAnsi="Academy Cyr"/>
        </w:rPr>
      </w:pPr>
      <w:r>
        <w:rPr>
          <w:rFonts w:ascii="Academy Cyr" w:hAnsi="Academy Cyr"/>
        </w:rPr>
        <w:t>Напрасно счастье мне сулили</w:t>
      </w:r>
    </w:p>
    <w:p w14:paraId="3811DFC8" w14:textId="77777777" w:rsidR="005D48DB" w:rsidRDefault="005D48DB" w:rsidP="00847DA9">
      <w:pPr>
        <w:pStyle w:val="a7"/>
        <w:numPr>
          <w:ilvl w:val="12"/>
          <w:numId w:val="0"/>
        </w:numPr>
        <w:ind w:left="1418"/>
      </w:pPr>
      <w:r>
        <w:rPr>
          <w:rFonts w:ascii="Academy Cyr" w:hAnsi="Academy Cyr"/>
        </w:rPr>
        <w:t xml:space="preserve">Уста </w:t>
      </w:r>
      <w:r>
        <w:rPr>
          <w:rFonts w:ascii="Academy Cyr" w:hAnsi="Academy Cyr"/>
          <w:b/>
        </w:rPr>
        <w:t>волшебниц молодых</w:t>
      </w:r>
      <w:r>
        <w:t>;</w:t>
      </w:r>
    </w:p>
    <w:p w14:paraId="20C2D38D" w14:textId="77777777" w:rsidR="005D48DB" w:rsidRDefault="005D48DB" w:rsidP="00847DA9">
      <w:pPr>
        <w:pStyle w:val="a7"/>
        <w:numPr>
          <w:ilvl w:val="12"/>
          <w:numId w:val="0"/>
        </w:numPr>
        <w:ind w:left="1418"/>
        <w:rPr>
          <w:rFonts w:ascii="Academy Cyr" w:hAnsi="Academy Cyr"/>
        </w:rPr>
      </w:pPr>
      <w:r>
        <w:rPr>
          <w:rFonts w:ascii="Academy Cyr" w:hAnsi="Academy Cyr"/>
        </w:rPr>
        <w:t>Двенадцать дев меня любили:</w:t>
      </w:r>
    </w:p>
    <w:p w14:paraId="6D3A7E2B" w14:textId="77777777" w:rsidR="005D48DB" w:rsidRDefault="005D48DB" w:rsidP="00847DA9">
      <w:pPr>
        <w:pStyle w:val="a7"/>
        <w:numPr>
          <w:ilvl w:val="12"/>
          <w:numId w:val="0"/>
        </w:numPr>
        <w:ind w:left="1418"/>
        <w:rPr>
          <w:rFonts w:ascii="Academy Cyr" w:hAnsi="Academy Cyr"/>
        </w:rPr>
      </w:pPr>
      <w:r>
        <w:rPr>
          <w:rFonts w:ascii="Academy Cyr" w:hAnsi="Academy Cyr"/>
        </w:rPr>
        <w:t>Я для нее покинул их;</w:t>
      </w:r>
    </w:p>
    <w:p w14:paraId="78072F6E" w14:textId="77777777" w:rsidR="005D48DB" w:rsidRDefault="005D48DB" w:rsidP="00847DA9">
      <w:pPr>
        <w:pStyle w:val="a7"/>
        <w:numPr>
          <w:ilvl w:val="12"/>
          <w:numId w:val="0"/>
        </w:numPr>
        <w:ind w:left="1418"/>
        <w:rPr>
          <w:rFonts w:ascii="Academy Cyr" w:hAnsi="Academy Cyr"/>
        </w:rPr>
      </w:pPr>
      <w:r>
        <w:rPr>
          <w:rFonts w:ascii="Academy Cyr" w:hAnsi="Academy Cyr"/>
        </w:rPr>
        <w:t>Оставил терем их веселый,</w:t>
      </w:r>
    </w:p>
    <w:p w14:paraId="46B379E2" w14:textId="77777777" w:rsidR="005D48DB" w:rsidRDefault="005D48DB" w:rsidP="00847DA9">
      <w:pPr>
        <w:pStyle w:val="a7"/>
        <w:numPr>
          <w:ilvl w:val="12"/>
          <w:numId w:val="0"/>
        </w:numPr>
        <w:ind w:left="1418"/>
        <w:rPr>
          <w:rFonts w:ascii="Academy Cyr" w:hAnsi="Academy Cyr"/>
        </w:rPr>
      </w:pPr>
      <w:r>
        <w:rPr>
          <w:rFonts w:ascii="Academy Cyr" w:hAnsi="Academy Cyr"/>
        </w:rPr>
        <w:t>В тени хранительных дубров;</w:t>
      </w:r>
    </w:p>
    <w:p w14:paraId="6E57B4BB" w14:textId="77777777" w:rsidR="005D48DB" w:rsidRDefault="005D48DB" w:rsidP="00847DA9">
      <w:pPr>
        <w:pStyle w:val="a7"/>
        <w:numPr>
          <w:ilvl w:val="12"/>
          <w:numId w:val="0"/>
        </w:numPr>
        <w:ind w:left="1418"/>
      </w:pPr>
      <w:r>
        <w:rPr>
          <w:rFonts w:ascii="Academy Cyr" w:hAnsi="Academy Cyr"/>
        </w:rPr>
        <w:t>Сложил и меч, и шлем тяжелый,</w:t>
      </w:r>
    </w:p>
    <w:p w14:paraId="35BD5DC6" w14:textId="77777777" w:rsidR="005D48DB" w:rsidRDefault="005D48DB" w:rsidP="00847DA9">
      <w:pPr>
        <w:pStyle w:val="a7"/>
        <w:numPr>
          <w:ilvl w:val="12"/>
          <w:numId w:val="0"/>
        </w:numPr>
        <w:ind w:left="1418"/>
        <w:rPr>
          <w:rFonts w:ascii="Academy Cyr" w:hAnsi="Academy Cyr"/>
        </w:rPr>
      </w:pPr>
      <w:r>
        <w:rPr>
          <w:rFonts w:ascii="Academy Cyr" w:hAnsi="Academy Cyr"/>
        </w:rPr>
        <w:t>Забыл и славу, и врагов.</w:t>
      </w:r>
    </w:p>
    <w:p w14:paraId="3CC347E0" w14:textId="77777777" w:rsidR="005D48DB" w:rsidRDefault="005D48DB" w:rsidP="00847DA9">
      <w:pPr>
        <w:pStyle w:val="a7"/>
        <w:numPr>
          <w:ilvl w:val="12"/>
          <w:numId w:val="0"/>
        </w:numPr>
        <w:ind w:left="1418"/>
        <w:rPr>
          <w:rFonts w:ascii="Academy Cyr" w:hAnsi="Academy Cyr"/>
          <w:b/>
        </w:rPr>
      </w:pPr>
      <w:r>
        <w:rPr>
          <w:rFonts w:ascii="Academy Cyr" w:hAnsi="Academy Cyr"/>
        </w:rPr>
        <w:t xml:space="preserve">Отшельник мирный и </w:t>
      </w:r>
      <w:r>
        <w:rPr>
          <w:rFonts w:ascii="Academy Cyr" w:hAnsi="Academy Cyr"/>
          <w:b/>
        </w:rPr>
        <w:t>безвестный,</w:t>
      </w:r>
    </w:p>
    <w:p w14:paraId="2AA93923" w14:textId="77777777" w:rsidR="005D48DB" w:rsidRDefault="005D48DB" w:rsidP="00847DA9">
      <w:pPr>
        <w:pStyle w:val="a7"/>
        <w:numPr>
          <w:ilvl w:val="12"/>
          <w:numId w:val="0"/>
        </w:numPr>
        <w:ind w:left="1418"/>
        <w:rPr>
          <w:rFonts w:ascii="Academy Cyr" w:hAnsi="Academy Cyr"/>
        </w:rPr>
      </w:pPr>
      <w:r>
        <w:rPr>
          <w:rFonts w:ascii="Academy Cyr" w:hAnsi="Academy Cyr"/>
        </w:rPr>
        <w:t>Остался в счастливой глуши.</w:t>
      </w:r>
    </w:p>
    <w:p w14:paraId="3901C89C" w14:textId="77777777" w:rsidR="005D48DB" w:rsidRDefault="005D48DB" w:rsidP="00847DA9">
      <w:pPr>
        <w:pStyle w:val="a7"/>
        <w:numPr>
          <w:ilvl w:val="12"/>
          <w:numId w:val="0"/>
        </w:numPr>
        <w:ind w:left="1418"/>
      </w:pPr>
    </w:p>
    <w:p w14:paraId="1479DACC" w14:textId="77777777" w:rsidR="005D48DB" w:rsidRDefault="005D48DB" w:rsidP="00847DA9">
      <w:pPr>
        <w:pStyle w:val="BodyText"/>
        <w:numPr>
          <w:ilvl w:val="12"/>
          <w:numId w:val="0"/>
        </w:numPr>
      </w:pPr>
      <w:r>
        <w:t>Иудаизм приняла только элита этой части славянского этноса; народ же, в силу закрытости самой концепции иудаизма, принять его не мог; но, лишившись собственных родовых вождей, получил взамен их иудейских пастухов. Так Ратмир стал рыбаком (указание на иудо-христианскую экспансию), но подруга Ратмира — не “рыбачка-Соня”, а пастушка — безнациональная и безымянная:</w:t>
      </w:r>
    </w:p>
    <w:p w14:paraId="21CB7A96" w14:textId="77777777" w:rsidR="005D48DB" w:rsidRDefault="005D48DB" w:rsidP="00847DA9">
      <w:pPr>
        <w:pStyle w:val="a7"/>
        <w:numPr>
          <w:ilvl w:val="12"/>
          <w:numId w:val="0"/>
        </w:numPr>
        <w:ind w:left="1418"/>
      </w:pPr>
    </w:p>
    <w:p w14:paraId="162A81FE" w14:textId="77777777" w:rsidR="005D48DB" w:rsidRDefault="005D48DB" w:rsidP="00847DA9">
      <w:pPr>
        <w:pStyle w:val="a7"/>
        <w:numPr>
          <w:ilvl w:val="12"/>
          <w:numId w:val="0"/>
        </w:numPr>
        <w:ind w:left="1418"/>
        <w:rPr>
          <w:rFonts w:ascii="Academy Cyr" w:hAnsi="Academy Cyr"/>
        </w:rPr>
      </w:pPr>
      <w:r>
        <w:rPr>
          <w:rFonts w:ascii="Academy Cyr" w:hAnsi="Academy Cyr"/>
        </w:rPr>
        <w:t>Пастушка милая внимала</w:t>
      </w:r>
    </w:p>
    <w:p w14:paraId="77C9BB45" w14:textId="77777777" w:rsidR="005D48DB" w:rsidRDefault="005D48DB" w:rsidP="00847DA9">
      <w:pPr>
        <w:pStyle w:val="a7"/>
        <w:numPr>
          <w:ilvl w:val="12"/>
          <w:numId w:val="0"/>
        </w:numPr>
        <w:ind w:left="1418"/>
        <w:rPr>
          <w:rFonts w:ascii="Academy Cyr" w:hAnsi="Academy Cyr"/>
        </w:rPr>
      </w:pPr>
      <w:r>
        <w:rPr>
          <w:rFonts w:ascii="Academy Cyr" w:hAnsi="Academy Cyr"/>
        </w:rPr>
        <w:t>Друзей открытый разговор</w:t>
      </w:r>
    </w:p>
    <w:p w14:paraId="112249A5" w14:textId="77777777" w:rsidR="005D48DB" w:rsidRDefault="005D48DB" w:rsidP="00847DA9">
      <w:pPr>
        <w:pStyle w:val="a7"/>
        <w:numPr>
          <w:ilvl w:val="12"/>
          <w:numId w:val="0"/>
        </w:numPr>
        <w:ind w:left="1418"/>
        <w:rPr>
          <w:rFonts w:ascii="Academy Cyr" w:hAnsi="Academy Cyr"/>
        </w:rPr>
      </w:pPr>
      <w:r>
        <w:rPr>
          <w:rFonts w:ascii="Academy Cyr" w:hAnsi="Academy Cyr"/>
        </w:rPr>
        <w:t>И, устремив на хана взор,</w:t>
      </w:r>
    </w:p>
    <w:p w14:paraId="6B6FF0EB" w14:textId="77777777" w:rsidR="005D48DB" w:rsidRDefault="005D48DB" w:rsidP="00847DA9">
      <w:pPr>
        <w:pStyle w:val="a7"/>
        <w:numPr>
          <w:ilvl w:val="12"/>
          <w:numId w:val="0"/>
        </w:numPr>
        <w:ind w:left="1418"/>
        <w:rPr>
          <w:i w:val="0"/>
        </w:rPr>
      </w:pPr>
      <w:r>
        <w:rPr>
          <w:rFonts w:ascii="Academy Cyr" w:hAnsi="Academy Cyr"/>
        </w:rPr>
        <w:t>И улыбалась, и вздыхала.</w:t>
      </w:r>
    </w:p>
    <w:p w14:paraId="407A4721" w14:textId="77777777" w:rsidR="005D48DB" w:rsidRDefault="005D48DB" w:rsidP="00847DA9">
      <w:pPr>
        <w:pStyle w:val="BodyText"/>
        <w:numPr>
          <w:ilvl w:val="12"/>
          <w:numId w:val="0"/>
        </w:numPr>
        <w:spacing w:before="240"/>
      </w:pPr>
      <w:r>
        <w:t>Потом дважды (в 1824 и в 1825 году) поэт вернется к “безымянной” пастушке, когда затронет особую миссию древнеегипетского жречества в глобальном историческом процессе, и тогда пастушка неожиданно обернется “безымянным” пастухом, что в свою очередь приоткроет тайну эпиграфа к “Домику в Коломне” — “Modo vir, modo femina”, что в переводе с латыни означает — “То мужчина, то женщина”:</w:t>
      </w:r>
    </w:p>
    <w:p w14:paraId="2E079C39" w14:textId="77777777" w:rsidR="005D48DB" w:rsidRDefault="005D48DB" w:rsidP="00847DA9">
      <w:pPr>
        <w:pStyle w:val="a7"/>
        <w:numPr>
          <w:ilvl w:val="12"/>
          <w:numId w:val="0"/>
        </w:numPr>
        <w:ind w:left="1418"/>
      </w:pPr>
    </w:p>
    <w:p w14:paraId="75010B60" w14:textId="77777777" w:rsidR="005D48DB" w:rsidRDefault="005D48DB" w:rsidP="00847DA9">
      <w:pPr>
        <w:pStyle w:val="a7"/>
        <w:numPr>
          <w:ilvl w:val="12"/>
          <w:numId w:val="0"/>
        </w:numPr>
        <w:ind w:left="1418"/>
        <w:rPr>
          <w:rFonts w:ascii="Academy Cyr" w:hAnsi="Academy Cyr"/>
        </w:rPr>
      </w:pPr>
      <w:r>
        <w:rPr>
          <w:rFonts w:ascii="Academy Cyr" w:hAnsi="Academy Cyr"/>
        </w:rPr>
        <w:t>Последний имени векам не передал,</w:t>
      </w:r>
    </w:p>
    <w:p w14:paraId="441E4574" w14:textId="77777777" w:rsidR="005D48DB" w:rsidRDefault="005D48DB" w:rsidP="00847DA9">
      <w:pPr>
        <w:pStyle w:val="a7"/>
        <w:numPr>
          <w:ilvl w:val="12"/>
          <w:numId w:val="0"/>
        </w:numPr>
        <w:ind w:left="1418"/>
        <w:rPr>
          <w:rFonts w:ascii="Academy Cyr" w:hAnsi="Academy Cyr"/>
        </w:rPr>
      </w:pPr>
      <w:r>
        <w:rPr>
          <w:rFonts w:ascii="Academy Cyr" w:hAnsi="Academy Cyr"/>
        </w:rPr>
        <w:t>Никем не знаемый, ничем не знаменитый;</w:t>
      </w:r>
    </w:p>
    <w:p w14:paraId="585B5C6A" w14:textId="77777777" w:rsidR="005D48DB" w:rsidRDefault="005D48DB" w:rsidP="00847DA9">
      <w:pPr>
        <w:pStyle w:val="a7"/>
        <w:numPr>
          <w:ilvl w:val="12"/>
          <w:numId w:val="0"/>
        </w:numPr>
        <w:ind w:left="1418"/>
        <w:rPr>
          <w:rFonts w:ascii="Academy Cyr" w:hAnsi="Academy Cyr"/>
        </w:rPr>
      </w:pPr>
      <w:r>
        <w:rPr>
          <w:rFonts w:ascii="Academy Cyr" w:hAnsi="Academy Cyr"/>
        </w:rPr>
        <w:t>Чуть отроческий пух, темнея, покрывал</w:t>
      </w:r>
    </w:p>
    <w:p w14:paraId="43F53037"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                   Его стыдливые ланиты.</w:t>
      </w:r>
    </w:p>
    <w:p w14:paraId="3047826D" w14:textId="77777777" w:rsidR="005D48DB" w:rsidRDefault="005D48DB" w:rsidP="00847DA9">
      <w:pPr>
        <w:numPr>
          <w:ilvl w:val="12"/>
          <w:numId w:val="0"/>
        </w:numPr>
      </w:pPr>
    </w:p>
    <w:p w14:paraId="42635E46" w14:textId="77777777" w:rsidR="005D48DB" w:rsidRDefault="005D48DB" w:rsidP="00847DA9">
      <w:pPr>
        <w:numPr>
          <w:ilvl w:val="12"/>
          <w:numId w:val="0"/>
        </w:numPr>
      </w:pPr>
      <w:r>
        <w:t xml:space="preserve">                                                                            (“Клеопатра”, 1824 год)</w:t>
      </w:r>
    </w:p>
    <w:p w14:paraId="792472A0" w14:textId="77777777" w:rsidR="005D48DB" w:rsidRDefault="005D48DB" w:rsidP="00847DA9">
      <w:pPr>
        <w:numPr>
          <w:ilvl w:val="12"/>
          <w:numId w:val="0"/>
        </w:numPr>
      </w:pPr>
    </w:p>
    <w:p w14:paraId="064E641B"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Любезный сердцу и очам, </w:t>
      </w:r>
    </w:p>
    <w:p w14:paraId="08631C94" w14:textId="77777777" w:rsidR="005D48DB" w:rsidRDefault="005D48DB" w:rsidP="00847DA9">
      <w:pPr>
        <w:pStyle w:val="a7"/>
        <w:numPr>
          <w:ilvl w:val="12"/>
          <w:numId w:val="0"/>
        </w:numPr>
        <w:ind w:left="1418"/>
        <w:rPr>
          <w:rFonts w:ascii="Academy Cyr" w:hAnsi="Academy Cyr"/>
        </w:rPr>
      </w:pPr>
      <w:r>
        <w:rPr>
          <w:rFonts w:ascii="Academy Cyr" w:hAnsi="Academy Cyr"/>
        </w:rPr>
        <w:t>Как вешний цвет едва развитый,</w:t>
      </w:r>
    </w:p>
    <w:p w14:paraId="5D4C1927" w14:textId="77777777" w:rsidR="005D48DB" w:rsidRDefault="005D48DB" w:rsidP="00847DA9">
      <w:pPr>
        <w:pStyle w:val="a7"/>
        <w:numPr>
          <w:ilvl w:val="12"/>
          <w:numId w:val="0"/>
        </w:numPr>
        <w:ind w:left="1418"/>
        <w:rPr>
          <w:rFonts w:ascii="Academy Cyr" w:hAnsi="Academy Cyr"/>
        </w:rPr>
      </w:pPr>
      <w:r>
        <w:rPr>
          <w:rFonts w:ascii="Academy Cyr" w:hAnsi="Academy Cyr"/>
        </w:rPr>
        <w:t>Последний имени векам</w:t>
      </w:r>
    </w:p>
    <w:p w14:paraId="4B6DE0A2" w14:textId="77777777" w:rsidR="005D48DB" w:rsidRDefault="005D48DB" w:rsidP="00847DA9">
      <w:pPr>
        <w:pStyle w:val="a7"/>
        <w:numPr>
          <w:ilvl w:val="12"/>
          <w:numId w:val="0"/>
        </w:numPr>
        <w:ind w:left="1418"/>
        <w:rPr>
          <w:rFonts w:ascii="Academy Cyr" w:hAnsi="Academy Cyr"/>
        </w:rPr>
      </w:pPr>
      <w:r>
        <w:rPr>
          <w:rFonts w:ascii="Academy Cyr" w:hAnsi="Academy Cyr"/>
        </w:rPr>
        <w:t>Не передал.</w:t>
      </w:r>
    </w:p>
    <w:p w14:paraId="514F7D2B" w14:textId="77777777" w:rsidR="005D48DB" w:rsidRDefault="005D48DB" w:rsidP="00847DA9">
      <w:pPr>
        <w:pStyle w:val="a7"/>
        <w:numPr>
          <w:ilvl w:val="12"/>
          <w:numId w:val="0"/>
        </w:numPr>
        <w:ind w:left="1418"/>
      </w:pPr>
    </w:p>
    <w:p w14:paraId="7181BE0C" w14:textId="77777777" w:rsidR="005D48DB" w:rsidRDefault="005D48DB" w:rsidP="00847DA9">
      <w:pPr>
        <w:numPr>
          <w:ilvl w:val="12"/>
          <w:numId w:val="0"/>
        </w:numPr>
      </w:pPr>
      <w:r>
        <w:t xml:space="preserve">                                                                             (“Египетские ночи”, 1835 год)</w:t>
      </w:r>
    </w:p>
    <w:p w14:paraId="1964D3FD" w14:textId="77777777" w:rsidR="005D48DB" w:rsidRDefault="005D48DB" w:rsidP="00847DA9">
      <w:pPr>
        <w:pStyle w:val="BodyText"/>
        <w:numPr>
          <w:ilvl w:val="12"/>
          <w:numId w:val="0"/>
        </w:numPr>
        <w:spacing w:before="240"/>
      </w:pPr>
      <w:r>
        <w:t>Словом “открытый” Пушкин противопоставляет свободный характер общения всех народов особому скрытому, мягкому, “культурному” поведению межнациональной общности мафиозных пастушек, которые “мило внемлют, мягко стелют, но с которыми жестко спать”. Иногда такой сон прерывается кровавой баней. “Милые пастушки” не обходили своим вниманием “ханов” сталинской (жены М.И.Калинина, С.М.Кирова, Н.И.Ежова, В.М.Молотова, К.Е.Ворошилова, и многих других были еврейками.) и послесталинской эпохи (Л.И.Брежнева, А.Н.Яковлева Б.Н.Ельцина и др.). Не обходят они вниманием и современных ханов.</w:t>
      </w:r>
    </w:p>
    <w:p w14:paraId="4C254DAD" w14:textId="77777777" w:rsidR="005D48DB" w:rsidRDefault="005D48DB" w:rsidP="00847DA9">
      <w:pPr>
        <w:pStyle w:val="BodyText"/>
        <w:numPr>
          <w:ilvl w:val="12"/>
          <w:numId w:val="0"/>
        </w:numPr>
      </w:pPr>
      <w:r>
        <w:lastRenderedPageBreak/>
        <w:t>Последняя встреча Руслана с Ратмиром происходит после схватки с Черномором. У Руслана еще много дел в глобальном историческом процессе: не разбужена Людмила; Карла, хоть и без бороды, в котомке, но пока на коне; впереди раскрытие трусливого, предательского удара иудейской элиты — и последний бой с печенегами.</w:t>
      </w:r>
    </w:p>
    <w:p w14:paraId="4E21CB9A" w14:textId="77777777" w:rsidR="005D48DB" w:rsidRDefault="005D48DB" w:rsidP="00847DA9">
      <w:pPr>
        <w:pStyle w:val="BodyText"/>
        <w:numPr>
          <w:ilvl w:val="12"/>
          <w:numId w:val="0"/>
        </w:numPr>
      </w:pPr>
      <w:r>
        <w:t>Ратмир же — вне истории. Он остается как бы её безмолвным наблюдателем. Любовь пастушки — это лишение и собственного языка, и письменности, и культуры, да и самого народа, который один способен пронести все это через века в целости и сохранности.</w:t>
      </w:r>
    </w:p>
    <w:p w14:paraId="018CA00D" w14:textId="77777777" w:rsidR="005D48DB" w:rsidRDefault="005D48DB" w:rsidP="00847DA9">
      <w:pPr>
        <w:pStyle w:val="a7"/>
        <w:numPr>
          <w:ilvl w:val="12"/>
          <w:numId w:val="0"/>
        </w:numPr>
        <w:ind w:left="1418"/>
      </w:pPr>
    </w:p>
    <w:p w14:paraId="0AE4C2AE"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Задумчиво </w:t>
      </w:r>
      <w:r>
        <w:rPr>
          <w:rFonts w:ascii="Academy Cyr" w:hAnsi="Academy Cyr"/>
          <w:b/>
        </w:rPr>
        <w:t>безмолвный</w:t>
      </w:r>
      <w:r>
        <w:rPr>
          <w:rFonts w:ascii="Academy Cyr" w:hAnsi="Academy Cyr"/>
        </w:rPr>
        <w:t xml:space="preserve"> хан</w:t>
      </w:r>
    </w:p>
    <w:p w14:paraId="050D4A48" w14:textId="77777777" w:rsidR="005D48DB" w:rsidRDefault="005D48DB" w:rsidP="00847DA9">
      <w:pPr>
        <w:pStyle w:val="a7"/>
        <w:numPr>
          <w:ilvl w:val="12"/>
          <w:numId w:val="0"/>
        </w:numPr>
        <w:ind w:left="1418"/>
        <w:rPr>
          <w:rFonts w:ascii="Academy Cyr" w:hAnsi="Academy Cyr"/>
        </w:rPr>
      </w:pPr>
      <w:r>
        <w:rPr>
          <w:rFonts w:ascii="Academy Cyr" w:hAnsi="Academy Cyr"/>
        </w:rPr>
        <w:t>Душой вослед ему стремится,</w:t>
      </w:r>
    </w:p>
    <w:p w14:paraId="69E76C8E" w14:textId="77777777" w:rsidR="005D48DB" w:rsidRDefault="005D48DB" w:rsidP="00847DA9">
      <w:pPr>
        <w:pStyle w:val="a7"/>
        <w:numPr>
          <w:ilvl w:val="12"/>
          <w:numId w:val="0"/>
        </w:numPr>
        <w:ind w:left="1418"/>
        <w:rPr>
          <w:rFonts w:ascii="Academy Cyr" w:hAnsi="Academy Cyr"/>
        </w:rPr>
      </w:pPr>
      <w:r>
        <w:rPr>
          <w:rFonts w:ascii="Academy Cyr" w:hAnsi="Academy Cyr"/>
        </w:rPr>
        <w:t>Руслану счастия, побед,</w:t>
      </w:r>
    </w:p>
    <w:p w14:paraId="6E3C7536" w14:textId="77777777" w:rsidR="005D48DB" w:rsidRDefault="005D48DB" w:rsidP="00847DA9">
      <w:pPr>
        <w:pStyle w:val="a7"/>
        <w:numPr>
          <w:ilvl w:val="12"/>
          <w:numId w:val="0"/>
        </w:numPr>
        <w:ind w:left="1418"/>
        <w:rPr>
          <w:rFonts w:ascii="Academy Cyr" w:hAnsi="Academy Cyr"/>
        </w:rPr>
      </w:pPr>
      <w:r>
        <w:rPr>
          <w:rFonts w:ascii="Academy Cyr" w:hAnsi="Academy Cyr"/>
        </w:rPr>
        <w:t>И славы, и любви желает...</w:t>
      </w:r>
    </w:p>
    <w:p w14:paraId="20699740" w14:textId="77777777" w:rsidR="005D48DB" w:rsidRDefault="005D48DB" w:rsidP="00847DA9">
      <w:pPr>
        <w:pStyle w:val="a7"/>
        <w:numPr>
          <w:ilvl w:val="12"/>
          <w:numId w:val="0"/>
        </w:numPr>
        <w:ind w:left="1418"/>
        <w:rPr>
          <w:rFonts w:ascii="Academy Cyr" w:hAnsi="Academy Cyr"/>
          <w:b/>
        </w:rPr>
      </w:pPr>
      <w:r>
        <w:rPr>
          <w:rFonts w:ascii="Academy Cyr" w:hAnsi="Academy Cyr"/>
        </w:rPr>
        <w:t xml:space="preserve">И думы </w:t>
      </w:r>
      <w:r>
        <w:rPr>
          <w:rFonts w:ascii="Academy Cyr" w:hAnsi="Academy Cyr"/>
          <w:b/>
        </w:rPr>
        <w:t>гордых, юных лет</w:t>
      </w:r>
    </w:p>
    <w:p w14:paraId="0DDC24D4" w14:textId="77777777" w:rsidR="005D48DB" w:rsidRDefault="005D48DB" w:rsidP="00847DA9">
      <w:pPr>
        <w:pStyle w:val="a7"/>
        <w:numPr>
          <w:ilvl w:val="12"/>
          <w:numId w:val="0"/>
        </w:numPr>
        <w:ind w:left="1418"/>
        <w:rPr>
          <w:rFonts w:ascii="Academy Cyr" w:hAnsi="Academy Cyr"/>
        </w:rPr>
      </w:pPr>
      <w:r>
        <w:rPr>
          <w:rFonts w:ascii="Academy Cyr" w:hAnsi="Academy Cyr"/>
        </w:rPr>
        <w:t>Hевольной грустью оживляет.</w:t>
      </w:r>
    </w:p>
    <w:p w14:paraId="517DA3CB" w14:textId="77777777" w:rsidR="005D48DB" w:rsidRDefault="005D48DB" w:rsidP="00847DA9">
      <w:pPr>
        <w:pStyle w:val="a7"/>
        <w:numPr>
          <w:ilvl w:val="12"/>
          <w:numId w:val="0"/>
        </w:numPr>
        <w:ind w:left="1418"/>
      </w:pPr>
    </w:p>
    <w:p w14:paraId="5C018739" w14:textId="77777777" w:rsidR="005D48DB" w:rsidRDefault="005D48DB" w:rsidP="00847DA9">
      <w:pPr>
        <w:pStyle w:val="BodyText"/>
        <w:numPr>
          <w:ilvl w:val="12"/>
          <w:numId w:val="0"/>
        </w:numPr>
      </w:pPr>
      <w:r>
        <w:t xml:space="preserve">Возможно, что «полный страстной думы, младой хазарский хан Ратмир» мечтал подняться на уровень второго (исторического) или даже первого (методологического) приоритетов, приобщась к герметичной космогонической концепции иудаизма. Но, чтобы овладеть столь высокой мерой понимания, необходимо разобраться с “авторским коллективом” иудаизма. И хотя история сослагательного наклонения и не имеет, но её полезно знать и изучать, чтобы не наступать периодически на грабли, ибо на социальном уровне она всегда справедлива. </w:t>
      </w:r>
    </w:p>
    <w:p w14:paraId="41AD85CD" w14:textId="77777777" w:rsidR="005D48DB" w:rsidRDefault="005D48DB" w:rsidP="00847DA9">
      <w:pPr>
        <w:pStyle w:val="BodyText"/>
        <w:numPr>
          <w:ilvl w:val="12"/>
          <w:numId w:val="0"/>
        </w:numPr>
      </w:pPr>
      <w:r>
        <w:t>“Ты правишь, но и тобою правят”, — говорил историк Плутарх, будучи по совместительству жрецом дельфийского оракула. Значит, суждено было хазарскому народу оставить в истории грустный, но поучительный след. Вина же за это — на “элите”: за её легкомыслие, интеллектуальное иждивенчество и неспособность овладеть Различением расплачивается народ. И не случайно, отправляясь на поиски Людмилы, хазарский хан выглядит самым легкомысленным:</w:t>
      </w:r>
    </w:p>
    <w:p w14:paraId="38F2D91F" w14:textId="77777777" w:rsidR="005D48DB" w:rsidRDefault="005D48DB" w:rsidP="00847DA9">
      <w:pPr>
        <w:pStyle w:val="a7"/>
        <w:numPr>
          <w:ilvl w:val="12"/>
          <w:numId w:val="0"/>
        </w:numPr>
        <w:ind w:left="1418"/>
      </w:pPr>
    </w:p>
    <w:p w14:paraId="57805752" w14:textId="77777777" w:rsidR="005D48DB" w:rsidRDefault="005D48DB" w:rsidP="00847DA9">
      <w:pPr>
        <w:pStyle w:val="a7"/>
        <w:numPr>
          <w:ilvl w:val="12"/>
          <w:numId w:val="0"/>
        </w:numPr>
        <w:ind w:left="1418"/>
        <w:rPr>
          <w:rFonts w:ascii="Academy Cyr" w:hAnsi="Academy Cyr"/>
        </w:rPr>
      </w:pPr>
      <w:r>
        <w:rPr>
          <w:rFonts w:ascii="Academy Cyr" w:hAnsi="Academy Cyr"/>
        </w:rPr>
        <w:t>Хазарский хан, в уме своем</w:t>
      </w:r>
    </w:p>
    <w:p w14:paraId="71A2D58E" w14:textId="77777777" w:rsidR="005D48DB" w:rsidRDefault="005D48DB" w:rsidP="00847DA9">
      <w:pPr>
        <w:pStyle w:val="a7"/>
        <w:numPr>
          <w:ilvl w:val="12"/>
          <w:numId w:val="0"/>
        </w:numPr>
        <w:ind w:left="1418"/>
        <w:rPr>
          <w:rFonts w:ascii="Academy Cyr" w:hAnsi="Academy Cyr"/>
        </w:rPr>
      </w:pPr>
      <w:r>
        <w:rPr>
          <w:rFonts w:ascii="Academy Cyr" w:hAnsi="Academy Cyr"/>
        </w:rPr>
        <w:t>Уже Людмилу обнимая,</w:t>
      </w:r>
    </w:p>
    <w:p w14:paraId="0EE79097" w14:textId="77777777" w:rsidR="005D48DB" w:rsidRDefault="005D48DB" w:rsidP="00847DA9">
      <w:pPr>
        <w:pStyle w:val="a7"/>
        <w:numPr>
          <w:ilvl w:val="12"/>
          <w:numId w:val="0"/>
        </w:numPr>
        <w:ind w:left="1418"/>
        <w:rPr>
          <w:rFonts w:ascii="Academy Cyr" w:hAnsi="Academy Cyr"/>
        </w:rPr>
      </w:pPr>
      <w:r>
        <w:rPr>
          <w:rFonts w:ascii="Academy Cyr" w:hAnsi="Academy Cyr"/>
        </w:rPr>
        <w:t>Едва не пляшет над седлом;</w:t>
      </w:r>
    </w:p>
    <w:p w14:paraId="64A2A8D3" w14:textId="77777777" w:rsidR="005D48DB" w:rsidRDefault="005D48DB" w:rsidP="00847DA9">
      <w:pPr>
        <w:pStyle w:val="a7"/>
        <w:numPr>
          <w:ilvl w:val="12"/>
          <w:numId w:val="0"/>
        </w:numPr>
        <w:ind w:left="1418"/>
        <w:rPr>
          <w:rFonts w:ascii="Academy Cyr" w:hAnsi="Academy Cyr"/>
        </w:rPr>
      </w:pPr>
      <w:r>
        <w:rPr>
          <w:rFonts w:ascii="Academy Cyr" w:hAnsi="Academy Cyr"/>
        </w:rPr>
        <w:t>В нем кровь играет молодая,</w:t>
      </w:r>
    </w:p>
    <w:p w14:paraId="4F339ACA" w14:textId="77777777" w:rsidR="005D48DB" w:rsidRDefault="005D48DB" w:rsidP="00847DA9">
      <w:pPr>
        <w:pStyle w:val="a7"/>
        <w:numPr>
          <w:ilvl w:val="12"/>
          <w:numId w:val="0"/>
        </w:numPr>
        <w:ind w:left="1418"/>
        <w:rPr>
          <w:rFonts w:ascii="Academy Cyr" w:hAnsi="Academy Cyr"/>
        </w:rPr>
      </w:pPr>
      <w:r>
        <w:rPr>
          <w:rFonts w:ascii="Academy Cyr" w:hAnsi="Academy Cyr"/>
        </w:rPr>
        <w:t>Огня надежды полон взор;</w:t>
      </w:r>
    </w:p>
    <w:p w14:paraId="09C6260E" w14:textId="77777777" w:rsidR="005D48DB" w:rsidRDefault="005D48DB" w:rsidP="00847DA9">
      <w:pPr>
        <w:pStyle w:val="a7"/>
        <w:numPr>
          <w:ilvl w:val="12"/>
          <w:numId w:val="0"/>
        </w:numPr>
        <w:ind w:left="1418"/>
        <w:rPr>
          <w:rFonts w:ascii="Academy Cyr" w:hAnsi="Academy Cyr"/>
        </w:rPr>
      </w:pPr>
      <w:r>
        <w:rPr>
          <w:rFonts w:ascii="Academy Cyr" w:hAnsi="Academy Cyr"/>
        </w:rPr>
        <w:t>То скачет он во весь опор,</w:t>
      </w:r>
    </w:p>
    <w:p w14:paraId="11AEA56E" w14:textId="77777777" w:rsidR="005D48DB" w:rsidRDefault="005D48DB" w:rsidP="00847DA9">
      <w:pPr>
        <w:pStyle w:val="a7"/>
        <w:numPr>
          <w:ilvl w:val="12"/>
          <w:numId w:val="0"/>
        </w:numPr>
        <w:ind w:left="1418"/>
        <w:rPr>
          <w:rFonts w:ascii="Academy Cyr" w:hAnsi="Academy Cyr"/>
        </w:rPr>
      </w:pPr>
      <w:r>
        <w:rPr>
          <w:rFonts w:ascii="Academy Cyr" w:hAnsi="Academy Cyr"/>
        </w:rPr>
        <w:lastRenderedPageBreak/>
        <w:t xml:space="preserve">То </w:t>
      </w:r>
      <w:r>
        <w:rPr>
          <w:rFonts w:ascii="Academy Cyr" w:hAnsi="Academy Cyr"/>
          <w:b/>
        </w:rPr>
        <w:t>дразнит</w:t>
      </w:r>
      <w:r>
        <w:rPr>
          <w:rFonts w:ascii="Academy Cyr" w:hAnsi="Academy Cyr"/>
        </w:rPr>
        <w:t xml:space="preserve"> бегуна лихого,</w:t>
      </w:r>
    </w:p>
    <w:p w14:paraId="740D253B" w14:textId="77777777" w:rsidR="005D48DB" w:rsidRDefault="005D48DB" w:rsidP="00847DA9">
      <w:pPr>
        <w:pStyle w:val="a7"/>
        <w:numPr>
          <w:ilvl w:val="12"/>
          <w:numId w:val="0"/>
        </w:numPr>
        <w:ind w:left="1418"/>
        <w:rPr>
          <w:rFonts w:ascii="Academy Cyr" w:hAnsi="Academy Cyr"/>
        </w:rPr>
      </w:pPr>
      <w:r>
        <w:rPr>
          <w:rFonts w:ascii="Academy Cyr" w:hAnsi="Academy Cyr"/>
        </w:rPr>
        <w:t>Кружит, подъемлет на дыбы,</w:t>
      </w:r>
    </w:p>
    <w:p w14:paraId="375A3215"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Иль </w:t>
      </w:r>
      <w:r>
        <w:rPr>
          <w:rFonts w:ascii="Academy Cyr" w:hAnsi="Academy Cyr"/>
          <w:b/>
        </w:rPr>
        <w:t xml:space="preserve">дерзко мчит </w:t>
      </w:r>
      <w:r>
        <w:rPr>
          <w:rFonts w:ascii="Academy Cyr" w:hAnsi="Academy Cyr"/>
        </w:rPr>
        <w:t xml:space="preserve">на холмы снова. </w:t>
      </w:r>
    </w:p>
    <w:p w14:paraId="1A402DF7" w14:textId="77777777" w:rsidR="005D48DB" w:rsidRDefault="005D48DB" w:rsidP="00847DA9">
      <w:pPr>
        <w:pStyle w:val="a7"/>
        <w:numPr>
          <w:ilvl w:val="12"/>
          <w:numId w:val="0"/>
        </w:numPr>
        <w:ind w:left="1418"/>
      </w:pPr>
    </w:p>
    <w:p w14:paraId="2B302A82" w14:textId="77777777" w:rsidR="005D48DB" w:rsidRDefault="005D48DB" w:rsidP="00847DA9">
      <w:pPr>
        <w:pStyle w:val="BodyText"/>
        <w:numPr>
          <w:ilvl w:val="12"/>
          <w:numId w:val="0"/>
        </w:numPr>
      </w:pPr>
      <w:r>
        <w:t>В системе образов Пушкина конь — символ толпы, которой еще только предстоит стать народом. Дразнить, кружить, поднимать на дыбы — вот это по отношению к толпе недопустимо ни в прошлые, ни в наши времена: не ровен час, можно и слететь. Столь подробная разгерметизация образа Ратмира не случайна. Известно, что пушкинисты в трактовке и объяснении его встают в тупик. Это закономерно: наши пушкинисты отличаются трепетным жидовосхищением.</w:t>
      </w:r>
    </w:p>
    <w:p w14:paraId="71DB8588" w14:textId="77777777" w:rsidR="005D48DB" w:rsidRDefault="005D48DB" w:rsidP="00847DA9">
      <w:pPr>
        <w:pStyle w:val="BodyText"/>
        <w:numPr>
          <w:ilvl w:val="12"/>
          <w:numId w:val="0"/>
        </w:numPr>
      </w:pPr>
      <w:r>
        <w:t>Главное же в содержании первой песни — это история похищения Людмилы «безвестной силой», встреча Руслана с Финном, раскрытие тайного знания о Черноморе, Hаине, о самом Финне и Руслане; предсказание победы Руслану в борьбе с Глобальным Предиктором. Рассказ ведется от лица Финна:</w:t>
      </w:r>
    </w:p>
    <w:p w14:paraId="0D9E971D" w14:textId="77777777" w:rsidR="005D48DB" w:rsidRDefault="005D48DB" w:rsidP="00847DA9">
      <w:pPr>
        <w:pStyle w:val="a7"/>
        <w:numPr>
          <w:ilvl w:val="12"/>
          <w:numId w:val="0"/>
        </w:numPr>
        <w:ind w:left="1418"/>
      </w:pPr>
    </w:p>
    <w:p w14:paraId="1817EBCF" w14:textId="77777777" w:rsidR="005D48DB" w:rsidRDefault="005D48DB" w:rsidP="00847DA9">
      <w:pPr>
        <w:pStyle w:val="a7"/>
        <w:numPr>
          <w:ilvl w:val="12"/>
          <w:numId w:val="0"/>
        </w:numPr>
        <w:ind w:left="1418"/>
        <w:rPr>
          <w:rFonts w:ascii="Academy Cyr" w:hAnsi="Academy Cyr"/>
        </w:rPr>
      </w:pPr>
      <w:r>
        <w:rPr>
          <w:rFonts w:ascii="Academy Cyr" w:hAnsi="Academy Cyr"/>
        </w:rPr>
        <w:t>Узнай, Руслан: твой оскорбитель —</w:t>
      </w:r>
    </w:p>
    <w:p w14:paraId="68BE277C" w14:textId="77777777" w:rsidR="005D48DB" w:rsidRDefault="005D48DB" w:rsidP="00847DA9">
      <w:pPr>
        <w:pStyle w:val="a7"/>
        <w:numPr>
          <w:ilvl w:val="12"/>
          <w:numId w:val="0"/>
        </w:numPr>
        <w:ind w:left="1418"/>
        <w:rPr>
          <w:rFonts w:ascii="Academy Cyr" w:hAnsi="Academy Cyr"/>
        </w:rPr>
      </w:pPr>
      <w:r>
        <w:rPr>
          <w:rFonts w:ascii="Academy Cyr" w:hAnsi="Academy Cyr"/>
        </w:rPr>
        <w:t>Волшебник страшный Черномор,</w:t>
      </w:r>
    </w:p>
    <w:p w14:paraId="61FD9E3B" w14:textId="77777777" w:rsidR="005D48DB" w:rsidRDefault="005D48DB" w:rsidP="00847DA9">
      <w:pPr>
        <w:pStyle w:val="a7"/>
        <w:numPr>
          <w:ilvl w:val="12"/>
          <w:numId w:val="0"/>
        </w:numPr>
        <w:ind w:left="1418"/>
        <w:rPr>
          <w:rFonts w:ascii="Academy Cyr" w:hAnsi="Academy Cyr"/>
        </w:rPr>
      </w:pPr>
      <w:r>
        <w:rPr>
          <w:rFonts w:ascii="Academy Cyr" w:hAnsi="Academy Cyr"/>
        </w:rPr>
        <w:t>Красавиц давний похититель,</w:t>
      </w:r>
    </w:p>
    <w:p w14:paraId="59AC23A2" w14:textId="77777777" w:rsidR="005D48DB" w:rsidRDefault="005D48DB" w:rsidP="00847DA9">
      <w:pPr>
        <w:pStyle w:val="a7"/>
        <w:numPr>
          <w:ilvl w:val="12"/>
          <w:numId w:val="0"/>
        </w:numPr>
        <w:ind w:left="1418"/>
        <w:rPr>
          <w:rFonts w:ascii="Academy Cyr" w:hAnsi="Academy Cyr"/>
        </w:rPr>
      </w:pPr>
      <w:r>
        <w:rPr>
          <w:rFonts w:ascii="Academy Cyr" w:hAnsi="Academy Cyr"/>
        </w:rPr>
        <w:t>Полнощных обладатель гор.</w:t>
      </w:r>
    </w:p>
    <w:p w14:paraId="3BDFF4C3" w14:textId="77777777" w:rsidR="005D48DB" w:rsidRDefault="005D48DB" w:rsidP="00847DA9">
      <w:pPr>
        <w:pStyle w:val="a7"/>
        <w:numPr>
          <w:ilvl w:val="12"/>
          <w:numId w:val="0"/>
        </w:numPr>
        <w:ind w:left="1418"/>
      </w:pPr>
    </w:p>
    <w:p w14:paraId="19BDC0CC" w14:textId="77777777" w:rsidR="005D48DB" w:rsidRDefault="005D48DB" w:rsidP="00847DA9">
      <w:pPr>
        <w:pStyle w:val="BodyText"/>
        <w:numPr>
          <w:ilvl w:val="12"/>
          <w:numId w:val="0"/>
        </w:numPr>
      </w:pPr>
      <w:r>
        <w:t>Так Руслан получает первые сведения о существовании некой «безвестной силы» — Чумы всех времен и народов («красавиц давний похититель») — Черноморе. В простонародье Чума называлась всегда “Черный мор”.</w:t>
      </w:r>
    </w:p>
    <w:p w14:paraId="1F9A116D" w14:textId="77777777" w:rsidR="005D48DB" w:rsidRDefault="005D48DB" w:rsidP="00847DA9">
      <w:pPr>
        <w:pStyle w:val="BodyText"/>
        <w:numPr>
          <w:ilvl w:val="12"/>
          <w:numId w:val="0"/>
        </w:numPr>
      </w:pPr>
      <w:r>
        <w:t xml:space="preserve">Как и все другие биологические популяции, Человечество с появлением на планете должно было устойчиво поддерживать свое жизнеобеспечение на всех циклах развития за счет ресурсов Земли. Существенным отличием человеческого жизнеобеспечения от жизнеобеспечения всех других популяций является его способность производить продукт непосредственного потребления с использованием всех ресурсов планеты. Как известно, развитие производства в глобальном историческом процессе постоянно сопровождалось общественным объединением труда при совершенствовании профессионализма частных исполнителей отдельных операций единого производственного цикла. Последнее явление было неверно названо разделением труда. Общественное объединение труда и его следствие — концентрация производительных сил общества — явление объективное, но концепция управления им — всегда субъективна, поскольку она создается и реализуется в истории людьми конкретными, несущими в своей практической деятельности </w:t>
      </w:r>
      <w:r>
        <w:lastRenderedPageBreak/>
        <w:t xml:space="preserve">объективную, исторически сложившуюся нравственность. В общественном объединении труда деятельность каждого человека по-своему уникальна, однако, управленческая деятельность отличается по своей значимости от деятельности в сфере производства материального и информационного продукта: чем выше место управленца в иерархии управления производственным циклом (предприятие, отрасль, регион, государство и т.д.), тем более зависимо общество в целом от результатов его управленческой деятельности. Отсюда — особые требования к качеству продукта управленческого труда, которое прежде всего определяется способностью управленца видеть и понимать подлинное место своего узко специализированного знания во всем спектре профессий, влияющих на общий ход вещей. </w:t>
      </w:r>
    </w:p>
    <w:p w14:paraId="749B48BA" w14:textId="77777777" w:rsidR="005D48DB" w:rsidRDefault="005D48DB" w:rsidP="00847DA9">
      <w:pPr>
        <w:pStyle w:val="BodyText"/>
        <w:numPr>
          <w:ilvl w:val="12"/>
          <w:numId w:val="0"/>
        </w:numPr>
      </w:pPr>
      <w:r>
        <w:t xml:space="preserve">Библейское изречение: «Многие знания — многие печали», — неполно, и в силу принципа дополнительности (по умолчанию), подразумевает: </w:t>
      </w:r>
    </w:p>
    <w:p w14:paraId="04420860" w14:textId="77777777" w:rsidR="005D48DB" w:rsidRDefault="005D48DB" w:rsidP="00847DA9">
      <w:pPr>
        <w:pStyle w:val="af0"/>
        <w:numPr>
          <w:ilvl w:val="12"/>
          <w:numId w:val="0"/>
        </w:numPr>
        <w:ind w:left="284"/>
        <w:jc w:val="both"/>
      </w:pPr>
      <w:r>
        <w:t xml:space="preserve">Многие знания — многие печали для тех, </w:t>
      </w:r>
      <w:r>
        <w:rPr>
          <w:i/>
        </w:rPr>
        <w:t>кто не способен увидеть место узкоспециализированного знания в общем ходе вещей.</w:t>
      </w:r>
      <w:r>
        <w:t xml:space="preserve"> Но многие знания — многие радости для тех, кто видит и способен понять место узкоспециализированного знания в общем ходе вещей. </w:t>
      </w:r>
    </w:p>
    <w:p w14:paraId="744807A4" w14:textId="77777777" w:rsidR="005D48DB" w:rsidRDefault="005D48DB" w:rsidP="00847DA9">
      <w:pPr>
        <w:pStyle w:val="BodyText"/>
        <w:numPr>
          <w:ilvl w:val="12"/>
          <w:numId w:val="0"/>
        </w:numPr>
      </w:pPr>
      <w:r>
        <w:t xml:space="preserve">Люди, выделившиеся из среды понимающих это, наиболее способные к анализу прошлого и прогнозированию на его основе будущего, были способны реализовать не только сценарии, вероятность которых и так была достаточна велика, но также и сценарии маловероятные. До появления письменности деятельностью такого рода занимались шаманы, волхвы, колдуны. Передавая знания об управлении процессами развития общества в единой системе понятий, не доступной людям с обыденным сознанием, шаманы-знахари в глазах своих соплеменников зачастую выглядели волшебниками. В переводе же на современный язык они просто поддерживали монополию на некое “ноу-хау” — “знаю как”. </w:t>
      </w:r>
    </w:p>
    <w:p w14:paraId="0A5A0456" w14:textId="77777777" w:rsidR="005D48DB" w:rsidRDefault="005D48DB" w:rsidP="00847DA9">
      <w:pPr>
        <w:numPr>
          <w:ilvl w:val="12"/>
          <w:numId w:val="0"/>
        </w:numPr>
        <w:jc w:val="both"/>
      </w:pPr>
      <w:r>
        <w:t xml:space="preserve">С появлением письменности монополия на знание не только не исчезла, но приобрела еще более изощренные формы, поскольку появились дополнительные возможности к совершенствованию единой для этой общности системы стереотипов распознавания явлений и образов внутреннего и внешнего мира. Так формировался “герметизм” — герметичные знания, благодаря которым шаманы-знахари, волхвы обрели возможность поддерживать монополию на знание и, как следствие, монопольно высокую цену на продукт управленческого труда. Но именно “герметизм” послужил основной причиной раскола самой древней управленческой элиты. Та часть, которая стремилась использовать новые знания в узко клановых интересах, утратила чувство Меры, вошла в противоречие с Божьим Промыслом, в результате чего потеряла </w:t>
      </w:r>
      <w:r>
        <w:lastRenderedPageBreak/>
        <w:t xml:space="preserve">способность к жизнеречению и превратилась в псевдожречество или по-русски в </w:t>
      </w:r>
      <w:r>
        <w:rPr>
          <w:i/>
        </w:rPr>
        <w:t>знахарство, занятое социальной магией</w:t>
      </w:r>
      <w:r>
        <w:t xml:space="preserve">. </w:t>
      </w:r>
    </w:p>
    <w:p w14:paraId="3A64FE21" w14:textId="77777777" w:rsidR="005D48DB" w:rsidRDefault="005D48DB" w:rsidP="00847DA9">
      <w:pPr>
        <w:pStyle w:val="BodyText"/>
        <w:numPr>
          <w:ilvl w:val="12"/>
          <w:numId w:val="0"/>
        </w:numPr>
      </w:pPr>
      <w:r>
        <w:t>Другая часть в стремлении подняться до уровня глобальной ответственности осознала, что «Бог не есть бог неустройства, но мира. Так бывает во всех церквях у святых». Однако, при попытке передать толпе знания об управлении, представители этой части столкнулись с непреодолимым препятствием: объективной для толпо-“элитарного” общества нравственностью, которая всегда есть следствие соотношения скоростей информационного обновления на генетическом и внегенетическом уровне. А поскольку истинные знания, т.е. знания полезные всему обществу, а не каким-то его отдельным кланам, группировкам, мафиям, даются по нравственности, то возникло понимание неизбежности прихода времени, когда скорости информационного обновления на генетическом и внегенетическом уровне совпадут. Это время должно было знаменовать переход всего общества в качественно новое информационное состояние с новой, отличающейся от толпо-“элитарной”, нравственностью. Естественно, для возомнивших себя “богоизбранными”, это время новой, человечной нравственности из глубины веков выглядело “Апокалипсисом” и две тысячи лет общество им пугали.</w:t>
      </w:r>
    </w:p>
    <w:p w14:paraId="4F761C3E" w14:textId="77777777" w:rsidR="005D48DB" w:rsidRDefault="005D48DB" w:rsidP="00847DA9">
      <w:pPr>
        <w:numPr>
          <w:ilvl w:val="12"/>
          <w:numId w:val="0"/>
        </w:numPr>
        <w:jc w:val="both"/>
        <w:rPr>
          <w:rFonts w:ascii="Academy" w:hAnsi="Academy"/>
          <w:sz w:val="22"/>
        </w:rPr>
      </w:pPr>
      <w:r>
        <w:t xml:space="preserve">И в поэме впервые в истории в образной и хорошо доступной форме (сказочной) дается противостояние двух частей расколовшегося в своем отношении к Богу и Миру жречества: Черномора и Финна. Об имени “Черномор”, которым Пушкин обозвал псевдожречество или по-русски — «всемирное знахарство» уже сказано выше. Что касается имени “Финн”, то для раскрытия его сущности обратимся к “Мифологическому словарю” 1992 г. издания под редакцией таких авторитетов, как В.М.Макаревич, Е.М.Штаерман, Б.Л.Рифтин: </w:t>
      </w:r>
      <w:r>
        <w:rPr>
          <w:rFonts w:ascii="Academy" w:hAnsi="Academy"/>
          <w:sz w:val="22"/>
        </w:rPr>
        <w:sym w:font="Times New Roman" w:char="00AB"/>
      </w:r>
      <w:r>
        <w:rPr>
          <w:rFonts w:ascii="Academy" w:hAnsi="Academy"/>
          <w:sz w:val="22"/>
        </w:rPr>
        <w:sym w:font="Times New Roman" w:char="201C"/>
      </w:r>
      <w:r>
        <w:rPr>
          <w:rFonts w:ascii="Academy Cyr" w:hAnsi="Academy Cyr"/>
          <w:sz w:val="22"/>
        </w:rPr>
        <w:t>Финн</w:t>
      </w:r>
      <w:r>
        <w:rPr>
          <w:rFonts w:ascii="Academy" w:hAnsi="Academy"/>
          <w:sz w:val="22"/>
        </w:rPr>
        <w:sym w:font="Times New Roman" w:char="201D"/>
      </w:r>
      <w:r>
        <w:rPr>
          <w:rFonts w:ascii="Academy Cyr" w:hAnsi="Academy Cyr"/>
          <w:sz w:val="22"/>
        </w:rPr>
        <w:t xml:space="preserve"> (от ирландского </w:t>
      </w:r>
      <w:r>
        <w:rPr>
          <w:rFonts w:ascii="Academy" w:hAnsi="Academy"/>
          <w:sz w:val="22"/>
        </w:rPr>
        <w:sym w:font="Times New Roman" w:char="201C"/>
      </w:r>
      <w:r>
        <w:rPr>
          <w:rFonts w:ascii="Academy Cyr" w:hAnsi="Academy Cyr"/>
          <w:sz w:val="22"/>
        </w:rPr>
        <w:t>тайное знание”), в ирландской мифо-эпической традиции герой; мудрец и провидец</w:t>
      </w:r>
      <w:r>
        <w:rPr>
          <w:rFonts w:ascii="Academy" w:hAnsi="Academy"/>
          <w:sz w:val="22"/>
        </w:rPr>
        <w:sym w:font="Times New Roman" w:char="00BB"/>
      </w:r>
      <w:r>
        <w:rPr>
          <w:rFonts w:ascii="Academy" w:hAnsi="Academy"/>
          <w:sz w:val="22"/>
        </w:rPr>
        <w:t>.</w:t>
      </w:r>
    </w:p>
    <w:p w14:paraId="012651B7" w14:textId="77777777" w:rsidR="005D48DB" w:rsidRDefault="005D48DB" w:rsidP="00847DA9">
      <w:pPr>
        <w:pStyle w:val="BodyText"/>
        <w:numPr>
          <w:ilvl w:val="12"/>
          <w:numId w:val="0"/>
        </w:numPr>
      </w:pPr>
      <w:r>
        <w:t xml:space="preserve"> Содержательная же сторона процесса противостояния расколовшегося в себе, благодаря герметизму, жречества сводилась к тому, что каждая группа, поднявшаяся в своем понимании на достаточно высокий уровень, анализируя прошлое, предсказывала (отсюда Предиктор — Предсказатель) будущее и, с учетом выявленных между прогнозом и объективной реальностью ошибок корректировала свою деятельность, выбирая из всех возможных, предлагаемых обществом концепций, ту, которая могла обеспечить наибольшую устойчивость развития на как можно более продолжительный период времени.</w:t>
      </w:r>
    </w:p>
    <w:p w14:paraId="36198F21" w14:textId="77777777" w:rsidR="005D48DB" w:rsidRDefault="005D48DB" w:rsidP="00847DA9">
      <w:pPr>
        <w:pStyle w:val="BodyText"/>
        <w:numPr>
          <w:ilvl w:val="12"/>
          <w:numId w:val="0"/>
        </w:numPr>
      </w:pPr>
      <w:r>
        <w:t xml:space="preserve">Глобальный исторический процесс на нашей планете единый, но скорости общественного развития в нем разных народов — разные. Шаманы, волхвы, колдуны, становившиеся впоследствии жрецами или знахарями, </w:t>
      </w:r>
      <w:r>
        <w:lastRenderedPageBreak/>
        <w:t xml:space="preserve">у каждого народа были свои. Каждое национальное жречество в меру своего понимания занималось концептуальной деятельностью прежде всего в интересах своего клана (монополия на знание обеспечивала им и монопольно высокую цену на продукт управленческого труда), а уже потом — по остаточному принципу — в интересах всей национальной общности. Так формировались региональные концептуальные центры, которые объективно были обречены на сотрудничество в рамках глобального исторического процесса. При этом каждый из них в меру своего понимания общего хода вещей работал на себя и ту национальную общность, которую он представлял, а в меру непонимания — на тот национальный концептуальный центр, который понимал больше. Так, какой-то понимающий больше всех национальный Предиктор, в стремлении расширить сферу влияния за границы своей национальной общности, неизбежно должен был принять на себя статус наднационального центра управления и объективно становился пожирателем народов («красавиц давний похититель»). Где же мог возникнуть такой концептуальный центр? Там, где плотность расселения и уровень социальной напряженности для того времени были самые высокие: долины рек Нила, Тигра и Евфрата , то есть  древние Египет и Вавилон. </w:t>
      </w:r>
    </w:p>
    <w:p w14:paraId="0D94C0EE" w14:textId="77777777" w:rsidR="005D48DB" w:rsidRDefault="005D48DB" w:rsidP="00847DA9">
      <w:pPr>
        <w:pStyle w:val="BodyText"/>
        <w:numPr>
          <w:ilvl w:val="12"/>
          <w:numId w:val="0"/>
        </w:numPr>
      </w:pPr>
      <w:r>
        <w:t>Древний Египет, в котором высшее управление осуществлялось двумя группами посвященных, 22</w:t>
      </w:r>
      <w:r>
        <w:noBreakHyphen/>
        <w:t xml:space="preserve">мя иерофантами (иерофанты в переводе с греческого — предсказатели будущего). Они использовали культовые сооружения (пирамиды), были носителями “герметизма” — таимых знаний о методах управления — и оставили в своей письменной истории наиболее явные следы раскола и жесткого мировоззренческого противостояния жречества и псевдожречества во времена религиозной реформы фараона Эхнатона. </w:t>
      </w:r>
    </w:p>
    <w:p w14:paraId="1EBA2488" w14:textId="77777777" w:rsidR="005D48DB" w:rsidRDefault="005D48DB" w:rsidP="00847DA9">
      <w:pPr>
        <w:pStyle w:val="a"/>
        <w:numPr>
          <w:ilvl w:val="12"/>
          <w:numId w:val="0"/>
        </w:numPr>
        <w:jc w:val="both"/>
      </w:pPr>
      <w:r>
        <w:sym w:font="Times New Roman" w:char="00AB"/>
      </w:r>
      <w:r>
        <w:rPr>
          <w:rFonts w:ascii="Academy Cyr" w:hAnsi="Academy Cyr"/>
        </w:rPr>
        <w:t>Вовсе не случаен тот факт, что идея мирового бога возникла в Египте в то время, когда он получал дань со всего известного в то время мира. Также и власть самого фараона оказывала, без сомнения, могущественное влияние на египетских теологов эпохи. В дни мифотворчества на богов смотрели, как на фараонов, правивших Нильской долиной, ибо слагатели мифов процветали при царях, правивших ею. Теперь, живя при фараонах, управлявших мировой Империей, жрец имел перед глазами в ощутимой форме идею мирового владычества и мировую концепцию, предварявшие идею мирового бога.</w:t>
      </w:r>
      <w:r>
        <w:sym w:font="Times New Roman" w:char="00BB"/>
      </w:r>
      <w:r>
        <w:t xml:space="preserve"> </w:t>
      </w:r>
    </w:p>
    <w:p w14:paraId="6618467A" w14:textId="77777777" w:rsidR="005D48DB" w:rsidRDefault="005D48DB" w:rsidP="00847DA9">
      <w:pPr>
        <w:pStyle w:val="BodyText"/>
        <w:numPr>
          <w:ilvl w:val="12"/>
          <w:numId w:val="0"/>
        </w:numPr>
      </w:pPr>
      <w:r>
        <w:t xml:space="preserve">В этом фрагменте (т. 2, с. 39) “Истории Египта” Д.Г.Брэстеда, наиболее авторитетного египтолога ХIХ в., в переводе с английского В.Викентьева </w:t>
      </w:r>
      <w:r>
        <w:lastRenderedPageBreak/>
        <w:t xml:space="preserve">приоткрывается и содержательная сторона раскола, происшедшего более трех тысяч лет назад между жречеством Амона-Ра и Атона. </w:t>
      </w:r>
    </w:p>
    <w:p w14:paraId="4C54A4B0" w14:textId="77777777" w:rsidR="005D48DB" w:rsidRDefault="005D48DB" w:rsidP="00847DA9">
      <w:pPr>
        <w:pStyle w:val="a"/>
        <w:numPr>
          <w:ilvl w:val="12"/>
          <w:numId w:val="0"/>
        </w:numPr>
        <w:jc w:val="both"/>
      </w:pPr>
      <w:r>
        <w:sym w:font="Times New Roman" w:char="00AB"/>
      </w:r>
      <w:r>
        <w:rPr>
          <w:rFonts w:ascii="Academy Cyr" w:hAnsi="Academy Cyr"/>
        </w:rPr>
        <w:t xml:space="preserve">Под именем Атона Аменхотеп IV (Эхнатон) ввел почитание высшего бога и не сделал при этом никакой попытки установить тождество своего нового божества с древним солнечным богом Ра. ...Молодой царь немедленно принял сан верховного жреца нового бога, с тем же титулом </w:t>
      </w:r>
      <w:r>
        <w:sym w:font="Times New Roman" w:char="201C"/>
      </w:r>
      <w:r>
        <w:rPr>
          <w:rFonts w:ascii="Academy Cyr" w:hAnsi="Academy Cyr"/>
        </w:rPr>
        <w:t>Великого Ясновидца</w:t>
      </w:r>
      <w:r>
        <w:sym w:font="Times New Roman" w:char="201D"/>
      </w:r>
      <w:r>
        <w:rPr>
          <w:rFonts w:ascii="Academy Cyr" w:hAnsi="Academy Cyr"/>
        </w:rPr>
        <w:t xml:space="preserve">, который носил и верховный жрец Ра в Гелиополе. Но, как бы ни представлялось очевидным гелиопольское происхождение новой государственной религии, последняя не являлась простым солнцепочитанием: имя </w:t>
      </w:r>
      <w:r>
        <w:sym w:font="Times New Roman" w:char="201C"/>
      </w:r>
      <w:r>
        <w:rPr>
          <w:rFonts w:ascii="Academy Cyr" w:hAnsi="Academy Cyr"/>
        </w:rPr>
        <w:t>Атон</w:t>
      </w:r>
      <w:r>
        <w:sym w:font="Times New Roman" w:char="201D"/>
      </w:r>
      <w:r>
        <w:rPr>
          <w:rFonts w:ascii="Academy Cyr" w:hAnsi="Academy Cyr"/>
        </w:rPr>
        <w:t xml:space="preserve"> употреблялось вместо древнего слова </w:t>
      </w:r>
      <w:r>
        <w:sym w:font="Times New Roman" w:char="201C"/>
      </w:r>
      <w:r>
        <w:rPr>
          <w:rFonts w:ascii="Academy Cyr" w:hAnsi="Academy Cyr"/>
        </w:rPr>
        <w:t>бог</w:t>
      </w:r>
      <w:r>
        <w:sym w:font="Times New Roman" w:char="201D"/>
      </w:r>
      <w:r>
        <w:rPr>
          <w:rFonts w:ascii="Academy Cyr" w:hAnsi="Academy Cyr"/>
        </w:rPr>
        <w:t xml:space="preserve"> (нутер), и новый бог ясно отличался от материального солнца. К древнему имени бога-солнца была присоединена пояснительная фраза: </w:t>
      </w:r>
      <w:r>
        <w:sym w:font="Times New Roman" w:char="201C"/>
      </w:r>
      <w:r>
        <w:rPr>
          <w:rFonts w:ascii="Academy Cyr" w:hAnsi="Academy Cyr"/>
        </w:rPr>
        <w:t>согласно его имени — жар, пребывающий в солнце</w:t>
      </w:r>
      <w:r>
        <w:sym w:font="Times New Roman" w:char="201D"/>
      </w:r>
      <w:r>
        <w:rPr>
          <w:rFonts w:ascii="Academy Cyr" w:hAnsi="Academy Cyr"/>
        </w:rPr>
        <w:t xml:space="preserve">, и его же называли </w:t>
      </w:r>
      <w:r>
        <w:sym w:font="Times New Roman" w:char="201C"/>
      </w:r>
      <w:r>
        <w:rPr>
          <w:rFonts w:ascii="Academy Cyr" w:hAnsi="Academy Cyr"/>
        </w:rPr>
        <w:t>Владыкой солнца (Атона)</w:t>
      </w:r>
      <w:r>
        <w:sym w:font="Times New Roman" w:char="201D"/>
      </w:r>
      <w:r>
        <w:rPr>
          <w:rFonts w:ascii="Academy Cyr" w:hAnsi="Academy Cyr"/>
        </w:rPr>
        <w:t>. Следовательно, царь обожествил жар, который он находил во всех проявлениях жизни. Этот жар играет в новой вере столь же важную роль, как и в ранних космогониях греков. ...Царю, несомненно, оставались абсолютно неведомы физико-химические аспекты его теории, также как и ранним грекам, оперировавшим с подобным же понятием; тем не менее, основная мысль поразительно верна и, как мы увидим, на редкость плодотворна. Внешний символ нового бога стал в резкое противоречие с традицией, но он был доступен пониманию многих народов, составлявших империю, и его мог уразуметь при первом же взгляде всякий вдумчивый чужеземец, чего нельзя сказать о других традиционных символах египетской религии</w:t>
      </w:r>
      <w:r>
        <w:sym w:font="Times New Roman" w:char="00BB"/>
      </w:r>
      <w:r>
        <w:rPr>
          <w:rFonts w:ascii="Academy Cyr" w:hAnsi="Academy Cyr"/>
        </w:rPr>
        <w:t xml:space="preserve"> (там же с. 40 — 41).</w:t>
      </w:r>
    </w:p>
    <w:p w14:paraId="663EE321" w14:textId="77777777" w:rsidR="005D48DB" w:rsidRDefault="005D48DB" w:rsidP="00847DA9">
      <w:pPr>
        <w:numPr>
          <w:ilvl w:val="12"/>
          <w:numId w:val="0"/>
        </w:numPr>
        <w:jc w:val="both"/>
      </w:pPr>
      <w:r>
        <w:t xml:space="preserve"> Д.Г.Брэстед также сообщает, что </w:t>
      </w:r>
      <w:r>
        <w:rPr>
          <w:rFonts w:ascii="Academy Cyr" w:hAnsi="Academy Cyr"/>
          <w:sz w:val="22"/>
        </w:rPr>
        <w:t>«изо всех документов, сохранившегося от эпохи этого единственного в своем роде переворота, гимны Эхнатона являются наиболее интересными; по ним мы можем составить представление о поучениях, над распространением которых так потрудился молодой мыслитель-фараон».</w:t>
      </w:r>
      <w:r>
        <w:t xml:space="preserve"> </w:t>
      </w:r>
    </w:p>
    <w:p w14:paraId="159C581C" w14:textId="77777777" w:rsidR="005D48DB" w:rsidRDefault="005D48DB" w:rsidP="00847DA9">
      <w:pPr>
        <w:pStyle w:val="BodyText"/>
        <w:numPr>
          <w:ilvl w:val="12"/>
          <w:numId w:val="0"/>
        </w:numPr>
      </w:pPr>
      <w:r>
        <w:t>При этом автор “Истории Египта</w:t>
      </w:r>
      <w:r>
        <w:sym w:font="Times New Roman" w:char="201D"/>
      </w:r>
      <w:r>
        <w:t xml:space="preserve"> отмечает удивительное сходство содержания одного из гимнов Атону со сто третьим псалмом Давида Библии (там же с. 51 — 52). К сожалению, Брэстед ничего не говорит о более замечательном сходстве и по ритмике текста, и по содержанию </w:t>
      </w:r>
      <w:r>
        <w:lastRenderedPageBreak/>
        <w:t>между гимнами Атону и другим документом, появившемся две тысячи лет спустя после убийства жречеством Амона-Ра Эхнатона.</w:t>
      </w:r>
    </w:p>
    <w:p w14:paraId="29ECEBF6" w14:textId="77777777" w:rsidR="005D48DB" w:rsidRDefault="005D48DB" w:rsidP="00847DA9">
      <w:pPr>
        <w:pStyle w:val="BodyText"/>
        <w:numPr>
          <w:ilvl w:val="12"/>
          <w:numId w:val="0"/>
        </w:numPr>
      </w:pPr>
      <w:r>
        <w:t>Речь идет о Коране, согласно которому пророк Мухаммад (историческая личность, жившая в VII в. н. э.) подтверждает версию о расколе в кланах древнеегипетского жречества и отрицает версию Библии о её ключевой фигуре — Моисее.</w:t>
      </w:r>
    </w:p>
    <w:p w14:paraId="01250248" w14:textId="77777777" w:rsidR="005D48DB" w:rsidRDefault="005D48DB" w:rsidP="00847DA9">
      <w:pPr>
        <w:pStyle w:val="BodyText"/>
        <w:numPr>
          <w:ilvl w:val="12"/>
          <w:numId w:val="0"/>
        </w:numPr>
      </w:pPr>
      <w:r>
        <w:t>В контексте Корана, (40:24 — 29) Моисей — один из пророков Ислама (арабское слово, означающее в переводе на русский — царство Божие на Земле и на небе) — воспринимается некоторыми приближенными фараона в качестве наследника Иосифа сына Иакова в продолжении некоего дела (Коран, 40:36), о существе которого авторы Библии умалчивают, подменяя его другим делом.</w:t>
      </w:r>
    </w:p>
    <w:p w14:paraId="03D52355" w14:textId="77777777" w:rsidR="005D48DB" w:rsidRDefault="005D48DB" w:rsidP="00847DA9">
      <w:pPr>
        <w:pStyle w:val="BodyText"/>
        <w:numPr>
          <w:ilvl w:val="12"/>
          <w:numId w:val="0"/>
        </w:numPr>
      </w:pPr>
      <w:r>
        <w:t>В контексте же библейской книги “Исход” Бог начал через Моисея сионо-интернацистскую агрессию против египетского государства того времени, отказав Египту в свободе воли и Сам возбуждая ненависть к Себе и богоборчество в его правящей верхушке.</w:t>
      </w:r>
    </w:p>
    <w:p w14:paraId="22B91693" w14:textId="77777777" w:rsidR="005D48DB" w:rsidRDefault="005D48DB" w:rsidP="00847DA9">
      <w:pPr>
        <w:pStyle w:val="BodyText"/>
        <w:numPr>
          <w:ilvl w:val="12"/>
          <w:numId w:val="0"/>
        </w:numPr>
      </w:pPr>
      <w:r>
        <w:t xml:space="preserve">Коран же сообщает, что миссия Моисея началась с предложения ему Свыше: </w:t>
      </w:r>
    </w:p>
    <w:p w14:paraId="31A3C833" w14:textId="77777777" w:rsidR="005D48DB" w:rsidRDefault="005D48DB" w:rsidP="00847DA9">
      <w:pPr>
        <w:pStyle w:val="a"/>
        <w:numPr>
          <w:ilvl w:val="12"/>
          <w:numId w:val="0"/>
        </w:numPr>
        <w:jc w:val="both"/>
      </w:pPr>
      <w:r>
        <w:rPr>
          <w:rFonts w:ascii="Academy Cyr" w:hAnsi="Academy Cyr"/>
        </w:rPr>
        <w:t xml:space="preserve">«Иди к Фараону, он ведь уклонился (по контексту: от водительства Божиего) и скажи ему: “Не следует ли тебе очиститься? И Я поведу тебя к твоему Господу, и ты будешь богобоязнен”» (Коран, 79:17 — 19). </w:t>
      </w:r>
    </w:p>
    <w:p w14:paraId="734408F4" w14:textId="77777777" w:rsidR="005D48DB" w:rsidRDefault="005D48DB" w:rsidP="00847DA9">
      <w:pPr>
        <w:pStyle w:val="BodyText"/>
        <w:numPr>
          <w:ilvl w:val="12"/>
          <w:numId w:val="0"/>
        </w:numPr>
        <w:rPr>
          <w:rFonts w:ascii="Academy" w:hAnsi="Academy"/>
        </w:rPr>
      </w:pPr>
      <w:r>
        <w:t xml:space="preserve">Среди обвинений в адрес крайне буйствующего фараона: обвинение в порабощении людей, относимое к сынам Израиля, которые до этого порабощения были свободны от нацистских бредней о своем расовом превосходстве и господстве над народами Земли, как и все самобытные народы. И в напутствие Моисею и Аарону было сказано: </w:t>
      </w:r>
    </w:p>
    <w:p w14:paraId="14187895" w14:textId="4DE917A5" w:rsidR="005D48DB" w:rsidRDefault="005D48DB" w:rsidP="00847DA9">
      <w:pPr>
        <w:pStyle w:val="a"/>
        <w:numPr>
          <w:ilvl w:val="12"/>
          <w:numId w:val="0"/>
        </w:numPr>
        <w:jc w:val="both"/>
      </w:pPr>
      <w:r>
        <w:rPr>
          <w:rFonts w:ascii="Academy Cyr" w:hAnsi="Academy Cyr"/>
        </w:rPr>
        <w:t>«Идите к фараону, ведь он возмутился, и скажите ему слово мягкое, может быть он образумится или убоится». — Коран, 20:45 — 46.</w:t>
      </w:r>
      <w:r w:rsidRPr="005D48DB">
        <w:rPr>
          <w:vertAlign w:val="superscript"/>
        </w:rPr>
        <w:t>[XVI]</w:t>
      </w:r>
    </w:p>
    <w:p w14:paraId="09D6B8A2" w14:textId="77777777" w:rsidR="005D48DB" w:rsidRDefault="005D48DB" w:rsidP="00847DA9">
      <w:pPr>
        <w:pStyle w:val="BodyText"/>
        <w:numPr>
          <w:ilvl w:val="12"/>
          <w:numId w:val="0"/>
        </w:numPr>
      </w:pPr>
      <w:r>
        <w:t xml:space="preserve">После того, как Моисей и Аарон исполнили им предложенное, по кораническим сообщениям, в иерархии посвященных Египта произошел открытый раскол: часть магов-волхвов открыто признала перед остальной иерархией Моисея истинным Посланником Божьим (7:118, 20:73, 26:46 и др.); фараон же вознамерился убить Моисея (40:27), казнить открыто принявших сторону Моисея (7:121, 20:74, 26:49) и заявил, что он, фараон, сам лично — бог (26:28), не знающий других богов кроме себя (28:38), и </w:t>
      </w:r>
      <w:r>
        <w:sym w:font="Times New Roman" w:char="201C"/>
      </w:r>
      <w:r>
        <w:t>господь высочайший</w:t>
      </w:r>
      <w:r>
        <w:sym w:font="Times New Roman" w:char="201D"/>
      </w:r>
      <w:r>
        <w:t xml:space="preserve"> (79:24) для всех в Египте.</w:t>
      </w:r>
    </w:p>
    <w:p w14:paraId="0D75E3CA" w14:textId="77777777" w:rsidR="005D48DB" w:rsidRDefault="005D48DB" w:rsidP="00847DA9">
      <w:pPr>
        <w:pStyle w:val="BodyText"/>
        <w:numPr>
          <w:ilvl w:val="12"/>
          <w:numId w:val="0"/>
        </w:numPr>
      </w:pPr>
      <w:r>
        <w:t xml:space="preserve">Жречество раскололось и раскол носил прежде всего мировоззренческий характер, что не могло не найти своего отражения в глобальной долговременной концепции управления. Но поскольку одна сторона хотела сохранить за собой монополию на дилерство и торговлю </w:t>
      </w:r>
      <w:r>
        <w:lastRenderedPageBreak/>
        <w:t xml:space="preserve">благодатью, а другая, признав Моисея пророком, считала своей обязанностью учить вере Богу и прямому обращению к Нему без посредников (Завет по отношению к обладателям писания в Коране — разъяснять его людям, а не посредничать между ними и Богом), то функция посредника между Богом и людьми отныне должна была перейти (внешне, по крайней мере) какой-то новой периферии, которая и должна была стать первой жертвой Черномора. Борьба за безраздельное обладание этой периферией между жречеством Атона и Амона-Ра, по-видимому, и развернулась в “синайском турпоходе”. </w:t>
      </w:r>
    </w:p>
    <w:p w14:paraId="7EB0740D" w14:textId="77777777" w:rsidR="005D48DB" w:rsidRDefault="005D48DB" w:rsidP="00847DA9">
      <w:pPr>
        <w:pStyle w:val="BodyText"/>
        <w:numPr>
          <w:ilvl w:val="12"/>
          <w:numId w:val="0"/>
        </w:numPr>
        <w:spacing w:before="240"/>
      </w:pPr>
      <w:r>
        <w:t>Для обыденного сознания Моисей — ключевая фигура “турпохода”, в условиях которого формировалась новая периферия. Но это только одна часть правды. В “Песне пятой” мы рассмотрим ее другую часть, а пока постараемся понять, как реализовывался метод “культурного сотрудничества” между дикими безграмотными кочевниками (древнее название — хабиру; современное — евреи), жившими в ладу с природой, и древнеегипетским жречеством, имевшим к тому времени, как минимум, 2500 лет письменной истории. Объективный анализ этого процесса показывает, что библейское мировоззрение и технологии манипулирования обществами и государствами не могли родиться в первобытнообщинной, тем более кочевой клановой культуре, развивающейся естественным образом от первобытности к оседлой цивилизации. Как показывает история, противоборство «кочевники сами по себе против оседлого населения государств» — это не более чем набеги, а не манипулирование развитием культуры в преемственности многих поколений.</w:t>
      </w:r>
    </w:p>
    <w:p w14:paraId="5261155A" w14:textId="77777777" w:rsidR="005D48DB" w:rsidRDefault="005D48DB" w:rsidP="00847DA9">
      <w:pPr>
        <w:pStyle w:val="BodyText"/>
        <w:numPr>
          <w:ilvl w:val="12"/>
          <w:numId w:val="0"/>
        </w:numPr>
      </w:pPr>
      <w:r>
        <w:t xml:space="preserve">Исторически реальное еврейство — единственный факт во всей глобальной истории, нарушающий эту общеисторическую закономерность. Для “получения” еврейства в его исторически реальном виде было необходимо извне привнести некую информацию в жизнь первобытного кланового общества, живущего в устойчивых отношениях со средой обитания, когда день сегодняшний неотличим от дней, прошедших столетия тому назад, если не взирать на положение звезд. Эту информацию необходимо было закрепить в этом обществе всеми осуществимыми способами: хромосомная генетика, культура “материальная” (овеществленная) и культура “духовная” (биополя и эгрегоры). </w:t>
      </w:r>
    </w:p>
    <w:p w14:paraId="717CF6A2" w14:textId="77777777" w:rsidR="005D48DB" w:rsidRDefault="005D48DB" w:rsidP="00847DA9">
      <w:pPr>
        <w:pStyle w:val="BodyText"/>
        <w:numPr>
          <w:ilvl w:val="12"/>
          <w:numId w:val="0"/>
        </w:numPr>
      </w:pPr>
      <w:r>
        <w:t>Так те, кого потом стали называть евреями, в результате “культурного сотрудничества” с древнеегипетским знахарством оказались обреченными на “богоизбранность”. Они же стали и первой жертвой, первой “красавицей</w:t>
      </w:r>
      <w:r>
        <w:sym w:font="Times New Roman" w:char="201D"/>
      </w:r>
      <w:r>
        <w:t xml:space="preserve">, которую похитил Черномор, получивший после этого титул надиудейского Глобального Предиктора. То, что в роли </w:t>
      </w:r>
      <w:r>
        <w:lastRenderedPageBreak/>
        <w:t>первой “красавицы</w:t>
      </w:r>
      <w:r>
        <w:sym w:font="Times New Roman" w:char="201D"/>
      </w:r>
      <w:r>
        <w:t xml:space="preserve"> оказались именно кочевники племени “хабиру” — случайность, но то, что проделало с ними в синайской пустыне египетское знахарство, настаивавшее на узурпации функции посредничества и торговли благодатью, — закономерность. То же самое могло проделать вавилонское, шумерское, ассирийское, хеттское или какое-то другое знахарство, но в реальном историческом процессе проделало египетское. Просто оно проделало это раньше других, поскольку имело самый быстрый (или, как показал Пушкин, “самый глупый”) рост. Поэтому-то глобальный надиудейский Предиктор и предстает в поэме в виде карлы.</w:t>
      </w:r>
    </w:p>
    <w:p w14:paraId="620E95FE" w14:textId="77777777" w:rsidR="005D48DB" w:rsidRDefault="005D48DB" w:rsidP="00847DA9">
      <w:pPr>
        <w:pStyle w:val="BodyText"/>
        <w:numPr>
          <w:ilvl w:val="12"/>
          <w:numId w:val="0"/>
        </w:numPr>
      </w:pPr>
      <w:r>
        <w:t xml:space="preserve"> Сам карла беспомощен, но обладает отдельными атрибутами силы, власти и могущества (длинная борода, бесконечные усы, шапка-невидимка), имеющими непосредственное отношение к первой жертве Черномора. </w:t>
      </w:r>
    </w:p>
    <w:p w14:paraId="649D15E6" w14:textId="77777777" w:rsidR="005D48DB" w:rsidRDefault="005D48DB" w:rsidP="00847DA9">
      <w:pPr>
        <w:pStyle w:val="BodyText"/>
        <w:numPr>
          <w:ilvl w:val="12"/>
          <w:numId w:val="0"/>
        </w:numPr>
      </w:pPr>
      <w:r>
        <w:t>Процесс глобальной экспансии толпо-“элитарной” концепции концентрации производительных сил, реализуемый методом “культурного сотрудничества”, на определенном этапе его развития потребовал от Глобального Предиктора пожертвовать и “красавицей” его породившей. Поскольку со временем таких “красавиц” становилось все больше, а процесс управления ими усложнялся, то возникла опасность определения национальной принадлежности самого Черномора. Какое-то время он мигрировал в поисках надежной и достаточно скрытной (безнациональной) обители, пока не стал обладателем (не без помощи бороды — кредитно-финансовой системе, основанной на ростовщичестве) страны “полнощных гор” — Швейцарии.</w:t>
      </w:r>
    </w:p>
    <w:p w14:paraId="795E1695" w14:textId="77777777" w:rsidR="005D48DB" w:rsidRDefault="005D48DB" w:rsidP="00847DA9">
      <w:pPr>
        <w:pStyle w:val="a7"/>
        <w:numPr>
          <w:ilvl w:val="12"/>
          <w:numId w:val="0"/>
        </w:numPr>
        <w:ind w:left="1418"/>
      </w:pPr>
    </w:p>
    <w:p w14:paraId="29953FE7" w14:textId="77777777" w:rsidR="005D48DB" w:rsidRDefault="005D48DB" w:rsidP="00847DA9">
      <w:pPr>
        <w:pStyle w:val="a7"/>
        <w:numPr>
          <w:ilvl w:val="12"/>
          <w:numId w:val="0"/>
        </w:numPr>
        <w:ind w:left="1418"/>
        <w:rPr>
          <w:rFonts w:ascii="Academy Cyr" w:hAnsi="Academy Cyr"/>
        </w:rPr>
      </w:pPr>
      <w:r>
        <w:rPr>
          <w:rFonts w:ascii="Academy Cyr" w:hAnsi="Academy Cyr"/>
        </w:rPr>
        <w:t>Еще ничей в его обитель</w:t>
      </w:r>
    </w:p>
    <w:p w14:paraId="5DC13870" w14:textId="77777777" w:rsidR="005D48DB" w:rsidRDefault="005D48DB" w:rsidP="00847DA9">
      <w:pPr>
        <w:pStyle w:val="a7"/>
        <w:numPr>
          <w:ilvl w:val="12"/>
          <w:numId w:val="0"/>
        </w:numPr>
        <w:ind w:left="1418"/>
      </w:pPr>
      <w:r>
        <w:rPr>
          <w:rFonts w:ascii="Academy Cyr" w:hAnsi="Academy Cyr"/>
        </w:rPr>
        <w:t xml:space="preserve">Hе проникал </w:t>
      </w:r>
      <w:r>
        <w:rPr>
          <w:rFonts w:ascii="Academy Cyr" w:hAnsi="Academy Cyr"/>
          <w:b/>
        </w:rPr>
        <w:t>доныне</w:t>
      </w:r>
      <w:r>
        <w:rPr>
          <w:rFonts w:ascii="Academy Cyr" w:hAnsi="Academy Cyr"/>
        </w:rPr>
        <w:t xml:space="preserve"> взор</w:t>
      </w:r>
      <w:r>
        <w:t>.</w:t>
      </w:r>
    </w:p>
    <w:p w14:paraId="589F1161" w14:textId="77777777" w:rsidR="005D48DB" w:rsidRDefault="005D48DB" w:rsidP="00847DA9">
      <w:pPr>
        <w:pStyle w:val="a7"/>
        <w:numPr>
          <w:ilvl w:val="12"/>
          <w:numId w:val="0"/>
        </w:numPr>
        <w:ind w:left="1418"/>
      </w:pPr>
    </w:p>
    <w:p w14:paraId="696A9745" w14:textId="77777777" w:rsidR="005D48DB" w:rsidRDefault="005D48DB" w:rsidP="00847DA9">
      <w:pPr>
        <w:pStyle w:val="BodyText"/>
        <w:numPr>
          <w:ilvl w:val="12"/>
          <w:numId w:val="0"/>
        </w:numPr>
      </w:pPr>
      <w:r>
        <w:t>Далее предсказание Пушкина — о неизбежности становления (не без помощи национального жречества, ушедшего в подполье) внутренней концептуальной власти в России — Руслана. Никто до него не имел представления ни о самом Глобальном Предикторе, ни о его обители. Разогнать густую тьму непонимания, нагнетаемую Черномором тысячелетиями, осознать механизм “злых козней”, проникнуть в кухню злодея и освободить Люд Милый под силу лишь тому, кто овладеет мерой понимания закономерностей развития глобального исторического процесса, большей, чем у Черномора, глубины.</w:t>
      </w:r>
    </w:p>
    <w:p w14:paraId="393A1486" w14:textId="77777777" w:rsidR="005D48DB" w:rsidRDefault="005D48DB" w:rsidP="00847DA9">
      <w:pPr>
        <w:pStyle w:val="a7"/>
        <w:numPr>
          <w:ilvl w:val="12"/>
          <w:numId w:val="0"/>
        </w:numPr>
        <w:ind w:left="1418"/>
      </w:pPr>
    </w:p>
    <w:p w14:paraId="04322616" w14:textId="77777777" w:rsidR="005D48DB" w:rsidRDefault="005D48DB" w:rsidP="00847DA9">
      <w:pPr>
        <w:pStyle w:val="a7"/>
        <w:numPr>
          <w:ilvl w:val="12"/>
          <w:numId w:val="0"/>
        </w:numPr>
        <w:ind w:left="1418"/>
        <w:rPr>
          <w:rFonts w:ascii="Academy Cyr" w:hAnsi="Academy Cyr"/>
        </w:rPr>
      </w:pPr>
      <w:r>
        <w:rPr>
          <w:rFonts w:ascii="Academy Cyr" w:hAnsi="Academy Cyr"/>
        </w:rPr>
        <w:t>Но ты, злых козней истребитель,</w:t>
      </w:r>
    </w:p>
    <w:p w14:paraId="12EBBF76" w14:textId="77777777" w:rsidR="005D48DB" w:rsidRDefault="005D48DB" w:rsidP="00847DA9">
      <w:pPr>
        <w:pStyle w:val="a7"/>
        <w:numPr>
          <w:ilvl w:val="12"/>
          <w:numId w:val="0"/>
        </w:numPr>
        <w:ind w:left="1418"/>
        <w:rPr>
          <w:rFonts w:ascii="Academy Cyr" w:hAnsi="Academy Cyr"/>
        </w:rPr>
      </w:pPr>
      <w:r>
        <w:rPr>
          <w:rFonts w:ascii="Academy Cyr" w:hAnsi="Academy Cyr"/>
        </w:rPr>
        <w:t>В нее ты вступишь, и злодей</w:t>
      </w:r>
    </w:p>
    <w:p w14:paraId="791CBE72" w14:textId="77777777" w:rsidR="005D48DB" w:rsidRDefault="005D48DB" w:rsidP="00847DA9">
      <w:pPr>
        <w:pStyle w:val="a7"/>
        <w:numPr>
          <w:ilvl w:val="12"/>
          <w:numId w:val="0"/>
        </w:numPr>
        <w:ind w:left="1418"/>
        <w:rPr>
          <w:rFonts w:ascii="Academy Cyr" w:hAnsi="Academy Cyr"/>
        </w:rPr>
      </w:pPr>
      <w:r>
        <w:rPr>
          <w:rFonts w:ascii="Academy Cyr" w:hAnsi="Academy Cyr"/>
        </w:rPr>
        <w:t>Погибнет от руки твоей.</w:t>
      </w:r>
    </w:p>
    <w:p w14:paraId="5EC31E89" w14:textId="77777777" w:rsidR="005D48DB" w:rsidRDefault="005D48DB" w:rsidP="00847DA9">
      <w:pPr>
        <w:pStyle w:val="a7"/>
        <w:numPr>
          <w:ilvl w:val="12"/>
          <w:numId w:val="0"/>
        </w:numPr>
        <w:ind w:left="1418"/>
      </w:pPr>
    </w:p>
    <w:p w14:paraId="7E77692C" w14:textId="77777777" w:rsidR="005D48DB" w:rsidRDefault="005D48DB" w:rsidP="00847DA9">
      <w:pPr>
        <w:pStyle w:val="BodyText"/>
        <w:numPr>
          <w:ilvl w:val="12"/>
          <w:numId w:val="0"/>
        </w:numPr>
      </w:pPr>
      <w:r>
        <w:t>Святорусское жречество от лица Финна передает знания Руслану, после чего Внутренний Предиктор России должен развивать их сам, обретая концептуальную самостоятельность.</w:t>
      </w:r>
    </w:p>
    <w:p w14:paraId="460AC368" w14:textId="77777777" w:rsidR="005D48DB" w:rsidRDefault="005D48DB" w:rsidP="00847DA9">
      <w:pPr>
        <w:pStyle w:val="a7"/>
        <w:numPr>
          <w:ilvl w:val="12"/>
          <w:numId w:val="0"/>
        </w:numPr>
        <w:ind w:left="1418"/>
      </w:pPr>
    </w:p>
    <w:p w14:paraId="25F74187" w14:textId="77777777" w:rsidR="005D48DB" w:rsidRDefault="005D48DB" w:rsidP="00847DA9">
      <w:pPr>
        <w:pStyle w:val="a7"/>
        <w:numPr>
          <w:ilvl w:val="12"/>
          <w:numId w:val="0"/>
        </w:numPr>
        <w:ind w:left="1418"/>
        <w:rPr>
          <w:rFonts w:ascii="Academy Cyr" w:hAnsi="Academy Cyr"/>
        </w:rPr>
      </w:pPr>
      <w:r>
        <w:rPr>
          <w:rFonts w:ascii="Academy Cyr" w:hAnsi="Academy Cyr"/>
        </w:rPr>
        <w:t>Тебе сказать не должен боле:</w:t>
      </w:r>
    </w:p>
    <w:p w14:paraId="19999C3B" w14:textId="77777777" w:rsidR="005D48DB" w:rsidRDefault="005D48DB" w:rsidP="00847DA9">
      <w:pPr>
        <w:pStyle w:val="a7"/>
        <w:numPr>
          <w:ilvl w:val="12"/>
          <w:numId w:val="0"/>
        </w:numPr>
        <w:ind w:left="1418"/>
        <w:rPr>
          <w:rFonts w:ascii="Academy Cyr" w:hAnsi="Academy Cyr"/>
        </w:rPr>
      </w:pPr>
      <w:r>
        <w:rPr>
          <w:rFonts w:ascii="Academy Cyr" w:hAnsi="Academy Cyr"/>
        </w:rPr>
        <w:t>Судьба твоих грядущих дней,</w:t>
      </w:r>
    </w:p>
    <w:p w14:paraId="350B4226" w14:textId="77777777" w:rsidR="005D48DB" w:rsidRDefault="005D48DB" w:rsidP="00847DA9">
      <w:pPr>
        <w:pStyle w:val="a7"/>
        <w:numPr>
          <w:ilvl w:val="12"/>
          <w:numId w:val="0"/>
        </w:numPr>
        <w:ind w:left="1418"/>
        <w:rPr>
          <w:rFonts w:ascii="Academy Cyr" w:hAnsi="Academy Cyr"/>
        </w:rPr>
      </w:pPr>
      <w:r>
        <w:rPr>
          <w:rFonts w:ascii="Academy Cyr" w:hAnsi="Academy Cyr"/>
        </w:rPr>
        <w:t>Мой сын, в твоей отныне воле.</w:t>
      </w:r>
    </w:p>
    <w:p w14:paraId="0BF586EC" w14:textId="77777777" w:rsidR="005D48DB" w:rsidRDefault="005D48DB" w:rsidP="00847DA9">
      <w:pPr>
        <w:pStyle w:val="a7"/>
        <w:numPr>
          <w:ilvl w:val="12"/>
          <w:numId w:val="0"/>
        </w:numPr>
        <w:ind w:left="1418"/>
      </w:pPr>
    </w:p>
    <w:p w14:paraId="6545BA6A" w14:textId="77777777" w:rsidR="005D48DB" w:rsidRDefault="005D48DB" w:rsidP="00847DA9">
      <w:pPr>
        <w:pStyle w:val="BodyText"/>
        <w:numPr>
          <w:ilvl w:val="12"/>
          <w:numId w:val="0"/>
        </w:numPr>
      </w:pPr>
      <w:r>
        <w:t>Словами Финна «мой сын» Пушкин обращает внимание читателя на преемственность излагаемых знаний при смене поколений. Но в то же время он предупреждает, что будущее созидается активным трудом не столько «ясновидящих», сколько «яснопони</w:t>
      </w:r>
      <w:r>
        <w:softHyphen/>
        <w:t>мающих». Если следовать «законам времени» Пушкина, то встреча Руслана со старцем — время появления в самиздате таких работ, как “Разгерметизация”, “Мертвая вода”, — конец ХХ века.</w:t>
      </w:r>
    </w:p>
    <w:p w14:paraId="3F0D5491" w14:textId="77777777" w:rsidR="005D48DB" w:rsidRDefault="005D48DB" w:rsidP="00847DA9">
      <w:pPr>
        <w:pStyle w:val="a7"/>
        <w:numPr>
          <w:ilvl w:val="12"/>
          <w:numId w:val="0"/>
        </w:numPr>
        <w:ind w:left="1418"/>
      </w:pPr>
    </w:p>
    <w:p w14:paraId="7D721344" w14:textId="77777777" w:rsidR="005D48DB" w:rsidRDefault="005D48DB" w:rsidP="00847DA9">
      <w:pPr>
        <w:pStyle w:val="a7"/>
        <w:numPr>
          <w:ilvl w:val="12"/>
          <w:numId w:val="0"/>
        </w:numPr>
        <w:ind w:left="1418"/>
        <w:rPr>
          <w:rFonts w:ascii="Academy Cyr" w:hAnsi="Academy Cyr"/>
        </w:rPr>
      </w:pPr>
      <w:r>
        <w:rPr>
          <w:rFonts w:ascii="Academy Cyr" w:hAnsi="Academy Cyr"/>
        </w:rPr>
        <w:t>Добро пожаловать, мой сын! —</w:t>
      </w:r>
    </w:p>
    <w:p w14:paraId="1C5A1AAE" w14:textId="77777777" w:rsidR="005D48DB" w:rsidRDefault="005D48DB" w:rsidP="00847DA9">
      <w:pPr>
        <w:pStyle w:val="a7"/>
        <w:numPr>
          <w:ilvl w:val="12"/>
          <w:numId w:val="0"/>
        </w:numPr>
        <w:ind w:left="1418"/>
        <w:rPr>
          <w:rFonts w:ascii="Academy Cyr" w:hAnsi="Academy Cyr"/>
        </w:rPr>
      </w:pPr>
      <w:r>
        <w:rPr>
          <w:rFonts w:ascii="Academy Cyr" w:hAnsi="Academy Cyr"/>
        </w:rPr>
        <w:t>Сказал с улыбкой он Руслану. —</w:t>
      </w:r>
    </w:p>
    <w:p w14:paraId="47BE4C2B" w14:textId="77777777" w:rsidR="005D48DB" w:rsidRDefault="005D48DB" w:rsidP="00847DA9">
      <w:pPr>
        <w:pStyle w:val="a7"/>
        <w:numPr>
          <w:ilvl w:val="12"/>
          <w:numId w:val="0"/>
        </w:numPr>
        <w:ind w:left="1418"/>
        <w:rPr>
          <w:rFonts w:ascii="Academy Cyr" w:hAnsi="Academy Cyr"/>
        </w:rPr>
      </w:pPr>
      <w:r>
        <w:rPr>
          <w:rFonts w:ascii="Academy Cyr" w:hAnsi="Academy Cyr"/>
        </w:rPr>
        <w:t>Уж двадцать лет я здесь один</w:t>
      </w:r>
    </w:p>
    <w:p w14:paraId="6A7CE7FB" w14:textId="77777777" w:rsidR="005D48DB" w:rsidRDefault="005D48DB" w:rsidP="00847DA9">
      <w:pPr>
        <w:pStyle w:val="a7"/>
        <w:numPr>
          <w:ilvl w:val="12"/>
          <w:numId w:val="0"/>
        </w:numPr>
        <w:ind w:left="1418"/>
        <w:rPr>
          <w:rFonts w:ascii="Academy Cyr" w:hAnsi="Academy Cyr"/>
        </w:rPr>
      </w:pPr>
      <w:r>
        <w:rPr>
          <w:rFonts w:ascii="Academy Cyr" w:hAnsi="Academy Cyr"/>
        </w:rPr>
        <w:t>Во мраке старой жизни вяну;</w:t>
      </w:r>
    </w:p>
    <w:p w14:paraId="54DC8AA2" w14:textId="77777777" w:rsidR="005D48DB" w:rsidRDefault="005D48DB" w:rsidP="00847DA9">
      <w:pPr>
        <w:pStyle w:val="a7"/>
        <w:numPr>
          <w:ilvl w:val="12"/>
          <w:numId w:val="0"/>
        </w:numPr>
        <w:ind w:left="1418"/>
        <w:rPr>
          <w:rFonts w:ascii="Academy Cyr" w:hAnsi="Academy Cyr"/>
        </w:rPr>
      </w:pPr>
      <w:r>
        <w:rPr>
          <w:rFonts w:ascii="Academy Cyr" w:hAnsi="Academy Cyr"/>
        </w:rPr>
        <w:t>Но наконец дождался дня,</w:t>
      </w:r>
    </w:p>
    <w:p w14:paraId="2BBF4BC2" w14:textId="77777777" w:rsidR="005D48DB" w:rsidRDefault="005D48DB" w:rsidP="00847DA9">
      <w:pPr>
        <w:pStyle w:val="a7"/>
        <w:numPr>
          <w:ilvl w:val="12"/>
          <w:numId w:val="0"/>
        </w:numPr>
        <w:ind w:left="1418"/>
        <w:rPr>
          <w:rFonts w:ascii="Academy Cyr" w:hAnsi="Academy Cyr"/>
        </w:rPr>
      </w:pPr>
      <w:r>
        <w:rPr>
          <w:rFonts w:ascii="Academy Cyr" w:hAnsi="Academy Cyr"/>
        </w:rPr>
        <w:t>Давно предвиденного мною.</w:t>
      </w:r>
    </w:p>
    <w:p w14:paraId="64CA2253" w14:textId="77777777" w:rsidR="005D48DB" w:rsidRDefault="005D48DB" w:rsidP="00847DA9">
      <w:pPr>
        <w:pStyle w:val="BodyText"/>
        <w:numPr>
          <w:ilvl w:val="12"/>
          <w:numId w:val="0"/>
        </w:numPr>
        <w:spacing w:before="240"/>
      </w:pPr>
      <w:r>
        <w:t>Чтобы дать представление читателю о некоторых закономерностях бытия в глобальном историческом процессе, Пушкин вынужден был вписать весь наиболее достоверный, письменный период истории человечества в период средней продолжительности жизни человека. Отсюда масштаб времени: один год — сто лет — своеобразный метод кодирования эталона времени.</w:t>
      </w:r>
    </w:p>
    <w:p w14:paraId="3993A39E" w14:textId="77777777" w:rsidR="005D48DB" w:rsidRDefault="005D48DB" w:rsidP="00847DA9">
      <w:pPr>
        <w:numPr>
          <w:ilvl w:val="12"/>
          <w:numId w:val="0"/>
        </w:numPr>
        <w:jc w:val="both"/>
      </w:pPr>
      <w:r>
        <w:t xml:space="preserve">Толпо-“элитаризм” устойчив, пока периодичность обновления прикладной фактологии охватывает жизнь многих поколений. Когда жизнь одного поколения охватывает несколько смен прикладной фактологии, толпо-“элитаризм” может поддерживаться только искусственно, в том числе путем массового применения средств воздействия на психику большинства населения, т.е. БИОРОБОТИЗАЦИЕЙ не-“элиты” и “элиты” (алкоголь, табак, все виды наркотиков вплоть до музыкальных и электронных, экстрасенсы, античеловеческие извращения науки, психотронное оружие и т.п.). Обновление информационного состояния популяции на уровне </w:t>
      </w:r>
      <w:r>
        <w:lastRenderedPageBreak/>
        <w:t xml:space="preserve">социальной организации несколько раз за время жизни одного поколения создает высокую статистическую предопределенность (по сравнению с предшествовавшими периодами глобального исторического процесса), что не отдельные люди, а целые социальные слои обратят на уровне сознания внимание на </w:t>
      </w:r>
      <w:r>
        <w:rPr>
          <w:b/>
        </w:rPr>
        <w:t>процессы</w:t>
      </w:r>
      <w:r>
        <w:t xml:space="preserve"> общественного развития, а не на </w:t>
      </w:r>
      <w:r>
        <w:rPr>
          <w:b/>
        </w:rPr>
        <w:t>застывшую</w:t>
      </w:r>
      <w:r>
        <w:t xml:space="preserve"> социальную данность их времени, как это было во времена, когда периодичность обновления прикладной фактологии охватывала жизнь нескольких поколений. Неустойчивость толпо-“элитаризма” в этих условиях усугубляется еще и тем обстоятельством, что управление толпо-“элитарной” социальной системой требует промывания моз</w:t>
      </w:r>
      <w:r>
        <w:softHyphen/>
        <w:t xml:space="preserve">гов одному и тому же поколению за время его жизни, что также заставляет задуматься о причинах этого промывания мозгов не одиночек, а социальные слои (см. поясняющие рисунки 1 и 2, добавленные в редакцию 1999 г.). </w:t>
      </w:r>
    </w:p>
    <w:p w14:paraId="6FF8B997" w14:textId="77777777" w:rsidR="005D48DB" w:rsidRDefault="005D48DB" w:rsidP="00847DA9">
      <w:pPr>
        <w:pStyle w:val="a9"/>
        <w:numPr>
          <w:ilvl w:val="12"/>
          <w:numId w:val="0"/>
        </w:numPr>
      </w:pPr>
      <w:r>
        <w:t>*      *      *</w:t>
      </w:r>
    </w:p>
    <w:p w14:paraId="33F4C3DA" w14:textId="77777777" w:rsidR="005D48DB" w:rsidRDefault="005D48DB" w:rsidP="00847DA9">
      <w:pPr>
        <w:numPr>
          <w:ilvl w:val="12"/>
          <w:numId w:val="0"/>
        </w:numPr>
      </w:pPr>
    </w:p>
    <w:p w14:paraId="500A4E8C" w14:textId="33EA7E6C" w:rsidR="005D48DB" w:rsidRDefault="005D48DB" w:rsidP="00847DA9">
      <w:pPr>
        <w:pStyle w:val="ab"/>
        <w:framePr w:hSpace="142" w:vSpace="159" w:wrap="auto" w:vAnchor="text" w:hAnchor="text" w:y="852" w:anchorLock="1"/>
        <w:numPr>
          <w:ilvl w:val="12"/>
          <w:numId w:val="0"/>
        </w:numPr>
        <w:ind w:left="680" w:hanging="680"/>
      </w:pPr>
      <w:r>
        <w:rPr>
          <w:noProof/>
          <w:sz w:val="20"/>
        </w:rPr>
        <w:drawing>
          <wp:inline distT="0" distB="0" distL="0" distR="0" wp14:anchorId="0EB77677" wp14:editId="2A26F750">
            <wp:extent cx="2095500"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5500" cy="2143125"/>
                    </a:xfrm>
                    <a:prstGeom prst="rect">
                      <a:avLst/>
                    </a:prstGeom>
                    <a:noFill/>
                    <a:ln>
                      <a:noFill/>
                    </a:ln>
                  </pic:spPr>
                </pic:pic>
              </a:graphicData>
            </a:graphic>
          </wp:inline>
        </w:drawing>
      </w:r>
    </w:p>
    <w:p w14:paraId="36742E39" w14:textId="77777777" w:rsidR="005D48DB" w:rsidRDefault="005D48DB" w:rsidP="00847DA9">
      <w:pPr>
        <w:pStyle w:val="ab"/>
        <w:framePr w:hSpace="142" w:vSpace="159" w:wrap="auto" w:vAnchor="text" w:hAnchor="text" w:y="852" w:anchorLock="1"/>
        <w:numPr>
          <w:ilvl w:val="12"/>
          <w:numId w:val="0"/>
        </w:numPr>
        <w:ind w:left="680" w:hanging="680"/>
      </w:pPr>
    </w:p>
    <w:p w14:paraId="221E009F" w14:textId="77777777" w:rsidR="005D48DB" w:rsidRDefault="005D48DB" w:rsidP="00847DA9">
      <w:pPr>
        <w:pStyle w:val="ab"/>
        <w:framePr w:hSpace="142" w:vSpace="159" w:wrap="auto" w:vAnchor="text" w:hAnchor="text" w:y="852" w:anchorLock="1"/>
        <w:numPr>
          <w:ilvl w:val="12"/>
          <w:numId w:val="0"/>
        </w:numPr>
        <w:ind w:left="680" w:hanging="680"/>
      </w:pPr>
      <w:r>
        <w:t xml:space="preserve">Рис. 1. Характер убыли элементов  из </w:t>
      </w:r>
      <w:r>
        <w:br/>
        <w:t>первоначального состава мно</w:t>
      </w:r>
      <w:r>
        <w:softHyphen/>
        <w:t>жества</w:t>
      </w:r>
      <w:r>
        <w:br/>
        <w:t xml:space="preserve"> с течением времени</w:t>
      </w:r>
    </w:p>
    <w:p w14:paraId="740AAB46" w14:textId="77777777" w:rsidR="005D48DB" w:rsidRDefault="005D48DB" w:rsidP="00847DA9">
      <w:pPr>
        <w:numPr>
          <w:ilvl w:val="12"/>
          <w:numId w:val="0"/>
        </w:numPr>
      </w:pPr>
    </w:p>
    <w:p w14:paraId="5859A2A0" w14:textId="77777777" w:rsidR="005D48DB" w:rsidRDefault="005D48DB" w:rsidP="00847DA9">
      <w:pPr>
        <w:numPr>
          <w:ilvl w:val="12"/>
          <w:numId w:val="0"/>
        </w:numPr>
      </w:pPr>
    </w:p>
    <w:p w14:paraId="01C0BA42" w14:textId="77777777" w:rsidR="005D48DB" w:rsidRDefault="005D48DB" w:rsidP="00847DA9">
      <w:pPr>
        <w:pStyle w:val="FootnoteText"/>
        <w:numPr>
          <w:ilvl w:val="12"/>
          <w:numId w:val="0"/>
        </w:numPr>
        <w:ind w:firstLine="284"/>
        <w:jc w:val="both"/>
        <w:rPr>
          <w:sz w:val="20"/>
        </w:rPr>
      </w:pPr>
      <w:r>
        <w:rPr>
          <w:sz w:val="20"/>
        </w:rPr>
        <w:t>На рис. 1 показан характер убыли с течением вре</w:t>
      </w:r>
      <w:r>
        <w:rPr>
          <w:sz w:val="20"/>
        </w:rPr>
        <w:softHyphen/>
      </w:r>
      <w:r>
        <w:rPr>
          <w:sz w:val="20"/>
        </w:rPr>
        <w:softHyphen/>
        <w:t>мени элементов из перво</w:t>
      </w:r>
      <w:r>
        <w:rPr>
          <w:sz w:val="20"/>
        </w:rPr>
        <w:softHyphen/>
        <w:t>начального сос</w:t>
      </w:r>
      <w:r>
        <w:rPr>
          <w:sz w:val="20"/>
        </w:rPr>
        <w:softHyphen/>
        <w:t>тава неко</w:t>
      </w:r>
      <w:r>
        <w:rPr>
          <w:sz w:val="20"/>
        </w:rPr>
        <w:softHyphen/>
        <w:t>торого множества. Пред</w:t>
      </w:r>
      <w:r>
        <w:rPr>
          <w:sz w:val="20"/>
        </w:rPr>
        <w:softHyphen/>
      </w:r>
      <w:r>
        <w:rPr>
          <w:sz w:val="20"/>
        </w:rPr>
        <w:softHyphen/>
        <w:t>полагается, что в на</w:t>
      </w:r>
      <w:r>
        <w:rPr>
          <w:sz w:val="20"/>
        </w:rPr>
        <w:softHyphen/>
        <w:t>чальный момент времени множество определено по персональному составу эле</w:t>
      </w:r>
      <w:r>
        <w:rPr>
          <w:sz w:val="20"/>
        </w:rPr>
        <w:softHyphen/>
        <w:t>ментов и его численность составляет 100 % . Далее под воздействием внеш</w:t>
      </w:r>
      <w:r>
        <w:rPr>
          <w:sz w:val="20"/>
        </w:rPr>
        <w:softHyphen/>
        <w:t>них и внутренних об</w:t>
      </w:r>
      <w:r>
        <w:rPr>
          <w:sz w:val="20"/>
        </w:rPr>
        <w:softHyphen/>
        <w:t>стоятельств элементы мно</w:t>
      </w:r>
      <w:r>
        <w:rPr>
          <w:sz w:val="20"/>
        </w:rPr>
        <w:softHyphen/>
        <w:t xml:space="preserve">жества </w:t>
      </w:r>
      <w:r>
        <w:rPr>
          <w:sz w:val="20"/>
        </w:rPr>
        <w:lastRenderedPageBreak/>
        <w:t>исчерпывают свой ресурс и гибнут. Если в по</w:t>
      </w:r>
      <w:r>
        <w:rPr>
          <w:sz w:val="20"/>
        </w:rPr>
        <w:softHyphen/>
        <w:t>пуляции живых организмов выявить её персональный состав, а потом следить, как выявленные в начале особи исчезают из популяции,  то получится при</w:t>
      </w:r>
      <w:r>
        <w:rPr>
          <w:sz w:val="20"/>
        </w:rPr>
        <w:softHyphen/>
        <w:t>мерно такой же по характеру график, как по</w:t>
      </w:r>
      <w:r>
        <w:rPr>
          <w:sz w:val="20"/>
        </w:rPr>
        <w:softHyphen/>
        <w:t>казан на рис. 2, но с количественно определенным масштабом по осям времени и численности. Процесс, показанный на рис. 2, не означает, что с его завершением популяция исчезнет. Хотя такое и возможно в принципе, но в подавляющем большинстве случаев обновляется персональный состав членов популяции (элементов множества). То есть с исчезновением одного множества, выявленного по персональному составу в начальный момент времени, можно выявить новое множество, характеризующееся своим персональным составом. Об исчезновении выявленного по персональному составу множества можно говорить и в статистическом смысле: т.е. можно считать, что исчезновение множества произошло, если исчез какой-то определенный и постоянный (как правило, для всех рассматриваемых множеств) процент из первоначальных 100 % , например 80 % , или 95 % , как на рис. 1.</w:t>
      </w:r>
    </w:p>
    <w:p w14:paraId="59B61931" w14:textId="77777777" w:rsidR="005D48DB" w:rsidRDefault="005D48DB" w:rsidP="00847DA9">
      <w:pPr>
        <w:pStyle w:val="BodyTextIndent2"/>
        <w:numPr>
          <w:ilvl w:val="12"/>
          <w:numId w:val="0"/>
        </w:numPr>
        <w:ind w:firstLine="454"/>
      </w:pPr>
      <w:r>
        <w:t>Обратимся к рис. 2. В верхней части рис. 2 условно показана общая продолжительность глобального исторического про</w:t>
      </w:r>
      <w:r>
        <w:softHyphen/>
        <w:t xml:space="preserve">цесса. Ниже размещены две оси времени. На них изображены два процесса. На верхней временной оси — процесс преемственной смены поколений людей. На нижней временной оси и процесс обновления технологий и прикладных жизненных навыков. </w:t>
      </w:r>
    </w:p>
    <w:p w14:paraId="39F154E1" w14:textId="77777777" w:rsidR="005D48DB" w:rsidRDefault="005D48DB" w:rsidP="00847DA9">
      <w:pPr>
        <w:pStyle w:val="BodyTextIndent2"/>
        <w:numPr>
          <w:ilvl w:val="12"/>
          <w:numId w:val="0"/>
        </w:numPr>
        <w:ind w:firstLine="454"/>
      </w:pPr>
      <w:r>
        <w:t>Чисто формально по алгоритмам построения каждый из процессов, изображенных на верхней и нижней временных осях рис. 2, идентичны как процессу, изображенному на рис. 2, так и между собой. При этом предполагается, что в каждый момент исторического про</w:t>
      </w:r>
      <w:r>
        <w:softHyphen/>
        <w:t>цесса можно выявить по персональному составу поколение людей. Оно будет обладать в этот момент 100-процентной численностью, которая будет сокращаться вплоть до полного исчезновения поколения. Но поскольку рождаются новые люди, которые не входят в первоначально избранное множество, то в тот момент исторического процесса, когда исчезнет ранее выявленное поколение, можно выявить очередное поколение, также обладающее в этот момент 100</w:t>
      </w:r>
      <w:r>
        <w:noBreakHyphen/>
        <w:t>процентной численностью.</w:t>
      </w:r>
    </w:p>
    <w:p w14:paraId="7A5211AE" w14:textId="77777777" w:rsidR="005D48DB" w:rsidRDefault="005D48DB" w:rsidP="00847DA9">
      <w:pPr>
        <w:pStyle w:val="BodyTextIndent2"/>
        <w:numPr>
          <w:ilvl w:val="12"/>
          <w:numId w:val="0"/>
        </w:numPr>
        <w:ind w:firstLine="454"/>
      </w:pPr>
      <w:r>
        <w:t>Аналогично предполагается — и это предположение не противоречит возможностям археологии, — что в начальный период становления цивилизации выявлено некоторое вполне определённое множество тех</w:t>
      </w:r>
      <w:r>
        <w:softHyphen/>
        <w:t>но</w:t>
      </w:r>
      <w:r>
        <w:softHyphen/>
        <w:t xml:space="preserve">логий и жизненных навыков. Далее по мере исторического развития технологии и жизненные навыки, принадлежащие этому множеству, постепенно выходят из употребления. К тому моменту исторического времени, когда исчезнет начальное множество технологий и жизненных навыков, можно будет выявить </w:t>
      </w:r>
      <w:r>
        <w:lastRenderedPageBreak/>
        <w:t>какое-то иное множество технологий и жизненных навыков.  Возможно, что под влиянием научно-технического прогресса оно будет более многочисленным, чем ему предшествующие, тем не менее численность выявленных новых технологий также можно считать равной 100 %, чтобы упростить построение графика.</w:t>
      </w:r>
    </w:p>
    <w:p w14:paraId="397D272A" w14:textId="44960011" w:rsidR="005D48DB" w:rsidRDefault="005D48DB" w:rsidP="00847DA9">
      <w:pPr>
        <w:numPr>
          <w:ilvl w:val="12"/>
          <w:numId w:val="0"/>
        </w:numPr>
        <w:ind w:firstLine="454"/>
        <w:jc w:val="both"/>
      </w:pPr>
      <w:r>
        <w:t xml:space="preserve">Момент исчезновения как для поколений людей, так и для </w:t>
      </w:r>
      <w:r>
        <w:rPr>
          <w:i/>
        </w:rPr>
        <w:t>поколений технологий</w:t>
      </w:r>
      <w:r w:rsidRPr="005D48DB">
        <w:rPr>
          <w:vertAlign w:val="superscript"/>
        </w:rPr>
        <w:t>[XVII]</w:t>
      </w:r>
      <w:r>
        <w:t xml:space="preserve"> и жизненных навыков, как было отмечено при обсуждении рис. 2, можно понимать и в статистическом смысле: поскольку полное исчезновение, фиксируемое по исчезновению последнего из объектов множества, может оказаться далеко выпадающим из всей остальной статистики и не характерным для неё, то можно считать, что исчезновение множества произошло, если исчез какой-то определенный и постоянный процент из первоначальных 100 %, например, 80 % первоначально выявленных технологий. Также можно подходить и к процессу обновления поколений людей: т.е. не дожидаясь ухода из жизни последнего долгожителя, можно считать, что, если ушло из жизни 80 % некогда выявленного персонального состава населения, то поколение заместилось новым.</w:t>
      </w:r>
    </w:p>
    <w:p w14:paraId="11543FEA" w14:textId="77777777" w:rsidR="005D48DB" w:rsidRDefault="005D48DB" w:rsidP="00847DA9">
      <w:pPr>
        <w:numPr>
          <w:ilvl w:val="12"/>
          <w:numId w:val="0"/>
        </w:numPr>
        <w:ind w:firstLine="454"/>
      </w:pPr>
    </w:p>
    <w:p w14:paraId="6824BCB0" w14:textId="77777777" w:rsidR="005D48DB" w:rsidRDefault="005D48DB" w:rsidP="00847DA9">
      <w:pPr>
        <w:framePr w:w="6237" w:hSpace="142" w:wrap="auto" w:vAnchor="text" w:hAnchor="text" w:y="1" w:anchorLock="1"/>
        <w:numPr>
          <w:ilvl w:val="12"/>
          <w:numId w:val="0"/>
        </w:numPr>
      </w:pPr>
      <w:r>
        <w:object w:dxaOrig="12922" w:dyaOrig="14686" w14:anchorId="2F48735F">
          <v:shape id="_x0000_i1040" type="#_x0000_t75" style="width:310.5pt;height:403.5pt" o:ole="">
            <v:imagedata r:id="rId28" o:title="" cropright="8338f"/>
          </v:shape>
          <o:OLEObject Type="Embed" ProgID="Unknown" ShapeID="_x0000_i1040" DrawAspect="Content" ObjectID="_1745059325" r:id="rId29"/>
        </w:object>
      </w:r>
    </w:p>
    <w:p w14:paraId="64678D1E" w14:textId="77777777" w:rsidR="005D48DB" w:rsidRDefault="005D48DB" w:rsidP="00847DA9">
      <w:pPr>
        <w:pStyle w:val="ab"/>
        <w:framePr w:w="6237" w:hSpace="142" w:wrap="auto" w:vAnchor="text" w:hAnchor="text" w:y="1" w:anchorLock="1"/>
        <w:numPr>
          <w:ilvl w:val="12"/>
          <w:numId w:val="0"/>
        </w:numPr>
        <w:ind w:left="680" w:hanging="680"/>
      </w:pPr>
      <w:r>
        <w:t xml:space="preserve">Рис. 2. Изменение соотношения эталонных </w:t>
      </w:r>
      <w:r>
        <w:br/>
        <w:t>частот биологического и социального времени.</w:t>
      </w:r>
    </w:p>
    <w:p w14:paraId="739DA84A" w14:textId="77777777" w:rsidR="005D48DB" w:rsidRDefault="005D48DB" w:rsidP="00847DA9">
      <w:pPr>
        <w:pStyle w:val="BodyTextIndent2"/>
        <w:numPr>
          <w:ilvl w:val="12"/>
          <w:numId w:val="0"/>
        </w:numPr>
        <w:spacing w:before="240"/>
        <w:ind w:firstLine="454"/>
      </w:pPr>
      <w:r>
        <w:t xml:space="preserve">Соответственно, при полной формальной идентичности построения, содержательное отличие друг от друга верхнего и нижнего графиков в верхней части рис. 2 состоит в разном характере соизмеримости с астрономическим эталоном времени (год: полный цикл смены сезонов при </w:t>
      </w:r>
      <w:r>
        <w:lastRenderedPageBreak/>
        <w:t>обращении Земли вокруг Солнца) процесса смены поколений людей и процесса смены поколений технологий и жизненных навыков.</w:t>
      </w:r>
    </w:p>
    <w:p w14:paraId="024E0A69" w14:textId="77777777" w:rsidR="005D48DB" w:rsidRDefault="005D48DB" w:rsidP="00847DA9">
      <w:pPr>
        <w:numPr>
          <w:ilvl w:val="12"/>
          <w:numId w:val="0"/>
        </w:numPr>
        <w:ind w:firstLine="454"/>
        <w:jc w:val="both"/>
      </w:pPr>
      <w:r>
        <w:t>Продолжительность жизни поколения Т</w:t>
      </w:r>
      <w:r>
        <w:softHyphen/>
      </w:r>
      <w:r>
        <w:rPr>
          <w:vertAlign w:val="subscript"/>
        </w:rPr>
        <w:t>б</w:t>
      </w:r>
      <w:r>
        <w:t xml:space="preserve"> обусловлена генетически и на протяжении истории она изменялась в ограниченных пределах (Т</w:t>
      </w:r>
      <w:r>
        <w:rPr>
          <w:vertAlign w:val="subscript"/>
        </w:rPr>
        <w:t>б средн</w:t>
      </w:r>
      <w:r>
        <w:t> = в пределах столетия ± десятки лет). Хотя средняя продолжительность жизни людей и росла на протяжении памятной истории нынешней цивилизации, однако она не выросла многократно. Вследствие этого её можно считать приблизительно неизменной по отношению к эталону астрономического времени. Этот процесс смены преемственных поколений можно избрать в качестве эталонного процесса биологического времени, что и показано на верхней оси времени рис. 2 слева от разрыва горизонтальных осей графиков, отделяющих глубокую древность от нашей эпохи — исторического времени жизни современных и лично памятных прошлых поколений, к которым принадлежали отцы и деды ныне живущих.</w:t>
      </w:r>
    </w:p>
    <w:p w14:paraId="06F20470" w14:textId="77777777" w:rsidR="005D48DB" w:rsidRDefault="005D48DB" w:rsidP="00847DA9">
      <w:pPr>
        <w:pStyle w:val="BodyTextIndent2"/>
        <w:numPr>
          <w:ilvl w:val="12"/>
          <w:numId w:val="0"/>
        </w:numPr>
        <w:ind w:firstLine="454"/>
      </w:pPr>
      <w:r>
        <w:t>Процесс обновления технологий и жизненных навыков, показанный на нижней оси времени в верхней части рис. 2 как последовательность убывающих множеств, также может быть взят в качестве эталонного процесса времени. Но, в отличие от верхнего графика, продолжительность жизни поколений технологий и жизненных навыков на протяжении всей истории не является неизменной, даже приближенно, поскольку в результате ускорения периодичности обновления технологий и увеличения общего количества информации в культуре общества изменилось качество биологически-социальной системы в целом. Это видно на следующем графике, помещенном в нижней части рис. 2. Там размещена еще одна координатная система с осью време</w:t>
      </w:r>
      <w:r>
        <w:softHyphen/>
        <w:t>ни, в которой показано изменение в течение исторического времени мерных характеристик про</w:t>
      </w:r>
      <w:r>
        <w:softHyphen/>
        <w:t>цессов смены поколений и обновления технологий и прикладных жизненных навыков.</w:t>
      </w:r>
    </w:p>
    <w:p w14:paraId="0DA0E933" w14:textId="77777777" w:rsidR="005D48DB" w:rsidRDefault="005D48DB" w:rsidP="00847DA9">
      <w:pPr>
        <w:pStyle w:val="BodyText"/>
        <w:numPr>
          <w:ilvl w:val="12"/>
          <w:numId w:val="0"/>
        </w:numPr>
      </w:pPr>
      <w:r>
        <w:t xml:space="preserve">Графики процессов на верхней и нижней временных осях можно соотнести друг с другом, что и сделано на рис. 2. В левой его части на период времени исчезновения начального множества технологий приходится много смен поколений. В правой его части для наглядности изображения изменён масштаб вдоль оси времени (это видно по полосе, изображающей течение глобального исторического процесса). Вследствие этого длительность жизни поколения в ХХ веке выглядит многократно более продолжительной чем в левой половине рисунка, относящейся к эпохе становления первых региональных цивилизаций. Но эта условность позволила более зримо изобразить на нижней оси времени процесс многократного обновления технологий и прикладных жизненных навыков в течение жизни одного поколения, а также и общий рост количества информации в культуре общества (в этой части рисунка </w:t>
      </w:r>
      <w:r>
        <w:lastRenderedPageBreak/>
        <w:t>нарушено равенства масштаба и по вертикальной оси, вследствие чего начальные 100 % последующих множеств технологий и жизненных навыков зримо выше, чем им предшествующие).</w:t>
      </w:r>
    </w:p>
    <w:p w14:paraId="711F0FF3" w14:textId="77777777" w:rsidR="005D48DB" w:rsidRDefault="005D48DB" w:rsidP="00847DA9">
      <w:pPr>
        <w:numPr>
          <w:ilvl w:val="12"/>
          <w:numId w:val="0"/>
        </w:numPr>
        <w:ind w:firstLine="454"/>
        <w:jc w:val="both"/>
      </w:pPr>
      <w:r>
        <w:t>Характер отношения частот верхнего и нижнего процессов на рис. 2, имевший место в левой его части, изменился на качественно противоположный. Математически это выражается так: на заре нынешней цивилизации было f</w:t>
      </w:r>
      <w:r>
        <w:rPr>
          <w:vertAlign w:val="subscript"/>
        </w:rPr>
        <w:t>б</w:t>
      </w:r>
      <w:r>
        <w:t xml:space="preserve"> &gt;&gt; f</w:t>
      </w:r>
      <w:r>
        <w:rPr>
          <w:vertAlign w:val="subscript"/>
        </w:rPr>
        <w:t>с</w:t>
      </w:r>
      <w:r>
        <w:t> ; в ходе её развития стало f</w:t>
      </w:r>
      <w:r>
        <w:rPr>
          <w:vertAlign w:val="subscript"/>
        </w:rPr>
        <w:t>с</w:t>
      </w:r>
      <w:r>
        <w:t> &gt; f</w:t>
      </w:r>
      <w:r>
        <w:rPr>
          <w:vertAlign w:val="subscript"/>
        </w:rPr>
        <w:t>б </w:t>
      </w:r>
      <w:r>
        <w:t xml:space="preserve">; а графически это показано в нижней части рис. 2. </w:t>
      </w:r>
    </w:p>
    <w:p w14:paraId="4FB3C457" w14:textId="77777777" w:rsidR="005D48DB" w:rsidRDefault="005D48DB" w:rsidP="00847DA9">
      <w:pPr>
        <w:numPr>
          <w:ilvl w:val="12"/>
          <w:numId w:val="0"/>
        </w:numPr>
        <w:ind w:firstLine="454"/>
        <w:jc w:val="both"/>
      </w:pPr>
      <w:r>
        <w:t>Выявленные частоты f</w:t>
      </w:r>
      <w:r>
        <w:rPr>
          <w:vertAlign w:val="subscript"/>
        </w:rPr>
        <w:t>с</w:t>
      </w:r>
      <w:r>
        <w:t> и f</w:t>
      </w:r>
      <w:r>
        <w:rPr>
          <w:vertAlign w:val="subscript"/>
        </w:rPr>
        <w:t>б</w:t>
      </w:r>
      <w:r>
        <w:t> — это меры скорости обновления информационного состояния общества (как иерархически организованной системы) на социальном и биологическом уровнях в его организации. На графике (приблизительно) неизменная U</w:t>
      </w:r>
      <w:r>
        <w:rPr>
          <w:vertAlign w:val="subscript"/>
        </w:rPr>
        <w:t>г</w:t>
      </w:r>
      <w:r>
        <w:t xml:space="preserve"> характеризует скорость обновления генетической (индекс «г») информации в популяции; возрастающая на протяжении всей истории U</w:t>
      </w:r>
      <w:r>
        <w:rPr>
          <w:vertAlign w:val="subscript"/>
        </w:rPr>
        <w:t>с</w:t>
      </w:r>
      <w:r>
        <w:t xml:space="preserve"> характеризует скорость обновления культуры, как информации не передаваемой генетически от поколения к поколению. </w:t>
      </w:r>
    </w:p>
    <w:p w14:paraId="3E8024C8" w14:textId="77777777" w:rsidR="005D48DB" w:rsidRDefault="005D48DB" w:rsidP="00847DA9">
      <w:pPr>
        <w:pStyle w:val="af0"/>
        <w:numPr>
          <w:ilvl w:val="12"/>
          <w:numId w:val="0"/>
        </w:numPr>
        <w:ind w:left="284"/>
        <w:jc w:val="both"/>
      </w:pPr>
      <w:r>
        <w:t>Как видно из жизни, из математики и из графика, произошло изменение соотношения эталонных частот биологического и социального времени.</w:t>
      </w:r>
    </w:p>
    <w:p w14:paraId="550FEB11" w14:textId="77777777" w:rsidR="005D48DB" w:rsidRDefault="005D48DB" w:rsidP="00847DA9">
      <w:pPr>
        <w:numPr>
          <w:ilvl w:val="12"/>
          <w:numId w:val="0"/>
        </w:numPr>
        <w:jc w:val="both"/>
      </w:pPr>
      <w:r>
        <w:rPr>
          <w:i/>
          <w:u w:val="single"/>
        </w:rPr>
        <w:t>Объективное явление</w:t>
      </w:r>
      <w:r>
        <w:t xml:space="preserve">, которое названо здесь </w:t>
      </w:r>
      <w:r>
        <w:rPr>
          <w:i/>
        </w:rPr>
        <w:t>изменение соотношения эталонных частот биологического и социального времени</w:t>
      </w:r>
      <w:r>
        <w:t xml:space="preserve"> — собственная характеристика глобальной биологически-социальной системы, от которой никуда не деться. Это информационный процесс, протекающий в иерархически организованной системе. Из теории колебаний, теории управления известно, что, если в иерархически организованной многоуровневой (многокачественной) системе происходит изменение частотных характеристик процессов, являющих каждое из множества свойственных ей качеств, то система переходит в иной режим своего поведения. Это общее свойство иерархически организованных систем, обладающих множеством разнообразных качеств, к классу которых принадлежат как человеческое общество в целом, так и иерархически организованная психика каждого из людей. </w:t>
      </w:r>
    </w:p>
    <w:p w14:paraId="5EB9BFEB" w14:textId="77777777" w:rsidR="005D48DB" w:rsidRDefault="005D48DB" w:rsidP="00847DA9">
      <w:pPr>
        <w:pStyle w:val="BodyText"/>
        <w:numPr>
          <w:ilvl w:val="12"/>
          <w:numId w:val="0"/>
        </w:numPr>
      </w:pPr>
      <w:r>
        <w:t>Это общее свойство многопараметрических и иерархически организованных информационных систем. Оно по отношению к жизни общества пре</w:t>
      </w:r>
      <w:r>
        <w:softHyphen/>
        <w:t>до</w:t>
      </w:r>
      <w:r>
        <w:softHyphen/>
        <w:t>пре</w:t>
      </w:r>
      <w:r>
        <w:softHyphen/>
        <w:t>де</w:t>
      </w:r>
      <w:r>
        <w:softHyphen/>
        <w:t>ля</w:t>
      </w:r>
      <w:r>
        <w:softHyphen/>
        <w:t>ет ка</w:t>
      </w:r>
      <w:r>
        <w:softHyphen/>
        <w:t>че</w:t>
      </w:r>
      <w:r>
        <w:softHyphen/>
        <w:t>ст</w:t>
      </w:r>
      <w:r>
        <w:softHyphen/>
        <w:t>вен</w:t>
      </w:r>
      <w:r>
        <w:softHyphen/>
        <w:t>ные из</w:t>
      </w:r>
      <w:r>
        <w:softHyphen/>
        <w:t>ме</w:t>
      </w:r>
      <w:r>
        <w:softHyphen/>
        <w:t>не</w:t>
      </w:r>
      <w:r>
        <w:softHyphen/>
        <w:t>ния в организации пси</w:t>
      </w:r>
      <w:r>
        <w:softHyphen/>
        <w:t>хики мно</w:t>
      </w:r>
      <w:r>
        <w:softHyphen/>
        <w:t>же</w:t>
      </w:r>
      <w:r>
        <w:softHyphen/>
        <w:t>ст</w:t>
      </w:r>
      <w:r>
        <w:softHyphen/>
        <w:t>ва лю</w:t>
      </w:r>
      <w:r>
        <w:softHyphen/>
        <w:t>дей, в нрав</w:t>
      </w:r>
      <w:r>
        <w:softHyphen/>
        <w:t>ст</w:t>
      </w:r>
      <w:r>
        <w:softHyphen/>
        <w:t>вен</w:t>
      </w:r>
      <w:r>
        <w:softHyphen/>
        <w:t>но-эти</w:t>
      </w:r>
      <w:r>
        <w:softHyphen/>
        <w:t>че</w:t>
      </w:r>
      <w:r>
        <w:softHyphen/>
        <w:t>ской обос</w:t>
      </w:r>
      <w:r>
        <w:softHyphen/>
        <w:t>но</w:t>
      </w:r>
      <w:r>
        <w:softHyphen/>
        <w:t>ван</w:t>
      </w:r>
      <w:r>
        <w:softHyphen/>
        <w:t>но</w:t>
      </w:r>
      <w:r>
        <w:softHyphen/>
        <w:t>сти и це</w:t>
      </w:r>
      <w:r>
        <w:softHyphen/>
        <w:t>ле</w:t>
      </w:r>
      <w:r>
        <w:softHyphen/>
        <w:t>уст</w:t>
      </w:r>
      <w:r>
        <w:softHyphen/>
        <w:t>рем</w:t>
      </w:r>
      <w:r>
        <w:softHyphen/>
        <w:t>лен</w:t>
      </w:r>
      <w:r>
        <w:softHyphen/>
        <w:t>но</w:t>
      </w:r>
      <w:r>
        <w:softHyphen/>
        <w:t>сти их дея</w:t>
      </w:r>
      <w:r>
        <w:softHyphen/>
        <w:t>тель</w:t>
      </w:r>
      <w:r>
        <w:softHyphen/>
        <w:t>но</w:t>
      </w:r>
      <w:r>
        <w:softHyphen/>
        <w:t>сти, в из</w:t>
      </w:r>
      <w:r>
        <w:softHyphen/>
        <w:t>бра</w:t>
      </w:r>
      <w:r>
        <w:softHyphen/>
        <w:t>нии ими средств дос</w:t>
      </w:r>
      <w:r>
        <w:softHyphen/>
        <w:t>ти</w:t>
      </w:r>
      <w:r>
        <w:softHyphen/>
        <w:t>же</w:t>
      </w:r>
      <w:r>
        <w:softHyphen/>
        <w:t>ния це</w:t>
      </w:r>
      <w:r>
        <w:softHyphen/>
        <w:t>лей; пре</w:t>
      </w:r>
      <w:r>
        <w:softHyphen/>
        <w:t>до</w:t>
      </w:r>
      <w:r>
        <w:softHyphen/>
        <w:t>пре</w:t>
      </w:r>
      <w:r>
        <w:softHyphen/>
        <w:t>де</w:t>
      </w:r>
      <w:r>
        <w:softHyphen/>
        <w:t>ля</w:t>
      </w:r>
      <w:r>
        <w:softHyphen/>
        <w:t>ет ка</w:t>
      </w:r>
      <w:r>
        <w:softHyphen/>
        <w:t>че</w:t>
      </w:r>
      <w:r>
        <w:softHyphen/>
        <w:t>ст</w:t>
      </w:r>
      <w:r>
        <w:softHyphen/>
        <w:t>вен</w:t>
      </w:r>
      <w:r>
        <w:softHyphen/>
        <w:t>ные из</w:t>
      </w:r>
      <w:r>
        <w:softHyphen/>
        <w:t>ме</w:t>
      </w:r>
      <w:r>
        <w:softHyphen/>
        <w:t>не</w:t>
      </w:r>
      <w:r>
        <w:softHyphen/>
        <w:t>ния то</w:t>
      </w:r>
      <w:r>
        <w:softHyphen/>
        <w:t>го, что мож</w:t>
      </w:r>
      <w:r>
        <w:softHyphen/>
        <w:t>но на</w:t>
      </w:r>
      <w:r>
        <w:softHyphen/>
        <w:t>звать ло</w:t>
      </w:r>
      <w:r>
        <w:softHyphen/>
        <w:t>ги</w:t>
      </w:r>
      <w:r>
        <w:softHyphen/>
        <w:t>кой со</w:t>
      </w:r>
      <w:r>
        <w:softHyphen/>
        <w:t>ци</w:t>
      </w:r>
      <w:r>
        <w:softHyphen/>
        <w:t>аль</w:t>
      </w:r>
      <w:r>
        <w:softHyphen/>
        <w:t>но</w:t>
      </w:r>
      <w:r>
        <w:softHyphen/>
        <w:t>го по</w:t>
      </w:r>
      <w:r>
        <w:softHyphen/>
        <w:t>ве</w:t>
      </w:r>
      <w:r>
        <w:softHyphen/>
        <w:t>де</w:t>
      </w:r>
      <w:r>
        <w:softHyphen/>
        <w:t>ния: это — мас</w:t>
      </w:r>
      <w:r>
        <w:softHyphen/>
        <w:t>со</w:t>
      </w:r>
      <w:r>
        <w:softHyphen/>
        <w:t>вая ста</w:t>
      </w:r>
      <w:r>
        <w:softHyphen/>
        <w:t>ти</w:t>
      </w:r>
      <w:r>
        <w:softHyphen/>
        <w:t>сти</w:t>
      </w:r>
      <w:r>
        <w:softHyphen/>
        <w:t>ка пси</w:t>
      </w:r>
      <w:r>
        <w:softHyphen/>
        <w:t>хической деятельности лич</w:t>
      </w:r>
      <w:r>
        <w:softHyphen/>
        <w:t>но</w:t>
      </w:r>
      <w:r>
        <w:softHyphen/>
        <w:t>стей, вы</w:t>
      </w:r>
      <w:r>
        <w:softHyphen/>
        <w:t>ра</w:t>
      </w:r>
      <w:r>
        <w:softHyphen/>
        <w:t>жаю</w:t>
      </w:r>
      <w:r>
        <w:softHyphen/>
        <w:t>щая</w:t>
      </w:r>
      <w:r>
        <w:softHyphen/>
        <w:t>ся в ре</w:t>
      </w:r>
      <w:r>
        <w:softHyphen/>
        <w:t>аль</w:t>
      </w:r>
      <w:r>
        <w:softHyphen/>
        <w:t>ных фак</w:t>
      </w:r>
      <w:r>
        <w:softHyphen/>
        <w:t>тах жиз</w:t>
      </w:r>
      <w:r>
        <w:softHyphen/>
        <w:t xml:space="preserve">ни. </w:t>
      </w:r>
    </w:p>
    <w:p w14:paraId="170484EC" w14:textId="77777777" w:rsidR="005D48DB" w:rsidRDefault="005D48DB" w:rsidP="00847DA9">
      <w:pPr>
        <w:pStyle w:val="BodyText20"/>
        <w:numPr>
          <w:ilvl w:val="12"/>
          <w:numId w:val="0"/>
        </w:numPr>
      </w:pPr>
      <w:r>
        <w:lastRenderedPageBreak/>
        <w:t>Мы живем в исторический период, когда изменение соотношения эталонных частот биологического и социального времени уже произошло, но становление новой логики социального поведения как статистически преобладающей и определяющей жизнь всего общества еще не завершилось. Но общественное управление на основе прежней логики социального поведения, обусловленной прежней статистикой личностной психики множества людей, уже теряет устойчивость, т.е. власть, и порождает многие беды и угрозы жизни.</w:t>
      </w:r>
    </w:p>
    <w:p w14:paraId="236C1074" w14:textId="77777777" w:rsidR="005D48DB" w:rsidRDefault="005D48DB" w:rsidP="00847DA9">
      <w:pPr>
        <w:numPr>
          <w:ilvl w:val="12"/>
          <w:numId w:val="0"/>
        </w:numPr>
        <w:jc w:val="both"/>
        <w:rPr>
          <w:i/>
        </w:rPr>
      </w:pPr>
      <w:r>
        <w:rPr>
          <w:i/>
        </w:rPr>
        <w:t xml:space="preserve">Формирование логики социального поведения, отвечающей новому соотношению эталонных частот, протекает в наше время и каждый из нас в нем участвует и сознательно целеустремленно, и бессознательно на основе усвоенных в прошлом автоматизмов поведения. </w:t>
      </w:r>
      <w:r>
        <w:rPr>
          <w:b/>
          <w:i/>
        </w:rPr>
        <w:t>Но каждый по своему произволу, обусловленному его нравственностью, имеет возможность осознанно отвечая за последствия, избрать для себя тот или иной стиль жизни, а по существу — избрать личностную культуру психической деятельности.</w:t>
      </w:r>
    </w:p>
    <w:p w14:paraId="03BFE6E5" w14:textId="77777777" w:rsidR="005D48DB" w:rsidRDefault="005D48DB" w:rsidP="00847DA9">
      <w:pPr>
        <w:pStyle w:val="BodyText"/>
        <w:numPr>
          <w:ilvl w:val="12"/>
          <w:numId w:val="0"/>
        </w:numPr>
      </w:pPr>
      <w:r>
        <w:t xml:space="preserve">Те, кто следует прежней логике социального поведения: вверх по ступеням внутрисоциальной пирамиды или удержать завоеванные высоты, всё более часто будут сталкиваться с разочарованием, поскольку на момент достижения цели, или освоения средств к её достижению, общественная значимость цели исчезнет, или изменятся личные оценки её значимости. произойдет это вследствие ускоренного обновления культуры. Это предопределяет необходимость селекции целей по их устойчивости во времени, и наивысшей значимостью станут обладать “вечные ценности”, освоение которых сохраняет свою значимость вне зависимости от изменения техносферы и достижений науки. </w:t>
      </w:r>
    </w:p>
    <w:p w14:paraId="74098DDE" w14:textId="77777777" w:rsidR="005D48DB" w:rsidRDefault="005D48DB" w:rsidP="00847DA9">
      <w:pPr>
        <w:pStyle w:val="BodyText20"/>
        <w:numPr>
          <w:ilvl w:val="12"/>
          <w:numId w:val="0"/>
        </w:numPr>
      </w:pPr>
      <w:r>
        <w:t xml:space="preserve">Быть человеком в ладу с Богом и биосферой, предопределённо становится при новом соотношении эталонных частот биологического и социального времени — непреходящей и самодостаточной целью для каждого здравого нравственно и интеллектуально, и этой цели будет переподчинена вся социальная организация жизни и власти. Все, кто останется рабом житейской суеты обречены на отторжение биосферой Земли. </w:t>
      </w:r>
    </w:p>
    <w:p w14:paraId="2D948412" w14:textId="77777777" w:rsidR="005D48DB" w:rsidRDefault="005D48DB" w:rsidP="00847DA9">
      <w:pPr>
        <w:numPr>
          <w:ilvl w:val="12"/>
          <w:numId w:val="0"/>
        </w:numPr>
        <w:jc w:val="both"/>
      </w:pPr>
      <w:r>
        <w:t xml:space="preserve">Все элементы </w:t>
      </w:r>
      <w:r>
        <w:rPr>
          <w:u w:val="single"/>
        </w:rPr>
        <w:t>человечества как  системы в биосфере Земли</w:t>
      </w:r>
      <w:r>
        <w:t>, которые не способны своевременно отреагировать на изменение соотношения эталонных частот биологического и социального времени, обречены на отторжение биосферой Земли, переходящей в иной режим своего бытия под воздействием человеческой деятельности последних нескольких тысячелетий. И от биосферы Земли не защитит ни герметичный бункер с протезом Среды обитания, ни медицина...</w:t>
      </w:r>
    </w:p>
    <w:p w14:paraId="359B7B49" w14:textId="77777777" w:rsidR="005D48DB" w:rsidRDefault="005D48DB" w:rsidP="00847DA9">
      <w:pPr>
        <w:pStyle w:val="a9"/>
        <w:numPr>
          <w:ilvl w:val="12"/>
          <w:numId w:val="0"/>
        </w:numPr>
        <w:spacing w:before="240"/>
      </w:pPr>
      <w:r>
        <w:t>*          *         *</w:t>
      </w:r>
    </w:p>
    <w:p w14:paraId="28D563B5" w14:textId="77777777" w:rsidR="005D48DB" w:rsidRDefault="005D48DB" w:rsidP="00847DA9">
      <w:pPr>
        <w:numPr>
          <w:ilvl w:val="12"/>
          <w:numId w:val="0"/>
        </w:numPr>
      </w:pPr>
    </w:p>
    <w:p w14:paraId="1D5ED579" w14:textId="77777777" w:rsidR="005D48DB" w:rsidRDefault="005D48DB" w:rsidP="00847DA9">
      <w:pPr>
        <w:pStyle w:val="BodyText"/>
        <w:numPr>
          <w:ilvl w:val="12"/>
          <w:numId w:val="0"/>
        </w:numPr>
      </w:pPr>
      <w:r>
        <w:t>Финн обладал знанием «закона времени» и поэтому предвидел, что в ХХ веке произойдет смена соотношения эталонных частот биологического и социального времени в глобальном историческом процессе. Эта смена станет решающим фактором качественных изменений в информационном состоянии общества ХХ века, то есть изменится связь времен. Из рис. 2, где схематично представлен «закон времени», видно, что до смены связи времен в обществе доминировала толпо-”элитарная” логика поведения, в основе которой — библейская концепция управления.  После того, как «распалась (прежняя) связь времен» (“Гамлет”, Шекспир) и произошла смена эталонных частот биологического и социального времени, в обществе пошел процесс формирования иной, отличной от библейской, логики поведения и иной нравственности.</w:t>
      </w:r>
    </w:p>
    <w:p w14:paraId="5A3037B5" w14:textId="77777777" w:rsidR="005D48DB" w:rsidRDefault="005D48DB" w:rsidP="00847DA9">
      <w:pPr>
        <w:pStyle w:val="BodyText"/>
        <w:numPr>
          <w:ilvl w:val="12"/>
          <w:numId w:val="0"/>
        </w:numPr>
      </w:pPr>
      <w:r>
        <w:t>Причина неспособности Черномора понять объективный характер этих изменений — в ограниченности его “науки”, не вмещающей представления о “законе времени».</w:t>
      </w:r>
    </w:p>
    <w:p w14:paraId="06D5EFCD" w14:textId="77777777" w:rsidR="005D48DB" w:rsidRDefault="005D48DB" w:rsidP="00847DA9">
      <w:pPr>
        <w:numPr>
          <w:ilvl w:val="12"/>
          <w:numId w:val="0"/>
        </w:numPr>
      </w:pPr>
    </w:p>
    <w:p w14:paraId="585D452B" w14:textId="77777777" w:rsidR="005D48DB" w:rsidRDefault="005D48DB" w:rsidP="00847DA9">
      <w:pPr>
        <w:pStyle w:val="a7"/>
        <w:numPr>
          <w:ilvl w:val="12"/>
          <w:numId w:val="0"/>
        </w:numPr>
        <w:ind w:left="1418"/>
        <w:rPr>
          <w:rFonts w:ascii="Academy Cyr" w:hAnsi="Academy Cyr"/>
        </w:rPr>
      </w:pPr>
      <w:r>
        <w:rPr>
          <w:rFonts w:ascii="Academy Cyr" w:hAnsi="Academy Cyr"/>
        </w:rPr>
        <w:t>Он звезды сводит с небосклона,</w:t>
      </w:r>
    </w:p>
    <w:p w14:paraId="0D335738" w14:textId="77777777" w:rsidR="005D48DB" w:rsidRDefault="005D48DB" w:rsidP="00847DA9">
      <w:pPr>
        <w:pStyle w:val="a7"/>
        <w:numPr>
          <w:ilvl w:val="12"/>
          <w:numId w:val="0"/>
        </w:numPr>
        <w:ind w:left="1418"/>
        <w:rPr>
          <w:rFonts w:ascii="Academy Cyr" w:hAnsi="Academy Cyr"/>
        </w:rPr>
      </w:pPr>
      <w:r>
        <w:rPr>
          <w:rFonts w:ascii="Academy Cyr" w:hAnsi="Academy Cyr"/>
        </w:rPr>
        <w:t>Он свистнет — задрожит луна;</w:t>
      </w:r>
    </w:p>
    <w:p w14:paraId="05A5B599" w14:textId="77777777" w:rsidR="005D48DB" w:rsidRDefault="005D48DB" w:rsidP="00847DA9">
      <w:pPr>
        <w:pStyle w:val="a7"/>
        <w:numPr>
          <w:ilvl w:val="12"/>
          <w:numId w:val="0"/>
        </w:numPr>
        <w:ind w:left="1418"/>
        <w:rPr>
          <w:rFonts w:ascii="Academy Cyr" w:hAnsi="Academy Cyr"/>
        </w:rPr>
      </w:pPr>
      <w:r>
        <w:rPr>
          <w:rFonts w:ascii="Academy Cyr" w:hAnsi="Academy Cyr"/>
        </w:rPr>
        <w:t>Но против времени закона</w:t>
      </w:r>
    </w:p>
    <w:p w14:paraId="41344F2D" w14:textId="77777777" w:rsidR="005D48DB" w:rsidRDefault="005D48DB" w:rsidP="00847DA9">
      <w:pPr>
        <w:pStyle w:val="a7"/>
        <w:numPr>
          <w:ilvl w:val="12"/>
          <w:numId w:val="0"/>
        </w:numPr>
        <w:ind w:left="1418"/>
        <w:rPr>
          <w:rFonts w:ascii="Academy Cyr" w:hAnsi="Academy Cyr"/>
        </w:rPr>
      </w:pPr>
      <w:r>
        <w:rPr>
          <w:rFonts w:ascii="Academy Cyr" w:hAnsi="Academy Cyr"/>
        </w:rPr>
        <w:t>Его наука не сильна.</w:t>
      </w:r>
    </w:p>
    <w:p w14:paraId="0ECE4BB7" w14:textId="77777777" w:rsidR="005D48DB" w:rsidRDefault="005D48DB" w:rsidP="00847DA9">
      <w:pPr>
        <w:pStyle w:val="a7"/>
        <w:numPr>
          <w:ilvl w:val="12"/>
          <w:numId w:val="0"/>
        </w:numPr>
        <w:ind w:left="1418"/>
      </w:pPr>
    </w:p>
    <w:p w14:paraId="1B3B6135" w14:textId="77777777" w:rsidR="005D48DB" w:rsidRDefault="005D48DB" w:rsidP="00847DA9">
      <w:pPr>
        <w:pStyle w:val="BodyText"/>
        <w:numPr>
          <w:ilvl w:val="12"/>
          <w:numId w:val="0"/>
        </w:numPr>
      </w:pPr>
      <w:r>
        <w:t>Старец раскрывает глаза Руслану («светлеет мир его очам») и объясняет, что «любовь седого колдуна» не может изменить духовный мир русского народа. Черномор на основе библейской концепции управления не в состоянии осчастливить “пленных красавиц”, то есть ему не под силу превратить «царство зверя» в «царство человека». В этом смысле он сам — заложник ограниченной по своим возможностям концепции управления.</w:t>
      </w:r>
    </w:p>
    <w:p w14:paraId="500CEACC" w14:textId="77777777" w:rsidR="005D48DB" w:rsidRDefault="005D48DB" w:rsidP="00847DA9">
      <w:pPr>
        <w:numPr>
          <w:ilvl w:val="12"/>
          <w:numId w:val="0"/>
        </w:numPr>
      </w:pPr>
    </w:p>
    <w:p w14:paraId="1A9864F6" w14:textId="77777777" w:rsidR="005D48DB" w:rsidRDefault="005D48DB" w:rsidP="00847DA9">
      <w:pPr>
        <w:pStyle w:val="a7"/>
        <w:numPr>
          <w:ilvl w:val="12"/>
          <w:numId w:val="0"/>
        </w:numPr>
        <w:ind w:left="1418"/>
        <w:rPr>
          <w:rFonts w:ascii="Academy Cyr" w:hAnsi="Academy Cyr"/>
        </w:rPr>
      </w:pPr>
      <w:r>
        <w:rPr>
          <w:rFonts w:ascii="Academy Cyr" w:hAnsi="Academy Cyr"/>
        </w:rPr>
        <w:t>Ревнивый, трепетный хранитель</w:t>
      </w:r>
    </w:p>
    <w:p w14:paraId="6365E477" w14:textId="77777777" w:rsidR="005D48DB" w:rsidRDefault="005D48DB" w:rsidP="00847DA9">
      <w:pPr>
        <w:pStyle w:val="a7"/>
        <w:numPr>
          <w:ilvl w:val="12"/>
          <w:numId w:val="0"/>
        </w:numPr>
        <w:ind w:left="1418"/>
        <w:rPr>
          <w:rFonts w:ascii="Academy Cyr" w:hAnsi="Academy Cyr"/>
        </w:rPr>
      </w:pPr>
      <w:r>
        <w:rPr>
          <w:rFonts w:ascii="Academy Cyr" w:hAnsi="Academy Cyr"/>
        </w:rPr>
        <w:t>Замков безжалостных дверей,</w:t>
      </w:r>
    </w:p>
    <w:p w14:paraId="56FAA4C9" w14:textId="77777777" w:rsidR="005D48DB" w:rsidRDefault="005D48DB" w:rsidP="00847DA9">
      <w:pPr>
        <w:pStyle w:val="a7"/>
        <w:numPr>
          <w:ilvl w:val="12"/>
          <w:numId w:val="0"/>
        </w:numPr>
        <w:ind w:left="1418"/>
        <w:rPr>
          <w:rFonts w:ascii="Academy Cyr" w:hAnsi="Academy Cyr"/>
        </w:rPr>
      </w:pPr>
      <w:r>
        <w:rPr>
          <w:rFonts w:ascii="Academy Cyr" w:hAnsi="Academy Cyr"/>
        </w:rPr>
        <w:t>Он только немощный мучитель</w:t>
      </w:r>
    </w:p>
    <w:p w14:paraId="6890A103" w14:textId="77777777" w:rsidR="005D48DB" w:rsidRDefault="005D48DB" w:rsidP="00847DA9">
      <w:pPr>
        <w:pStyle w:val="a7"/>
        <w:numPr>
          <w:ilvl w:val="12"/>
          <w:numId w:val="0"/>
        </w:numPr>
        <w:ind w:left="1418"/>
        <w:rPr>
          <w:rFonts w:ascii="Academy Cyr" w:hAnsi="Academy Cyr"/>
        </w:rPr>
      </w:pPr>
      <w:r>
        <w:rPr>
          <w:rFonts w:ascii="Academy Cyr" w:hAnsi="Academy Cyr"/>
        </w:rPr>
        <w:t>Прелестной пленницы своей.</w:t>
      </w:r>
    </w:p>
    <w:p w14:paraId="0F7DE2CF" w14:textId="77777777" w:rsidR="005D48DB" w:rsidRDefault="005D48DB" w:rsidP="00847DA9">
      <w:pPr>
        <w:pStyle w:val="a7"/>
        <w:numPr>
          <w:ilvl w:val="12"/>
          <w:numId w:val="0"/>
        </w:numPr>
        <w:ind w:left="1418"/>
        <w:rPr>
          <w:rFonts w:ascii="Academy Cyr" w:hAnsi="Academy Cyr"/>
        </w:rPr>
      </w:pPr>
      <w:r>
        <w:rPr>
          <w:rFonts w:ascii="Academy Cyr" w:hAnsi="Academy Cyr"/>
        </w:rPr>
        <w:t>Вокруг нее он молча бродит,</w:t>
      </w:r>
    </w:p>
    <w:p w14:paraId="6B72D632" w14:textId="77777777" w:rsidR="005D48DB" w:rsidRDefault="005D48DB" w:rsidP="00847DA9">
      <w:pPr>
        <w:pStyle w:val="a7"/>
        <w:numPr>
          <w:ilvl w:val="12"/>
          <w:numId w:val="0"/>
        </w:numPr>
        <w:ind w:left="1418"/>
        <w:rPr>
          <w:rFonts w:ascii="Academy Cyr" w:hAnsi="Academy Cyr"/>
        </w:rPr>
      </w:pPr>
      <w:r>
        <w:rPr>
          <w:rFonts w:ascii="Academy Cyr" w:hAnsi="Academy Cyr"/>
        </w:rPr>
        <w:t>Клянет жестокий жребий свой...</w:t>
      </w:r>
    </w:p>
    <w:p w14:paraId="2F902271" w14:textId="77777777" w:rsidR="005D48DB" w:rsidRDefault="005D48DB" w:rsidP="00847DA9">
      <w:pPr>
        <w:numPr>
          <w:ilvl w:val="12"/>
          <w:numId w:val="0"/>
        </w:numPr>
      </w:pPr>
    </w:p>
    <w:p w14:paraId="478620A4" w14:textId="77777777" w:rsidR="005D48DB" w:rsidRDefault="005D48DB" w:rsidP="00847DA9">
      <w:pPr>
        <w:pStyle w:val="BodyText"/>
        <w:numPr>
          <w:ilvl w:val="12"/>
          <w:numId w:val="0"/>
        </w:numPr>
      </w:pPr>
      <w:r>
        <w:t xml:space="preserve">Молча бродит потому, что ничего прямо и открыто сказать не может, поскольку его концепция герметичная, то есть закодированная в библейских притчах, иносказаниях. Она определяет логику социального </w:t>
      </w:r>
      <w:r>
        <w:lastRenderedPageBreak/>
        <w:t>поведения на всех ступенях толпо-“элитарной” пирамиды, в которой каждый в меру своего понимания работает на себя, а в меру своего непонимания — на тех, кто понимает больше.</w:t>
      </w:r>
    </w:p>
    <w:p w14:paraId="7F9F1A60" w14:textId="77777777" w:rsidR="005D48DB" w:rsidRDefault="005D48DB" w:rsidP="00847DA9">
      <w:pPr>
        <w:pStyle w:val="BodyText"/>
        <w:numPr>
          <w:ilvl w:val="12"/>
          <w:numId w:val="0"/>
        </w:numPr>
      </w:pPr>
      <w:r>
        <w:t>Встреча Руслана с Финном происходит как бы случайно, благодаря коню, но... только после того, как Руслан:</w:t>
      </w:r>
    </w:p>
    <w:p w14:paraId="15C3DD2C" w14:textId="77777777" w:rsidR="005D48DB" w:rsidRDefault="005D48DB" w:rsidP="00847DA9">
      <w:pPr>
        <w:pStyle w:val="a7"/>
        <w:numPr>
          <w:ilvl w:val="12"/>
          <w:numId w:val="0"/>
        </w:numPr>
        <w:ind w:left="1418"/>
      </w:pPr>
    </w:p>
    <w:p w14:paraId="1608A40C" w14:textId="77777777" w:rsidR="005D48DB" w:rsidRDefault="005D48DB" w:rsidP="00847DA9">
      <w:pPr>
        <w:pStyle w:val="a7"/>
        <w:numPr>
          <w:ilvl w:val="12"/>
          <w:numId w:val="0"/>
        </w:numPr>
        <w:ind w:left="1418"/>
        <w:rPr>
          <w:rFonts w:ascii="Academy Cyr" w:hAnsi="Academy Cyr"/>
        </w:rPr>
      </w:pPr>
      <w:r>
        <w:rPr>
          <w:rFonts w:ascii="Academy Cyr" w:hAnsi="Academy Cyr"/>
        </w:rPr>
        <w:t>На брови медный шлем надвинув,</w:t>
      </w:r>
    </w:p>
    <w:p w14:paraId="648A29A3" w14:textId="77777777" w:rsidR="005D48DB" w:rsidRDefault="005D48DB" w:rsidP="00847DA9">
      <w:pPr>
        <w:pStyle w:val="a7"/>
        <w:numPr>
          <w:ilvl w:val="12"/>
          <w:numId w:val="0"/>
        </w:numPr>
        <w:ind w:left="1418"/>
        <w:rPr>
          <w:rFonts w:ascii="Academy Cyr" w:hAnsi="Academy Cyr"/>
        </w:rPr>
      </w:pPr>
      <w:r>
        <w:rPr>
          <w:rFonts w:ascii="Academy Cyr" w:hAnsi="Academy Cyr"/>
        </w:rPr>
        <w:t>Из мощных рук узду покинув,</w:t>
      </w:r>
    </w:p>
    <w:p w14:paraId="236C44C8" w14:textId="77777777" w:rsidR="005D48DB" w:rsidRDefault="005D48DB" w:rsidP="00847DA9">
      <w:pPr>
        <w:pStyle w:val="a7"/>
        <w:numPr>
          <w:ilvl w:val="12"/>
          <w:numId w:val="0"/>
        </w:numPr>
        <w:ind w:left="1418"/>
        <w:rPr>
          <w:rFonts w:ascii="Academy Cyr" w:hAnsi="Academy Cyr"/>
        </w:rPr>
      </w:pPr>
      <w:r>
        <w:rPr>
          <w:rFonts w:ascii="Academy Cyr" w:hAnsi="Academy Cyr"/>
        </w:rPr>
        <w:t>Ты шагом едешь меж полей,</w:t>
      </w:r>
    </w:p>
    <w:p w14:paraId="0B977C15" w14:textId="77777777" w:rsidR="005D48DB" w:rsidRDefault="005D48DB" w:rsidP="00847DA9">
      <w:pPr>
        <w:pStyle w:val="a7"/>
        <w:numPr>
          <w:ilvl w:val="12"/>
          <w:numId w:val="0"/>
        </w:numPr>
        <w:ind w:left="1418"/>
        <w:rPr>
          <w:rFonts w:ascii="Academy Cyr" w:hAnsi="Academy Cyr"/>
        </w:rPr>
      </w:pPr>
      <w:r>
        <w:rPr>
          <w:rFonts w:ascii="Academy Cyr" w:hAnsi="Academy Cyr"/>
        </w:rPr>
        <w:t>И медленно в душе твоей</w:t>
      </w:r>
    </w:p>
    <w:p w14:paraId="4D7FF9C9" w14:textId="77777777" w:rsidR="005D48DB" w:rsidRDefault="005D48DB" w:rsidP="00847DA9">
      <w:pPr>
        <w:pStyle w:val="a7"/>
        <w:numPr>
          <w:ilvl w:val="12"/>
          <w:numId w:val="0"/>
        </w:numPr>
        <w:ind w:left="1418"/>
        <w:rPr>
          <w:rFonts w:ascii="Academy Cyr" w:hAnsi="Academy Cyr"/>
        </w:rPr>
      </w:pPr>
      <w:r>
        <w:rPr>
          <w:rFonts w:ascii="Academy Cyr" w:hAnsi="Academy Cyr"/>
        </w:rPr>
        <w:t>Надежда гибнет, гаснет вера...</w:t>
      </w:r>
    </w:p>
    <w:p w14:paraId="419E6AC9" w14:textId="77777777" w:rsidR="005D48DB" w:rsidRDefault="005D48DB" w:rsidP="00847DA9">
      <w:pPr>
        <w:pStyle w:val="a7"/>
        <w:numPr>
          <w:ilvl w:val="12"/>
          <w:numId w:val="0"/>
        </w:numPr>
        <w:ind w:left="1418"/>
      </w:pPr>
    </w:p>
    <w:p w14:paraId="757387E5" w14:textId="77777777" w:rsidR="005D48DB" w:rsidRDefault="005D48DB" w:rsidP="00847DA9">
      <w:pPr>
        <w:pStyle w:val="BodyText"/>
        <w:numPr>
          <w:ilvl w:val="12"/>
          <w:numId w:val="0"/>
        </w:numPr>
      </w:pPr>
      <w:r>
        <w:t>Все это очень похоже на состояние умов в нашем обществе перед началом перестройки, когда и надежда гибла, и гасла вера; после чего наступил период утраты управления в государстве. При взгляде на происходящее извне — все так, но в глубинах народного сознания уже шла напряженная работа по осмыслению происходящего  и выработке новых подходов к новым явлениям динамично меняющегося мира. Общество словно проснулось от долгой спячки и в нем возникло желание “сердце освежить беседою святою”. “Болезнь души,  тоска жизни” — следствие непонимания подлинных причин происходящего в истории собственного народа, что неизбежно порождает потребность в полноте знаний.</w:t>
      </w:r>
    </w:p>
    <w:p w14:paraId="6C314517" w14:textId="77777777" w:rsidR="005D48DB" w:rsidRDefault="005D48DB" w:rsidP="00847DA9">
      <w:pPr>
        <w:pStyle w:val="a7"/>
        <w:numPr>
          <w:ilvl w:val="12"/>
          <w:numId w:val="0"/>
        </w:numPr>
        <w:spacing w:before="240"/>
        <w:ind w:left="1418"/>
        <w:rPr>
          <w:rFonts w:ascii="Academy Cyr" w:hAnsi="Academy Cyr"/>
        </w:rPr>
      </w:pPr>
      <w:r>
        <w:rPr>
          <w:rFonts w:ascii="Academy Cyr" w:hAnsi="Academy Cyr"/>
        </w:rPr>
        <w:t>Не спится что-то, мой отец!</w:t>
      </w:r>
    </w:p>
    <w:p w14:paraId="39346896" w14:textId="77777777" w:rsidR="005D48DB" w:rsidRDefault="005D48DB" w:rsidP="00847DA9">
      <w:pPr>
        <w:pStyle w:val="a7"/>
        <w:numPr>
          <w:ilvl w:val="12"/>
          <w:numId w:val="0"/>
        </w:numPr>
        <w:ind w:left="1418"/>
        <w:rPr>
          <w:rFonts w:ascii="Academy Cyr" w:hAnsi="Academy Cyr"/>
        </w:rPr>
      </w:pPr>
      <w:r>
        <w:rPr>
          <w:rFonts w:ascii="Academy Cyr" w:hAnsi="Academy Cyr"/>
        </w:rPr>
        <w:t>Что делать: болен я душою,</w:t>
      </w:r>
    </w:p>
    <w:p w14:paraId="2A9D0541" w14:textId="77777777" w:rsidR="005D48DB" w:rsidRDefault="005D48DB" w:rsidP="00847DA9">
      <w:pPr>
        <w:pStyle w:val="a7"/>
        <w:numPr>
          <w:ilvl w:val="12"/>
          <w:numId w:val="0"/>
        </w:numPr>
        <w:ind w:left="1418"/>
        <w:rPr>
          <w:rFonts w:ascii="Academy Cyr" w:hAnsi="Academy Cyr"/>
        </w:rPr>
      </w:pPr>
      <w:r>
        <w:rPr>
          <w:rFonts w:ascii="Academy Cyr" w:hAnsi="Academy Cyr"/>
        </w:rPr>
        <w:t>И сон не в сон, как тошно жить.</w:t>
      </w:r>
    </w:p>
    <w:p w14:paraId="64DF6262" w14:textId="77777777" w:rsidR="005D48DB" w:rsidRDefault="005D48DB" w:rsidP="00847DA9">
      <w:pPr>
        <w:pStyle w:val="a7"/>
        <w:numPr>
          <w:ilvl w:val="12"/>
          <w:numId w:val="0"/>
        </w:numPr>
        <w:ind w:left="1418"/>
        <w:rPr>
          <w:rFonts w:ascii="Academy Cyr" w:hAnsi="Academy Cyr"/>
        </w:rPr>
      </w:pPr>
      <w:r>
        <w:rPr>
          <w:rFonts w:ascii="Academy Cyr" w:hAnsi="Academy Cyr"/>
        </w:rPr>
        <w:t>Позволь мне сердце освежить</w:t>
      </w:r>
    </w:p>
    <w:p w14:paraId="68CE2649" w14:textId="77777777" w:rsidR="005D48DB" w:rsidRDefault="005D48DB" w:rsidP="00847DA9">
      <w:pPr>
        <w:pStyle w:val="a7"/>
        <w:numPr>
          <w:ilvl w:val="12"/>
          <w:numId w:val="0"/>
        </w:numPr>
        <w:ind w:left="1418"/>
        <w:rPr>
          <w:rFonts w:ascii="Academy Cyr" w:hAnsi="Academy Cyr"/>
        </w:rPr>
      </w:pPr>
      <w:r>
        <w:rPr>
          <w:rFonts w:ascii="Academy Cyr" w:hAnsi="Academy Cyr"/>
        </w:rPr>
        <w:t>Твоей беседою святою.</w:t>
      </w:r>
    </w:p>
    <w:p w14:paraId="479FB2CF" w14:textId="77777777" w:rsidR="005D48DB" w:rsidRDefault="005D48DB" w:rsidP="00847DA9">
      <w:pPr>
        <w:pStyle w:val="a7"/>
        <w:numPr>
          <w:ilvl w:val="12"/>
          <w:numId w:val="0"/>
        </w:numPr>
        <w:ind w:left="1418"/>
        <w:rPr>
          <w:rFonts w:ascii="Academy Cyr" w:hAnsi="Academy Cyr"/>
        </w:rPr>
      </w:pPr>
      <w:r>
        <w:rPr>
          <w:rFonts w:ascii="Academy Cyr" w:hAnsi="Academy Cyr"/>
        </w:rPr>
        <w:t>Прости мне дерзостный вопрос.</w:t>
      </w:r>
    </w:p>
    <w:p w14:paraId="549B8571" w14:textId="77777777" w:rsidR="005D48DB" w:rsidRDefault="005D48DB" w:rsidP="00847DA9">
      <w:pPr>
        <w:pStyle w:val="a7"/>
        <w:numPr>
          <w:ilvl w:val="12"/>
          <w:numId w:val="0"/>
        </w:numPr>
        <w:ind w:left="1418"/>
        <w:rPr>
          <w:rFonts w:ascii="Academy Cyr" w:hAnsi="Academy Cyr"/>
        </w:rPr>
      </w:pPr>
      <w:r>
        <w:rPr>
          <w:rFonts w:ascii="Academy Cyr" w:hAnsi="Academy Cyr"/>
        </w:rPr>
        <w:t>Откройся: кто ты, благодатный,</w:t>
      </w:r>
    </w:p>
    <w:p w14:paraId="6D5B1C83" w14:textId="77777777" w:rsidR="005D48DB" w:rsidRDefault="005D48DB" w:rsidP="00847DA9">
      <w:pPr>
        <w:pStyle w:val="a7"/>
        <w:numPr>
          <w:ilvl w:val="12"/>
          <w:numId w:val="0"/>
        </w:numPr>
        <w:ind w:left="1418"/>
        <w:rPr>
          <w:rFonts w:ascii="Academy Cyr" w:hAnsi="Academy Cyr"/>
        </w:rPr>
      </w:pPr>
      <w:r>
        <w:rPr>
          <w:rFonts w:ascii="Academy Cyr" w:hAnsi="Academy Cyr"/>
        </w:rPr>
        <w:t>Судьбы наперсник непонятный?</w:t>
      </w:r>
    </w:p>
    <w:p w14:paraId="5B61ACF9" w14:textId="77777777" w:rsidR="005D48DB" w:rsidRDefault="005D48DB" w:rsidP="00847DA9">
      <w:pPr>
        <w:pStyle w:val="a7"/>
        <w:numPr>
          <w:ilvl w:val="12"/>
          <w:numId w:val="0"/>
        </w:numPr>
        <w:ind w:left="1418"/>
        <w:rPr>
          <w:rFonts w:ascii="Academy Cyr" w:hAnsi="Academy Cyr"/>
        </w:rPr>
      </w:pPr>
      <w:r>
        <w:rPr>
          <w:rFonts w:ascii="Academy Cyr" w:hAnsi="Academy Cyr"/>
        </w:rPr>
        <w:t>В пустыню кто тебя занес?</w:t>
      </w:r>
    </w:p>
    <w:p w14:paraId="4D35AF23" w14:textId="77777777" w:rsidR="005D48DB" w:rsidRDefault="005D48DB" w:rsidP="00847DA9">
      <w:pPr>
        <w:pStyle w:val="a7"/>
        <w:numPr>
          <w:ilvl w:val="12"/>
          <w:numId w:val="0"/>
        </w:numPr>
        <w:ind w:left="1418"/>
      </w:pPr>
    </w:p>
    <w:p w14:paraId="1F8CB406" w14:textId="77777777" w:rsidR="005D48DB" w:rsidRDefault="005D48DB" w:rsidP="00847DA9">
      <w:pPr>
        <w:numPr>
          <w:ilvl w:val="12"/>
          <w:numId w:val="0"/>
        </w:numPr>
      </w:pPr>
    </w:p>
    <w:p w14:paraId="73E309A4" w14:textId="77777777" w:rsidR="005D48DB" w:rsidRDefault="005D48DB" w:rsidP="00847DA9">
      <w:pPr>
        <w:pStyle w:val="BodyText"/>
        <w:numPr>
          <w:ilvl w:val="12"/>
          <w:numId w:val="0"/>
        </w:numPr>
      </w:pPr>
      <w:r>
        <w:t>История, приведенная в начале рассказа Финна, — типична для  жизни любого кочевого племени, живущего  в устойчивых отношениях со средой обитания, когда один день неотличим от дней минувших столетий.</w:t>
      </w:r>
    </w:p>
    <w:p w14:paraId="67F5D302" w14:textId="77777777" w:rsidR="005D48DB" w:rsidRDefault="005D48DB" w:rsidP="00847DA9">
      <w:pPr>
        <w:pStyle w:val="a7"/>
        <w:numPr>
          <w:ilvl w:val="12"/>
          <w:numId w:val="0"/>
        </w:numPr>
        <w:spacing w:before="240"/>
        <w:ind w:left="1418"/>
        <w:rPr>
          <w:rFonts w:ascii="Academy Cyr" w:hAnsi="Academy Cyr"/>
        </w:rPr>
      </w:pPr>
      <w:r>
        <w:rPr>
          <w:rFonts w:ascii="Academy Cyr" w:hAnsi="Academy Cyr"/>
        </w:rPr>
        <w:t>Природный финн,</w:t>
      </w:r>
    </w:p>
    <w:p w14:paraId="5CACEC6F" w14:textId="77777777" w:rsidR="005D48DB" w:rsidRDefault="005D48DB" w:rsidP="00847DA9">
      <w:pPr>
        <w:pStyle w:val="a7"/>
        <w:numPr>
          <w:ilvl w:val="12"/>
          <w:numId w:val="0"/>
        </w:numPr>
        <w:ind w:left="1418"/>
        <w:rPr>
          <w:rFonts w:ascii="Academy Cyr" w:hAnsi="Academy Cyr"/>
        </w:rPr>
      </w:pPr>
      <w:r>
        <w:rPr>
          <w:rFonts w:ascii="Academy Cyr" w:hAnsi="Academy Cyr"/>
        </w:rPr>
        <w:lastRenderedPageBreak/>
        <w:t>В долинах, нам одним известных,</w:t>
      </w:r>
    </w:p>
    <w:p w14:paraId="70F75010" w14:textId="77777777" w:rsidR="005D48DB" w:rsidRDefault="005D48DB" w:rsidP="00847DA9">
      <w:pPr>
        <w:pStyle w:val="a7"/>
        <w:numPr>
          <w:ilvl w:val="12"/>
          <w:numId w:val="0"/>
        </w:numPr>
        <w:ind w:left="1418"/>
        <w:rPr>
          <w:rFonts w:ascii="Academy Cyr" w:hAnsi="Academy Cyr"/>
        </w:rPr>
      </w:pPr>
      <w:r>
        <w:rPr>
          <w:rFonts w:ascii="Academy Cyr" w:hAnsi="Academy Cyr"/>
        </w:rPr>
        <w:t>Гоняя стадо сел окрестных,</w:t>
      </w:r>
    </w:p>
    <w:p w14:paraId="5AC76BAC" w14:textId="77777777" w:rsidR="005D48DB" w:rsidRDefault="005D48DB" w:rsidP="00847DA9">
      <w:pPr>
        <w:pStyle w:val="a7"/>
        <w:numPr>
          <w:ilvl w:val="12"/>
          <w:numId w:val="0"/>
        </w:numPr>
        <w:ind w:left="1418"/>
        <w:rPr>
          <w:rFonts w:ascii="Academy Cyr" w:hAnsi="Academy Cyr"/>
        </w:rPr>
      </w:pPr>
      <w:r>
        <w:rPr>
          <w:rFonts w:ascii="Academy Cyr" w:hAnsi="Academy Cyr"/>
        </w:rPr>
        <w:t>В беспечной юности я знал</w:t>
      </w:r>
    </w:p>
    <w:p w14:paraId="2F7A9B0C" w14:textId="77777777" w:rsidR="005D48DB" w:rsidRDefault="005D48DB" w:rsidP="00847DA9">
      <w:pPr>
        <w:pStyle w:val="a7"/>
        <w:numPr>
          <w:ilvl w:val="12"/>
          <w:numId w:val="0"/>
        </w:numPr>
        <w:ind w:left="1418"/>
        <w:rPr>
          <w:rFonts w:ascii="Academy Cyr" w:hAnsi="Academy Cyr"/>
        </w:rPr>
      </w:pPr>
      <w:r>
        <w:rPr>
          <w:rFonts w:ascii="Academy Cyr" w:hAnsi="Academy Cyr"/>
        </w:rPr>
        <w:t>Одни дремучие дубравы,</w:t>
      </w:r>
    </w:p>
    <w:p w14:paraId="0D9AF4FA" w14:textId="77777777" w:rsidR="005D48DB" w:rsidRDefault="005D48DB" w:rsidP="00847DA9">
      <w:pPr>
        <w:pStyle w:val="a7"/>
        <w:numPr>
          <w:ilvl w:val="12"/>
          <w:numId w:val="0"/>
        </w:numPr>
        <w:ind w:left="1418"/>
        <w:rPr>
          <w:rFonts w:ascii="Academy Cyr" w:hAnsi="Academy Cyr"/>
        </w:rPr>
      </w:pPr>
      <w:r>
        <w:rPr>
          <w:rFonts w:ascii="Academy Cyr" w:hAnsi="Academy Cyr"/>
        </w:rPr>
        <w:t>Ручьи, пещеры наших скал</w:t>
      </w:r>
    </w:p>
    <w:p w14:paraId="0CB4D797" w14:textId="77777777" w:rsidR="005D48DB" w:rsidRDefault="005D48DB" w:rsidP="00847DA9">
      <w:pPr>
        <w:pStyle w:val="a7"/>
        <w:numPr>
          <w:ilvl w:val="12"/>
          <w:numId w:val="0"/>
        </w:numPr>
        <w:ind w:left="1418"/>
        <w:rPr>
          <w:rFonts w:ascii="Academy Cyr" w:hAnsi="Academy Cyr"/>
        </w:rPr>
      </w:pPr>
      <w:r>
        <w:rPr>
          <w:rFonts w:ascii="Academy Cyr" w:hAnsi="Academy Cyr"/>
        </w:rPr>
        <w:t>Да дикой бедности забавы.</w:t>
      </w:r>
    </w:p>
    <w:p w14:paraId="10BF7B3F" w14:textId="77777777" w:rsidR="005D48DB" w:rsidRDefault="005D48DB" w:rsidP="00847DA9">
      <w:pPr>
        <w:pStyle w:val="a7"/>
        <w:numPr>
          <w:ilvl w:val="12"/>
          <w:numId w:val="0"/>
        </w:numPr>
        <w:ind w:left="1418"/>
      </w:pPr>
    </w:p>
    <w:p w14:paraId="1CE7ECFE" w14:textId="77777777" w:rsidR="005D48DB" w:rsidRDefault="005D48DB" w:rsidP="00847DA9">
      <w:pPr>
        <w:pStyle w:val="BodyText"/>
        <w:numPr>
          <w:ilvl w:val="12"/>
          <w:numId w:val="0"/>
        </w:numPr>
      </w:pPr>
      <w:r>
        <w:t>Своим печальным рассказом Финн, на примере истории своих взаимоотношений с Наиной, раскрывает Руслану секрет Черномора, лежащий в основе его метода “культурного сотрудничества”. Сначала из среды народа, в силу некоторых особых природных задатков (ум, наблюдательность, сообразительность, целеустремленность) выделяются люди, получивших впоследствии название шаманов, волхвов, знахарей, жрецов. Затем появляется “культурный агрессор” — эмиссар Черномора, который в поэме проходит под именем Hаины. Поначалу агрессор живет уединенно, как бы за чертой оседлости, «близ селенья» основного народа. В современной терминологии это — “агенты влияния”.</w:t>
      </w:r>
    </w:p>
    <w:p w14:paraId="087B7C3B" w14:textId="77777777" w:rsidR="005D48DB" w:rsidRDefault="005D48DB" w:rsidP="00847DA9">
      <w:pPr>
        <w:pStyle w:val="BodyText"/>
        <w:numPr>
          <w:ilvl w:val="12"/>
          <w:numId w:val="0"/>
        </w:numPr>
      </w:pPr>
      <w:r>
        <w:t>Первыми покупаются и продаются управленцы, пастухи народного стада. Они начинают страдать трепетным жидовосхищением, а через предмет своего обожания вступают в сотрудничество с Глобальным надиудейским Предиктором. С этого момента им чужды заботы своего народа, а свет в их очах зажигается только при слове “заграница”. В системе образов Пушкина это выглядит так:</w:t>
      </w:r>
    </w:p>
    <w:p w14:paraId="0459A081" w14:textId="77777777" w:rsidR="005D48DB" w:rsidRDefault="005D48DB" w:rsidP="00847DA9">
      <w:pPr>
        <w:pStyle w:val="a7"/>
        <w:numPr>
          <w:ilvl w:val="12"/>
          <w:numId w:val="0"/>
        </w:numPr>
        <w:ind w:left="1418"/>
      </w:pPr>
    </w:p>
    <w:p w14:paraId="7D6F29C2" w14:textId="77777777" w:rsidR="005D48DB" w:rsidRDefault="005D48DB" w:rsidP="00847DA9">
      <w:pPr>
        <w:pStyle w:val="a7"/>
        <w:numPr>
          <w:ilvl w:val="12"/>
          <w:numId w:val="0"/>
        </w:numPr>
        <w:ind w:left="1418"/>
        <w:rPr>
          <w:rFonts w:ascii="Academy Cyr" w:hAnsi="Academy Cyr"/>
        </w:rPr>
      </w:pPr>
      <w:r>
        <w:rPr>
          <w:rFonts w:ascii="Academy Cyr" w:hAnsi="Academy Cyr"/>
        </w:rPr>
        <w:t>Но жить в отрадной тишине</w:t>
      </w:r>
    </w:p>
    <w:p w14:paraId="2CA200D2" w14:textId="77777777" w:rsidR="005D48DB" w:rsidRDefault="005D48DB" w:rsidP="00847DA9">
      <w:pPr>
        <w:pStyle w:val="a7"/>
        <w:numPr>
          <w:ilvl w:val="12"/>
          <w:numId w:val="0"/>
        </w:numPr>
        <w:ind w:left="1418"/>
        <w:rPr>
          <w:rFonts w:ascii="Academy Cyr" w:hAnsi="Academy Cyr"/>
        </w:rPr>
      </w:pPr>
      <w:r>
        <w:rPr>
          <w:rFonts w:ascii="Academy Cyr" w:hAnsi="Academy Cyr"/>
        </w:rPr>
        <w:t>Дано не долго было мне.</w:t>
      </w:r>
    </w:p>
    <w:p w14:paraId="5E06502E" w14:textId="77777777" w:rsidR="005D48DB" w:rsidRDefault="005D48DB" w:rsidP="00847DA9">
      <w:pPr>
        <w:pStyle w:val="a7"/>
        <w:numPr>
          <w:ilvl w:val="12"/>
          <w:numId w:val="0"/>
        </w:numPr>
        <w:ind w:left="1418"/>
        <w:rPr>
          <w:rFonts w:ascii="Academy Cyr" w:hAnsi="Academy Cyr"/>
        </w:rPr>
      </w:pPr>
      <w:r>
        <w:rPr>
          <w:rFonts w:ascii="Academy Cyr" w:hAnsi="Academy Cyr"/>
        </w:rPr>
        <w:t>Тогда близ нашего селенья,</w:t>
      </w:r>
    </w:p>
    <w:p w14:paraId="333ED106" w14:textId="77777777" w:rsidR="005D48DB" w:rsidRDefault="005D48DB" w:rsidP="00847DA9">
      <w:pPr>
        <w:pStyle w:val="a7"/>
        <w:numPr>
          <w:ilvl w:val="12"/>
          <w:numId w:val="0"/>
        </w:numPr>
        <w:ind w:left="1418"/>
        <w:rPr>
          <w:rFonts w:ascii="Academy Cyr" w:hAnsi="Academy Cyr"/>
        </w:rPr>
      </w:pPr>
      <w:r>
        <w:rPr>
          <w:rFonts w:ascii="Academy Cyr" w:hAnsi="Academy Cyr"/>
        </w:rPr>
        <w:t>Как милый цвет уединенья,</w:t>
      </w:r>
    </w:p>
    <w:p w14:paraId="0BE5A4A1" w14:textId="77777777" w:rsidR="005D48DB" w:rsidRDefault="005D48DB" w:rsidP="00847DA9">
      <w:pPr>
        <w:pStyle w:val="a7"/>
        <w:numPr>
          <w:ilvl w:val="12"/>
          <w:numId w:val="0"/>
        </w:numPr>
        <w:ind w:left="1418"/>
        <w:rPr>
          <w:rFonts w:ascii="Academy Cyr" w:hAnsi="Academy Cyr"/>
        </w:rPr>
      </w:pPr>
      <w:r>
        <w:rPr>
          <w:rFonts w:ascii="Academy Cyr" w:hAnsi="Academy Cyr"/>
        </w:rPr>
        <w:t>Жила Hаина. Меж подруг</w:t>
      </w:r>
    </w:p>
    <w:p w14:paraId="03E978FA" w14:textId="77777777" w:rsidR="005D48DB" w:rsidRDefault="005D48DB" w:rsidP="00847DA9">
      <w:pPr>
        <w:pStyle w:val="a7"/>
        <w:numPr>
          <w:ilvl w:val="12"/>
          <w:numId w:val="0"/>
        </w:numPr>
        <w:ind w:left="1418"/>
      </w:pPr>
      <w:r>
        <w:rPr>
          <w:rFonts w:ascii="Academy Cyr" w:hAnsi="Academy Cyr"/>
        </w:rPr>
        <w:t xml:space="preserve">Она </w:t>
      </w:r>
      <w:r>
        <w:rPr>
          <w:rFonts w:ascii="Academy Cyr" w:hAnsi="Academy Cyr"/>
          <w:b/>
        </w:rPr>
        <w:t>гремела красотою</w:t>
      </w:r>
      <w:r>
        <w:t>.</w:t>
      </w:r>
    </w:p>
    <w:p w14:paraId="2ED2C30C" w14:textId="77777777" w:rsidR="005D48DB" w:rsidRDefault="005D48DB" w:rsidP="00847DA9">
      <w:pPr>
        <w:pStyle w:val="a7"/>
        <w:numPr>
          <w:ilvl w:val="12"/>
          <w:numId w:val="0"/>
        </w:numPr>
        <w:ind w:left="1418"/>
      </w:pPr>
      <w:r>
        <w:t>. . . . . . . . . . .</w:t>
      </w:r>
    </w:p>
    <w:p w14:paraId="66916DFC" w14:textId="77777777" w:rsidR="005D48DB" w:rsidRDefault="005D48DB" w:rsidP="00847DA9">
      <w:pPr>
        <w:pStyle w:val="a7"/>
        <w:numPr>
          <w:ilvl w:val="12"/>
          <w:numId w:val="0"/>
        </w:numPr>
        <w:ind w:left="1418"/>
        <w:rPr>
          <w:rFonts w:ascii="Academy Cyr" w:hAnsi="Academy Cyr"/>
        </w:rPr>
      </w:pPr>
      <w:r>
        <w:rPr>
          <w:rFonts w:ascii="Academy Cyr" w:hAnsi="Academy Cyr"/>
        </w:rPr>
        <w:t>Умчалась года половина;</w:t>
      </w:r>
    </w:p>
    <w:p w14:paraId="74355973" w14:textId="77777777" w:rsidR="005D48DB" w:rsidRDefault="005D48DB" w:rsidP="00847DA9">
      <w:pPr>
        <w:pStyle w:val="a7"/>
        <w:numPr>
          <w:ilvl w:val="12"/>
          <w:numId w:val="0"/>
        </w:numPr>
        <w:ind w:left="1418"/>
        <w:rPr>
          <w:rFonts w:ascii="Academy Cyr" w:hAnsi="Academy Cyr"/>
        </w:rPr>
      </w:pPr>
      <w:r>
        <w:rPr>
          <w:rFonts w:ascii="Academy Cyr" w:hAnsi="Academy Cyr"/>
        </w:rPr>
        <w:t>Я с трепетом открылся ей,</w:t>
      </w:r>
    </w:p>
    <w:p w14:paraId="3DB5891D" w14:textId="77777777" w:rsidR="005D48DB" w:rsidRDefault="005D48DB" w:rsidP="00847DA9">
      <w:pPr>
        <w:pStyle w:val="a7"/>
        <w:numPr>
          <w:ilvl w:val="12"/>
          <w:numId w:val="0"/>
        </w:numPr>
        <w:ind w:left="1418"/>
        <w:rPr>
          <w:rFonts w:ascii="Academy Cyr" w:hAnsi="Academy Cyr"/>
        </w:rPr>
      </w:pPr>
      <w:r>
        <w:rPr>
          <w:rFonts w:ascii="Academy Cyr" w:hAnsi="Academy Cyr"/>
        </w:rPr>
        <w:t>Сказал: люблю тебя, Hаина"</w:t>
      </w:r>
    </w:p>
    <w:p w14:paraId="7859EC95" w14:textId="77777777" w:rsidR="005D48DB" w:rsidRDefault="005D48DB" w:rsidP="00847DA9">
      <w:pPr>
        <w:pStyle w:val="a7"/>
        <w:numPr>
          <w:ilvl w:val="12"/>
          <w:numId w:val="0"/>
        </w:numPr>
        <w:ind w:left="1418"/>
      </w:pPr>
    </w:p>
    <w:p w14:paraId="2CD6022C" w14:textId="77777777" w:rsidR="005D48DB" w:rsidRDefault="005D48DB" w:rsidP="00847DA9">
      <w:pPr>
        <w:pStyle w:val="BodyText"/>
        <w:numPr>
          <w:ilvl w:val="12"/>
          <w:numId w:val="0"/>
        </w:numPr>
      </w:pPr>
      <w:r>
        <w:t xml:space="preserve">Настоящая красота греметь не может. Гремит камуфляж, театральная декорация. Наина была всего лишь инструментом Черномора и потому не могла ответить взаимностью Финну. Другими словами, она была </w:t>
      </w:r>
      <w:r>
        <w:lastRenderedPageBreak/>
        <w:t>биороботом-оборотнем, неким Фантомасом в красивой упаковке. Поэтому в поэме она принимает то образ змея, то кошки.</w:t>
      </w:r>
    </w:p>
    <w:p w14:paraId="291E1725" w14:textId="77777777" w:rsidR="005D48DB" w:rsidRDefault="005D48DB" w:rsidP="00847DA9">
      <w:pPr>
        <w:pStyle w:val="a7"/>
        <w:numPr>
          <w:ilvl w:val="12"/>
          <w:numId w:val="0"/>
        </w:numPr>
        <w:ind w:left="1418"/>
      </w:pPr>
    </w:p>
    <w:p w14:paraId="026AB306" w14:textId="77777777" w:rsidR="005D48DB" w:rsidRDefault="005D48DB" w:rsidP="00847DA9">
      <w:pPr>
        <w:pStyle w:val="a7"/>
        <w:numPr>
          <w:ilvl w:val="12"/>
          <w:numId w:val="0"/>
        </w:numPr>
        <w:ind w:left="1418"/>
        <w:rPr>
          <w:rFonts w:ascii="Academy Cyr" w:hAnsi="Academy Cyr"/>
        </w:rPr>
      </w:pPr>
      <w:r>
        <w:rPr>
          <w:rFonts w:ascii="Academy Cyr" w:hAnsi="Academy Cyr"/>
        </w:rPr>
        <w:t>Но робкой горести моей</w:t>
      </w:r>
    </w:p>
    <w:p w14:paraId="526292B8" w14:textId="77777777" w:rsidR="005D48DB" w:rsidRDefault="005D48DB" w:rsidP="00847DA9">
      <w:pPr>
        <w:pStyle w:val="a7"/>
        <w:numPr>
          <w:ilvl w:val="12"/>
          <w:numId w:val="0"/>
        </w:numPr>
        <w:ind w:left="1418"/>
        <w:rPr>
          <w:rFonts w:ascii="Academy Cyr" w:hAnsi="Academy Cyr"/>
        </w:rPr>
      </w:pPr>
      <w:r>
        <w:rPr>
          <w:rFonts w:ascii="Academy Cyr" w:hAnsi="Academy Cyr"/>
        </w:rPr>
        <w:t>Hаина с гордостью внимала,</w:t>
      </w:r>
    </w:p>
    <w:p w14:paraId="2AA376C3" w14:textId="77777777" w:rsidR="005D48DB" w:rsidRDefault="005D48DB" w:rsidP="00847DA9">
      <w:pPr>
        <w:pStyle w:val="a7"/>
        <w:numPr>
          <w:ilvl w:val="12"/>
          <w:numId w:val="0"/>
        </w:numPr>
        <w:ind w:left="1418"/>
        <w:rPr>
          <w:rFonts w:ascii="Academy Cyr" w:hAnsi="Academy Cyr"/>
        </w:rPr>
      </w:pPr>
      <w:r>
        <w:rPr>
          <w:rFonts w:ascii="Academy Cyr" w:hAnsi="Academy Cyr"/>
        </w:rPr>
        <w:t>Лишь прелести свои любя,</w:t>
      </w:r>
    </w:p>
    <w:p w14:paraId="5C0FE01E" w14:textId="77777777" w:rsidR="005D48DB" w:rsidRDefault="005D48DB" w:rsidP="00847DA9">
      <w:pPr>
        <w:pStyle w:val="a7"/>
        <w:numPr>
          <w:ilvl w:val="12"/>
          <w:numId w:val="0"/>
        </w:numPr>
        <w:ind w:left="1418"/>
        <w:rPr>
          <w:rFonts w:ascii="Academy Cyr" w:hAnsi="Academy Cyr"/>
        </w:rPr>
      </w:pPr>
      <w:r>
        <w:rPr>
          <w:rFonts w:ascii="Academy Cyr" w:hAnsi="Academy Cyr"/>
        </w:rPr>
        <w:t>И равнодушно отвечала:</w:t>
      </w:r>
    </w:p>
    <w:p w14:paraId="6815D176" w14:textId="77777777" w:rsidR="005D48DB" w:rsidRDefault="005D48DB" w:rsidP="00847DA9">
      <w:pPr>
        <w:pStyle w:val="a7"/>
        <w:numPr>
          <w:ilvl w:val="12"/>
          <w:numId w:val="0"/>
        </w:numPr>
        <w:ind w:left="1418"/>
        <w:rPr>
          <w:rFonts w:ascii="Academy Cyr" w:hAnsi="Academy Cyr"/>
        </w:rPr>
      </w:pPr>
      <w:r>
        <w:rPr>
          <w:rFonts w:ascii="Academy Cyr" w:hAnsi="Academy Cyr"/>
        </w:rPr>
        <w:t>“Пастух, я не люблю тебя!”</w:t>
      </w:r>
    </w:p>
    <w:p w14:paraId="281191A8" w14:textId="77777777" w:rsidR="005D48DB" w:rsidRDefault="005D48DB" w:rsidP="00847DA9">
      <w:pPr>
        <w:pStyle w:val="a7"/>
        <w:numPr>
          <w:ilvl w:val="12"/>
          <w:numId w:val="0"/>
        </w:numPr>
        <w:ind w:left="1418"/>
      </w:pPr>
    </w:p>
    <w:p w14:paraId="450DA230" w14:textId="77777777" w:rsidR="005D48DB" w:rsidRDefault="005D48DB" w:rsidP="00847DA9">
      <w:pPr>
        <w:pStyle w:val="BodyText"/>
        <w:numPr>
          <w:ilvl w:val="12"/>
          <w:numId w:val="0"/>
        </w:numPr>
      </w:pPr>
      <w:r>
        <w:t>Так Финн становится послушной игрушкой в руках Черномора и потому «весело и грозно бьется», возглавляя толпу бесстрашных земляков только затем, чтобы:</w:t>
      </w:r>
    </w:p>
    <w:p w14:paraId="3713E235" w14:textId="77777777" w:rsidR="005D48DB" w:rsidRDefault="005D48DB" w:rsidP="00847DA9">
      <w:pPr>
        <w:pStyle w:val="a7"/>
        <w:numPr>
          <w:ilvl w:val="12"/>
          <w:numId w:val="0"/>
        </w:numPr>
        <w:ind w:left="1418"/>
      </w:pPr>
    </w:p>
    <w:p w14:paraId="10D9CBC5" w14:textId="77777777" w:rsidR="005D48DB" w:rsidRDefault="005D48DB" w:rsidP="00847DA9">
      <w:pPr>
        <w:pStyle w:val="a7"/>
        <w:numPr>
          <w:ilvl w:val="12"/>
          <w:numId w:val="0"/>
        </w:numPr>
        <w:ind w:left="1418"/>
        <w:rPr>
          <w:rFonts w:ascii="Academy Cyr" w:hAnsi="Academy Cyr"/>
        </w:rPr>
      </w:pPr>
      <w:r>
        <w:rPr>
          <w:rFonts w:ascii="Academy Cyr" w:hAnsi="Academy Cyr"/>
        </w:rPr>
        <w:t>К ногам красавицы надменной</w:t>
      </w:r>
    </w:p>
    <w:p w14:paraId="0E6B071B" w14:textId="77777777" w:rsidR="005D48DB" w:rsidRDefault="005D48DB" w:rsidP="00847DA9">
      <w:pPr>
        <w:pStyle w:val="a7"/>
        <w:numPr>
          <w:ilvl w:val="12"/>
          <w:numId w:val="0"/>
        </w:numPr>
        <w:ind w:left="1418"/>
        <w:rPr>
          <w:rFonts w:ascii="Academy Cyr" w:hAnsi="Academy Cyr"/>
        </w:rPr>
      </w:pPr>
      <w:r>
        <w:rPr>
          <w:rFonts w:ascii="Academy Cyr" w:hAnsi="Academy Cyr"/>
        </w:rPr>
        <w:t>Принес я меч окровавленный,</w:t>
      </w:r>
    </w:p>
    <w:p w14:paraId="3AFC55AD" w14:textId="77777777" w:rsidR="005D48DB" w:rsidRDefault="005D48DB" w:rsidP="00847DA9">
      <w:pPr>
        <w:pStyle w:val="a7"/>
        <w:numPr>
          <w:ilvl w:val="12"/>
          <w:numId w:val="0"/>
        </w:numPr>
        <w:ind w:left="1418"/>
        <w:rPr>
          <w:rFonts w:ascii="Academy Cyr" w:hAnsi="Academy Cyr"/>
        </w:rPr>
      </w:pPr>
      <w:r>
        <w:rPr>
          <w:rFonts w:ascii="Academy Cyr" w:hAnsi="Academy Cyr"/>
        </w:rPr>
        <w:t>Кораллы, злато и жемчуг;</w:t>
      </w:r>
    </w:p>
    <w:p w14:paraId="7D6F9088" w14:textId="77777777" w:rsidR="005D48DB" w:rsidRDefault="005D48DB" w:rsidP="00847DA9">
      <w:pPr>
        <w:pStyle w:val="a7"/>
        <w:numPr>
          <w:ilvl w:val="12"/>
          <w:numId w:val="0"/>
        </w:numPr>
        <w:ind w:left="1418"/>
      </w:pPr>
    </w:p>
    <w:p w14:paraId="3C08A492" w14:textId="77777777" w:rsidR="005D48DB" w:rsidRDefault="005D48DB" w:rsidP="00847DA9">
      <w:pPr>
        <w:pStyle w:val="BodyText"/>
        <w:numPr>
          <w:ilvl w:val="12"/>
          <w:numId w:val="0"/>
        </w:numPr>
      </w:pPr>
      <w:r>
        <w:t>Результат прежний:</w:t>
      </w:r>
    </w:p>
    <w:p w14:paraId="329E55EC" w14:textId="77777777" w:rsidR="005D48DB" w:rsidRDefault="005D48DB" w:rsidP="00847DA9">
      <w:pPr>
        <w:pStyle w:val="a7"/>
        <w:numPr>
          <w:ilvl w:val="12"/>
          <w:numId w:val="0"/>
        </w:numPr>
        <w:ind w:left="1418"/>
      </w:pPr>
    </w:p>
    <w:p w14:paraId="7F531340" w14:textId="77777777" w:rsidR="005D48DB" w:rsidRDefault="005D48DB" w:rsidP="00847DA9">
      <w:pPr>
        <w:pStyle w:val="a7"/>
        <w:numPr>
          <w:ilvl w:val="12"/>
          <w:numId w:val="0"/>
        </w:numPr>
        <w:ind w:left="1418"/>
        <w:rPr>
          <w:rFonts w:ascii="Academy Cyr" w:hAnsi="Academy Cyr"/>
        </w:rPr>
      </w:pPr>
      <w:r>
        <w:rPr>
          <w:rFonts w:ascii="Academy Cyr" w:hAnsi="Academy Cyr"/>
        </w:rPr>
        <w:t>Герой, я не люблю тебя!</w:t>
      </w:r>
    </w:p>
    <w:p w14:paraId="31167A42" w14:textId="77777777" w:rsidR="005D48DB" w:rsidRDefault="005D48DB" w:rsidP="00847DA9">
      <w:pPr>
        <w:pStyle w:val="a7"/>
        <w:numPr>
          <w:ilvl w:val="12"/>
          <w:numId w:val="0"/>
        </w:numPr>
        <w:ind w:left="1418"/>
      </w:pPr>
    </w:p>
    <w:p w14:paraId="465D0121" w14:textId="77777777" w:rsidR="005D48DB" w:rsidRDefault="005D48DB" w:rsidP="00847DA9">
      <w:pPr>
        <w:pStyle w:val="BodyText"/>
        <w:numPr>
          <w:ilvl w:val="12"/>
          <w:numId w:val="0"/>
        </w:numPr>
      </w:pPr>
      <w:r>
        <w:t>Только после этого Финн берется за ум, желая постичь «предметы мудрости высокой», то есть вооружиться знаниями, необходимыми в противоборстве с Черномором, о котором он пока еще ничего не знает.</w:t>
      </w:r>
    </w:p>
    <w:p w14:paraId="79012FF1" w14:textId="77777777" w:rsidR="005D48DB" w:rsidRDefault="005D48DB" w:rsidP="00847DA9">
      <w:pPr>
        <w:pStyle w:val="BodyText"/>
        <w:numPr>
          <w:ilvl w:val="12"/>
          <w:numId w:val="0"/>
        </w:numPr>
      </w:pPr>
      <w:r>
        <w:t>Невольно пришлось вспомнить и о Родине. Одновременно Руслану дается представление о преемственности управленческого знания, обладающего некими национальными особенностями.</w:t>
      </w:r>
    </w:p>
    <w:p w14:paraId="3D993267" w14:textId="77777777" w:rsidR="005D48DB" w:rsidRDefault="005D48DB" w:rsidP="00847DA9">
      <w:pPr>
        <w:pStyle w:val="a7"/>
        <w:numPr>
          <w:ilvl w:val="12"/>
          <w:numId w:val="0"/>
        </w:numPr>
        <w:ind w:left="1418"/>
      </w:pPr>
    </w:p>
    <w:p w14:paraId="392F6B04" w14:textId="77777777" w:rsidR="005D48DB" w:rsidRDefault="005D48DB" w:rsidP="00847DA9">
      <w:pPr>
        <w:pStyle w:val="a7"/>
        <w:numPr>
          <w:ilvl w:val="12"/>
          <w:numId w:val="0"/>
        </w:numPr>
        <w:ind w:left="1418"/>
        <w:rPr>
          <w:rFonts w:ascii="Academy Cyr" w:hAnsi="Academy Cyr"/>
        </w:rPr>
      </w:pPr>
      <w:r>
        <w:rPr>
          <w:rFonts w:ascii="Academy Cyr" w:hAnsi="Academy Cyr"/>
        </w:rPr>
        <w:t>Но слушай: в родине моей</w:t>
      </w:r>
    </w:p>
    <w:p w14:paraId="6B294ADF" w14:textId="77777777" w:rsidR="005D48DB" w:rsidRDefault="005D48DB" w:rsidP="00847DA9">
      <w:pPr>
        <w:pStyle w:val="a7"/>
        <w:numPr>
          <w:ilvl w:val="12"/>
          <w:numId w:val="0"/>
        </w:numPr>
        <w:ind w:left="1418"/>
        <w:rPr>
          <w:rFonts w:ascii="Academy Cyr" w:hAnsi="Academy Cyr"/>
        </w:rPr>
      </w:pPr>
      <w:r>
        <w:rPr>
          <w:rFonts w:ascii="Academy Cyr" w:hAnsi="Academy Cyr"/>
        </w:rPr>
        <w:t>Между пустынных рыбарей</w:t>
      </w:r>
    </w:p>
    <w:p w14:paraId="2A2A45B9" w14:textId="77777777" w:rsidR="005D48DB" w:rsidRDefault="005D48DB" w:rsidP="00847DA9">
      <w:pPr>
        <w:pStyle w:val="a7"/>
        <w:numPr>
          <w:ilvl w:val="12"/>
          <w:numId w:val="0"/>
        </w:numPr>
        <w:ind w:left="1418"/>
        <w:rPr>
          <w:rFonts w:ascii="Academy Cyr" w:hAnsi="Academy Cyr"/>
        </w:rPr>
      </w:pPr>
      <w:r>
        <w:rPr>
          <w:rFonts w:ascii="Academy Cyr" w:hAnsi="Academy Cyr"/>
        </w:rPr>
        <w:t>Наука дивная таится</w:t>
      </w:r>
    </w:p>
    <w:p w14:paraId="32C195A9" w14:textId="77777777" w:rsidR="005D48DB" w:rsidRDefault="005D48DB" w:rsidP="00847DA9">
      <w:pPr>
        <w:pStyle w:val="a7"/>
        <w:numPr>
          <w:ilvl w:val="12"/>
          <w:numId w:val="0"/>
        </w:numPr>
        <w:ind w:left="1418"/>
      </w:pPr>
    </w:p>
    <w:p w14:paraId="47974ADD" w14:textId="77777777" w:rsidR="005D48DB" w:rsidRDefault="005D48DB" w:rsidP="00847DA9">
      <w:pPr>
        <w:pStyle w:val="BodyText"/>
        <w:numPr>
          <w:ilvl w:val="12"/>
          <w:numId w:val="0"/>
        </w:numPr>
      </w:pPr>
      <w:r>
        <w:t>По расчетам астрологов, последние 2500 лет Земля проходила созвездие Рыбы. Рыба — символ иудо-христианства. В начале третьего тысячелетия Земля, по данным астрологов, войдет в созвездие Водолея, и наступит новая эра... Дивная наука новой эры сохранялась и в иудо-христианской среде, то есть таилась «между пустынных рыбарей». Это — о её пребывании информационном. О местопребывании материальном и реальных носителях новой науки Финн говорит особо:</w:t>
      </w:r>
    </w:p>
    <w:p w14:paraId="121FCB4B" w14:textId="77777777" w:rsidR="005D48DB" w:rsidRDefault="005D48DB" w:rsidP="00847DA9">
      <w:pPr>
        <w:pStyle w:val="a7"/>
        <w:numPr>
          <w:ilvl w:val="12"/>
          <w:numId w:val="0"/>
        </w:numPr>
        <w:ind w:left="1418"/>
      </w:pPr>
    </w:p>
    <w:p w14:paraId="68C6A8E7" w14:textId="77777777" w:rsidR="005D48DB" w:rsidRDefault="005D48DB" w:rsidP="00847DA9">
      <w:pPr>
        <w:pStyle w:val="a7"/>
        <w:numPr>
          <w:ilvl w:val="12"/>
          <w:numId w:val="0"/>
        </w:numPr>
        <w:ind w:left="1418"/>
        <w:rPr>
          <w:rFonts w:ascii="Academy Cyr" w:hAnsi="Academy Cyr"/>
        </w:rPr>
      </w:pPr>
      <w:r>
        <w:rPr>
          <w:rFonts w:ascii="Academy Cyr" w:hAnsi="Academy Cyr"/>
        </w:rPr>
        <w:t>Под кровом вечной тишины,</w:t>
      </w:r>
    </w:p>
    <w:p w14:paraId="284A89A6" w14:textId="77777777" w:rsidR="005D48DB" w:rsidRDefault="005D48DB" w:rsidP="00847DA9">
      <w:pPr>
        <w:pStyle w:val="a7"/>
        <w:numPr>
          <w:ilvl w:val="12"/>
          <w:numId w:val="0"/>
        </w:numPr>
        <w:ind w:left="1418"/>
        <w:rPr>
          <w:rFonts w:ascii="Academy Cyr" w:hAnsi="Academy Cyr"/>
        </w:rPr>
      </w:pPr>
      <w:r>
        <w:rPr>
          <w:rFonts w:ascii="Academy Cyr" w:hAnsi="Academy Cyr"/>
        </w:rPr>
        <w:t>Среди лесов, в глуши далекой</w:t>
      </w:r>
    </w:p>
    <w:p w14:paraId="4E8F7614" w14:textId="77777777" w:rsidR="005D48DB" w:rsidRDefault="005D48DB" w:rsidP="00847DA9">
      <w:pPr>
        <w:pStyle w:val="a7"/>
        <w:numPr>
          <w:ilvl w:val="12"/>
          <w:numId w:val="0"/>
        </w:numPr>
        <w:ind w:left="1418"/>
        <w:rPr>
          <w:rFonts w:ascii="Academy Cyr" w:hAnsi="Academy Cyr"/>
        </w:rPr>
      </w:pPr>
      <w:r>
        <w:rPr>
          <w:rFonts w:ascii="Academy Cyr" w:hAnsi="Academy Cyr"/>
        </w:rPr>
        <w:t>Живут седые колдуны;</w:t>
      </w:r>
    </w:p>
    <w:p w14:paraId="70B1AFC2" w14:textId="77777777" w:rsidR="005D48DB" w:rsidRDefault="005D48DB" w:rsidP="00847DA9">
      <w:pPr>
        <w:pStyle w:val="a7"/>
        <w:numPr>
          <w:ilvl w:val="12"/>
          <w:numId w:val="0"/>
        </w:numPr>
        <w:ind w:left="1418"/>
      </w:pPr>
    </w:p>
    <w:p w14:paraId="6BB0A527" w14:textId="77777777" w:rsidR="005D48DB" w:rsidRDefault="005D48DB" w:rsidP="00847DA9">
      <w:pPr>
        <w:pStyle w:val="BodyText"/>
        <w:numPr>
          <w:ilvl w:val="12"/>
          <w:numId w:val="0"/>
        </w:numPr>
      </w:pPr>
      <w:r>
        <w:t>Чем же они занимаются?</w:t>
      </w:r>
    </w:p>
    <w:p w14:paraId="72BCB6C9" w14:textId="77777777" w:rsidR="005D48DB" w:rsidRDefault="005D48DB" w:rsidP="00847DA9">
      <w:pPr>
        <w:pStyle w:val="a7"/>
        <w:numPr>
          <w:ilvl w:val="12"/>
          <w:numId w:val="0"/>
        </w:numPr>
        <w:ind w:left="1418"/>
      </w:pPr>
    </w:p>
    <w:p w14:paraId="4CBD3355" w14:textId="77777777" w:rsidR="005D48DB" w:rsidRDefault="005D48DB" w:rsidP="00847DA9">
      <w:pPr>
        <w:pStyle w:val="a7"/>
        <w:numPr>
          <w:ilvl w:val="12"/>
          <w:numId w:val="0"/>
        </w:numPr>
        <w:ind w:left="1418"/>
        <w:rPr>
          <w:rFonts w:ascii="Academy Cyr" w:hAnsi="Academy Cyr"/>
        </w:rPr>
      </w:pPr>
      <w:r>
        <w:rPr>
          <w:rFonts w:ascii="Academy Cyr" w:hAnsi="Academy Cyr"/>
        </w:rPr>
        <w:t>К предметам мудрости высокой</w:t>
      </w:r>
    </w:p>
    <w:p w14:paraId="11671687" w14:textId="77777777" w:rsidR="005D48DB" w:rsidRDefault="005D48DB" w:rsidP="00847DA9">
      <w:pPr>
        <w:pStyle w:val="a7"/>
        <w:numPr>
          <w:ilvl w:val="12"/>
          <w:numId w:val="0"/>
        </w:numPr>
        <w:ind w:left="1418"/>
        <w:rPr>
          <w:rFonts w:ascii="Academy Cyr" w:hAnsi="Academy Cyr"/>
        </w:rPr>
      </w:pPr>
      <w:r>
        <w:rPr>
          <w:rFonts w:ascii="Academy Cyr" w:hAnsi="Academy Cyr"/>
        </w:rPr>
        <w:t>Все мысли их устремлены;</w:t>
      </w:r>
    </w:p>
    <w:p w14:paraId="3AD7F9EE" w14:textId="77777777" w:rsidR="005D48DB" w:rsidRDefault="005D48DB" w:rsidP="00847DA9">
      <w:pPr>
        <w:pStyle w:val="a7"/>
        <w:numPr>
          <w:ilvl w:val="12"/>
          <w:numId w:val="0"/>
        </w:numPr>
        <w:ind w:left="1418"/>
      </w:pPr>
    </w:p>
    <w:p w14:paraId="0A9C04D8" w14:textId="77777777" w:rsidR="005D48DB" w:rsidRDefault="005D48DB" w:rsidP="00847DA9">
      <w:pPr>
        <w:pStyle w:val="BodyText"/>
        <w:numPr>
          <w:ilvl w:val="12"/>
          <w:numId w:val="0"/>
        </w:numPr>
      </w:pPr>
      <w:r>
        <w:t>А каковы их отношения со всем, что есть в окружающем мире? Как прошлое и будущее развивающегося мира относятся к их мыследеятельности?</w:t>
      </w:r>
    </w:p>
    <w:p w14:paraId="1E727CBB" w14:textId="77777777" w:rsidR="005D48DB" w:rsidRDefault="005D48DB" w:rsidP="00847DA9">
      <w:pPr>
        <w:pStyle w:val="a7"/>
        <w:numPr>
          <w:ilvl w:val="12"/>
          <w:numId w:val="0"/>
        </w:numPr>
        <w:ind w:left="1418"/>
      </w:pPr>
    </w:p>
    <w:p w14:paraId="2927D67F" w14:textId="77777777" w:rsidR="005D48DB" w:rsidRDefault="005D48DB" w:rsidP="00847DA9">
      <w:pPr>
        <w:pStyle w:val="a7"/>
        <w:numPr>
          <w:ilvl w:val="12"/>
          <w:numId w:val="0"/>
        </w:numPr>
        <w:ind w:left="1418"/>
        <w:rPr>
          <w:rFonts w:ascii="Academy Cyr" w:hAnsi="Academy Cyr"/>
        </w:rPr>
      </w:pPr>
      <w:r>
        <w:rPr>
          <w:rFonts w:ascii="Academy Cyr" w:hAnsi="Academy Cyr"/>
        </w:rPr>
        <w:t>Все слышит голос их ужасный,</w:t>
      </w:r>
    </w:p>
    <w:p w14:paraId="785C8154" w14:textId="77777777" w:rsidR="005D48DB" w:rsidRDefault="005D48DB" w:rsidP="00847DA9">
      <w:pPr>
        <w:pStyle w:val="a7"/>
        <w:numPr>
          <w:ilvl w:val="12"/>
          <w:numId w:val="0"/>
        </w:numPr>
        <w:ind w:left="1418"/>
        <w:rPr>
          <w:rFonts w:ascii="Academy Cyr" w:hAnsi="Academy Cyr"/>
        </w:rPr>
      </w:pPr>
      <w:r>
        <w:rPr>
          <w:rFonts w:ascii="Academy Cyr" w:hAnsi="Academy Cyr"/>
        </w:rPr>
        <w:t>Что было и что будет вновь,</w:t>
      </w:r>
    </w:p>
    <w:p w14:paraId="0FDA6064" w14:textId="77777777" w:rsidR="005D48DB" w:rsidRDefault="005D48DB" w:rsidP="00847DA9">
      <w:pPr>
        <w:pStyle w:val="a7"/>
        <w:numPr>
          <w:ilvl w:val="12"/>
          <w:numId w:val="0"/>
        </w:numPr>
        <w:ind w:left="1418"/>
        <w:rPr>
          <w:rFonts w:ascii="Academy Cyr" w:hAnsi="Academy Cyr"/>
        </w:rPr>
      </w:pPr>
      <w:r>
        <w:rPr>
          <w:rFonts w:ascii="Academy Cyr" w:hAnsi="Academy Cyr"/>
        </w:rPr>
        <w:t>И грозной воле их подвластны</w:t>
      </w:r>
    </w:p>
    <w:p w14:paraId="47B08CF5" w14:textId="77777777" w:rsidR="005D48DB" w:rsidRDefault="005D48DB" w:rsidP="00847DA9">
      <w:pPr>
        <w:pStyle w:val="a7"/>
        <w:numPr>
          <w:ilvl w:val="12"/>
          <w:numId w:val="0"/>
        </w:numPr>
        <w:ind w:left="1418"/>
        <w:rPr>
          <w:rFonts w:ascii="Academy Cyr" w:hAnsi="Academy Cyr"/>
        </w:rPr>
      </w:pPr>
      <w:r>
        <w:rPr>
          <w:rFonts w:ascii="Academy Cyr" w:hAnsi="Academy Cyr"/>
        </w:rPr>
        <w:t>И гроб, и самая любовь.</w:t>
      </w:r>
    </w:p>
    <w:p w14:paraId="5B1C686C" w14:textId="77777777" w:rsidR="005D48DB" w:rsidRDefault="005D48DB" w:rsidP="00847DA9">
      <w:pPr>
        <w:pStyle w:val="a7"/>
        <w:numPr>
          <w:ilvl w:val="12"/>
          <w:numId w:val="0"/>
        </w:numPr>
        <w:ind w:left="1418"/>
      </w:pPr>
    </w:p>
    <w:p w14:paraId="6BDED3C5" w14:textId="77777777" w:rsidR="005D48DB" w:rsidRDefault="005D48DB" w:rsidP="00847DA9">
      <w:pPr>
        <w:pStyle w:val="BodyText"/>
        <w:numPr>
          <w:ilvl w:val="12"/>
          <w:numId w:val="0"/>
        </w:numPr>
      </w:pPr>
      <w:r>
        <w:t>В первой строчке виден прием, используемый Пушкиным для передачи читателю особенно важной мысли, как, например, в стихотворении “Герой”:</w:t>
      </w:r>
    </w:p>
    <w:p w14:paraId="5E6F12EB" w14:textId="77777777" w:rsidR="005D48DB" w:rsidRDefault="005D48DB" w:rsidP="00847DA9">
      <w:pPr>
        <w:pStyle w:val="a7"/>
        <w:numPr>
          <w:ilvl w:val="12"/>
          <w:numId w:val="0"/>
        </w:numPr>
        <w:ind w:left="1418"/>
      </w:pPr>
    </w:p>
    <w:p w14:paraId="6635A001" w14:textId="77777777" w:rsidR="005D48DB" w:rsidRDefault="005D48DB" w:rsidP="00847DA9">
      <w:pPr>
        <w:pStyle w:val="a7"/>
        <w:numPr>
          <w:ilvl w:val="12"/>
          <w:numId w:val="0"/>
        </w:numPr>
        <w:ind w:left="1418"/>
        <w:rPr>
          <w:rFonts w:ascii="Academy Cyr" w:hAnsi="Academy Cyr"/>
        </w:rPr>
      </w:pPr>
      <w:r>
        <w:rPr>
          <w:rFonts w:ascii="Academy Cyr" w:hAnsi="Academy Cyr"/>
        </w:rPr>
        <w:t>Тьмы низких истин мне дороже</w:t>
      </w:r>
    </w:p>
    <w:p w14:paraId="32483003" w14:textId="77777777" w:rsidR="005D48DB" w:rsidRDefault="005D48DB" w:rsidP="00847DA9">
      <w:pPr>
        <w:pStyle w:val="a7"/>
        <w:numPr>
          <w:ilvl w:val="12"/>
          <w:numId w:val="0"/>
        </w:numPr>
        <w:ind w:left="1418"/>
        <w:rPr>
          <w:rFonts w:ascii="Academy Cyr" w:hAnsi="Academy Cyr"/>
        </w:rPr>
      </w:pPr>
      <w:r>
        <w:rPr>
          <w:rFonts w:ascii="Academy Cyr" w:hAnsi="Academy Cyr"/>
        </w:rPr>
        <w:t>Нас возвышающий обман.</w:t>
      </w:r>
    </w:p>
    <w:p w14:paraId="1666C147" w14:textId="77777777" w:rsidR="005D48DB" w:rsidRDefault="005D48DB" w:rsidP="00847DA9">
      <w:pPr>
        <w:pStyle w:val="a7"/>
        <w:numPr>
          <w:ilvl w:val="12"/>
          <w:numId w:val="0"/>
        </w:numPr>
        <w:ind w:left="1418"/>
      </w:pPr>
    </w:p>
    <w:p w14:paraId="7F1180A1" w14:textId="77777777" w:rsidR="005D48DB" w:rsidRDefault="005D48DB" w:rsidP="00847DA9">
      <w:pPr>
        <w:pStyle w:val="BodyText"/>
        <w:numPr>
          <w:ilvl w:val="12"/>
          <w:numId w:val="0"/>
        </w:numPr>
      </w:pPr>
      <w:r>
        <w:t>Нарушая привычный порядок слов, он как бы задерживает мысль читателя в нужном автору месте и заставляет его соображать. Обыденному сознанию более понятна была бы такая форма выражения мысли, изложенной в двух строках: “Все, что есть в прошлом и будущем окружающего мира, слушается ужасного голоса колдунов”.</w:t>
      </w:r>
    </w:p>
    <w:p w14:paraId="5D809766" w14:textId="77777777" w:rsidR="005D48DB" w:rsidRDefault="005D48DB" w:rsidP="00847DA9">
      <w:pPr>
        <w:pStyle w:val="BodyText"/>
        <w:numPr>
          <w:ilvl w:val="12"/>
          <w:numId w:val="0"/>
        </w:numPr>
      </w:pPr>
      <w:r>
        <w:t>К сожалению, поначалу стремление Финна к жреческим знаниям диктовалось личным своекорыстием, подогретыми трепетным жидовосхищением:</w:t>
      </w:r>
    </w:p>
    <w:p w14:paraId="293D0816" w14:textId="77777777" w:rsidR="005D48DB" w:rsidRDefault="005D48DB" w:rsidP="00847DA9">
      <w:pPr>
        <w:pStyle w:val="a7"/>
        <w:numPr>
          <w:ilvl w:val="12"/>
          <w:numId w:val="0"/>
        </w:numPr>
        <w:ind w:left="1418"/>
      </w:pPr>
    </w:p>
    <w:p w14:paraId="256BFA47" w14:textId="77777777" w:rsidR="005D48DB" w:rsidRDefault="005D48DB" w:rsidP="00847DA9">
      <w:pPr>
        <w:pStyle w:val="a7"/>
        <w:numPr>
          <w:ilvl w:val="12"/>
          <w:numId w:val="0"/>
        </w:numPr>
        <w:ind w:left="1418"/>
        <w:rPr>
          <w:rFonts w:ascii="Academy Cyr" w:hAnsi="Academy Cyr"/>
        </w:rPr>
      </w:pPr>
      <w:r>
        <w:rPr>
          <w:rFonts w:ascii="Academy Cyr" w:hAnsi="Academy Cyr"/>
        </w:rPr>
        <w:t>И я, любви искатель жадный,</w:t>
      </w:r>
    </w:p>
    <w:p w14:paraId="3A6D37CE" w14:textId="77777777" w:rsidR="005D48DB" w:rsidRDefault="005D48DB" w:rsidP="00847DA9">
      <w:pPr>
        <w:pStyle w:val="a7"/>
        <w:numPr>
          <w:ilvl w:val="12"/>
          <w:numId w:val="0"/>
        </w:numPr>
        <w:ind w:left="1418"/>
        <w:rPr>
          <w:rFonts w:ascii="Academy Cyr" w:hAnsi="Academy Cyr"/>
        </w:rPr>
      </w:pPr>
      <w:r>
        <w:rPr>
          <w:rFonts w:ascii="Academy Cyr" w:hAnsi="Academy Cyr"/>
        </w:rPr>
        <w:t>Решился в грусти безотрадной</w:t>
      </w:r>
    </w:p>
    <w:p w14:paraId="0B02B4A7" w14:textId="77777777" w:rsidR="005D48DB" w:rsidRDefault="005D48DB" w:rsidP="00847DA9">
      <w:pPr>
        <w:pStyle w:val="a7"/>
        <w:numPr>
          <w:ilvl w:val="12"/>
          <w:numId w:val="0"/>
        </w:numPr>
        <w:ind w:left="1418"/>
        <w:rPr>
          <w:rFonts w:ascii="Academy Cyr" w:hAnsi="Academy Cyr"/>
        </w:rPr>
      </w:pPr>
      <w:r>
        <w:rPr>
          <w:rFonts w:ascii="Academy Cyr" w:hAnsi="Academy Cyr"/>
        </w:rPr>
        <w:t>Hаину чарами привлечь</w:t>
      </w:r>
    </w:p>
    <w:p w14:paraId="01D923D8" w14:textId="77777777" w:rsidR="005D48DB" w:rsidRDefault="005D48DB" w:rsidP="00847DA9">
      <w:pPr>
        <w:pStyle w:val="a7"/>
        <w:numPr>
          <w:ilvl w:val="12"/>
          <w:numId w:val="0"/>
        </w:numPr>
        <w:ind w:left="1418"/>
        <w:rPr>
          <w:rFonts w:ascii="Academy Cyr" w:hAnsi="Academy Cyr"/>
        </w:rPr>
      </w:pPr>
      <w:r>
        <w:rPr>
          <w:rFonts w:ascii="Academy Cyr" w:hAnsi="Academy Cyr"/>
        </w:rPr>
        <w:lastRenderedPageBreak/>
        <w:t>И в гордом сердце девы хладной</w:t>
      </w:r>
    </w:p>
    <w:p w14:paraId="0240B94A" w14:textId="77777777" w:rsidR="005D48DB" w:rsidRDefault="005D48DB" w:rsidP="00847DA9">
      <w:pPr>
        <w:pStyle w:val="a7"/>
        <w:numPr>
          <w:ilvl w:val="12"/>
          <w:numId w:val="0"/>
        </w:numPr>
        <w:ind w:left="1418"/>
        <w:rPr>
          <w:rFonts w:ascii="Academy Cyr" w:hAnsi="Academy Cyr"/>
        </w:rPr>
      </w:pPr>
      <w:r>
        <w:rPr>
          <w:rFonts w:ascii="Academy Cyr" w:hAnsi="Academy Cyr"/>
        </w:rPr>
        <w:t>Любовь волшебствами зажечь.</w:t>
      </w:r>
    </w:p>
    <w:p w14:paraId="0810F89F" w14:textId="77777777" w:rsidR="005D48DB" w:rsidRDefault="005D48DB" w:rsidP="00847DA9">
      <w:pPr>
        <w:pStyle w:val="a7"/>
        <w:numPr>
          <w:ilvl w:val="12"/>
          <w:numId w:val="0"/>
        </w:numPr>
        <w:ind w:left="1418"/>
      </w:pPr>
    </w:p>
    <w:p w14:paraId="0E1EA0BC" w14:textId="77777777" w:rsidR="005D48DB" w:rsidRDefault="005D48DB" w:rsidP="00847DA9">
      <w:pPr>
        <w:pStyle w:val="BodyText"/>
        <w:numPr>
          <w:ilvl w:val="12"/>
          <w:numId w:val="0"/>
        </w:numPr>
      </w:pPr>
      <w:r>
        <w:t>Прошло сорок лет и вот:</w:t>
      </w:r>
    </w:p>
    <w:p w14:paraId="48090842" w14:textId="77777777" w:rsidR="005D48DB" w:rsidRDefault="005D48DB" w:rsidP="00847DA9">
      <w:pPr>
        <w:pStyle w:val="a7"/>
        <w:numPr>
          <w:ilvl w:val="12"/>
          <w:numId w:val="0"/>
        </w:numPr>
        <w:ind w:left="1418"/>
      </w:pPr>
    </w:p>
    <w:p w14:paraId="1D8EA9F5" w14:textId="77777777" w:rsidR="005D48DB" w:rsidRDefault="005D48DB" w:rsidP="00847DA9">
      <w:pPr>
        <w:pStyle w:val="a7"/>
        <w:numPr>
          <w:ilvl w:val="12"/>
          <w:numId w:val="0"/>
        </w:numPr>
        <w:ind w:left="1418"/>
        <w:rPr>
          <w:rFonts w:ascii="Academy Cyr" w:hAnsi="Academy Cyr"/>
        </w:rPr>
      </w:pPr>
      <w:r>
        <w:rPr>
          <w:rFonts w:ascii="Academy Cyr" w:hAnsi="Academy Cyr"/>
        </w:rPr>
        <w:t>Настал давно желанный миг,</w:t>
      </w:r>
    </w:p>
    <w:p w14:paraId="051AE570" w14:textId="77777777" w:rsidR="005D48DB" w:rsidRDefault="005D48DB" w:rsidP="00847DA9">
      <w:pPr>
        <w:pStyle w:val="a7"/>
        <w:numPr>
          <w:ilvl w:val="12"/>
          <w:numId w:val="0"/>
        </w:numPr>
        <w:ind w:left="1418"/>
        <w:rPr>
          <w:rFonts w:ascii="Academy Cyr" w:hAnsi="Academy Cyr"/>
        </w:rPr>
      </w:pPr>
      <w:r>
        <w:rPr>
          <w:rFonts w:ascii="Academy Cyr" w:hAnsi="Academy Cyr"/>
        </w:rPr>
        <w:t>И тайну страшную природы</w:t>
      </w:r>
    </w:p>
    <w:p w14:paraId="73E0AD76" w14:textId="77777777" w:rsidR="005D48DB" w:rsidRDefault="005D48DB" w:rsidP="00847DA9">
      <w:pPr>
        <w:pStyle w:val="a7"/>
        <w:numPr>
          <w:ilvl w:val="12"/>
          <w:numId w:val="0"/>
        </w:numPr>
        <w:ind w:left="1418"/>
        <w:rPr>
          <w:rFonts w:ascii="Academy Cyr" w:hAnsi="Academy Cyr"/>
        </w:rPr>
      </w:pPr>
      <w:r>
        <w:rPr>
          <w:rFonts w:ascii="Academy Cyr" w:hAnsi="Academy Cyr"/>
        </w:rPr>
        <w:t>Я светлой мыслию постиг...</w:t>
      </w:r>
    </w:p>
    <w:p w14:paraId="0D6B756A" w14:textId="77777777" w:rsidR="005D48DB" w:rsidRDefault="005D48DB" w:rsidP="00847DA9">
      <w:pPr>
        <w:pStyle w:val="a7"/>
        <w:numPr>
          <w:ilvl w:val="12"/>
          <w:numId w:val="0"/>
        </w:numPr>
        <w:ind w:left="1418"/>
      </w:pPr>
    </w:p>
    <w:p w14:paraId="6E842C8F" w14:textId="77777777" w:rsidR="005D48DB" w:rsidRDefault="005D48DB" w:rsidP="00847DA9">
      <w:pPr>
        <w:pStyle w:val="BodyText"/>
        <w:numPr>
          <w:ilvl w:val="12"/>
          <w:numId w:val="0"/>
        </w:numPr>
      </w:pPr>
      <w:r>
        <w:t>В процессе постижения «страшной тайны природы» Финну суждено было узнать и о месте Человека в Природе. Светлая мысль не может мириться с черными помыслами, и потому стремление Финна воспользоваться знаниями в своекорыстных целях неизбежно приводит его к страшному открытию: Hаина — не Человек. И вот перед Финном, бывшим родовым шаманом (пастухом местного стада), овладевшим знанием национального (этнического) жречества, встает роковой вопрос: “Кто же он сам?” Этот вопрос мастерски разрешается сравнительным описанием сцен похищения Людмилы Черномором и мнимой победой Финна над Наиной.</w:t>
      </w:r>
    </w:p>
    <w:p w14:paraId="5FAE6DF9" w14:textId="77777777" w:rsidR="005D48DB" w:rsidRDefault="005D48DB" w:rsidP="00847DA9">
      <w:pPr>
        <w:pStyle w:val="BodyText"/>
        <w:numPr>
          <w:ilvl w:val="12"/>
          <w:numId w:val="0"/>
        </w:numPr>
      </w:pPr>
      <w:r>
        <w:t>Пушкин о появлении Черномора:</w:t>
      </w:r>
    </w:p>
    <w:p w14:paraId="41BDC565" w14:textId="77777777" w:rsidR="005D48DB" w:rsidRDefault="005D48DB" w:rsidP="00847DA9">
      <w:pPr>
        <w:numPr>
          <w:ilvl w:val="12"/>
          <w:numId w:val="0"/>
        </w:numPr>
      </w:pPr>
    </w:p>
    <w:p w14:paraId="284A88A9" w14:textId="77777777" w:rsidR="005D48DB" w:rsidRDefault="005D48DB" w:rsidP="00847DA9">
      <w:pPr>
        <w:pStyle w:val="a7"/>
        <w:numPr>
          <w:ilvl w:val="12"/>
          <w:numId w:val="0"/>
        </w:numPr>
        <w:ind w:left="1418"/>
        <w:rPr>
          <w:rFonts w:ascii="Academy Cyr" w:hAnsi="Academy Cyr"/>
        </w:rPr>
      </w:pPr>
      <w:r>
        <w:rPr>
          <w:rFonts w:ascii="Academy Cyr" w:hAnsi="Academy Cyr"/>
        </w:rPr>
        <w:t>Гром грянул, свет блеснул в тумане,</w:t>
      </w:r>
    </w:p>
    <w:p w14:paraId="4E69947C" w14:textId="77777777" w:rsidR="005D48DB" w:rsidRDefault="005D48DB" w:rsidP="00847DA9">
      <w:pPr>
        <w:pStyle w:val="a7"/>
        <w:numPr>
          <w:ilvl w:val="12"/>
          <w:numId w:val="0"/>
        </w:numPr>
        <w:ind w:left="1418"/>
        <w:rPr>
          <w:rFonts w:ascii="Academy Cyr" w:hAnsi="Academy Cyr"/>
        </w:rPr>
      </w:pPr>
      <w:r>
        <w:rPr>
          <w:rFonts w:ascii="Academy Cyr" w:hAnsi="Academy Cyr"/>
        </w:rPr>
        <w:t>Лампада гаснет, дым бежит,</w:t>
      </w:r>
    </w:p>
    <w:p w14:paraId="437231C3" w14:textId="77777777" w:rsidR="005D48DB" w:rsidRDefault="005D48DB" w:rsidP="00847DA9">
      <w:pPr>
        <w:pStyle w:val="a7"/>
        <w:numPr>
          <w:ilvl w:val="12"/>
          <w:numId w:val="0"/>
        </w:numPr>
        <w:ind w:left="1418"/>
        <w:rPr>
          <w:rFonts w:ascii="Academy Cyr" w:hAnsi="Academy Cyr"/>
        </w:rPr>
      </w:pPr>
      <w:r>
        <w:rPr>
          <w:rFonts w:ascii="Academy Cyr" w:hAnsi="Academy Cyr"/>
        </w:rPr>
        <w:t>Кругом все смерклось, все дрожит...</w:t>
      </w:r>
    </w:p>
    <w:p w14:paraId="0EEBE214" w14:textId="77777777" w:rsidR="005D48DB" w:rsidRDefault="005D48DB" w:rsidP="00847DA9">
      <w:pPr>
        <w:pStyle w:val="a7"/>
        <w:numPr>
          <w:ilvl w:val="12"/>
          <w:numId w:val="0"/>
        </w:numPr>
        <w:ind w:left="1418"/>
      </w:pPr>
    </w:p>
    <w:p w14:paraId="0A4CE3BF" w14:textId="77777777" w:rsidR="005D48DB" w:rsidRDefault="005D48DB" w:rsidP="00847DA9">
      <w:pPr>
        <w:pStyle w:val="BodyText"/>
        <w:numPr>
          <w:ilvl w:val="12"/>
          <w:numId w:val="0"/>
        </w:numPr>
      </w:pPr>
      <w:r>
        <w:t>Финн о своих “достижениях”:</w:t>
      </w:r>
    </w:p>
    <w:p w14:paraId="42C9DEFE" w14:textId="77777777" w:rsidR="005D48DB" w:rsidRDefault="005D48DB" w:rsidP="00847DA9">
      <w:pPr>
        <w:numPr>
          <w:ilvl w:val="12"/>
          <w:numId w:val="0"/>
        </w:numPr>
      </w:pPr>
    </w:p>
    <w:p w14:paraId="557C907C" w14:textId="77777777" w:rsidR="005D48DB" w:rsidRDefault="005D48DB" w:rsidP="00847DA9">
      <w:pPr>
        <w:pStyle w:val="a7"/>
        <w:numPr>
          <w:ilvl w:val="12"/>
          <w:numId w:val="0"/>
        </w:numPr>
        <w:ind w:left="1418"/>
        <w:rPr>
          <w:rFonts w:ascii="Academy Cyr" w:hAnsi="Academy Cyr"/>
        </w:rPr>
      </w:pPr>
      <w:r>
        <w:rPr>
          <w:rFonts w:ascii="Academy Cyr" w:hAnsi="Academy Cyr"/>
        </w:rPr>
        <w:t>Зову духов — и в тьме лесной</w:t>
      </w:r>
    </w:p>
    <w:p w14:paraId="26BFD990" w14:textId="77777777" w:rsidR="005D48DB" w:rsidRDefault="005D48DB" w:rsidP="00847DA9">
      <w:pPr>
        <w:pStyle w:val="a7"/>
        <w:numPr>
          <w:ilvl w:val="12"/>
          <w:numId w:val="0"/>
        </w:numPr>
        <w:ind w:left="1418"/>
        <w:rPr>
          <w:rFonts w:ascii="Academy Cyr" w:hAnsi="Academy Cyr"/>
        </w:rPr>
      </w:pPr>
      <w:r>
        <w:rPr>
          <w:rFonts w:ascii="Academy Cyr" w:hAnsi="Academy Cyr"/>
        </w:rPr>
        <w:t>Стрела промчалась громовая,</w:t>
      </w:r>
    </w:p>
    <w:p w14:paraId="290A2E19" w14:textId="77777777" w:rsidR="005D48DB" w:rsidRDefault="005D48DB" w:rsidP="00847DA9">
      <w:pPr>
        <w:pStyle w:val="a7"/>
        <w:numPr>
          <w:ilvl w:val="12"/>
          <w:numId w:val="0"/>
        </w:numPr>
        <w:ind w:left="1418"/>
        <w:rPr>
          <w:rFonts w:ascii="Academy Cyr" w:hAnsi="Academy Cyr"/>
        </w:rPr>
      </w:pPr>
      <w:r>
        <w:rPr>
          <w:rFonts w:ascii="Academy Cyr" w:hAnsi="Academy Cyr"/>
        </w:rPr>
        <w:t>Волшебный вихорь поднял вой,</w:t>
      </w:r>
    </w:p>
    <w:p w14:paraId="0697452F" w14:textId="77777777" w:rsidR="005D48DB" w:rsidRDefault="005D48DB" w:rsidP="00847DA9">
      <w:pPr>
        <w:pStyle w:val="a7"/>
        <w:numPr>
          <w:ilvl w:val="12"/>
          <w:numId w:val="0"/>
        </w:numPr>
        <w:ind w:left="1418"/>
        <w:rPr>
          <w:rFonts w:ascii="Academy Cyr" w:hAnsi="Academy Cyr"/>
        </w:rPr>
      </w:pPr>
      <w:r>
        <w:rPr>
          <w:rFonts w:ascii="Academy Cyr" w:hAnsi="Academy Cyr"/>
        </w:rPr>
        <w:t>Земля вздрогнула под ногой...</w:t>
      </w:r>
    </w:p>
    <w:p w14:paraId="7445D637" w14:textId="77777777" w:rsidR="005D48DB" w:rsidRDefault="005D48DB" w:rsidP="00847DA9">
      <w:pPr>
        <w:pStyle w:val="a7"/>
        <w:numPr>
          <w:ilvl w:val="12"/>
          <w:numId w:val="0"/>
        </w:numPr>
        <w:ind w:left="1418"/>
      </w:pPr>
    </w:p>
    <w:p w14:paraId="3637FA63" w14:textId="77777777" w:rsidR="005D48DB" w:rsidRDefault="005D48DB" w:rsidP="00847DA9">
      <w:pPr>
        <w:pStyle w:val="BodyText"/>
        <w:numPr>
          <w:ilvl w:val="12"/>
          <w:numId w:val="0"/>
        </w:numPr>
      </w:pPr>
      <w:r>
        <w:t>Хорошо видно, что внешние атрибуты «безвестной силы» в обеих сценах совпадают. Но интереснее другое: в первом издании “Руслана и Людмилы” 1820 г. в рассказе Финна эти строки выглядели иначе:</w:t>
      </w:r>
    </w:p>
    <w:p w14:paraId="1C8D6BED" w14:textId="77777777" w:rsidR="005D48DB" w:rsidRDefault="005D48DB" w:rsidP="00847DA9">
      <w:pPr>
        <w:pStyle w:val="BodyText"/>
        <w:numPr>
          <w:ilvl w:val="12"/>
          <w:numId w:val="0"/>
        </w:numPr>
      </w:pPr>
      <w:r>
        <w:t>Финн:</w:t>
      </w:r>
    </w:p>
    <w:p w14:paraId="78723345" w14:textId="77777777" w:rsidR="005D48DB" w:rsidRDefault="005D48DB" w:rsidP="00847DA9">
      <w:pPr>
        <w:pStyle w:val="a7"/>
        <w:numPr>
          <w:ilvl w:val="12"/>
          <w:numId w:val="0"/>
        </w:numPr>
        <w:ind w:left="1418"/>
        <w:rPr>
          <w:rFonts w:ascii="Academy Cyr" w:hAnsi="Academy Cyr"/>
          <w:b/>
        </w:rPr>
      </w:pPr>
      <w:r>
        <w:rPr>
          <w:rFonts w:ascii="Academy Cyr" w:hAnsi="Academy Cyr"/>
        </w:rPr>
        <w:t xml:space="preserve">Зову духов — и, </w:t>
      </w:r>
      <w:r>
        <w:rPr>
          <w:rFonts w:ascii="Academy Cyr" w:hAnsi="Academy Cyr"/>
          <w:b/>
        </w:rPr>
        <w:t>виноват!</w:t>
      </w:r>
    </w:p>
    <w:p w14:paraId="5025C58B" w14:textId="77777777" w:rsidR="005D48DB" w:rsidRDefault="005D48DB" w:rsidP="00847DA9">
      <w:pPr>
        <w:pStyle w:val="a7"/>
        <w:numPr>
          <w:ilvl w:val="12"/>
          <w:numId w:val="0"/>
        </w:numPr>
        <w:ind w:left="1418"/>
        <w:rPr>
          <w:rFonts w:ascii="Academy Cyr" w:hAnsi="Academy Cyr"/>
        </w:rPr>
      </w:pPr>
      <w:r>
        <w:rPr>
          <w:rFonts w:ascii="Academy Cyr" w:hAnsi="Academy Cyr"/>
          <w:b/>
        </w:rPr>
        <w:t>Безумный</w:t>
      </w:r>
      <w:r>
        <w:rPr>
          <w:rFonts w:ascii="Academy Cyr" w:hAnsi="Academy Cyr"/>
        </w:rPr>
        <w:t>, дерзостный губитель,</w:t>
      </w:r>
    </w:p>
    <w:p w14:paraId="5418397D" w14:textId="77777777" w:rsidR="005D48DB" w:rsidRDefault="005D48DB" w:rsidP="00847DA9">
      <w:pPr>
        <w:pStyle w:val="a7"/>
        <w:numPr>
          <w:ilvl w:val="12"/>
          <w:numId w:val="0"/>
        </w:numPr>
        <w:ind w:left="1418"/>
      </w:pPr>
      <w:r>
        <w:rPr>
          <w:rFonts w:ascii="Academy Cyr" w:hAnsi="Academy Cyr"/>
          <w:b/>
        </w:rPr>
        <w:t>Достойный Черномора брат</w:t>
      </w:r>
      <w:r>
        <w:t>,</w:t>
      </w:r>
    </w:p>
    <w:p w14:paraId="40626200" w14:textId="77777777" w:rsidR="005D48DB" w:rsidRDefault="005D48DB" w:rsidP="00847DA9">
      <w:pPr>
        <w:pStyle w:val="a7"/>
        <w:numPr>
          <w:ilvl w:val="12"/>
          <w:numId w:val="0"/>
        </w:numPr>
        <w:ind w:left="1418"/>
        <w:rPr>
          <w:rFonts w:ascii="Academy Cyr" w:hAnsi="Academy Cyr"/>
        </w:rPr>
      </w:pPr>
      <w:r>
        <w:rPr>
          <w:rFonts w:ascii="Academy Cyr" w:hAnsi="Academy Cyr"/>
        </w:rPr>
        <w:t>Я стал Hаины похититель.</w:t>
      </w:r>
    </w:p>
    <w:p w14:paraId="195681EE" w14:textId="77777777" w:rsidR="005D48DB" w:rsidRDefault="005D48DB" w:rsidP="00847DA9">
      <w:pPr>
        <w:pStyle w:val="a7"/>
        <w:numPr>
          <w:ilvl w:val="12"/>
          <w:numId w:val="0"/>
        </w:numPr>
        <w:ind w:left="1418"/>
      </w:pPr>
    </w:p>
    <w:p w14:paraId="26C33877" w14:textId="77777777" w:rsidR="005D48DB" w:rsidRDefault="005D48DB" w:rsidP="00847DA9">
      <w:pPr>
        <w:pStyle w:val="BodyText"/>
        <w:numPr>
          <w:ilvl w:val="12"/>
          <w:numId w:val="0"/>
        </w:numPr>
      </w:pPr>
      <w:r>
        <w:t>Другими словами, в первом варианте поэмы происходит открытая самоидентификация Финна, поднявшегося в своем овладении страшными тайнами природы до уровня Черномора. Итак, уровень знания — равный знаниям Глобального Предиктора. А уровень понимания? Пушкин ясно показывает, что по уровню понимания жрец Финн поднялся над волшебником Черномором, поскольку в отличие от карлы осознал свою вину, признал безумие использования тайн природы в корыстных целях. Слова «достойный Черномора брат» в устах Финна звучат осуждающе. Овладев учением колдунов и поднявшись на самый высокий уровень понимания, Финн не перестает, в отличие от карлы Черномора быть Человеком, значит и вероятность его победы над Глобальным Предиктором возрастает. Ему суждено предвидеть день встречи с Русланом (время качественных изменений в информационном состоянии общества) и способствовать разгерметизации знаний, делая их достоянием всего Человечества.</w:t>
      </w:r>
    </w:p>
    <w:p w14:paraId="2A59FF21" w14:textId="77777777" w:rsidR="005D48DB" w:rsidRDefault="005D48DB" w:rsidP="00847DA9">
      <w:pPr>
        <w:pStyle w:val="BodyText"/>
        <w:numPr>
          <w:ilvl w:val="12"/>
          <w:numId w:val="0"/>
        </w:numPr>
      </w:pPr>
      <w:r>
        <w:t>Финн осознает горечь ошибок и заблуждений. Рассказ о минувшем дается ему с большим трудом.</w:t>
      </w:r>
    </w:p>
    <w:p w14:paraId="599D5CEB" w14:textId="77777777" w:rsidR="005D48DB" w:rsidRDefault="005D48DB" w:rsidP="00847DA9">
      <w:pPr>
        <w:pStyle w:val="a7"/>
        <w:numPr>
          <w:ilvl w:val="12"/>
          <w:numId w:val="0"/>
        </w:numPr>
        <w:ind w:left="1418"/>
      </w:pPr>
    </w:p>
    <w:p w14:paraId="05028B9A" w14:textId="77777777" w:rsidR="005D48DB" w:rsidRDefault="005D48DB" w:rsidP="00847DA9">
      <w:pPr>
        <w:pStyle w:val="a7"/>
        <w:numPr>
          <w:ilvl w:val="12"/>
          <w:numId w:val="0"/>
        </w:numPr>
        <w:ind w:left="1418"/>
        <w:rPr>
          <w:rFonts w:ascii="Academy Cyr" w:hAnsi="Academy Cyr"/>
        </w:rPr>
      </w:pPr>
      <w:r>
        <w:rPr>
          <w:rFonts w:ascii="Academy Cyr" w:hAnsi="Academy Cyr"/>
        </w:rPr>
        <w:t>К чему рассказывать, мой сын,</w:t>
      </w:r>
    </w:p>
    <w:p w14:paraId="4DB23975" w14:textId="77777777" w:rsidR="005D48DB" w:rsidRDefault="005D48DB" w:rsidP="00847DA9">
      <w:pPr>
        <w:pStyle w:val="a7"/>
        <w:numPr>
          <w:ilvl w:val="12"/>
          <w:numId w:val="0"/>
        </w:numPr>
        <w:ind w:left="1418"/>
        <w:rPr>
          <w:rFonts w:ascii="Academy Cyr" w:hAnsi="Academy Cyr"/>
        </w:rPr>
      </w:pPr>
      <w:r>
        <w:rPr>
          <w:rFonts w:ascii="Academy Cyr" w:hAnsi="Academy Cyr"/>
        </w:rPr>
        <w:t>Чего пересказать нет силы?</w:t>
      </w:r>
    </w:p>
    <w:p w14:paraId="49532548" w14:textId="77777777" w:rsidR="005D48DB" w:rsidRDefault="005D48DB" w:rsidP="00847DA9">
      <w:pPr>
        <w:pStyle w:val="a7"/>
        <w:numPr>
          <w:ilvl w:val="12"/>
          <w:numId w:val="0"/>
        </w:numPr>
        <w:ind w:left="1418"/>
        <w:rPr>
          <w:rFonts w:ascii="Academy Cyr" w:hAnsi="Academy Cyr"/>
        </w:rPr>
      </w:pPr>
      <w:r>
        <w:rPr>
          <w:rFonts w:ascii="Academy Cyr" w:hAnsi="Academy Cyr"/>
        </w:rPr>
        <w:t>Ах, и теперь один, один,</w:t>
      </w:r>
    </w:p>
    <w:p w14:paraId="15CA0497" w14:textId="77777777" w:rsidR="005D48DB" w:rsidRDefault="005D48DB" w:rsidP="00847DA9">
      <w:pPr>
        <w:pStyle w:val="a7"/>
        <w:numPr>
          <w:ilvl w:val="12"/>
          <w:numId w:val="0"/>
        </w:numPr>
        <w:ind w:left="1418"/>
        <w:rPr>
          <w:rFonts w:ascii="Academy Cyr" w:hAnsi="Academy Cyr"/>
        </w:rPr>
      </w:pPr>
      <w:r>
        <w:rPr>
          <w:rFonts w:ascii="Academy Cyr" w:hAnsi="Academy Cyr"/>
        </w:rPr>
        <w:t>Душой уснув, в дверях могилы,</w:t>
      </w:r>
    </w:p>
    <w:p w14:paraId="021EC8A3" w14:textId="77777777" w:rsidR="005D48DB" w:rsidRDefault="005D48DB" w:rsidP="00847DA9">
      <w:pPr>
        <w:pStyle w:val="a7"/>
        <w:numPr>
          <w:ilvl w:val="12"/>
          <w:numId w:val="0"/>
        </w:numPr>
        <w:ind w:left="1418"/>
        <w:rPr>
          <w:rFonts w:ascii="Academy Cyr" w:hAnsi="Academy Cyr"/>
        </w:rPr>
      </w:pPr>
      <w:r>
        <w:rPr>
          <w:rFonts w:ascii="Academy Cyr" w:hAnsi="Academy Cyr"/>
        </w:rPr>
        <w:t>Я помню горесть, и порой,</w:t>
      </w:r>
    </w:p>
    <w:p w14:paraId="7203B608" w14:textId="77777777" w:rsidR="005D48DB" w:rsidRDefault="005D48DB" w:rsidP="00847DA9">
      <w:pPr>
        <w:pStyle w:val="a7"/>
        <w:numPr>
          <w:ilvl w:val="12"/>
          <w:numId w:val="0"/>
        </w:numPr>
        <w:ind w:left="1418"/>
        <w:rPr>
          <w:rFonts w:ascii="Academy Cyr" w:hAnsi="Academy Cyr"/>
        </w:rPr>
      </w:pPr>
      <w:r>
        <w:rPr>
          <w:rFonts w:ascii="Academy Cyr" w:hAnsi="Academy Cyr"/>
        </w:rPr>
        <w:t>Как о минувшем мысль родится,</w:t>
      </w:r>
    </w:p>
    <w:p w14:paraId="136B402E" w14:textId="77777777" w:rsidR="005D48DB" w:rsidRDefault="005D48DB" w:rsidP="00847DA9">
      <w:pPr>
        <w:pStyle w:val="a7"/>
        <w:numPr>
          <w:ilvl w:val="12"/>
          <w:numId w:val="0"/>
        </w:numPr>
        <w:ind w:left="1418"/>
        <w:rPr>
          <w:rFonts w:ascii="Academy Cyr" w:hAnsi="Academy Cyr"/>
        </w:rPr>
      </w:pPr>
      <w:r>
        <w:rPr>
          <w:rFonts w:ascii="Academy Cyr" w:hAnsi="Academy Cyr"/>
        </w:rPr>
        <w:t>По бороде моей седой</w:t>
      </w:r>
    </w:p>
    <w:p w14:paraId="1489E514" w14:textId="77777777" w:rsidR="005D48DB" w:rsidRDefault="005D48DB" w:rsidP="00847DA9">
      <w:pPr>
        <w:pStyle w:val="a7"/>
        <w:numPr>
          <w:ilvl w:val="12"/>
          <w:numId w:val="0"/>
        </w:numPr>
        <w:ind w:left="1418"/>
        <w:rPr>
          <w:rFonts w:ascii="Academy Cyr" w:hAnsi="Academy Cyr"/>
        </w:rPr>
      </w:pPr>
      <w:r>
        <w:rPr>
          <w:rFonts w:ascii="Academy Cyr" w:hAnsi="Academy Cyr"/>
        </w:rPr>
        <w:t>Слеза тяжелая катится</w:t>
      </w:r>
    </w:p>
    <w:p w14:paraId="0925E4DE" w14:textId="77777777" w:rsidR="005D48DB" w:rsidRDefault="005D48DB" w:rsidP="00847DA9">
      <w:pPr>
        <w:pStyle w:val="a7"/>
        <w:numPr>
          <w:ilvl w:val="12"/>
          <w:numId w:val="0"/>
        </w:numPr>
        <w:ind w:left="1418"/>
      </w:pPr>
    </w:p>
    <w:p w14:paraId="0DC9DFC2" w14:textId="77777777" w:rsidR="005D48DB" w:rsidRDefault="005D48DB" w:rsidP="00847DA9">
      <w:pPr>
        <w:pStyle w:val="BodyText"/>
        <w:numPr>
          <w:ilvl w:val="12"/>
          <w:numId w:val="0"/>
        </w:numPr>
      </w:pPr>
      <w:r>
        <w:t>Здесь важно упомянуть о том, в каком состоянии находился Руслан перед встречей с Финном:</w:t>
      </w:r>
    </w:p>
    <w:p w14:paraId="1499D76B" w14:textId="77777777" w:rsidR="005D48DB" w:rsidRDefault="005D48DB" w:rsidP="00847DA9">
      <w:pPr>
        <w:pStyle w:val="a7"/>
        <w:numPr>
          <w:ilvl w:val="12"/>
          <w:numId w:val="0"/>
        </w:numPr>
        <w:ind w:left="1418"/>
      </w:pPr>
    </w:p>
    <w:p w14:paraId="6CE9D15A" w14:textId="77777777" w:rsidR="005D48DB" w:rsidRDefault="005D48DB" w:rsidP="00847DA9">
      <w:pPr>
        <w:pStyle w:val="a7"/>
        <w:numPr>
          <w:ilvl w:val="12"/>
          <w:numId w:val="0"/>
        </w:numPr>
        <w:ind w:left="1418"/>
        <w:rPr>
          <w:rFonts w:ascii="Academy Cyr" w:hAnsi="Academy Cyr"/>
        </w:rPr>
      </w:pPr>
      <w:r>
        <w:rPr>
          <w:rFonts w:ascii="Academy Cyr" w:hAnsi="Academy Cyr"/>
        </w:rPr>
        <w:t>Руслан томился молчаливо,</w:t>
      </w:r>
      <w:r>
        <w:rPr>
          <w:rFonts w:ascii="Academy Cyr" w:hAnsi="Academy Cyr"/>
        </w:rPr>
        <w:br/>
        <w:t>И смысл и память потеряв.</w:t>
      </w:r>
    </w:p>
    <w:p w14:paraId="61114D59" w14:textId="77777777" w:rsidR="005D48DB" w:rsidRDefault="005D48DB" w:rsidP="00847DA9">
      <w:pPr>
        <w:pStyle w:val="a7"/>
        <w:numPr>
          <w:ilvl w:val="12"/>
          <w:numId w:val="0"/>
        </w:numPr>
        <w:ind w:left="1418"/>
      </w:pPr>
    </w:p>
    <w:p w14:paraId="6FD13FA6" w14:textId="77777777" w:rsidR="005D48DB" w:rsidRDefault="005D48DB" w:rsidP="00847DA9">
      <w:pPr>
        <w:pStyle w:val="BodyText"/>
        <w:numPr>
          <w:ilvl w:val="12"/>
          <w:numId w:val="0"/>
        </w:numPr>
      </w:pPr>
      <w:r>
        <w:t xml:space="preserve">Предельно откровенный и по своему печальный рассказ старца — не поучение, а глубокое переосмысление пережитого, что само по себе есть наилучшая форма предупреждения о тех опасностях, которые неизбежно встанут перед Русланом на его пути прямого противоборства с Черномором. И главная из них — Hаина. По внешнему виду — человек, а по сути своей — урод, оборотень, Фантомас, modo vir, modo femina («То </w:t>
      </w:r>
      <w:r>
        <w:lastRenderedPageBreak/>
        <w:t xml:space="preserve">мужчина, то женщина», — эпиграф к “Домику в Коломне”, где то же явление, что персонифицировано Hаиной,  персонифицировано Ма-Врушей. </w:t>
      </w:r>
    </w:p>
    <w:p w14:paraId="4983A7DC" w14:textId="77777777" w:rsidR="005D48DB" w:rsidRDefault="005D48DB" w:rsidP="00847DA9">
      <w:pPr>
        <w:pStyle w:val="BodyText"/>
        <w:numPr>
          <w:ilvl w:val="12"/>
          <w:numId w:val="0"/>
        </w:numPr>
      </w:pPr>
      <w:r>
        <w:t>Финн раскрывает здесь другую тайну: кажущаяся целенаправленной злобная деятельность Hаины — результат бесчеловечного эксперимента, проведенного древнеегипетским знахарством в своекорыстных интересах над некой общностью. Поскольку по оглашению речь идет о “новой” страсти Hаины, то по умолчанию должна существовать и страсть “старая”. Кто мог её внушить Наине? Как будет показано дальше в поэме — Черномор. Другими словами, первоначально её запрограммировал карла, а Финн, овладев знаниями его уровня, пытался (и небезуспешно)  её перепрограммировать в своих интересах.</w:t>
      </w:r>
    </w:p>
    <w:p w14:paraId="5ACB73C5" w14:textId="77777777" w:rsidR="005D48DB" w:rsidRDefault="005D48DB" w:rsidP="00847DA9">
      <w:pPr>
        <w:pStyle w:val="a7"/>
        <w:numPr>
          <w:ilvl w:val="12"/>
          <w:numId w:val="0"/>
        </w:numPr>
        <w:ind w:left="1418"/>
      </w:pPr>
    </w:p>
    <w:p w14:paraId="4A252608" w14:textId="77777777" w:rsidR="005D48DB" w:rsidRDefault="005D48DB" w:rsidP="00847DA9">
      <w:pPr>
        <w:pStyle w:val="a7"/>
        <w:numPr>
          <w:ilvl w:val="12"/>
          <w:numId w:val="0"/>
        </w:numPr>
        <w:ind w:left="1418"/>
        <w:rPr>
          <w:rFonts w:ascii="Academy Cyr" w:hAnsi="Academy Cyr"/>
        </w:rPr>
      </w:pPr>
      <w:r>
        <w:rPr>
          <w:rFonts w:ascii="Academy Cyr" w:hAnsi="Academy Cyr"/>
        </w:rPr>
        <w:t>Но вот ужасно: колдовство</w:t>
      </w:r>
    </w:p>
    <w:p w14:paraId="0E30D61A" w14:textId="77777777" w:rsidR="005D48DB" w:rsidRDefault="005D48DB" w:rsidP="00847DA9">
      <w:pPr>
        <w:pStyle w:val="a7"/>
        <w:numPr>
          <w:ilvl w:val="12"/>
          <w:numId w:val="0"/>
        </w:numPr>
        <w:ind w:left="1418"/>
        <w:rPr>
          <w:rFonts w:ascii="Academy Cyr" w:hAnsi="Academy Cyr"/>
          <w:b/>
        </w:rPr>
      </w:pPr>
      <w:r>
        <w:rPr>
          <w:rFonts w:ascii="Academy Cyr" w:hAnsi="Academy Cyr"/>
          <w:b/>
        </w:rPr>
        <w:t>Вполне свершилось, по несчастью.</w:t>
      </w:r>
    </w:p>
    <w:p w14:paraId="02926B15" w14:textId="77777777" w:rsidR="005D48DB" w:rsidRDefault="005D48DB" w:rsidP="00847DA9">
      <w:pPr>
        <w:pStyle w:val="a7"/>
        <w:numPr>
          <w:ilvl w:val="12"/>
          <w:numId w:val="0"/>
        </w:numPr>
        <w:ind w:left="1418"/>
        <w:rPr>
          <w:rFonts w:ascii="Academy Cyr" w:hAnsi="Academy Cyr"/>
        </w:rPr>
      </w:pPr>
      <w:r>
        <w:rPr>
          <w:rFonts w:ascii="Academy Cyr" w:hAnsi="Academy Cyr"/>
        </w:rPr>
        <w:t>Мое седое божество</w:t>
      </w:r>
    </w:p>
    <w:p w14:paraId="4622AA9E"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Ко мне пылало </w:t>
      </w:r>
      <w:r>
        <w:rPr>
          <w:rFonts w:ascii="Academy Cyr" w:hAnsi="Academy Cyr"/>
          <w:b/>
        </w:rPr>
        <w:t>новой</w:t>
      </w:r>
      <w:r>
        <w:rPr>
          <w:rFonts w:ascii="Academy Cyr" w:hAnsi="Academy Cyr"/>
        </w:rPr>
        <w:t xml:space="preserve"> страстью.</w:t>
      </w:r>
    </w:p>
    <w:p w14:paraId="3AF84CC3" w14:textId="77777777" w:rsidR="005D48DB" w:rsidRDefault="005D48DB" w:rsidP="00847DA9">
      <w:pPr>
        <w:pStyle w:val="a7"/>
        <w:numPr>
          <w:ilvl w:val="12"/>
          <w:numId w:val="0"/>
        </w:numPr>
        <w:ind w:left="1418"/>
        <w:rPr>
          <w:rFonts w:ascii="Academy Cyr" w:hAnsi="Academy Cyr"/>
        </w:rPr>
      </w:pPr>
      <w:r>
        <w:rPr>
          <w:rFonts w:ascii="Academy Cyr" w:hAnsi="Academy Cyr"/>
        </w:rPr>
        <w:t>Скривив улыбкой страшный рот,</w:t>
      </w:r>
    </w:p>
    <w:p w14:paraId="62A5ABC1" w14:textId="77777777" w:rsidR="005D48DB" w:rsidRDefault="005D48DB" w:rsidP="00847DA9">
      <w:pPr>
        <w:pStyle w:val="a7"/>
        <w:numPr>
          <w:ilvl w:val="12"/>
          <w:numId w:val="0"/>
        </w:numPr>
        <w:ind w:left="1418"/>
        <w:rPr>
          <w:rFonts w:ascii="Academy Cyr" w:hAnsi="Academy Cyr"/>
        </w:rPr>
      </w:pPr>
      <w:r>
        <w:rPr>
          <w:rFonts w:ascii="Academy Cyr" w:hAnsi="Academy Cyr"/>
        </w:rPr>
        <w:t>Могильным голосом урод</w:t>
      </w:r>
    </w:p>
    <w:p w14:paraId="08BAFFEE" w14:textId="77777777" w:rsidR="005D48DB" w:rsidRDefault="005D48DB" w:rsidP="00847DA9">
      <w:pPr>
        <w:pStyle w:val="a7"/>
        <w:numPr>
          <w:ilvl w:val="12"/>
          <w:numId w:val="0"/>
        </w:numPr>
        <w:ind w:left="1418"/>
        <w:rPr>
          <w:rFonts w:ascii="Academy Cyr" w:hAnsi="Academy Cyr"/>
        </w:rPr>
      </w:pPr>
      <w:r>
        <w:rPr>
          <w:rFonts w:ascii="Academy Cyr" w:hAnsi="Academy Cyr"/>
        </w:rPr>
        <w:t>Бормочет мне любви признанье.</w:t>
      </w:r>
    </w:p>
    <w:p w14:paraId="08F907C2" w14:textId="77777777" w:rsidR="005D48DB" w:rsidRDefault="005D48DB" w:rsidP="00847DA9">
      <w:pPr>
        <w:pStyle w:val="a7"/>
        <w:numPr>
          <w:ilvl w:val="12"/>
          <w:numId w:val="0"/>
        </w:numPr>
        <w:ind w:left="1418"/>
        <w:rPr>
          <w:rFonts w:ascii="Academy Cyr" w:hAnsi="Academy Cyr"/>
        </w:rPr>
      </w:pPr>
      <w:r>
        <w:rPr>
          <w:rFonts w:ascii="Academy Cyr" w:hAnsi="Academy Cyr"/>
        </w:rPr>
        <w:t>Вообрази мое страданье!</w:t>
      </w:r>
    </w:p>
    <w:p w14:paraId="54AB5D17" w14:textId="77777777" w:rsidR="005D48DB" w:rsidRDefault="005D48DB" w:rsidP="00847DA9">
      <w:pPr>
        <w:pStyle w:val="a7"/>
        <w:numPr>
          <w:ilvl w:val="12"/>
          <w:numId w:val="0"/>
        </w:numPr>
        <w:ind w:left="1418"/>
      </w:pPr>
    </w:p>
    <w:p w14:paraId="4D1F1D5C" w14:textId="77777777" w:rsidR="005D48DB" w:rsidRDefault="005D48DB" w:rsidP="00847DA9">
      <w:pPr>
        <w:pStyle w:val="BodyText"/>
        <w:numPr>
          <w:ilvl w:val="12"/>
          <w:numId w:val="0"/>
        </w:numPr>
      </w:pPr>
      <w:r>
        <w:t>Интересно, как Пушкин рисует биоробота, словно сошедшего с экранов современных фильмов ужасов:</w:t>
      </w:r>
    </w:p>
    <w:p w14:paraId="3DB642BD" w14:textId="77777777" w:rsidR="005D48DB" w:rsidRDefault="005D48DB" w:rsidP="00847DA9">
      <w:pPr>
        <w:numPr>
          <w:ilvl w:val="12"/>
          <w:numId w:val="0"/>
        </w:numPr>
        <w:rPr>
          <w:rFonts w:ascii="Academy" w:hAnsi="Academy"/>
          <w:i/>
          <w:sz w:val="22"/>
        </w:rPr>
      </w:pPr>
    </w:p>
    <w:p w14:paraId="142B3138" w14:textId="77777777" w:rsidR="005D48DB" w:rsidRDefault="005D48DB" w:rsidP="00847DA9">
      <w:pPr>
        <w:pStyle w:val="a7"/>
        <w:numPr>
          <w:ilvl w:val="12"/>
          <w:numId w:val="0"/>
        </w:numPr>
        <w:ind w:left="1418"/>
        <w:rPr>
          <w:rFonts w:ascii="Academy Cyr" w:hAnsi="Academy Cyr"/>
        </w:rPr>
      </w:pPr>
      <w:r>
        <w:rPr>
          <w:rFonts w:ascii="Academy Cyr" w:hAnsi="Academy Cyr"/>
        </w:rPr>
        <w:t>И между тем она, Руслан,</w:t>
      </w:r>
    </w:p>
    <w:p w14:paraId="580BDBAD" w14:textId="77777777" w:rsidR="005D48DB" w:rsidRDefault="005D48DB" w:rsidP="00847DA9">
      <w:pPr>
        <w:pStyle w:val="a7"/>
        <w:numPr>
          <w:ilvl w:val="12"/>
          <w:numId w:val="0"/>
        </w:numPr>
        <w:ind w:left="1418"/>
        <w:rPr>
          <w:rFonts w:ascii="Academy Cyr" w:hAnsi="Academy Cyr"/>
        </w:rPr>
      </w:pPr>
      <w:r>
        <w:rPr>
          <w:rFonts w:ascii="Academy Cyr" w:hAnsi="Academy Cyr"/>
        </w:rPr>
        <w:t>Мигала томными глазами;</w:t>
      </w:r>
    </w:p>
    <w:p w14:paraId="59F76DBD" w14:textId="77777777" w:rsidR="005D48DB" w:rsidRDefault="005D48DB" w:rsidP="00847DA9">
      <w:pPr>
        <w:pStyle w:val="a7"/>
        <w:numPr>
          <w:ilvl w:val="12"/>
          <w:numId w:val="0"/>
        </w:numPr>
        <w:ind w:left="1418"/>
        <w:rPr>
          <w:rFonts w:ascii="Academy Cyr" w:hAnsi="Academy Cyr"/>
        </w:rPr>
      </w:pPr>
      <w:r>
        <w:rPr>
          <w:rFonts w:ascii="Academy Cyr" w:hAnsi="Academy Cyr"/>
        </w:rPr>
        <w:t>И между тем за мой кафтан</w:t>
      </w:r>
    </w:p>
    <w:p w14:paraId="0439C91A" w14:textId="77777777" w:rsidR="005D48DB" w:rsidRDefault="005D48DB" w:rsidP="00847DA9">
      <w:pPr>
        <w:pStyle w:val="a7"/>
        <w:numPr>
          <w:ilvl w:val="12"/>
          <w:numId w:val="0"/>
        </w:numPr>
        <w:ind w:left="1418"/>
        <w:rPr>
          <w:rFonts w:ascii="Academy Cyr" w:hAnsi="Academy Cyr"/>
        </w:rPr>
      </w:pPr>
      <w:r>
        <w:rPr>
          <w:rFonts w:ascii="Academy Cyr" w:hAnsi="Academy Cyr"/>
        </w:rPr>
        <w:t>Держалась тощими руками;</w:t>
      </w:r>
    </w:p>
    <w:p w14:paraId="37E48AF7" w14:textId="77777777" w:rsidR="005D48DB" w:rsidRDefault="005D48DB" w:rsidP="00847DA9">
      <w:pPr>
        <w:pStyle w:val="a7"/>
        <w:numPr>
          <w:ilvl w:val="12"/>
          <w:numId w:val="0"/>
        </w:numPr>
        <w:ind w:left="1418"/>
        <w:rPr>
          <w:rFonts w:ascii="Academy Cyr" w:hAnsi="Academy Cyr"/>
        </w:rPr>
      </w:pPr>
      <w:r>
        <w:rPr>
          <w:rFonts w:ascii="Academy Cyr" w:hAnsi="Academy Cyr"/>
        </w:rPr>
        <w:t>И между тем я обмирал,</w:t>
      </w:r>
    </w:p>
    <w:p w14:paraId="55B3F920" w14:textId="77777777" w:rsidR="005D48DB" w:rsidRDefault="005D48DB" w:rsidP="00847DA9">
      <w:pPr>
        <w:pStyle w:val="a7"/>
        <w:numPr>
          <w:ilvl w:val="12"/>
          <w:numId w:val="0"/>
        </w:numPr>
        <w:ind w:left="1418"/>
        <w:rPr>
          <w:rFonts w:ascii="Academy Cyr" w:hAnsi="Academy Cyr"/>
        </w:rPr>
      </w:pPr>
      <w:r>
        <w:rPr>
          <w:rFonts w:ascii="Academy Cyr" w:hAnsi="Academy Cyr"/>
        </w:rPr>
        <w:t>От ужаса зажмуря очи;</w:t>
      </w:r>
    </w:p>
    <w:p w14:paraId="746920D4" w14:textId="77777777" w:rsidR="005D48DB" w:rsidRDefault="005D48DB" w:rsidP="00847DA9">
      <w:pPr>
        <w:pStyle w:val="a7"/>
        <w:numPr>
          <w:ilvl w:val="12"/>
          <w:numId w:val="0"/>
        </w:numPr>
        <w:ind w:left="1418"/>
        <w:rPr>
          <w:rFonts w:ascii="Academy Cyr" w:hAnsi="Academy Cyr"/>
        </w:rPr>
      </w:pPr>
      <w:r>
        <w:rPr>
          <w:rFonts w:ascii="Academy Cyr" w:hAnsi="Academy Cyr"/>
        </w:rPr>
        <w:t>И вдруг терпеть не стало мочи;</w:t>
      </w:r>
    </w:p>
    <w:p w14:paraId="001D6DEA" w14:textId="77777777" w:rsidR="005D48DB" w:rsidRDefault="005D48DB" w:rsidP="00847DA9">
      <w:pPr>
        <w:pStyle w:val="a7"/>
        <w:numPr>
          <w:ilvl w:val="12"/>
          <w:numId w:val="0"/>
        </w:numPr>
        <w:ind w:left="1418"/>
        <w:rPr>
          <w:rFonts w:ascii="Academy Cyr" w:hAnsi="Academy Cyr"/>
        </w:rPr>
      </w:pPr>
      <w:r>
        <w:rPr>
          <w:rFonts w:ascii="Academy Cyr" w:hAnsi="Academy Cyr"/>
        </w:rPr>
        <w:t>Я с криком вырвался, бежал.</w:t>
      </w:r>
    </w:p>
    <w:p w14:paraId="040E5818" w14:textId="77777777" w:rsidR="005D48DB" w:rsidRDefault="005D48DB" w:rsidP="00847DA9">
      <w:pPr>
        <w:pStyle w:val="a7"/>
        <w:numPr>
          <w:ilvl w:val="12"/>
          <w:numId w:val="0"/>
        </w:numPr>
        <w:ind w:left="1418"/>
      </w:pPr>
    </w:p>
    <w:p w14:paraId="35563908" w14:textId="77777777" w:rsidR="005D48DB" w:rsidRDefault="005D48DB" w:rsidP="00847DA9">
      <w:pPr>
        <w:pStyle w:val="BodyText"/>
        <w:numPr>
          <w:ilvl w:val="12"/>
          <w:numId w:val="0"/>
        </w:numPr>
      </w:pPr>
      <w:r>
        <w:t>В ужасе от содеянного Финн пытается бежать от биоробота-урода, но... программа действует. Какая? Старец предупреждает: программа действует прежняя — злая.</w:t>
      </w:r>
    </w:p>
    <w:p w14:paraId="47D6C57A" w14:textId="77777777" w:rsidR="005D48DB" w:rsidRDefault="005D48DB" w:rsidP="00847DA9">
      <w:pPr>
        <w:pStyle w:val="a7"/>
        <w:numPr>
          <w:ilvl w:val="12"/>
          <w:numId w:val="0"/>
        </w:numPr>
        <w:ind w:left="1418"/>
      </w:pPr>
    </w:p>
    <w:p w14:paraId="1562BD9D" w14:textId="77777777" w:rsidR="005D48DB" w:rsidRDefault="005D48DB" w:rsidP="00847DA9">
      <w:pPr>
        <w:pStyle w:val="a7"/>
        <w:numPr>
          <w:ilvl w:val="12"/>
          <w:numId w:val="0"/>
        </w:numPr>
        <w:ind w:left="1418"/>
        <w:rPr>
          <w:rFonts w:ascii="Academy Cyr" w:hAnsi="Academy Cyr"/>
        </w:rPr>
      </w:pPr>
      <w:r>
        <w:rPr>
          <w:rFonts w:ascii="Academy Cyr" w:hAnsi="Academy Cyr"/>
        </w:rPr>
        <w:lastRenderedPageBreak/>
        <w:t>Уже зовет меня могила;</w:t>
      </w:r>
    </w:p>
    <w:p w14:paraId="0810FB91" w14:textId="77777777" w:rsidR="005D48DB" w:rsidRDefault="005D48DB" w:rsidP="00847DA9">
      <w:pPr>
        <w:pStyle w:val="a7"/>
        <w:numPr>
          <w:ilvl w:val="12"/>
          <w:numId w:val="0"/>
        </w:numPr>
        <w:ind w:left="1418"/>
        <w:rPr>
          <w:rFonts w:ascii="Academy Cyr" w:hAnsi="Academy Cyr"/>
        </w:rPr>
      </w:pPr>
      <w:r>
        <w:rPr>
          <w:rFonts w:ascii="Academy Cyr" w:hAnsi="Academy Cyr"/>
        </w:rPr>
        <w:t>Но чувства прежние свои</w:t>
      </w:r>
    </w:p>
    <w:p w14:paraId="0E8FA0C0" w14:textId="77777777" w:rsidR="005D48DB" w:rsidRDefault="005D48DB" w:rsidP="00847DA9">
      <w:pPr>
        <w:pStyle w:val="a7"/>
        <w:numPr>
          <w:ilvl w:val="12"/>
          <w:numId w:val="0"/>
        </w:numPr>
        <w:ind w:left="1418"/>
        <w:rPr>
          <w:rFonts w:ascii="Academy Cyr" w:hAnsi="Academy Cyr"/>
        </w:rPr>
      </w:pPr>
      <w:r>
        <w:rPr>
          <w:rFonts w:ascii="Academy Cyr" w:hAnsi="Academy Cyr"/>
        </w:rPr>
        <w:t>Еще старушка не забыла</w:t>
      </w:r>
    </w:p>
    <w:p w14:paraId="3716ACA2" w14:textId="77777777" w:rsidR="005D48DB" w:rsidRDefault="005D48DB" w:rsidP="00847DA9">
      <w:pPr>
        <w:pStyle w:val="a7"/>
        <w:numPr>
          <w:ilvl w:val="12"/>
          <w:numId w:val="0"/>
        </w:numPr>
        <w:ind w:left="1418"/>
        <w:rPr>
          <w:rFonts w:ascii="Academy Cyr" w:hAnsi="Academy Cyr"/>
        </w:rPr>
      </w:pPr>
      <w:r>
        <w:rPr>
          <w:rFonts w:ascii="Academy Cyr" w:hAnsi="Academy Cyr"/>
        </w:rPr>
        <w:t>И пламя позднее любви</w:t>
      </w:r>
    </w:p>
    <w:p w14:paraId="7BE9963E" w14:textId="77777777" w:rsidR="005D48DB" w:rsidRDefault="005D48DB" w:rsidP="00847DA9">
      <w:pPr>
        <w:pStyle w:val="a7"/>
        <w:numPr>
          <w:ilvl w:val="12"/>
          <w:numId w:val="0"/>
        </w:numPr>
        <w:ind w:left="1418"/>
        <w:rPr>
          <w:rFonts w:ascii="Academy Cyr" w:hAnsi="Academy Cyr"/>
        </w:rPr>
      </w:pPr>
      <w:r>
        <w:rPr>
          <w:rFonts w:ascii="Academy Cyr" w:hAnsi="Academy Cyr"/>
        </w:rPr>
        <w:t>С досады в злобу превратила.</w:t>
      </w:r>
    </w:p>
    <w:p w14:paraId="4B35CF18" w14:textId="77777777" w:rsidR="005D48DB" w:rsidRDefault="005D48DB" w:rsidP="00847DA9">
      <w:pPr>
        <w:pStyle w:val="a7"/>
        <w:numPr>
          <w:ilvl w:val="12"/>
          <w:numId w:val="0"/>
        </w:numPr>
        <w:ind w:left="1418"/>
        <w:rPr>
          <w:rFonts w:ascii="Academy Cyr" w:hAnsi="Academy Cyr"/>
        </w:rPr>
      </w:pPr>
      <w:r>
        <w:rPr>
          <w:rFonts w:ascii="Academy Cyr" w:hAnsi="Academy Cyr"/>
        </w:rPr>
        <w:t>Душою черной зло любя,</w:t>
      </w:r>
    </w:p>
    <w:p w14:paraId="6A56AE3F" w14:textId="77777777" w:rsidR="005D48DB" w:rsidRDefault="005D48DB" w:rsidP="00847DA9">
      <w:pPr>
        <w:pStyle w:val="a7"/>
        <w:numPr>
          <w:ilvl w:val="12"/>
          <w:numId w:val="0"/>
        </w:numPr>
        <w:ind w:left="1418"/>
        <w:rPr>
          <w:rFonts w:ascii="Academy Cyr" w:hAnsi="Academy Cyr"/>
        </w:rPr>
      </w:pPr>
      <w:r>
        <w:rPr>
          <w:rFonts w:ascii="Academy Cyr" w:hAnsi="Academy Cyr"/>
        </w:rPr>
        <w:t>Колдунья старая, конечно,</w:t>
      </w:r>
    </w:p>
    <w:p w14:paraId="1A67A19F" w14:textId="77777777" w:rsidR="005D48DB" w:rsidRDefault="005D48DB" w:rsidP="00847DA9">
      <w:pPr>
        <w:pStyle w:val="a7"/>
        <w:numPr>
          <w:ilvl w:val="12"/>
          <w:numId w:val="0"/>
        </w:numPr>
        <w:ind w:left="1418"/>
        <w:rPr>
          <w:rFonts w:ascii="Academy Cyr" w:hAnsi="Academy Cyr"/>
        </w:rPr>
      </w:pPr>
      <w:r>
        <w:rPr>
          <w:rFonts w:ascii="Academy Cyr" w:hAnsi="Academy Cyr"/>
        </w:rPr>
        <w:t>Возненавидит и тебя;</w:t>
      </w:r>
    </w:p>
    <w:p w14:paraId="14B01879" w14:textId="77777777" w:rsidR="005D48DB" w:rsidRDefault="005D48DB" w:rsidP="00847DA9">
      <w:pPr>
        <w:pStyle w:val="a7"/>
        <w:numPr>
          <w:ilvl w:val="12"/>
          <w:numId w:val="0"/>
        </w:numPr>
        <w:ind w:left="1418"/>
      </w:pPr>
    </w:p>
    <w:p w14:paraId="42A786EA" w14:textId="77777777" w:rsidR="005D48DB" w:rsidRDefault="005D48DB" w:rsidP="00847DA9">
      <w:pPr>
        <w:pStyle w:val="BodyText"/>
        <w:numPr>
          <w:ilvl w:val="12"/>
          <w:numId w:val="0"/>
        </w:numPr>
      </w:pPr>
      <w:r>
        <w:t>Первая песнь заканчивается на оптимистической ноте. Завершен рассказ — откровение старца-жреца, в котором нет ни одного прямого совета. И тем не менее, последние слова в рассказе Финна:</w:t>
      </w:r>
    </w:p>
    <w:p w14:paraId="2FEF9840" w14:textId="77777777" w:rsidR="005D48DB" w:rsidRDefault="005D48DB" w:rsidP="00847DA9">
      <w:pPr>
        <w:pStyle w:val="a7"/>
        <w:numPr>
          <w:ilvl w:val="12"/>
          <w:numId w:val="0"/>
        </w:numPr>
        <w:ind w:left="1418"/>
        <w:rPr>
          <w:rFonts w:ascii="Academy Cyr" w:hAnsi="Academy Cyr"/>
        </w:rPr>
      </w:pPr>
      <w:r>
        <w:rPr>
          <w:rFonts w:ascii="Academy Cyr" w:hAnsi="Academy Cyr"/>
        </w:rPr>
        <w:t>Советов старца не забудь!</w:t>
      </w:r>
    </w:p>
    <w:p w14:paraId="15B08F8B" w14:textId="77777777" w:rsidR="005D48DB" w:rsidRDefault="005D48DB" w:rsidP="00847DA9">
      <w:pPr>
        <w:numPr>
          <w:ilvl w:val="12"/>
          <w:numId w:val="0"/>
        </w:numPr>
        <w:ind w:firstLine="1701"/>
        <w:rPr>
          <w:rFonts w:ascii="Academy" w:hAnsi="Academy"/>
          <w:i/>
        </w:rPr>
      </w:pPr>
    </w:p>
    <w:p w14:paraId="317F7521" w14:textId="77777777" w:rsidR="005D48DB" w:rsidRDefault="005D48DB" w:rsidP="00847DA9">
      <w:pPr>
        <w:numPr>
          <w:ilvl w:val="12"/>
          <w:numId w:val="0"/>
        </w:numPr>
        <w:sectPr w:rsidR="005D48DB">
          <w:headerReference w:type="default" r:id="rId30"/>
          <w:footerReference w:type="even" r:id="rId31"/>
          <w:footerReference w:type="default" r:id="rId32"/>
          <w:footnotePr>
            <w:numRestart w:val="eachPage"/>
          </w:footnotePr>
          <w:pgSz w:w="16840" w:h="11907" w:orient="landscape" w:code="9"/>
          <w:pgMar w:top="851" w:right="851" w:bottom="851" w:left="9667" w:header="680" w:footer="680" w:gutter="0"/>
          <w:cols w:space="720"/>
          <w:titlePg/>
        </w:sectPr>
      </w:pPr>
    </w:p>
    <w:p w14:paraId="01BD3E38" w14:textId="77777777" w:rsidR="005D48DB" w:rsidRDefault="005D48DB" w:rsidP="00847DA9">
      <w:pPr>
        <w:pStyle w:val="Heading1"/>
        <w:numPr>
          <w:ilvl w:val="12"/>
          <w:numId w:val="0"/>
        </w:numPr>
        <w:rPr>
          <w:sz w:val="24"/>
        </w:rPr>
      </w:pPr>
      <w:bookmarkStart w:id="17" w:name="_Toc450478481"/>
      <w:bookmarkStart w:id="18" w:name="_Toc450574842"/>
      <w:r>
        <w:lastRenderedPageBreak/>
        <w:t>ПЕСHЬ ВТОРАЯ</w:t>
      </w:r>
      <w:bookmarkEnd w:id="17"/>
      <w:bookmarkEnd w:id="18"/>
    </w:p>
    <w:p w14:paraId="5408ABE8" w14:textId="77777777" w:rsidR="005D48DB" w:rsidRDefault="005D48DB" w:rsidP="00847DA9">
      <w:pPr>
        <w:pStyle w:val="aa"/>
        <w:numPr>
          <w:ilvl w:val="12"/>
          <w:numId w:val="0"/>
        </w:numPr>
        <w:jc w:val="both"/>
      </w:pPr>
      <w:r>
        <w:t>Вторую песнь Пушкин начинает с трех кратких наставлений к соперникам, ведущим меж собой борьбу за право обладания и управления Людом Милым. Первое наставление касается соперников, ведущих вражду на уровне пятого-шестого приоритетов обобщенного оружия.</w:t>
      </w:r>
    </w:p>
    <w:p w14:paraId="6BB7BAA6" w14:textId="77777777" w:rsidR="005D48DB" w:rsidRDefault="005D48DB" w:rsidP="00847DA9">
      <w:pPr>
        <w:pStyle w:val="a7"/>
        <w:numPr>
          <w:ilvl w:val="12"/>
          <w:numId w:val="0"/>
        </w:numPr>
        <w:ind w:left="1418"/>
      </w:pPr>
    </w:p>
    <w:p w14:paraId="02805B35" w14:textId="77777777" w:rsidR="005D48DB" w:rsidRDefault="005D48DB" w:rsidP="00847DA9">
      <w:pPr>
        <w:pStyle w:val="a7"/>
        <w:numPr>
          <w:ilvl w:val="12"/>
          <w:numId w:val="0"/>
        </w:numPr>
        <w:ind w:left="1418"/>
        <w:rPr>
          <w:rFonts w:ascii="Academy Cyr" w:hAnsi="Academy Cyr"/>
        </w:rPr>
      </w:pPr>
      <w:r>
        <w:rPr>
          <w:rFonts w:ascii="Academy Cyr" w:hAnsi="Academy Cyr"/>
        </w:rPr>
        <w:t>Соперники в искусстве брани,</w:t>
      </w:r>
    </w:p>
    <w:p w14:paraId="1137BF1F" w14:textId="77777777" w:rsidR="005D48DB" w:rsidRDefault="005D48DB" w:rsidP="00847DA9">
      <w:pPr>
        <w:pStyle w:val="a7"/>
        <w:numPr>
          <w:ilvl w:val="12"/>
          <w:numId w:val="0"/>
        </w:numPr>
        <w:ind w:left="1418"/>
        <w:rPr>
          <w:rFonts w:ascii="Academy Cyr" w:hAnsi="Academy Cyr"/>
        </w:rPr>
      </w:pPr>
      <w:r>
        <w:rPr>
          <w:rFonts w:ascii="Academy Cyr" w:hAnsi="Academy Cyr"/>
        </w:rPr>
        <w:t>Не знайте мира меж собой;</w:t>
      </w:r>
    </w:p>
    <w:p w14:paraId="22ABCAF4" w14:textId="77777777" w:rsidR="005D48DB" w:rsidRDefault="005D48DB" w:rsidP="00847DA9">
      <w:pPr>
        <w:pStyle w:val="a7"/>
        <w:numPr>
          <w:ilvl w:val="12"/>
          <w:numId w:val="0"/>
        </w:numPr>
        <w:ind w:left="1418"/>
        <w:rPr>
          <w:rFonts w:ascii="Academy Cyr" w:hAnsi="Academy Cyr"/>
        </w:rPr>
      </w:pPr>
      <w:r>
        <w:rPr>
          <w:rFonts w:ascii="Academy Cyr" w:hAnsi="Academy Cyr"/>
        </w:rPr>
        <w:t>Hесите мрачной славе дани</w:t>
      </w:r>
    </w:p>
    <w:p w14:paraId="3395B015" w14:textId="77777777" w:rsidR="005D48DB" w:rsidRDefault="005D48DB" w:rsidP="00847DA9">
      <w:pPr>
        <w:pStyle w:val="a7"/>
        <w:numPr>
          <w:ilvl w:val="12"/>
          <w:numId w:val="0"/>
        </w:numPr>
        <w:ind w:left="1418"/>
        <w:rPr>
          <w:rFonts w:ascii="Academy Cyr" w:hAnsi="Academy Cyr"/>
        </w:rPr>
      </w:pPr>
      <w:r>
        <w:rPr>
          <w:rFonts w:ascii="Academy Cyr" w:hAnsi="Academy Cyr"/>
        </w:rPr>
        <w:t>И упивайтеся враждой!</w:t>
      </w:r>
    </w:p>
    <w:p w14:paraId="1090ED60" w14:textId="77777777" w:rsidR="005D48DB" w:rsidRDefault="005D48DB" w:rsidP="00847DA9">
      <w:pPr>
        <w:pStyle w:val="a7"/>
        <w:numPr>
          <w:ilvl w:val="12"/>
          <w:numId w:val="0"/>
        </w:numPr>
        <w:ind w:left="1418"/>
        <w:rPr>
          <w:rFonts w:ascii="Academy Cyr" w:hAnsi="Academy Cyr"/>
        </w:rPr>
      </w:pPr>
      <w:r>
        <w:rPr>
          <w:rFonts w:ascii="Academy Cyr" w:hAnsi="Academy Cyr"/>
        </w:rPr>
        <w:t>Пусть мир пред вами цепенеет,</w:t>
      </w:r>
    </w:p>
    <w:p w14:paraId="22EF23E4" w14:textId="77777777" w:rsidR="005D48DB" w:rsidRDefault="005D48DB" w:rsidP="00847DA9">
      <w:pPr>
        <w:pStyle w:val="a7"/>
        <w:numPr>
          <w:ilvl w:val="12"/>
          <w:numId w:val="0"/>
        </w:numPr>
        <w:ind w:left="1418"/>
        <w:rPr>
          <w:rFonts w:ascii="Academy Cyr" w:hAnsi="Academy Cyr"/>
        </w:rPr>
      </w:pPr>
      <w:r>
        <w:rPr>
          <w:rFonts w:ascii="Academy Cyr" w:hAnsi="Academy Cyr"/>
        </w:rPr>
        <w:t>Дивяся грозным торжествам:</w:t>
      </w:r>
    </w:p>
    <w:p w14:paraId="4B409527" w14:textId="77777777" w:rsidR="005D48DB" w:rsidRDefault="005D48DB" w:rsidP="00847DA9">
      <w:pPr>
        <w:pStyle w:val="a7"/>
        <w:numPr>
          <w:ilvl w:val="12"/>
          <w:numId w:val="0"/>
        </w:numPr>
        <w:ind w:left="1418"/>
        <w:rPr>
          <w:rFonts w:ascii="Academy Cyr" w:hAnsi="Academy Cyr"/>
        </w:rPr>
      </w:pPr>
      <w:r>
        <w:rPr>
          <w:rFonts w:ascii="Academy Cyr" w:hAnsi="Academy Cyr"/>
        </w:rPr>
        <w:t>Hикто о вас не пожалеет,</w:t>
      </w:r>
    </w:p>
    <w:p w14:paraId="07A6E345" w14:textId="77777777" w:rsidR="005D48DB" w:rsidRDefault="005D48DB" w:rsidP="00847DA9">
      <w:pPr>
        <w:pStyle w:val="a7"/>
        <w:numPr>
          <w:ilvl w:val="12"/>
          <w:numId w:val="0"/>
        </w:numPr>
        <w:ind w:left="1418"/>
        <w:rPr>
          <w:rFonts w:ascii="Academy Cyr" w:hAnsi="Academy Cyr"/>
        </w:rPr>
      </w:pPr>
      <w:r>
        <w:rPr>
          <w:rFonts w:ascii="Academy Cyr" w:hAnsi="Academy Cyr"/>
        </w:rPr>
        <w:t>Hикто не помешает вам.</w:t>
      </w:r>
    </w:p>
    <w:p w14:paraId="28698956" w14:textId="77777777" w:rsidR="005D48DB" w:rsidRDefault="005D48DB" w:rsidP="00847DA9">
      <w:pPr>
        <w:pStyle w:val="a7"/>
        <w:numPr>
          <w:ilvl w:val="12"/>
          <w:numId w:val="0"/>
        </w:numPr>
        <w:ind w:left="1418"/>
      </w:pPr>
    </w:p>
    <w:p w14:paraId="73C675B7" w14:textId="77777777" w:rsidR="005D48DB" w:rsidRDefault="005D48DB" w:rsidP="00847DA9">
      <w:pPr>
        <w:pStyle w:val="BodyText"/>
        <w:numPr>
          <w:ilvl w:val="12"/>
          <w:numId w:val="0"/>
        </w:numPr>
      </w:pPr>
      <w:r>
        <w:t xml:space="preserve">Египетское жречество первым осознало низкую эффективность концентрации под своею властью производительных сил (а только ради этого ведутся любые войны) с использованием оружия в общепринятом понимании. Более трехсот лет фараоны двух династий вели изнурительные войны за город Кадеш, главный форпост Палестины, которая в те времена играла роль своеобразного информационного центра ближневосточного региона. На обочинах караванных путей, пересекавшихся в Палестине, творилась история. Отсюда — стремление обладать Палестиной и прежде всего её опорной цитаделью — Кадешем — входило в стратегические планы не только египетского, но и хеттского жречества, которое в те времена несло на себе полную функцию управления в своем национальном обществе. Для решительной победы в подобном противостоянии необходимо не количественное, а качественное превосходство над противником. Новое качество при равном знании появляется у той стороны, которая поднимается на более высокий уровень понимания хода глобального исторического процесса. Такой уровень понимания чаще приходит не благодаря победам на низших приоритетах обобщенных средств управления, а вопреки им. Нужна была решительная победа хеттов в битве при Кадеше в 1312 году до нашей эры, чтобы фараон Рамзес II, переосмыслив причины своего поражения и намерения на будущее, посчитал необходимым выбить на колоннах храма в Луксоре иероглифы, донесшие до наших дней уверенность египетского жречества в своей окончательной победе над любыми “хеттами” настоящего и </w:t>
      </w:r>
      <w:r>
        <w:lastRenderedPageBreak/>
        <w:t xml:space="preserve">будущего: «Три тысячи лет будут свидетельствовать о том, что я победил хеттов». </w:t>
      </w:r>
    </w:p>
    <w:p w14:paraId="1F9EE6A4" w14:textId="77777777" w:rsidR="005D48DB" w:rsidRDefault="005D48DB" w:rsidP="00847DA9">
      <w:pPr>
        <w:pStyle w:val="BodyText"/>
        <w:numPr>
          <w:ilvl w:val="12"/>
          <w:numId w:val="0"/>
        </w:numPr>
      </w:pPr>
      <w:r>
        <w:t>«История не учительница, а надзирательница: она ничему не учит, а только наказывает за незнание уроков», — писал В.О.Ключевский. Те, кто понимает это, но остаются при демоническом строе психики, поднимаются до узурпации ранга “строгих историков”. Для непонимающих все это:</w:t>
      </w:r>
    </w:p>
    <w:p w14:paraId="2E02F07B" w14:textId="77777777" w:rsidR="005D48DB" w:rsidRDefault="005D48DB" w:rsidP="00847DA9">
      <w:pPr>
        <w:numPr>
          <w:ilvl w:val="12"/>
          <w:numId w:val="0"/>
        </w:numPr>
      </w:pPr>
    </w:p>
    <w:p w14:paraId="41D05C6D" w14:textId="77777777" w:rsidR="005D48DB" w:rsidRDefault="005D48DB" w:rsidP="00847DA9">
      <w:pPr>
        <w:pStyle w:val="a7"/>
        <w:numPr>
          <w:ilvl w:val="12"/>
          <w:numId w:val="0"/>
        </w:numPr>
        <w:ind w:left="1418"/>
        <w:rPr>
          <w:rFonts w:ascii="Academy Cyr" w:hAnsi="Academy Cyr"/>
        </w:rPr>
      </w:pPr>
      <w:r>
        <w:rPr>
          <w:rFonts w:ascii="Academy Cyr" w:hAnsi="Academy Cyr"/>
        </w:rPr>
        <w:t xml:space="preserve">               Мечты поэта — </w:t>
      </w:r>
    </w:p>
    <w:p w14:paraId="71768ED9" w14:textId="77777777" w:rsidR="005D48DB" w:rsidRDefault="005D48DB" w:rsidP="00847DA9">
      <w:pPr>
        <w:pStyle w:val="a7"/>
        <w:numPr>
          <w:ilvl w:val="12"/>
          <w:numId w:val="0"/>
        </w:numPr>
        <w:ind w:left="1418"/>
        <w:rPr>
          <w:rFonts w:ascii="Academy Cyr" w:hAnsi="Academy Cyr"/>
        </w:rPr>
      </w:pPr>
      <w:r>
        <w:rPr>
          <w:rFonts w:ascii="Academy Cyr" w:hAnsi="Academy Cyr"/>
        </w:rPr>
        <w:t>Историк строгий гонит вас!</w:t>
      </w:r>
    </w:p>
    <w:p w14:paraId="6C52FF15" w14:textId="77777777" w:rsidR="005D48DB" w:rsidRDefault="005D48DB" w:rsidP="00847DA9">
      <w:pPr>
        <w:pStyle w:val="a7"/>
        <w:numPr>
          <w:ilvl w:val="12"/>
          <w:numId w:val="0"/>
        </w:numPr>
        <w:ind w:left="1418"/>
        <w:rPr>
          <w:rFonts w:ascii="Academy Cyr" w:hAnsi="Academy Cyr"/>
        </w:rPr>
      </w:pPr>
      <w:r>
        <w:rPr>
          <w:rFonts w:ascii="Academy Cyr" w:hAnsi="Academy Cyr"/>
        </w:rPr>
        <w:t>Увы! его раздался глас, —</w:t>
      </w:r>
    </w:p>
    <w:p w14:paraId="4710CA54" w14:textId="77777777" w:rsidR="005D48DB" w:rsidRDefault="005D48DB" w:rsidP="00847DA9">
      <w:pPr>
        <w:pStyle w:val="a7"/>
        <w:numPr>
          <w:ilvl w:val="12"/>
          <w:numId w:val="0"/>
        </w:numPr>
        <w:ind w:left="1418"/>
        <w:rPr>
          <w:rFonts w:ascii="Academy Cyr" w:hAnsi="Academy Cyr"/>
        </w:rPr>
      </w:pPr>
      <w:r>
        <w:rPr>
          <w:rFonts w:ascii="Academy Cyr" w:hAnsi="Academy Cyr"/>
        </w:rPr>
        <w:t>И где ж очарованье света!</w:t>
      </w:r>
    </w:p>
    <w:p w14:paraId="6A2EE289" w14:textId="77777777" w:rsidR="005D48DB" w:rsidRDefault="005D48DB" w:rsidP="00847DA9">
      <w:pPr>
        <w:numPr>
          <w:ilvl w:val="12"/>
          <w:numId w:val="0"/>
        </w:numPr>
        <w:spacing w:before="240"/>
        <w:ind w:left="2124" w:firstLine="1701"/>
      </w:pPr>
      <w:r>
        <w:t xml:space="preserve"> (</w:t>
      </w:r>
      <w:r>
        <w:sym w:font="Times New Roman" w:char="201C"/>
      </w:r>
      <w:r>
        <w:t>Герой</w:t>
      </w:r>
      <w:r>
        <w:sym w:font="Times New Roman" w:char="201D"/>
      </w:r>
      <w:r>
        <w:t>, А.С.Пушкин)</w:t>
      </w:r>
    </w:p>
    <w:p w14:paraId="23B5A2CC" w14:textId="77777777" w:rsidR="005D48DB" w:rsidRDefault="005D48DB" w:rsidP="00847DA9">
      <w:pPr>
        <w:numPr>
          <w:ilvl w:val="12"/>
          <w:numId w:val="0"/>
        </w:numPr>
        <w:ind w:firstLine="1701"/>
        <w:rPr>
          <w:rFonts w:ascii="Academy" w:hAnsi="Academy"/>
          <w:i/>
          <w:sz w:val="22"/>
        </w:rPr>
      </w:pPr>
    </w:p>
    <w:p w14:paraId="0A333DB6" w14:textId="77777777" w:rsidR="005D48DB" w:rsidRDefault="005D48DB" w:rsidP="00847DA9">
      <w:pPr>
        <w:pStyle w:val="BodyText"/>
        <w:numPr>
          <w:ilvl w:val="12"/>
          <w:numId w:val="0"/>
        </w:numPr>
      </w:pPr>
      <w:r>
        <w:t xml:space="preserve">Можно предположить, что после подобного урока у “строгих историков” Египта появилась объективная потребность в долговременной, глобальной концепции концентрации производительных сил под своей властью. Осознание такой потребности само по себе есть новое качество в процессе противоборства концептуальных центров управления. Однако новое качество при равной фактологии знания проявляется на той стороне, которая обладает более содержательной методологией. В Коране, сура 2, аят 5, сказано, что Моисею (по некоторым данным, племяннику Рамзеса II) дано было Писание и Различение. О “Священном писании” современная толпа наслышана много, о Различении, в том смысле этого слова, который оно несет в контексте Корана, она имеет самые смутные представления. У египетского жречества были основания скрыть, загерметизировать знания о Кораническом Различении, тем более что оно само было лишено Различения Свыше. </w:t>
      </w:r>
    </w:p>
    <w:p w14:paraId="6AD31B2C" w14:textId="77777777" w:rsidR="005D48DB" w:rsidRDefault="005D48DB" w:rsidP="00847DA9">
      <w:pPr>
        <w:pStyle w:val="BodyText"/>
        <w:numPr>
          <w:ilvl w:val="12"/>
          <w:numId w:val="0"/>
        </w:numPr>
      </w:pPr>
      <w:r>
        <w:t xml:space="preserve">Необходимо понять первое наставление Пушкина, несущее предупреждение о том, что с появлением в обществе концепции управления, нацеленной на мировое господство, появился “некто” (или нечто), ставший невидимым для «соперников в искусстве брани». Этот “Никто” (“Как тебя зовут?” — спросил Полифем. — “Hикто!” — представился Одиссей Полифему для того, чтобы безнаказанно выколоть тому единственный глаз) не только не имел причин мешать горе-соперникам «не знать мира меж собой», но и никогда не жалеть о них, ибо Черномор освоил метод, при котором любая дань «сей мрачной славы» будет через могущество бороды — финансово-кредитной системы — “добровольно”, т.е. под давлением им созданных обстоятельств, принесена ему. </w:t>
      </w:r>
    </w:p>
    <w:p w14:paraId="3FC65FB2" w14:textId="77777777" w:rsidR="005D48DB" w:rsidRDefault="005D48DB" w:rsidP="00847DA9">
      <w:pPr>
        <w:pStyle w:val="BodyText"/>
        <w:numPr>
          <w:ilvl w:val="12"/>
          <w:numId w:val="0"/>
        </w:numPr>
      </w:pPr>
      <w:r>
        <w:lastRenderedPageBreak/>
        <w:t>Много различных войн с тех пор вело Человечество на земле. В последней мировой войне между собой сражались уже почти все народы, но особенно жестоко дрались русские и немцы. Русский “конь” на этом этапе глобального исторического процесса оказался сильнее, и знамена “тысячелетнего рейха” (Глобальный Предиктор умеет шутить) упали к подножию черной пирамиды, построенной по указанию Hаины (оборотня-урода Апфельбаума-Зиновьева) на месте бывшего нужника на Красной площади. Однако, Черномор знает, что победы в этом соперничестве определяются не количеством знамен, падающих то к подножию мавзолея, то к подножию рейхстага, а количеством золота и эквивалентных ему других средств платежа, собирающихся в сейфах швейцарских банков — главной резиденции Черномора. Если золота и других ценностей, контролируемых международным еврейским капиталом, стало больше — Черномор выигрывал, его “могущество бородою прирастало”. “Строгие историки” свидетельствуют, что по крайней мере со времен битвы при Кадеше — какие бы соперники ни состязались в искусстве брани: персы с греками, или римляне с карфагенянами, готы с византийцами, или монголы с русичами, мусульмане с христианами или коммунисты с нацистами — борода карлы устойчиво росла, а сокрытая от глаз всех “красавиц” мира связь Hаины с Черномором — крепла. Можно сказать, что в такой ситуации Черномор был обречен на успех, поскольку по отношению к своим соперникам он выступал с использованием обобщенного средства управления (оружия) четвертого приоритета — экономического — в основе которого лежит институт кредита с ростовщическим ссудным процентом.</w:t>
      </w:r>
    </w:p>
    <w:p w14:paraId="3851FB1E" w14:textId="77777777" w:rsidR="005D48DB" w:rsidRDefault="005D48DB" w:rsidP="00847DA9">
      <w:pPr>
        <w:pStyle w:val="BodyText"/>
        <w:numPr>
          <w:ilvl w:val="12"/>
          <w:numId w:val="0"/>
        </w:numPr>
      </w:pPr>
      <w:r>
        <w:t>Второе наставление относится к «соперникам другого рода», выступающим с использованием обобщенных средств управления (оружия) третьего (идеологического) приоритета.</w:t>
      </w:r>
    </w:p>
    <w:p w14:paraId="3C1B845E" w14:textId="77777777" w:rsidR="005D48DB" w:rsidRDefault="005D48DB" w:rsidP="00847DA9">
      <w:pPr>
        <w:pStyle w:val="BodyText"/>
        <w:numPr>
          <w:ilvl w:val="12"/>
          <w:numId w:val="0"/>
        </w:numPr>
      </w:pPr>
      <w:r>
        <w:t>Они тоже не страшны Черномору, но, если первых он не жалеет, то вторых — в случае их неповиновения — всегда готов в глазах толпы выставить смешными. А это для них равносильно смерти. Знает Черномор, что «рыцари парнасских гор» нескромным шумом своих ссор по части толкования “священного писания”, которым глобальное знахарство предусмотрительно отгородилось от толпы, в здоровой части народа, лишенного трепетного жидовосхищения, вызывает только смех. Отсюда у Пушкина:</w:t>
      </w:r>
    </w:p>
    <w:p w14:paraId="06B1D528" w14:textId="77777777" w:rsidR="005D48DB" w:rsidRDefault="005D48DB" w:rsidP="00847DA9">
      <w:pPr>
        <w:pStyle w:val="a7"/>
        <w:numPr>
          <w:ilvl w:val="12"/>
          <w:numId w:val="0"/>
        </w:numPr>
        <w:ind w:left="1418"/>
      </w:pPr>
    </w:p>
    <w:p w14:paraId="6F4B0C30" w14:textId="77777777" w:rsidR="005D48DB" w:rsidRDefault="005D48DB" w:rsidP="00847DA9">
      <w:pPr>
        <w:pStyle w:val="a7"/>
        <w:numPr>
          <w:ilvl w:val="12"/>
          <w:numId w:val="0"/>
        </w:numPr>
        <w:ind w:left="1418"/>
        <w:rPr>
          <w:rFonts w:ascii="Academy Cyr" w:hAnsi="Academy Cyr"/>
        </w:rPr>
      </w:pPr>
      <w:r>
        <w:rPr>
          <w:rFonts w:ascii="Academy Cyr" w:hAnsi="Academy Cyr"/>
        </w:rPr>
        <w:t>Вы, рыцари парнасских гор,</w:t>
      </w:r>
    </w:p>
    <w:p w14:paraId="2D1F712B" w14:textId="77777777" w:rsidR="005D48DB" w:rsidRDefault="005D48DB" w:rsidP="00847DA9">
      <w:pPr>
        <w:pStyle w:val="a7"/>
        <w:numPr>
          <w:ilvl w:val="12"/>
          <w:numId w:val="0"/>
        </w:numPr>
        <w:ind w:left="1418"/>
        <w:rPr>
          <w:rFonts w:ascii="Academy Cyr" w:hAnsi="Academy Cyr"/>
        </w:rPr>
      </w:pPr>
      <w:r>
        <w:rPr>
          <w:rFonts w:ascii="Academy Cyr" w:hAnsi="Academy Cyr"/>
        </w:rPr>
        <w:t>Старайтесь не смешить народа</w:t>
      </w:r>
    </w:p>
    <w:p w14:paraId="2A454F78" w14:textId="77777777" w:rsidR="005D48DB" w:rsidRDefault="005D48DB" w:rsidP="00847DA9">
      <w:pPr>
        <w:pStyle w:val="a7"/>
        <w:numPr>
          <w:ilvl w:val="12"/>
          <w:numId w:val="0"/>
        </w:numPr>
        <w:ind w:left="1418"/>
        <w:rPr>
          <w:rFonts w:ascii="Academy Cyr" w:hAnsi="Academy Cyr"/>
        </w:rPr>
      </w:pPr>
      <w:r>
        <w:rPr>
          <w:rFonts w:ascii="Academy Cyr" w:hAnsi="Academy Cyr"/>
        </w:rPr>
        <w:t>Hескромным шумом ваших ссор;</w:t>
      </w:r>
    </w:p>
    <w:p w14:paraId="4006880F" w14:textId="77777777" w:rsidR="005D48DB" w:rsidRDefault="005D48DB" w:rsidP="00847DA9">
      <w:pPr>
        <w:pStyle w:val="a7"/>
        <w:numPr>
          <w:ilvl w:val="12"/>
          <w:numId w:val="0"/>
        </w:numPr>
        <w:ind w:left="1418"/>
        <w:rPr>
          <w:rFonts w:ascii="Academy Cyr" w:hAnsi="Academy Cyr"/>
        </w:rPr>
      </w:pPr>
      <w:r>
        <w:rPr>
          <w:rFonts w:ascii="Academy Cyr" w:hAnsi="Academy Cyr"/>
        </w:rPr>
        <w:t>Бранитесь — только осторожно.</w:t>
      </w:r>
    </w:p>
    <w:p w14:paraId="559E7CA4" w14:textId="77777777" w:rsidR="005D48DB" w:rsidRDefault="005D48DB" w:rsidP="00847DA9">
      <w:pPr>
        <w:pStyle w:val="a7"/>
        <w:numPr>
          <w:ilvl w:val="12"/>
          <w:numId w:val="0"/>
        </w:numPr>
        <w:ind w:left="1418"/>
      </w:pPr>
    </w:p>
    <w:p w14:paraId="3C208D93" w14:textId="77777777" w:rsidR="005D48DB" w:rsidRDefault="005D48DB" w:rsidP="00847DA9">
      <w:pPr>
        <w:pStyle w:val="BodyText"/>
        <w:numPr>
          <w:ilvl w:val="12"/>
          <w:numId w:val="0"/>
        </w:numPr>
      </w:pPr>
      <w:r>
        <w:t xml:space="preserve">Впоследствии Пушкин не раз обращался к теме второго наставления. В Болдинскую осень 1830 г. в острой полемике с “хрипунами” он отметит в предисловии к “Домику в Коломне” бессмысленность соперничества “рыцарей парнасских гор”. </w:t>
      </w:r>
    </w:p>
    <w:p w14:paraId="47E40CC1" w14:textId="77777777" w:rsidR="005D48DB" w:rsidRDefault="005D48DB" w:rsidP="00847DA9">
      <w:pPr>
        <w:pStyle w:val="a7"/>
        <w:numPr>
          <w:ilvl w:val="12"/>
          <w:numId w:val="0"/>
        </w:numPr>
        <w:ind w:left="1418"/>
      </w:pPr>
    </w:p>
    <w:p w14:paraId="12CA257A" w14:textId="77777777" w:rsidR="005D48DB" w:rsidRDefault="005D48DB" w:rsidP="00847DA9">
      <w:pPr>
        <w:pStyle w:val="a7"/>
        <w:numPr>
          <w:ilvl w:val="12"/>
          <w:numId w:val="0"/>
        </w:numPr>
        <w:ind w:left="1418"/>
        <w:rPr>
          <w:rFonts w:ascii="Academy Cyr" w:hAnsi="Academy Cyr"/>
        </w:rPr>
      </w:pPr>
      <w:r>
        <w:rPr>
          <w:rFonts w:ascii="Academy Cyr" w:hAnsi="Academy Cyr"/>
        </w:rPr>
        <w:t>Ведь нынче время споров, брани бурной;</w:t>
      </w:r>
    </w:p>
    <w:p w14:paraId="700C793B" w14:textId="77777777" w:rsidR="005D48DB" w:rsidRDefault="005D48DB" w:rsidP="00847DA9">
      <w:pPr>
        <w:pStyle w:val="a7"/>
        <w:numPr>
          <w:ilvl w:val="12"/>
          <w:numId w:val="0"/>
        </w:numPr>
        <w:ind w:left="1418"/>
        <w:rPr>
          <w:rFonts w:ascii="Academy Cyr" w:hAnsi="Academy Cyr"/>
        </w:rPr>
      </w:pPr>
      <w:r>
        <w:rPr>
          <w:rFonts w:ascii="Academy Cyr" w:hAnsi="Academy Cyr"/>
        </w:rPr>
        <w:t>Друг на друга словесники идут,</w:t>
      </w:r>
    </w:p>
    <w:p w14:paraId="2993CA51" w14:textId="77777777" w:rsidR="005D48DB" w:rsidRDefault="005D48DB" w:rsidP="00847DA9">
      <w:pPr>
        <w:pStyle w:val="a7"/>
        <w:numPr>
          <w:ilvl w:val="12"/>
          <w:numId w:val="0"/>
        </w:numPr>
        <w:ind w:left="1418"/>
        <w:rPr>
          <w:rFonts w:ascii="Academy Cyr" w:hAnsi="Academy Cyr"/>
        </w:rPr>
      </w:pPr>
      <w:r>
        <w:rPr>
          <w:rFonts w:ascii="Academy Cyr" w:hAnsi="Academy Cyr"/>
        </w:rPr>
        <w:t>Друг друга режут и друг друга губят,</w:t>
      </w:r>
    </w:p>
    <w:p w14:paraId="25C53EE6" w14:textId="77777777" w:rsidR="005D48DB" w:rsidRDefault="005D48DB" w:rsidP="00847DA9">
      <w:pPr>
        <w:pStyle w:val="a7"/>
        <w:numPr>
          <w:ilvl w:val="12"/>
          <w:numId w:val="0"/>
        </w:numPr>
        <w:ind w:left="1418"/>
        <w:rPr>
          <w:rFonts w:ascii="Academy Cyr" w:hAnsi="Academy Cyr"/>
        </w:rPr>
      </w:pPr>
      <w:r>
        <w:rPr>
          <w:rFonts w:ascii="Academy Cyr" w:hAnsi="Academy Cyr"/>
        </w:rPr>
        <w:t>И хором про свои победы трубят!</w:t>
      </w:r>
    </w:p>
    <w:p w14:paraId="1B0ABD3F" w14:textId="77777777" w:rsidR="005D48DB" w:rsidRDefault="005D48DB" w:rsidP="00847DA9">
      <w:pPr>
        <w:pStyle w:val="BodyText"/>
        <w:numPr>
          <w:ilvl w:val="12"/>
          <w:numId w:val="0"/>
        </w:numPr>
        <w:spacing w:before="240"/>
      </w:pPr>
      <w:r>
        <w:t>Многие современные “рыцари парнасских гор”, изо всех сил стараясь насмешить толпу, развернулись вовсю. Но народу уже не до смеха.</w:t>
      </w:r>
    </w:p>
    <w:p w14:paraId="060ADC80" w14:textId="77777777" w:rsidR="005D48DB" w:rsidRDefault="005D48DB" w:rsidP="00847DA9">
      <w:pPr>
        <w:numPr>
          <w:ilvl w:val="12"/>
          <w:numId w:val="0"/>
        </w:numPr>
        <w:jc w:val="both"/>
      </w:pPr>
      <w:r>
        <w:t xml:space="preserve">Третье наставление — для тех, кто не только пылко любит Люд Милый, но и готов ради его счастья пойти прямым путем. Таких немного. Это те, кто способен осознать, что для освобождения Людмилы обоюдоострый меч Различения важнее шапки-невидимки “Священного писания”. Действительно, одевая на свою голову шапку с догматами веры, народ теряет свою национальную душу, поскольку </w:t>
      </w:r>
      <w:r>
        <w:rPr>
          <w:i/>
        </w:rPr>
        <w:t>истина, по мере того, как становится безрассудной верой, вводит в самообман</w:t>
      </w:r>
      <w:r>
        <w:t>. И тогда собственное видение мира (мировоззрение) утрачивается им до такой степени, что не только Черномор не может отличить его от других народов, но и сам народ перестает видеть себя ярко выраженной индивидуальностью. Такова технология похищения “красавиц”, благодаря которой любой народ становится невидимым, то есть превращается Черномором в часть толпы с библейской логикой социального поведения. Людмила убедилась в этом, как только примерила шапку Черномора.</w:t>
      </w:r>
    </w:p>
    <w:p w14:paraId="69B9E055" w14:textId="77777777" w:rsidR="005D48DB" w:rsidRDefault="005D48DB" w:rsidP="00847DA9">
      <w:pPr>
        <w:pStyle w:val="BodyText"/>
        <w:numPr>
          <w:ilvl w:val="12"/>
          <w:numId w:val="0"/>
        </w:numPr>
      </w:pPr>
      <w:r>
        <w:t xml:space="preserve">Догадываясь о существовании подобного процесса, современник Пушкина, русский философ, поэт, публицист А.С.Хомяков  в статье “Мнение русских об иностранцах” с горечью как-то заметил: </w:t>
      </w:r>
    </w:p>
    <w:p w14:paraId="1AE001CF" w14:textId="77777777" w:rsidR="005D48DB" w:rsidRDefault="005D48DB" w:rsidP="00847DA9">
      <w:pPr>
        <w:pStyle w:val="a"/>
        <w:numPr>
          <w:ilvl w:val="12"/>
          <w:numId w:val="0"/>
        </w:numPr>
        <w:jc w:val="both"/>
      </w:pPr>
      <w:r>
        <w:rPr>
          <w:rFonts w:ascii="Academy Cyr" w:hAnsi="Academy Cyr"/>
        </w:rPr>
        <w:t xml:space="preserve">«То внутреннее сознание, которое гораздо шире логического и которое составляет личность всякого человека так же, как и всякого народа, — утрачено нами. Но и тесное логическое сознание нашей народной жизни недоступно нам по многим причинам: по нашему гордому презрению к этой жизни, по неспособности чисто рассудочной образованности понимать живые явления и даже по отсутствию данных, которые могли бы подвергнуться аналитическому разложению. Не говорю, чтобы этих данных не </w:t>
      </w:r>
      <w:r>
        <w:rPr>
          <w:rFonts w:ascii="Academy Cyr" w:hAnsi="Academy Cyr"/>
        </w:rPr>
        <w:lastRenderedPageBreak/>
        <w:t xml:space="preserve">было, но они все таковы, что не могут быть поняты умом, воспитанным иноземной мыслию и закованным в иноземные системы, не имеющие ничего общего с началами нашей древней духовной жизни и нашего древнего просвещения. </w:t>
      </w:r>
    </w:p>
    <w:p w14:paraId="1EB22F61" w14:textId="77777777" w:rsidR="005D48DB" w:rsidRDefault="005D48DB" w:rsidP="00847DA9">
      <w:pPr>
        <w:pStyle w:val="a"/>
        <w:numPr>
          <w:ilvl w:val="12"/>
          <w:numId w:val="0"/>
        </w:numPr>
        <w:jc w:val="both"/>
      </w:pPr>
      <w:r>
        <w:rPr>
          <w:rFonts w:ascii="Academy Cyr" w:hAnsi="Academy Cyr"/>
        </w:rPr>
        <w:t xml:space="preserve">(…)... формы, принятые извне, не могут служить выражением нашего духа, а всякая духовная личность народа может выразится в формах, созданных ею самой». </w:t>
      </w:r>
    </w:p>
    <w:p w14:paraId="34D05329" w14:textId="77777777" w:rsidR="005D48DB" w:rsidRDefault="005D48DB" w:rsidP="00847DA9">
      <w:pPr>
        <w:pStyle w:val="BodyText"/>
        <w:numPr>
          <w:ilvl w:val="12"/>
          <w:numId w:val="0"/>
        </w:numPr>
      </w:pPr>
      <w:r>
        <w:t>Пушкин выразил эту же мысль в “Домике в Коломне” кратко, опрятно и точно:</w:t>
      </w:r>
    </w:p>
    <w:p w14:paraId="37132B34" w14:textId="77777777" w:rsidR="005D48DB" w:rsidRDefault="005D48DB" w:rsidP="00847DA9">
      <w:pPr>
        <w:pStyle w:val="a7"/>
        <w:numPr>
          <w:ilvl w:val="12"/>
          <w:numId w:val="0"/>
        </w:numPr>
        <w:ind w:left="1418"/>
      </w:pPr>
    </w:p>
    <w:p w14:paraId="756D4586" w14:textId="77777777" w:rsidR="005D48DB" w:rsidRDefault="005D48DB" w:rsidP="00847DA9">
      <w:pPr>
        <w:pStyle w:val="a7"/>
        <w:numPr>
          <w:ilvl w:val="12"/>
          <w:numId w:val="0"/>
        </w:numPr>
        <w:ind w:left="1418"/>
        <w:rPr>
          <w:rFonts w:ascii="Academy Cyr" w:hAnsi="Academy Cyr"/>
        </w:rPr>
      </w:pPr>
      <w:r>
        <w:rPr>
          <w:rFonts w:ascii="Academy Cyr" w:hAnsi="Academy Cyr"/>
        </w:rPr>
        <w:t>Что вся прочла Европа —</w:t>
      </w:r>
    </w:p>
    <w:p w14:paraId="7C112B80" w14:textId="77777777" w:rsidR="005D48DB" w:rsidRDefault="005D48DB" w:rsidP="00847DA9">
      <w:pPr>
        <w:pStyle w:val="a7"/>
        <w:numPr>
          <w:ilvl w:val="12"/>
          <w:numId w:val="0"/>
        </w:numPr>
        <w:ind w:left="1418"/>
        <w:rPr>
          <w:rFonts w:ascii="Academy Cyr" w:hAnsi="Academy Cyr"/>
        </w:rPr>
      </w:pPr>
      <w:r>
        <w:rPr>
          <w:rFonts w:ascii="Academy Cyr" w:hAnsi="Academy Cyr"/>
        </w:rPr>
        <w:t>Нет нужды вновь беседовать о том!</w:t>
      </w:r>
    </w:p>
    <w:p w14:paraId="39BEB739" w14:textId="77777777" w:rsidR="005D48DB" w:rsidRDefault="005D48DB" w:rsidP="00847DA9">
      <w:pPr>
        <w:numPr>
          <w:ilvl w:val="12"/>
          <w:numId w:val="0"/>
        </w:numPr>
      </w:pPr>
    </w:p>
    <w:p w14:paraId="6487EAEF" w14:textId="77777777" w:rsidR="005D48DB" w:rsidRDefault="005D48DB" w:rsidP="00847DA9">
      <w:pPr>
        <w:pStyle w:val="BodyText"/>
        <w:numPr>
          <w:ilvl w:val="12"/>
          <w:numId w:val="0"/>
        </w:numPr>
      </w:pPr>
      <w:r>
        <w:t>Во все времена в России были люди, пылко и страстно любившие Люд Милый. Однако, любовь и страсть — это далеко не одно и то же, тем более если эти чувства проявляются в отношении народа. Страсть не только мешает любви, но может принести неисчислимые страдания и тому, кто любит, и самому предмету любви. Отсюда следовать страстям в деле любви — губительно, и Пушкин проводит эту мысль тонкой канвой через весь текст поэмы. Так, в Песне первой у Руслана еще не любовь к Людмиле, а «страстная влюбленность»:</w:t>
      </w:r>
    </w:p>
    <w:p w14:paraId="4D4CBBE0" w14:textId="77777777" w:rsidR="005D48DB" w:rsidRDefault="005D48DB" w:rsidP="00847DA9">
      <w:pPr>
        <w:pStyle w:val="a7"/>
        <w:numPr>
          <w:ilvl w:val="12"/>
          <w:numId w:val="0"/>
        </w:numPr>
        <w:spacing w:before="240"/>
        <w:ind w:left="1418"/>
        <w:rPr>
          <w:rFonts w:ascii="Academy Cyr" w:hAnsi="Academy Cyr"/>
        </w:rPr>
      </w:pPr>
      <w:r>
        <w:rPr>
          <w:rFonts w:ascii="Academy Cyr" w:hAnsi="Academy Cyr"/>
        </w:rPr>
        <w:t>Но, страстью пылкой утомленный,</w:t>
      </w:r>
    </w:p>
    <w:p w14:paraId="13D04D2E" w14:textId="77777777" w:rsidR="005D48DB" w:rsidRDefault="005D48DB" w:rsidP="00847DA9">
      <w:pPr>
        <w:pStyle w:val="a7"/>
        <w:numPr>
          <w:ilvl w:val="12"/>
          <w:numId w:val="0"/>
        </w:numPr>
        <w:ind w:left="1418"/>
        <w:jc w:val="both"/>
      </w:pPr>
      <w:r>
        <w:rPr>
          <w:rFonts w:ascii="Academy Cyr" w:hAnsi="Academy Cyr"/>
        </w:rPr>
        <w:t>Не ест, не пьет Руслан влюбленный</w:t>
      </w:r>
    </w:p>
    <w:p w14:paraId="392D9828" w14:textId="77777777" w:rsidR="005D48DB" w:rsidRDefault="005D48DB" w:rsidP="00847DA9">
      <w:pPr>
        <w:pStyle w:val="a7"/>
        <w:numPr>
          <w:ilvl w:val="12"/>
          <w:numId w:val="0"/>
        </w:numPr>
        <w:ind w:left="1418"/>
      </w:pPr>
    </w:p>
    <w:p w14:paraId="25330416" w14:textId="77777777" w:rsidR="005D48DB" w:rsidRDefault="005D48DB" w:rsidP="00847DA9">
      <w:pPr>
        <w:numPr>
          <w:ilvl w:val="12"/>
          <w:numId w:val="0"/>
        </w:numPr>
        <w:jc w:val="both"/>
      </w:pPr>
      <w:r>
        <w:t>При этом на поверхности — одни «восторги», которые Руслан «чувствует заранее», а душа — мертва:</w:t>
      </w:r>
    </w:p>
    <w:p w14:paraId="31307365" w14:textId="77777777" w:rsidR="005D48DB" w:rsidRDefault="005D48DB" w:rsidP="00847DA9">
      <w:pPr>
        <w:pStyle w:val="a7"/>
        <w:numPr>
          <w:ilvl w:val="12"/>
          <w:numId w:val="0"/>
        </w:numPr>
        <w:ind w:left="1418"/>
        <w:jc w:val="both"/>
      </w:pPr>
    </w:p>
    <w:p w14:paraId="2AC7B46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замерла душа в Руслане...</w:t>
      </w:r>
    </w:p>
    <w:p w14:paraId="4A606434" w14:textId="77777777" w:rsidR="005D48DB" w:rsidRDefault="005D48DB" w:rsidP="00847DA9">
      <w:pPr>
        <w:pStyle w:val="a7"/>
        <w:numPr>
          <w:ilvl w:val="12"/>
          <w:numId w:val="0"/>
        </w:numPr>
        <w:ind w:left="1418"/>
        <w:jc w:val="both"/>
      </w:pPr>
    </w:p>
    <w:p w14:paraId="6EF0ECBD" w14:textId="77777777" w:rsidR="005D48DB" w:rsidRDefault="005D48DB" w:rsidP="00847DA9">
      <w:pPr>
        <w:numPr>
          <w:ilvl w:val="12"/>
          <w:numId w:val="0"/>
        </w:numPr>
        <w:jc w:val="both"/>
      </w:pPr>
      <w:r>
        <w:t>Не лучше и соперники Руслана:</w:t>
      </w:r>
    </w:p>
    <w:p w14:paraId="2BB7044D" w14:textId="77777777" w:rsidR="005D48DB" w:rsidRDefault="005D48DB" w:rsidP="00847DA9">
      <w:pPr>
        <w:numPr>
          <w:ilvl w:val="12"/>
          <w:numId w:val="0"/>
        </w:numPr>
        <w:jc w:val="both"/>
      </w:pPr>
    </w:p>
    <w:p w14:paraId="272CB858"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душе несчастные таят</w:t>
      </w:r>
    </w:p>
    <w:p w14:paraId="79A8CE8C"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Любви и ненависти яд.</w:t>
      </w:r>
    </w:p>
    <w:p w14:paraId="5C08D51B" w14:textId="77777777" w:rsidR="005D48DB" w:rsidRDefault="005D48DB" w:rsidP="00847DA9">
      <w:pPr>
        <w:pStyle w:val="a7"/>
        <w:numPr>
          <w:ilvl w:val="12"/>
          <w:numId w:val="0"/>
        </w:numPr>
        <w:ind w:left="1418"/>
        <w:jc w:val="both"/>
      </w:pPr>
    </w:p>
    <w:p w14:paraId="59E45D93" w14:textId="77777777" w:rsidR="005D48DB" w:rsidRDefault="005D48DB" w:rsidP="00847DA9">
      <w:pPr>
        <w:numPr>
          <w:ilvl w:val="12"/>
          <w:numId w:val="0"/>
        </w:numPr>
        <w:jc w:val="both"/>
      </w:pPr>
      <w:r>
        <w:t>Если страсть принимается за любовь, то действительно от любви до ненависти один шаг.</w:t>
      </w:r>
    </w:p>
    <w:p w14:paraId="28E6B868" w14:textId="77777777" w:rsidR="005D48DB" w:rsidRDefault="005D48DB" w:rsidP="00847DA9">
      <w:pPr>
        <w:numPr>
          <w:ilvl w:val="12"/>
          <w:numId w:val="0"/>
        </w:numPr>
        <w:jc w:val="both"/>
      </w:pPr>
      <w:r>
        <w:t xml:space="preserve">Не мог отличить страсть от любви и Финн, пока не овладел предметами мудрости высокой. Поэтому, даже после десяти лет поисков «опасности и </w:t>
      </w:r>
      <w:r>
        <w:lastRenderedPageBreak/>
        <w:t>злата» ради того, чтобы... «заслужить вниманье гордое Hаины», любви нет по-прежнему, а значит, нет и понимания, но зато:</w:t>
      </w:r>
    </w:p>
    <w:p w14:paraId="363D25C1" w14:textId="77777777" w:rsidR="005D48DB" w:rsidRDefault="005D48DB" w:rsidP="00847DA9">
      <w:pPr>
        <w:numPr>
          <w:ilvl w:val="12"/>
          <w:numId w:val="0"/>
        </w:numPr>
        <w:jc w:val="both"/>
        <w:rPr>
          <w:rFonts w:ascii="Academy" w:hAnsi="Academy"/>
          <w:i/>
          <w:sz w:val="22"/>
        </w:rPr>
      </w:pPr>
    </w:p>
    <w:p w14:paraId="62DE2AE3"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Сбылись давнишние мечты,</w:t>
      </w:r>
    </w:p>
    <w:p w14:paraId="00203523"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Сбылися пылкие желанья</w:t>
      </w:r>
    </w:p>
    <w:p w14:paraId="6EA33E0D" w14:textId="77777777" w:rsidR="005D48DB" w:rsidRDefault="005D48DB" w:rsidP="00847DA9">
      <w:pPr>
        <w:numPr>
          <w:ilvl w:val="12"/>
          <w:numId w:val="0"/>
        </w:numPr>
        <w:jc w:val="both"/>
        <w:rPr>
          <w:rFonts w:ascii="Academy" w:hAnsi="Academy"/>
          <w:i/>
          <w:sz w:val="22"/>
        </w:rPr>
      </w:pPr>
    </w:p>
    <w:p w14:paraId="07907DBA" w14:textId="77777777" w:rsidR="005D48DB" w:rsidRDefault="005D48DB" w:rsidP="00847DA9">
      <w:pPr>
        <w:numPr>
          <w:ilvl w:val="12"/>
          <w:numId w:val="0"/>
        </w:numPr>
        <w:jc w:val="both"/>
      </w:pPr>
      <w:r>
        <w:t>Далее, как и должно, воздаяние по заслугам:</w:t>
      </w:r>
    </w:p>
    <w:p w14:paraId="4D33F3F4" w14:textId="77777777" w:rsidR="005D48DB" w:rsidRDefault="005D48DB" w:rsidP="00847DA9">
      <w:pPr>
        <w:numPr>
          <w:ilvl w:val="12"/>
          <w:numId w:val="0"/>
        </w:numPr>
        <w:jc w:val="both"/>
        <w:rPr>
          <w:rFonts w:ascii="Academy" w:hAnsi="Academy"/>
          <w:i/>
          <w:sz w:val="22"/>
        </w:rPr>
      </w:pPr>
    </w:p>
    <w:p w14:paraId="5D22B7FF"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Пред нею, страстью упоенный,</w:t>
      </w:r>
    </w:p>
    <w:p w14:paraId="17F9A21B"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Безмолвным роем окруженный</w:t>
      </w:r>
    </w:p>
    <w:p w14:paraId="5ECCB1EF" w14:textId="77777777" w:rsidR="005D48DB" w:rsidRDefault="005D48DB" w:rsidP="00847DA9">
      <w:pPr>
        <w:pStyle w:val="a7"/>
        <w:numPr>
          <w:ilvl w:val="12"/>
          <w:numId w:val="0"/>
        </w:numPr>
        <w:ind w:left="1418"/>
        <w:jc w:val="both"/>
        <w:rPr>
          <w:rFonts w:ascii="Academy Cyr" w:hAnsi="Academy Cyr"/>
        </w:rPr>
      </w:pPr>
      <w:r>
        <w:rPr>
          <w:rFonts w:ascii="Academy Cyr" w:hAnsi="Academy Cyr"/>
        </w:rPr>
        <w:t>Её завистливых подруг,</w:t>
      </w:r>
    </w:p>
    <w:p w14:paraId="6DD30CA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Стоял я пленником послушным</w:t>
      </w:r>
    </w:p>
    <w:p w14:paraId="5498E238" w14:textId="77777777" w:rsidR="005D48DB" w:rsidRDefault="005D48DB" w:rsidP="00847DA9">
      <w:pPr>
        <w:numPr>
          <w:ilvl w:val="12"/>
          <w:numId w:val="0"/>
        </w:numPr>
        <w:jc w:val="both"/>
        <w:rPr>
          <w:rFonts w:ascii="Academy" w:hAnsi="Academy"/>
          <w:i/>
          <w:sz w:val="22"/>
        </w:rPr>
      </w:pPr>
    </w:p>
    <w:p w14:paraId="082B54E4" w14:textId="77777777" w:rsidR="005D48DB" w:rsidRDefault="005D48DB" w:rsidP="00847DA9">
      <w:pPr>
        <w:numPr>
          <w:ilvl w:val="12"/>
          <w:numId w:val="0"/>
        </w:numPr>
        <w:jc w:val="both"/>
      </w:pPr>
      <w:r>
        <w:t>Сорок лет потребовалось Финну не только для того, чтобы, овладев знаниями дивной науки, таившейся меж “пустынных рыбарей” его родины, подняться на уровень понимания жречества, но также и для того, чтобы осознать губительность страсти для настоящей любви. В первом издании “Руслана и Людмилы” 1820 г. после слов Hаины:</w:t>
      </w:r>
    </w:p>
    <w:p w14:paraId="01645A71" w14:textId="77777777" w:rsidR="005D48DB" w:rsidRDefault="005D48DB" w:rsidP="00847DA9">
      <w:pPr>
        <w:numPr>
          <w:ilvl w:val="12"/>
          <w:numId w:val="0"/>
        </w:numPr>
        <w:jc w:val="both"/>
      </w:pPr>
    </w:p>
    <w:p w14:paraId="01EE4997"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Герой, я не люблю тебя!</w:t>
      </w:r>
    </w:p>
    <w:p w14:paraId="2D89E399" w14:textId="77777777" w:rsidR="005D48DB" w:rsidRDefault="005D48DB" w:rsidP="00847DA9">
      <w:pPr>
        <w:pStyle w:val="aa"/>
        <w:numPr>
          <w:ilvl w:val="12"/>
          <w:numId w:val="0"/>
        </w:numPr>
        <w:jc w:val="both"/>
      </w:pPr>
      <w:r>
        <w:t>есть прямое предостережение Руслану на этот счет:</w:t>
      </w:r>
    </w:p>
    <w:p w14:paraId="1DED3D56" w14:textId="77777777" w:rsidR="005D48DB" w:rsidRDefault="005D48DB" w:rsidP="00847DA9">
      <w:pPr>
        <w:numPr>
          <w:ilvl w:val="12"/>
          <w:numId w:val="0"/>
        </w:numPr>
        <w:jc w:val="both"/>
      </w:pPr>
    </w:p>
    <w:p w14:paraId="3156C1C8"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не знаешь ты мученья</w:t>
      </w:r>
    </w:p>
    <w:p w14:paraId="6854D3F5"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Любви, поверженной навек.</w:t>
      </w:r>
    </w:p>
    <w:p w14:paraId="19544C57"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Увы! Ты не сносил презренья...</w:t>
      </w:r>
    </w:p>
    <w:p w14:paraId="520157C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что же, странный человек!</w:t>
      </w:r>
    </w:p>
    <w:p w14:paraId="18926E8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ты ж тоскою сердце губишь.</w:t>
      </w:r>
    </w:p>
    <w:p w14:paraId="44A5F73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Счастливец! ты любим, как любишь!</w:t>
      </w:r>
    </w:p>
    <w:p w14:paraId="2E0A0D91" w14:textId="77777777" w:rsidR="005D48DB" w:rsidRDefault="005D48DB" w:rsidP="00847DA9">
      <w:pPr>
        <w:numPr>
          <w:ilvl w:val="12"/>
          <w:numId w:val="0"/>
        </w:numPr>
        <w:jc w:val="both"/>
      </w:pPr>
    </w:p>
    <w:p w14:paraId="52B72E92" w14:textId="77777777" w:rsidR="005D48DB" w:rsidRDefault="005D48DB" w:rsidP="00847DA9">
      <w:pPr>
        <w:numPr>
          <w:ilvl w:val="12"/>
          <w:numId w:val="0"/>
        </w:numPr>
        <w:jc w:val="both"/>
      </w:pPr>
      <w:r>
        <w:t>Страсть к биороботу, “гремевшему красотою”, никогда не могла вызвать ответной любви, но при подходе к этому делу с позиций высокой науки можно перепрограммировать биоробота на новую страсть. Только овладев технологией такой “любви”, Финн убедился, что имеет дело не с человеком, а с уродом-биороботом.</w:t>
      </w:r>
    </w:p>
    <w:p w14:paraId="58826809" w14:textId="77777777" w:rsidR="005D48DB" w:rsidRDefault="005D48DB" w:rsidP="00847DA9">
      <w:pPr>
        <w:numPr>
          <w:ilvl w:val="12"/>
          <w:numId w:val="0"/>
        </w:numPr>
        <w:jc w:val="both"/>
      </w:pPr>
    </w:p>
    <w:p w14:paraId="1DDE08AC"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вот ужасно: колдовство</w:t>
      </w:r>
    </w:p>
    <w:p w14:paraId="69FF7B6F"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Вполне свершилось, по несчастью.</w:t>
      </w:r>
    </w:p>
    <w:p w14:paraId="092F4012"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Мое седое божество</w:t>
      </w:r>
    </w:p>
    <w:p w14:paraId="74B9B7D8"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Ко мне пылало новой страстью.</w:t>
      </w:r>
    </w:p>
    <w:p w14:paraId="13CEDA5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Скривив улыбкой страшный рот,</w:t>
      </w:r>
    </w:p>
    <w:p w14:paraId="019B4BFF"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Могильным (не живым. — Авт.) голосом урод</w:t>
      </w:r>
    </w:p>
    <w:p w14:paraId="3DBF29F0"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Бормочет (не говорит. — Авт.) мне любви признанье.</w:t>
      </w:r>
    </w:p>
    <w:p w14:paraId="69B8ADC9"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Вообрази мое страданье!</w:t>
      </w:r>
    </w:p>
    <w:p w14:paraId="6CEFD5E7" w14:textId="77777777" w:rsidR="005D48DB" w:rsidRDefault="005D48DB" w:rsidP="00847DA9">
      <w:pPr>
        <w:pStyle w:val="a7"/>
        <w:numPr>
          <w:ilvl w:val="12"/>
          <w:numId w:val="0"/>
        </w:numPr>
        <w:ind w:left="1418"/>
        <w:jc w:val="both"/>
      </w:pPr>
      <w:r>
        <w:t>. . . . . . . . . . . . . . .</w:t>
      </w:r>
    </w:p>
    <w:p w14:paraId="47EDEF9C"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Она сквозь кашель (какие-то сбои,</w:t>
      </w:r>
    </w:p>
    <w:p w14:paraId="0E0E14B5" w14:textId="77777777" w:rsidR="005D48DB" w:rsidRDefault="005D48DB" w:rsidP="00847DA9">
      <w:pPr>
        <w:pStyle w:val="a7"/>
        <w:numPr>
          <w:ilvl w:val="12"/>
          <w:numId w:val="0"/>
        </w:numPr>
        <w:ind w:left="1418"/>
        <w:jc w:val="both"/>
        <w:rPr>
          <w:rFonts w:ascii="Academy Cyr" w:hAnsi="Academy Cyr"/>
        </w:rPr>
      </w:pPr>
      <w:r>
        <w:rPr>
          <w:rFonts w:ascii="Academy Cyr" w:hAnsi="Academy Cyr"/>
        </w:rPr>
        <w:t>хрипы в системе: авт.) продолжала</w:t>
      </w:r>
    </w:p>
    <w:p w14:paraId="4D3D1FD9"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Тяжелый страстный разговор</w:t>
      </w:r>
    </w:p>
    <w:p w14:paraId="3CFB953C" w14:textId="77777777" w:rsidR="005D48DB" w:rsidRDefault="005D48DB" w:rsidP="00847DA9">
      <w:pPr>
        <w:numPr>
          <w:ilvl w:val="12"/>
          <w:numId w:val="0"/>
        </w:numPr>
        <w:jc w:val="both"/>
        <w:rPr>
          <w:rFonts w:ascii="Academy" w:hAnsi="Academy"/>
          <w:i/>
          <w:sz w:val="22"/>
        </w:rPr>
      </w:pPr>
    </w:p>
    <w:p w14:paraId="1A98EAA0" w14:textId="77777777" w:rsidR="005D48DB" w:rsidRDefault="005D48DB" w:rsidP="00847DA9">
      <w:pPr>
        <w:numPr>
          <w:ilvl w:val="12"/>
          <w:numId w:val="0"/>
        </w:numPr>
        <w:jc w:val="both"/>
      </w:pPr>
      <w:r>
        <w:t>Далее идет программа, набор фарсовых, театральных, стандартных фраз, долженствующих свидетельствовать о любовных признаниях:</w:t>
      </w:r>
    </w:p>
    <w:p w14:paraId="776DCF11" w14:textId="77777777" w:rsidR="005D48DB" w:rsidRDefault="005D48DB" w:rsidP="00847DA9">
      <w:pPr>
        <w:pStyle w:val="a7"/>
        <w:numPr>
          <w:ilvl w:val="12"/>
          <w:numId w:val="0"/>
        </w:numPr>
        <w:ind w:left="1418"/>
        <w:jc w:val="both"/>
      </w:pPr>
    </w:p>
    <w:p w14:paraId="4AADC24D"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Так, сердце я теперь узнала;</w:t>
      </w:r>
    </w:p>
    <w:p w14:paraId="0703D905"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вижу, верный друг, оно</w:t>
      </w:r>
    </w:p>
    <w:p w14:paraId="39A94E83"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Для нежной страсти рождено;</w:t>
      </w:r>
    </w:p>
    <w:p w14:paraId="2F35CC2F"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Проснулись чувства, я сгораю,</w:t>
      </w:r>
    </w:p>
    <w:p w14:paraId="3DE703B0"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Томлюсь желаньями любви...</w:t>
      </w:r>
    </w:p>
    <w:p w14:paraId="62853DE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Приди в объятия мои...</w:t>
      </w:r>
    </w:p>
    <w:p w14:paraId="2CA4548E"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милый, милый! умираю...</w:t>
      </w:r>
    </w:p>
    <w:p w14:paraId="374CA7AC" w14:textId="77777777" w:rsidR="005D48DB" w:rsidRDefault="005D48DB" w:rsidP="00847DA9">
      <w:pPr>
        <w:numPr>
          <w:ilvl w:val="12"/>
          <w:numId w:val="0"/>
        </w:numPr>
        <w:jc w:val="both"/>
        <w:rPr>
          <w:rFonts w:ascii="Academy" w:hAnsi="Academy"/>
          <w:i/>
          <w:sz w:val="22"/>
        </w:rPr>
      </w:pPr>
    </w:p>
    <w:p w14:paraId="12C95465" w14:textId="77777777" w:rsidR="005D48DB" w:rsidRDefault="005D48DB" w:rsidP="00847DA9">
      <w:pPr>
        <w:numPr>
          <w:ilvl w:val="12"/>
          <w:numId w:val="0"/>
        </w:numPr>
        <w:jc w:val="both"/>
      </w:pPr>
      <w:r>
        <w:t>Финн осознал губительность страстей, не позволивших ему подняться на дело, которое суждено исполнить Руслану. Почему же Руслану, а не Финну? Всякой истине — свое время. Принесший же истину заблаговременно в общество, чуждое стремлению к её познанию, может быть признан  им безумным под влиянием страстей, которыми толпа руководствуется в своих оценках.</w:t>
      </w:r>
    </w:p>
    <w:p w14:paraId="50B7512D" w14:textId="77777777" w:rsidR="005D48DB" w:rsidRDefault="005D48DB" w:rsidP="00847DA9">
      <w:pPr>
        <w:numPr>
          <w:ilvl w:val="12"/>
          <w:numId w:val="0"/>
        </w:numPr>
        <w:jc w:val="both"/>
      </w:pPr>
      <w:r>
        <w:t>По поводу губительности страстей в Коране сказано (сура 23):</w:t>
      </w:r>
    </w:p>
    <w:p w14:paraId="23B204D0" w14:textId="77777777" w:rsidR="005D48DB" w:rsidRDefault="005D48DB" w:rsidP="00847DA9">
      <w:pPr>
        <w:pStyle w:val="a"/>
        <w:numPr>
          <w:ilvl w:val="12"/>
          <w:numId w:val="0"/>
        </w:numPr>
        <w:ind w:left="1077" w:hanging="737"/>
        <w:jc w:val="both"/>
        <w:rPr>
          <w:rFonts w:ascii="Academy Cyr" w:hAnsi="Academy Cyr"/>
        </w:rPr>
      </w:pPr>
      <w:r>
        <w:rPr>
          <w:rFonts w:ascii="Academy Cyr" w:hAnsi="Academy Cyr"/>
        </w:rPr>
        <w:t>71 (69) Или они не признали своего посланника и стали его отрицать?</w:t>
      </w:r>
    </w:p>
    <w:p w14:paraId="7F6F74C1" w14:textId="77777777" w:rsidR="005D48DB" w:rsidRDefault="005D48DB" w:rsidP="00847DA9">
      <w:pPr>
        <w:pStyle w:val="a"/>
        <w:numPr>
          <w:ilvl w:val="12"/>
          <w:numId w:val="0"/>
        </w:numPr>
        <w:ind w:left="1077" w:hanging="737"/>
        <w:jc w:val="both"/>
        <w:rPr>
          <w:rFonts w:ascii="Academy Cyr" w:hAnsi="Academy Cyr"/>
        </w:rPr>
      </w:pPr>
      <w:r>
        <w:rPr>
          <w:rFonts w:ascii="Academy Cyr" w:hAnsi="Academy Cyr"/>
        </w:rPr>
        <w:t>72 (70) Или они говорят: “У него безумие”, — да, приходил он к ним с истиной, но большинство их истину ненавидит.</w:t>
      </w:r>
    </w:p>
    <w:p w14:paraId="71DEFE1B" w14:textId="77777777" w:rsidR="005D48DB" w:rsidRDefault="005D48DB" w:rsidP="00847DA9">
      <w:pPr>
        <w:pStyle w:val="a"/>
        <w:numPr>
          <w:ilvl w:val="12"/>
          <w:numId w:val="0"/>
        </w:numPr>
        <w:ind w:left="1077" w:hanging="737"/>
        <w:jc w:val="both"/>
        <w:rPr>
          <w:rFonts w:ascii="Academy Cyr" w:hAnsi="Academy Cyr"/>
        </w:rPr>
      </w:pPr>
      <w:r>
        <w:rPr>
          <w:rFonts w:ascii="Academy Cyr" w:hAnsi="Academy Cyr"/>
        </w:rPr>
        <w:t>73 (71) А если бы истина последовала за их страстями, тогда пришли бы в расстройство небо, и земля, и те, кто в них.</w:t>
      </w:r>
    </w:p>
    <w:p w14:paraId="12C74487" w14:textId="77777777" w:rsidR="005D48DB" w:rsidRDefault="005D48DB" w:rsidP="00847DA9">
      <w:pPr>
        <w:numPr>
          <w:ilvl w:val="12"/>
          <w:numId w:val="0"/>
        </w:numPr>
        <w:jc w:val="both"/>
      </w:pPr>
      <w:r>
        <w:t>Только познав «закон времени» (</w:t>
      </w:r>
      <w:r>
        <w:rPr>
          <w:b/>
          <w:i/>
        </w:rPr>
        <w:t>второй, хронологический приоритет</w:t>
      </w:r>
      <w:r>
        <w:t>), Финн смог подняться на уровень первого (</w:t>
      </w:r>
      <w:r>
        <w:rPr>
          <w:b/>
          <w:i/>
        </w:rPr>
        <w:t xml:space="preserve">мировоззренческого, </w:t>
      </w:r>
      <w:r>
        <w:rPr>
          <w:b/>
          <w:i/>
        </w:rPr>
        <w:lastRenderedPageBreak/>
        <w:t>методологического</w:t>
      </w:r>
      <w:r>
        <w:t>) приоритета обобщенного информационного оружия и средств управления и овладел способностью предвидеть время встречи с Русланом, то есть вести прогнозную работу. Это время в поэме указано Пушкиным довольно точно — конец XX века:</w:t>
      </w:r>
    </w:p>
    <w:p w14:paraId="019CA61F" w14:textId="77777777" w:rsidR="005D48DB" w:rsidRDefault="005D48DB" w:rsidP="00847DA9">
      <w:pPr>
        <w:pStyle w:val="a7"/>
        <w:numPr>
          <w:ilvl w:val="12"/>
          <w:numId w:val="0"/>
        </w:numPr>
        <w:ind w:left="1418"/>
        <w:jc w:val="both"/>
      </w:pPr>
    </w:p>
    <w:p w14:paraId="719D93C7"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Уж </w:t>
      </w:r>
      <w:r>
        <w:rPr>
          <w:rFonts w:ascii="Academy Cyr" w:hAnsi="Academy Cyr"/>
          <w:b/>
        </w:rPr>
        <w:t xml:space="preserve">двадцать </w:t>
      </w:r>
      <w:r>
        <w:rPr>
          <w:rFonts w:ascii="Academy Cyr" w:hAnsi="Academy Cyr"/>
        </w:rPr>
        <w:t>лет я здесь один</w:t>
      </w:r>
    </w:p>
    <w:p w14:paraId="453B330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 мраке старой жизни вяну</w:t>
      </w:r>
    </w:p>
    <w:p w14:paraId="0B22658C" w14:textId="77777777" w:rsidR="005D48DB" w:rsidRDefault="005D48DB" w:rsidP="00847DA9">
      <w:pPr>
        <w:numPr>
          <w:ilvl w:val="12"/>
          <w:numId w:val="0"/>
        </w:numPr>
        <w:jc w:val="both"/>
        <w:rPr>
          <w:rFonts w:ascii="Academy" w:hAnsi="Academy"/>
          <w:i/>
          <w:sz w:val="22"/>
        </w:rPr>
      </w:pPr>
    </w:p>
    <w:p w14:paraId="419E6DF2" w14:textId="77777777" w:rsidR="005D48DB" w:rsidRDefault="005D48DB" w:rsidP="00847DA9">
      <w:pPr>
        <w:numPr>
          <w:ilvl w:val="12"/>
          <w:numId w:val="0"/>
        </w:numPr>
        <w:jc w:val="both"/>
      </w:pPr>
      <w:r>
        <w:t>Со времен появления христианства — экспортной модификации иудаизма — прошло двадцать веков. Этот длительный период святорусское жречество вынуждено было пребывать в глухом подполье (пещере), чтобы сохранить и передать Руслану знания, необходимые для победы над Черномором, не понимающим «закона времени».</w:t>
      </w:r>
    </w:p>
    <w:p w14:paraId="75ECBEB1" w14:textId="77777777" w:rsidR="005D48DB" w:rsidRDefault="005D48DB" w:rsidP="00847DA9">
      <w:pPr>
        <w:pStyle w:val="a7"/>
        <w:numPr>
          <w:ilvl w:val="12"/>
          <w:numId w:val="0"/>
        </w:numPr>
        <w:ind w:left="1418"/>
        <w:jc w:val="both"/>
      </w:pPr>
    </w:p>
    <w:p w14:paraId="165C8E14"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наконец, дождался дня,</w:t>
      </w:r>
    </w:p>
    <w:p w14:paraId="77C35FD1"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Давно предвиденного мною.</w:t>
      </w:r>
    </w:p>
    <w:p w14:paraId="1D3FCADE" w14:textId="77777777" w:rsidR="005D48DB" w:rsidRDefault="005D48DB" w:rsidP="00847DA9">
      <w:pPr>
        <w:pStyle w:val="a7"/>
        <w:numPr>
          <w:ilvl w:val="12"/>
          <w:numId w:val="0"/>
        </w:numPr>
        <w:ind w:left="1418"/>
        <w:jc w:val="both"/>
        <w:rPr>
          <w:rFonts w:ascii="Academy Cyr" w:hAnsi="Academy Cyr"/>
        </w:rPr>
      </w:pPr>
      <w:r>
        <w:rPr>
          <w:rFonts w:ascii="Academy Cyr" w:hAnsi="Academy Cyr"/>
        </w:rPr>
        <w:t>Мы вместе сведены судьбою;</w:t>
      </w:r>
    </w:p>
    <w:p w14:paraId="33565687"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Садись и выслушай меня.</w:t>
      </w:r>
    </w:p>
    <w:p w14:paraId="12425582" w14:textId="77777777" w:rsidR="005D48DB" w:rsidRDefault="005D48DB" w:rsidP="00847DA9">
      <w:pPr>
        <w:numPr>
          <w:ilvl w:val="12"/>
          <w:numId w:val="0"/>
        </w:numPr>
        <w:jc w:val="both"/>
      </w:pPr>
    </w:p>
    <w:p w14:paraId="15D71540" w14:textId="77777777" w:rsidR="005D48DB" w:rsidRDefault="005D48DB" w:rsidP="00847DA9">
      <w:pPr>
        <w:numPr>
          <w:ilvl w:val="12"/>
          <w:numId w:val="0"/>
        </w:numPr>
        <w:jc w:val="both"/>
      </w:pPr>
      <w:r>
        <w:t>Весь дальнейший рассказ Финна о своей судьбе — это урок Руслану, которому до встречи с Черномором еще предстояло пройти период соперничества с пылкими и страстными любовниками. Любили пылко и страстно Люд Милый (народ русский) многие:  славянофилы, западники-либералы и монархисты, социалисты-утописты и коммунисты-марксисты. Также пылко и страстно клянутся сегодня в любви к народу демократические тоталитаристы. Но все они — лишь «соперники в любви», не способные понять «девичье сердце», воспринять и осознать то, что таится в глубинах души народной. Это под силу лишь тем, кто овладел всей полнотой знаний и кто способен помочь народу жить на основе Различения, даваемого Богом каждому непосредственно. Вот тогда народ и сам сможет сказать самую большую правду о самой большой лжи истории. И к таким людям третье наставление Пушкина:</w:t>
      </w:r>
    </w:p>
    <w:p w14:paraId="7756F47D" w14:textId="77777777" w:rsidR="005D48DB" w:rsidRDefault="005D48DB" w:rsidP="00847DA9">
      <w:pPr>
        <w:numPr>
          <w:ilvl w:val="12"/>
          <w:numId w:val="0"/>
        </w:numPr>
        <w:jc w:val="both"/>
        <w:rPr>
          <w:rFonts w:ascii="Academy" w:hAnsi="Academy"/>
          <w:i/>
          <w:sz w:val="22"/>
        </w:rPr>
      </w:pPr>
    </w:p>
    <w:p w14:paraId="5DEE611C"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вы, соперники в любви,</w:t>
      </w:r>
    </w:p>
    <w:p w14:paraId="1D105933" w14:textId="77777777" w:rsidR="005D48DB" w:rsidRDefault="005D48DB" w:rsidP="00847DA9">
      <w:pPr>
        <w:pStyle w:val="a7"/>
        <w:numPr>
          <w:ilvl w:val="12"/>
          <w:numId w:val="0"/>
        </w:numPr>
        <w:ind w:left="1418"/>
        <w:jc w:val="both"/>
        <w:rPr>
          <w:rFonts w:ascii="Academy Cyr" w:hAnsi="Academy Cyr"/>
        </w:rPr>
      </w:pPr>
      <w:r>
        <w:rPr>
          <w:rFonts w:ascii="Academy Cyr" w:hAnsi="Academy Cyr"/>
        </w:rPr>
        <w:t>Живите дружно, если можно!</w:t>
      </w:r>
    </w:p>
    <w:p w14:paraId="173AADD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Поверьте мне, друзья мои:</w:t>
      </w:r>
    </w:p>
    <w:p w14:paraId="412B6F9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Кому судьбою непременной</w:t>
      </w:r>
    </w:p>
    <w:p w14:paraId="3A65AC75"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Девичье сердце суждено,</w:t>
      </w:r>
    </w:p>
    <w:p w14:paraId="6995D6D9"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Тот будет мил на зло вселенной</w:t>
      </w:r>
    </w:p>
    <w:p w14:paraId="34603493" w14:textId="77777777" w:rsidR="005D48DB" w:rsidRDefault="005D48DB" w:rsidP="00847DA9">
      <w:pPr>
        <w:numPr>
          <w:ilvl w:val="12"/>
          <w:numId w:val="0"/>
        </w:numPr>
        <w:jc w:val="both"/>
        <w:rPr>
          <w:rFonts w:ascii="Academy" w:hAnsi="Academy"/>
          <w:i/>
          <w:sz w:val="22"/>
        </w:rPr>
      </w:pPr>
    </w:p>
    <w:p w14:paraId="69CDBAE6" w14:textId="77777777" w:rsidR="005D48DB" w:rsidRDefault="005D48DB" w:rsidP="00847DA9">
      <w:pPr>
        <w:numPr>
          <w:ilvl w:val="12"/>
          <w:numId w:val="0"/>
        </w:numPr>
        <w:jc w:val="both"/>
      </w:pPr>
      <w:r>
        <w:t>Пушкин предсказывает, что «девичье сердце» будет с теми, кто поднимется на самый высокий уровень понимания — уровень первого (мировоззренческого) и второго (хронологического) приоритетов обобщенных средств управления. А что же делать остальным, понимающим меньше? Пушкин не забыл и о них, дав читателю представление об их мере понимания в первом издании поэмы через предмет их утешений:</w:t>
      </w:r>
    </w:p>
    <w:p w14:paraId="1487FF0C" w14:textId="77777777" w:rsidR="005D48DB" w:rsidRDefault="005D48DB" w:rsidP="00847DA9">
      <w:pPr>
        <w:pStyle w:val="a7"/>
        <w:numPr>
          <w:ilvl w:val="12"/>
          <w:numId w:val="0"/>
        </w:numPr>
        <w:ind w:left="1418"/>
        <w:jc w:val="both"/>
      </w:pPr>
    </w:p>
    <w:p w14:paraId="40501BA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Сердиться глупо и грешно.</w:t>
      </w:r>
    </w:p>
    <w:p w14:paraId="5C4149D4"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Ужели Бог </w:t>
      </w:r>
      <w:r>
        <w:rPr>
          <w:rFonts w:ascii="Academy Cyr" w:hAnsi="Academy Cyr"/>
          <w:b/>
        </w:rPr>
        <w:t>нам</w:t>
      </w:r>
      <w:r>
        <w:rPr>
          <w:rFonts w:ascii="Academy Cyr" w:hAnsi="Academy Cyr"/>
        </w:rPr>
        <w:t xml:space="preserve"> дал одно</w:t>
      </w:r>
    </w:p>
    <w:p w14:paraId="4FBA2F6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подлунном мире наслажденье?</w:t>
      </w:r>
    </w:p>
    <w:p w14:paraId="34B90651" w14:textId="77777777" w:rsidR="005D48DB" w:rsidRDefault="005D48DB" w:rsidP="00847DA9">
      <w:pPr>
        <w:pStyle w:val="a7"/>
        <w:numPr>
          <w:ilvl w:val="12"/>
          <w:numId w:val="0"/>
        </w:numPr>
        <w:ind w:left="1418"/>
        <w:jc w:val="both"/>
        <w:rPr>
          <w:rFonts w:ascii="Academy Cyr" w:hAnsi="Academy Cyr"/>
        </w:rPr>
      </w:pPr>
      <w:r>
        <w:rPr>
          <w:rFonts w:ascii="Academy Cyr" w:hAnsi="Academy Cyr"/>
          <w:b/>
        </w:rPr>
        <w:t>Нам</w:t>
      </w:r>
      <w:r>
        <w:rPr>
          <w:rFonts w:ascii="Academy Cyr" w:hAnsi="Academy Cyr"/>
        </w:rPr>
        <w:t xml:space="preserve"> остаются в утешенье</w:t>
      </w:r>
    </w:p>
    <w:p w14:paraId="393415FC"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Война, и музы, и вино.</w:t>
      </w:r>
    </w:p>
    <w:p w14:paraId="1E3C461B" w14:textId="77777777" w:rsidR="005D48DB" w:rsidRDefault="005D48DB" w:rsidP="00847DA9">
      <w:pPr>
        <w:numPr>
          <w:ilvl w:val="12"/>
          <w:numId w:val="0"/>
        </w:numPr>
        <w:jc w:val="both"/>
        <w:rPr>
          <w:rFonts w:ascii="Academy" w:hAnsi="Academy"/>
          <w:i/>
          <w:sz w:val="22"/>
        </w:rPr>
      </w:pPr>
    </w:p>
    <w:p w14:paraId="095A4052" w14:textId="77777777" w:rsidR="005D48DB" w:rsidRDefault="005D48DB" w:rsidP="00847DA9">
      <w:pPr>
        <w:numPr>
          <w:ilvl w:val="12"/>
          <w:numId w:val="0"/>
        </w:numPr>
        <w:jc w:val="both"/>
      </w:pPr>
      <w:r>
        <w:t>Война — шестой приоритет (</w:t>
      </w:r>
      <w:r>
        <w:rPr>
          <w:b/>
          <w:i/>
        </w:rPr>
        <w:t>обычное оружие</w:t>
      </w:r>
      <w:r>
        <w:t>) Вино — пятый приоритет (</w:t>
      </w:r>
      <w:r>
        <w:rPr>
          <w:b/>
          <w:i/>
        </w:rPr>
        <w:t>оружие алкогольного геноцида</w:t>
      </w:r>
      <w:r>
        <w:t>) Музы — третий приоритет (идеологический). О четвертом приоритете (</w:t>
      </w:r>
      <w:r>
        <w:rPr>
          <w:b/>
          <w:i/>
        </w:rPr>
        <w:t>мировые деньги — финансово-кредитная система</w:t>
      </w:r>
      <w:r>
        <w:t>) Пушкин умалчивает не случайно, ибо “борода” — финансово-кредитная система — давно приватизирована Черномором.</w:t>
      </w:r>
    </w:p>
    <w:p w14:paraId="66623A57" w14:textId="77777777" w:rsidR="005D48DB" w:rsidRDefault="005D48DB" w:rsidP="00847DA9">
      <w:pPr>
        <w:numPr>
          <w:ilvl w:val="12"/>
          <w:numId w:val="0"/>
        </w:numPr>
        <w:jc w:val="both"/>
      </w:pPr>
      <w:r>
        <w:t>Рисуя образно встречу военной языческой элиты (Рогдая) с периферией самой древней мафии (Фарлафом), поэт показывает, чего можно достичь, руководствуясь страстями на пути безумного неукротимого соперничества в любви. Не владея методологией познания на основе Различения, Рогдай путает Руслана с Фарлафом, когда тот, трусливо удирая от погони:</w:t>
      </w:r>
    </w:p>
    <w:p w14:paraId="6165106B" w14:textId="77777777" w:rsidR="005D48DB" w:rsidRDefault="005D48DB" w:rsidP="00847DA9">
      <w:pPr>
        <w:pStyle w:val="a7"/>
        <w:numPr>
          <w:ilvl w:val="12"/>
          <w:numId w:val="0"/>
        </w:numPr>
        <w:ind w:left="1418"/>
        <w:jc w:val="both"/>
      </w:pPr>
    </w:p>
    <w:p w14:paraId="7D33B986"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Свалился тяжко в грязный ров,</w:t>
      </w:r>
    </w:p>
    <w:p w14:paraId="44615605"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Земли не взвидел с небесами</w:t>
      </w:r>
    </w:p>
    <w:p w14:paraId="652DDFE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смерть принять уж был готов.</w:t>
      </w:r>
    </w:p>
    <w:p w14:paraId="2BF34B7B"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Рогдай к оврагу подлетает;</w:t>
      </w:r>
    </w:p>
    <w:p w14:paraId="2FA367C1" w14:textId="77777777" w:rsidR="005D48DB" w:rsidRDefault="005D48DB" w:rsidP="00847DA9">
      <w:pPr>
        <w:pStyle w:val="a7"/>
        <w:numPr>
          <w:ilvl w:val="12"/>
          <w:numId w:val="0"/>
        </w:numPr>
        <w:ind w:left="1418"/>
        <w:jc w:val="both"/>
        <w:rPr>
          <w:rFonts w:ascii="Academy Cyr" w:hAnsi="Academy Cyr"/>
        </w:rPr>
      </w:pPr>
      <w:r>
        <w:rPr>
          <w:rFonts w:ascii="Academy Cyr" w:hAnsi="Academy Cyr"/>
        </w:rPr>
        <w:t>Жестокий меч уж занесен;</w:t>
      </w:r>
    </w:p>
    <w:p w14:paraId="2AD02830" w14:textId="77777777" w:rsidR="005D48DB" w:rsidRDefault="005D48DB" w:rsidP="00847DA9">
      <w:pPr>
        <w:pStyle w:val="a7"/>
        <w:numPr>
          <w:ilvl w:val="12"/>
          <w:numId w:val="0"/>
        </w:numPr>
        <w:ind w:left="1418"/>
        <w:jc w:val="both"/>
        <w:rPr>
          <w:rFonts w:ascii="Academy Cyr" w:hAnsi="Academy Cyr"/>
        </w:rPr>
      </w:pPr>
      <w:r>
        <w:sym w:font="Times New Roman" w:char="201C"/>
      </w:r>
      <w:r>
        <w:rPr>
          <w:rFonts w:ascii="Academy Cyr" w:hAnsi="Academy Cyr"/>
        </w:rPr>
        <w:t>Погибни, трус! умри!</w:t>
      </w:r>
      <w:r>
        <w:sym w:font="Times New Roman" w:char="201D"/>
      </w:r>
      <w:r>
        <w:rPr>
          <w:rFonts w:ascii="Academy Cyr" w:hAnsi="Academy Cyr"/>
        </w:rPr>
        <w:t xml:space="preserve"> — вещает...</w:t>
      </w:r>
    </w:p>
    <w:p w14:paraId="0EA28172" w14:textId="77777777" w:rsidR="005D48DB" w:rsidRDefault="005D48DB" w:rsidP="00847DA9">
      <w:pPr>
        <w:numPr>
          <w:ilvl w:val="12"/>
          <w:numId w:val="0"/>
        </w:numPr>
        <w:jc w:val="both"/>
        <w:rPr>
          <w:rFonts w:ascii="Academy" w:hAnsi="Academy"/>
          <w:i/>
          <w:sz w:val="22"/>
        </w:rPr>
      </w:pPr>
    </w:p>
    <w:p w14:paraId="0B4CBB3F" w14:textId="77777777" w:rsidR="005D48DB" w:rsidRDefault="005D48DB" w:rsidP="00847DA9">
      <w:pPr>
        <w:numPr>
          <w:ilvl w:val="12"/>
          <w:numId w:val="0"/>
        </w:numPr>
        <w:jc w:val="both"/>
      </w:pPr>
      <w:r>
        <w:t>Но не тут-то было. Видимость гонимости еврейства всегда обезоруживала его противников. Поэтому грозные окрики Рогдая — это всего лишь эмоции, пустое кипение страстей.</w:t>
      </w:r>
    </w:p>
    <w:p w14:paraId="19B828A5" w14:textId="77777777" w:rsidR="005D48DB" w:rsidRDefault="005D48DB" w:rsidP="00847DA9">
      <w:pPr>
        <w:numPr>
          <w:ilvl w:val="12"/>
          <w:numId w:val="0"/>
        </w:numPr>
        <w:jc w:val="both"/>
      </w:pPr>
      <w:r>
        <w:lastRenderedPageBreak/>
        <w:t>Реакция языческой военной “элиты” после опознания (“свой” — “чужой”) в лице Фарлафа еврейской “элиты”, не отличима в подобных ситуациях от поведения нашей псевдопатриотической элиты.</w:t>
      </w:r>
    </w:p>
    <w:p w14:paraId="48FC03BA" w14:textId="77777777" w:rsidR="005D48DB" w:rsidRDefault="005D48DB" w:rsidP="00847DA9">
      <w:pPr>
        <w:pStyle w:val="a7"/>
        <w:numPr>
          <w:ilvl w:val="12"/>
          <w:numId w:val="0"/>
        </w:numPr>
        <w:ind w:left="1418"/>
        <w:jc w:val="both"/>
      </w:pPr>
    </w:p>
    <w:p w14:paraId="0727E2D8" w14:textId="77777777" w:rsidR="005D48DB" w:rsidRDefault="005D48DB" w:rsidP="00847DA9">
      <w:pPr>
        <w:pStyle w:val="a7"/>
        <w:numPr>
          <w:ilvl w:val="12"/>
          <w:numId w:val="0"/>
        </w:numPr>
        <w:ind w:left="1418"/>
        <w:jc w:val="both"/>
      </w:pPr>
      <w:r>
        <w:rPr>
          <w:rFonts w:ascii="Academy Cyr" w:hAnsi="Academy Cyr"/>
        </w:rPr>
        <w:t>Вдруг узнает Фарлафа он;</w:t>
      </w:r>
    </w:p>
    <w:p w14:paraId="20363E01"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Глядит, и руки опустились;</w:t>
      </w:r>
    </w:p>
    <w:p w14:paraId="5BF5756B"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Досада, изумленье, гнев</w:t>
      </w:r>
    </w:p>
    <w:p w14:paraId="72A66787"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его чертах изобразились;</w:t>
      </w:r>
    </w:p>
    <w:p w14:paraId="74DEA83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Скрыпя зубами, онемев,</w:t>
      </w:r>
    </w:p>
    <w:p w14:paraId="1CE74D46"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Герой, с поникшею главою</w:t>
      </w:r>
    </w:p>
    <w:p w14:paraId="708C3870"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Скорей отъехав ото рва,</w:t>
      </w:r>
    </w:p>
    <w:p w14:paraId="4E5E21DD"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Бесился... но едва, едва</w:t>
      </w:r>
    </w:p>
    <w:p w14:paraId="0C45FAD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Сам не смеялся над собою.</w:t>
      </w:r>
    </w:p>
    <w:p w14:paraId="73B41477" w14:textId="77777777" w:rsidR="005D48DB" w:rsidRDefault="005D48DB" w:rsidP="00847DA9">
      <w:pPr>
        <w:numPr>
          <w:ilvl w:val="12"/>
          <w:numId w:val="0"/>
        </w:numPr>
        <w:jc w:val="both"/>
        <w:rPr>
          <w:rFonts w:ascii="Academy" w:hAnsi="Academy"/>
          <w:i/>
          <w:sz w:val="22"/>
        </w:rPr>
      </w:pPr>
    </w:p>
    <w:p w14:paraId="5E8212B0" w14:textId="77777777" w:rsidR="005D48DB" w:rsidRDefault="005D48DB" w:rsidP="00847DA9">
      <w:pPr>
        <w:numPr>
          <w:ilvl w:val="12"/>
          <w:numId w:val="0"/>
        </w:numPr>
        <w:jc w:val="both"/>
      </w:pPr>
      <w:r>
        <w:t>Правда, есть и “прогресс”: в отличие от языческих рогдаев, современные к тому же ещё разрешают смеяться над собой райкиным, хазановым, жванецким, аркановым, т.е. наследникам древних фарлафов, хотя конечный результат и для тех, и для других — один:</w:t>
      </w:r>
    </w:p>
    <w:p w14:paraId="3F13D4B6" w14:textId="77777777" w:rsidR="005D48DB" w:rsidRDefault="005D48DB" w:rsidP="00847DA9">
      <w:pPr>
        <w:numPr>
          <w:ilvl w:val="12"/>
          <w:numId w:val="0"/>
        </w:numPr>
        <w:jc w:val="both"/>
        <w:rPr>
          <w:rFonts w:ascii="Academy" w:hAnsi="Academy"/>
          <w:i/>
          <w:sz w:val="22"/>
        </w:rPr>
      </w:pPr>
    </w:p>
    <w:p w14:paraId="76D41DBC"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Тогда он встретил под горой</w:t>
      </w:r>
    </w:p>
    <w:p w14:paraId="4285AA6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Старушечку чуть-чуть живую,</w:t>
      </w:r>
    </w:p>
    <w:p w14:paraId="1CE75464"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Горбатую, совсем седую.</w:t>
      </w:r>
    </w:p>
    <w:p w14:paraId="719D366C"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Она дорожною клюкой</w:t>
      </w:r>
    </w:p>
    <w:p w14:paraId="373DD2FB"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Ему на север указала.</w:t>
      </w:r>
    </w:p>
    <w:p w14:paraId="59D3C9DD" w14:textId="77777777" w:rsidR="005D48DB" w:rsidRDefault="005D48DB" w:rsidP="00847DA9">
      <w:pPr>
        <w:pStyle w:val="a7"/>
        <w:numPr>
          <w:ilvl w:val="12"/>
          <w:numId w:val="0"/>
        </w:numPr>
        <w:ind w:left="1418"/>
        <w:jc w:val="both"/>
        <w:rPr>
          <w:rFonts w:ascii="Academy Cyr" w:hAnsi="Academy Cyr"/>
        </w:rPr>
      </w:pPr>
      <w:r>
        <w:sym w:font="Times New Roman" w:char="201C"/>
      </w:r>
      <w:r>
        <w:rPr>
          <w:rFonts w:ascii="Academy Cyr" w:hAnsi="Academy Cyr"/>
        </w:rPr>
        <w:t>Ты там найдешь его</w:t>
      </w:r>
      <w:r>
        <w:sym w:font="Times New Roman" w:char="201D"/>
      </w:r>
      <w:r>
        <w:rPr>
          <w:rFonts w:ascii="Academy Cyr" w:hAnsi="Academy Cyr"/>
        </w:rPr>
        <w:t>, — сказала.</w:t>
      </w:r>
    </w:p>
    <w:p w14:paraId="2CF40598"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Рогдай весельем закипел</w:t>
      </w:r>
    </w:p>
    <w:p w14:paraId="288757A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к верной смерти полетел.</w:t>
      </w:r>
    </w:p>
    <w:p w14:paraId="6B3BA8A4" w14:textId="77777777" w:rsidR="005D48DB" w:rsidRDefault="005D48DB" w:rsidP="00847DA9">
      <w:pPr>
        <w:numPr>
          <w:ilvl w:val="12"/>
          <w:numId w:val="0"/>
        </w:numPr>
        <w:jc w:val="both"/>
        <w:rPr>
          <w:rFonts w:ascii="Academy" w:hAnsi="Academy"/>
          <w:i/>
          <w:sz w:val="22"/>
        </w:rPr>
      </w:pPr>
    </w:p>
    <w:p w14:paraId="6AC19423" w14:textId="77777777" w:rsidR="005D48DB" w:rsidRDefault="005D48DB" w:rsidP="00847DA9">
      <w:pPr>
        <w:numPr>
          <w:ilvl w:val="12"/>
          <w:numId w:val="0"/>
        </w:numPr>
        <w:jc w:val="both"/>
      </w:pPr>
      <w:r>
        <w:t>В эпизоде встречи Рогдая с Фарлафом и Hаиной проявились все черты социального идиотизма нашей как прошлой, так и современной либеральной “элиты”:</w:t>
      </w:r>
    </w:p>
    <w:p w14:paraId="1F5CE699" w14:textId="77777777" w:rsidR="005D48DB" w:rsidRDefault="005D48DB" w:rsidP="00847DA9">
      <w:pPr>
        <w:numPr>
          <w:ilvl w:val="0"/>
          <w:numId w:val="2"/>
        </w:numPr>
        <w:jc w:val="both"/>
      </w:pPr>
      <w:r>
        <w:rPr>
          <w:b/>
        </w:rPr>
        <w:t>верноподданность</w:t>
      </w:r>
      <w:r>
        <w:t xml:space="preserve"> (бездумно полетел к верной смерти по указке генералитета еврейской мафии);</w:t>
      </w:r>
    </w:p>
    <w:p w14:paraId="4A0733EE" w14:textId="77777777" w:rsidR="005D48DB" w:rsidRDefault="005D48DB" w:rsidP="00847DA9">
      <w:pPr>
        <w:numPr>
          <w:ilvl w:val="0"/>
          <w:numId w:val="2"/>
        </w:numPr>
        <w:jc w:val="both"/>
      </w:pPr>
      <w:r>
        <w:rPr>
          <w:b/>
        </w:rPr>
        <w:t>жидовосхищение</w:t>
      </w:r>
      <w:r>
        <w:t xml:space="preserve"> (только жидовосхищенный идиот может закипеть весельем от прямого указания бить своих);</w:t>
      </w:r>
    </w:p>
    <w:p w14:paraId="115FFBB8" w14:textId="77777777" w:rsidR="005D48DB" w:rsidRDefault="005D48DB" w:rsidP="00847DA9">
      <w:pPr>
        <w:numPr>
          <w:ilvl w:val="0"/>
          <w:numId w:val="2"/>
        </w:numPr>
        <w:jc w:val="both"/>
      </w:pPr>
      <w:r>
        <w:rPr>
          <w:b/>
        </w:rPr>
        <w:t>либерализм</w:t>
      </w:r>
      <w:r>
        <w:t xml:space="preserve"> (национальный крикливый либерал, да еще “элитарный”, всегда немеет и скисает при столкновении с межнациональной, </w:t>
      </w:r>
      <w:r>
        <w:lastRenderedPageBreak/>
        <w:t>наднациональной “элитой”; при этом потеря дара речи может сопровождаться зубовным скрежетом);</w:t>
      </w:r>
    </w:p>
    <w:p w14:paraId="2A48758C" w14:textId="77777777" w:rsidR="005D48DB" w:rsidRDefault="005D48DB" w:rsidP="00847DA9">
      <w:pPr>
        <w:numPr>
          <w:ilvl w:val="0"/>
          <w:numId w:val="2"/>
        </w:numPr>
        <w:jc w:val="both"/>
      </w:pPr>
      <w:r>
        <w:rPr>
          <w:b/>
        </w:rPr>
        <w:t>чистоплюйство</w:t>
      </w:r>
      <w:r>
        <w:t xml:space="preserve"> (верноподданный, жидовосхищенный “элитарный” либерал никогда не опустится до разбирательства и установления связей между генералитетом мафии и её периферией; для него этих связей как бы не существует).</w:t>
      </w:r>
    </w:p>
    <w:p w14:paraId="38D23C13" w14:textId="77777777" w:rsidR="005D48DB" w:rsidRDefault="005D48DB" w:rsidP="00847DA9">
      <w:pPr>
        <w:numPr>
          <w:ilvl w:val="12"/>
          <w:numId w:val="0"/>
        </w:numPr>
        <w:jc w:val="both"/>
        <w:rPr>
          <w:sz w:val="8"/>
        </w:rPr>
      </w:pPr>
      <w:r>
        <w:t xml:space="preserve"> </w:t>
      </w:r>
    </w:p>
    <w:p w14:paraId="745771ED" w14:textId="77777777" w:rsidR="005D48DB" w:rsidRDefault="005D48DB" w:rsidP="00847DA9">
      <w:pPr>
        <w:numPr>
          <w:ilvl w:val="12"/>
          <w:numId w:val="0"/>
        </w:numPr>
        <w:jc w:val="both"/>
      </w:pPr>
      <w:r>
        <w:t>Культура мышления, в которой нет места методологии познания и осмысления реальности на основе Различения, превращает либеральную “элиту” в толпу и лишает ее перспектив самостоятельного избавления от социального идиотизма, к которому она подсознательно всегда привержена. В результате на уровне сознания из нее прет пятый вид социального идиотизма, который образно и проиллюстрирован в поэме поведением Рогдая:</w:t>
      </w:r>
    </w:p>
    <w:p w14:paraId="59BA86CF" w14:textId="77777777" w:rsidR="005D48DB" w:rsidRDefault="005D48DB" w:rsidP="00847DA9">
      <w:pPr>
        <w:pStyle w:val="a7"/>
        <w:numPr>
          <w:ilvl w:val="12"/>
          <w:numId w:val="0"/>
        </w:numPr>
        <w:ind w:left="1418"/>
        <w:jc w:val="both"/>
      </w:pPr>
    </w:p>
    <w:p w14:paraId="63D29AD3"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Убью!.. преграды все разрушу...</w:t>
      </w:r>
    </w:p>
    <w:p w14:paraId="218A7283"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узнаешь ты меня...</w:t>
      </w:r>
    </w:p>
    <w:p w14:paraId="5757C79B"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Теперь-то девица поплачет...</w:t>
      </w:r>
    </w:p>
    <w:p w14:paraId="5D91721A" w14:textId="77777777" w:rsidR="005D48DB" w:rsidRDefault="005D48DB" w:rsidP="00847DA9">
      <w:pPr>
        <w:numPr>
          <w:ilvl w:val="12"/>
          <w:numId w:val="0"/>
        </w:numPr>
        <w:jc w:val="both"/>
        <w:rPr>
          <w:rFonts w:ascii="Academy" w:hAnsi="Academy"/>
          <w:i/>
          <w:sz w:val="22"/>
        </w:rPr>
      </w:pPr>
    </w:p>
    <w:p w14:paraId="2FD345C2" w14:textId="77777777" w:rsidR="005D48DB" w:rsidRDefault="005D48DB" w:rsidP="00847DA9">
      <w:pPr>
        <w:numPr>
          <w:ilvl w:val="12"/>
          <w:numId w:val="0"/>
        </w:numPr>
        <w:jc w:val="both"/>
      </w:pPr>
      <w:r>
        <w:t>Но это же — чистой воды нигилизм, от которого прежде всего страдает народ, а потом уже бездумно на верную смерть идут и “элитарные” рогдаи, и “элитарные” фарлафы. Так что история на уровне социального явления всегда справедлива. Хотя следует признать: в далеком прошлом фарлафы вели себя скромнее и из своего рва (черты оседлости) так нагло, как это все видят сегодня, никогда ранее не вылезали.</w:t>
      </w:r>
    </w:p>
    <w:p w14:paraId="5727F60C" w14:textId="77777777" w:rsidR="005D48DB" w:rsidRDefault="005D48DB" w:rsidP="00847DA9">
      <w:pPr>
        <w:pStyle w:val="a7"/>
        <w:numPr>
          <w:ilvl w:val="12"/>
          <w:numId w:val="0"/>
        </w:numPr>
        <w:ind w:left="1418"/>
        <w:jc w:val="both"/>
      </w:pPr>
    </w:p>
    <w:p w14:paraId="33170AA5"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наш Фарлаф? Во рву остался,</w:t>
      </w:r>
    </w:p>
    <w:p w14:paraId="16001F14"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Дохнуть не смея; про себя</w:t>
      </w:r>
    </w:p>
    <w:p w14:paraId="1DB51284"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лежа, думал: жив ли я?</w:t>
      </w:r>
    </w:p>
    <w:p w14:paraId="46941A09"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Куда соперник злой девался?</w:t>
      </w:r>
    </w:p>
    <w:p w14:paraId="3AB79B12" w14:textId="77777777" w:rsidR="005D48DB" w:rsidRDefault="005D48DB" w:rsidP="00847DA9">
      <w:pPr>
        <w:numPr>
          <w:ilvl w:val="12"/>
          <w:numId w:val="0"/>
        </w:numPr>
        <w:spacing w:before="240"/>
        <w:jc w:val="both"/>
      </w:pPr>
      <w:r>
        <w:t>Что касается генералитета мафии, раввината, то он службу нес всегда исправно: если обстановка позволяла — заботливо опекал еврейскую “элиту”, а когда ситуация требовала — посылал и на “мокрое” дело. Но всегда воля Наины была законом для фарлафов всех времен, независимо от того, где они находились — на глубине грязного рва или на вершине власти.</w:t>
      </w:r>
    </w:p>
    <w:p w14:paraId="30C4C62D" w14:textId="77777777" w:rsidR="005D48DB" w:rsidRDefault="005D48DB" w:rsidP="00847DA9">
      <w:pPr>
        <w:pStyle w:val="a7"/>
        <w:numPr>
          <w:ilvl w:val="12"/>
          <w:numId w:val="0"/>
        </w:numPr>
        <w:ind w:left="1418"/>
        <w:jc w:val="both"/>
      </w:pPr>
    </w:p>
    <w:p w14:paraId="07F36E83"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Вдруг слышит прямо над собой</w:t>
      </w:r>
    </w:p>
    <w:p w14:paraId="20E359F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Старухи голос гробовой:</w:t>
      </w:r>
    </w:p>
    <w:p w14:paraId="4CFFA31C" w14:textId="77777777" w:rsidR="005D48DB" w:rsidRDefault="005D48DB" w:rsidP="00847DA9">
      <w:pPr>
        <w:pStyle w:val="a7"/>
        <w:numPr>
          <w:ilvl w:val="12"/>
          <w:numId w:val="0"/>
        </w:numPr>
        <w:ind w:left="1418"/>
        <w:jc w:val="both"/>
        <w:rPr>
          <w:rFonts w:ascii="Academy Cyr" w:hAnsi="Academy Cyr"/>
        </w:rPr>
      </w:pPr>
      <w:r>
        <w:lastRenderedPageBreak/>
        <w:sym w:font="Times New Roman" w:char="201C"/>
      </w:r>
      <w:r>
        <w:rPr>
          <w:rFonts w:ascii="Academy Cyr" w:hAnsi="Academy Cyr"/>
        </w:rPr>
        <w:t>Встань, молодец, все тихо в поле;</w:t>
      </w:r>
    </w:p>
    <w:p w14:paraId="06215A78"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никого не встретишь боле;</w:t>
      </w:r>
    </w:p>
    <w:p w14:paraId="48985348" w14:textId="77777777" w:rsidR="005D48DB" w:rsidRDefault="005D48DB" w:rsidP="00847DA9">
      <w:pPr>
        <w:pStyle w:val="a7"/>
        <w:numPr>
          <w:ilvl w:val="12"/>
          <w:numId w:val="0"/>
        </w:numPr>
        <w:ind w:left="1418"/>
        <w:jc w:val="both"/>
        <w:rPr>
          <w:rFonts w:ascii="Academy Cyr" w:hAnsi="Academy Cyr"/>
          <w:b/>
        </w:rPr>
      </w:pPr>
      <w:r>
        <w:rPr>
          <w:rFonts w:ascii="Academy Cyr" w:hAnsi="Academy Cyr"/>
          <w:b/>
        </w:rPr>
        <w:t>Я привела тебе коня;</w:t>
      </w:r>
    </w:p>
    <w:p w14:paraId="16BFD902" w14:textId="77777777" w:rsidR="005D48DB" w:rsidRDefault="005D48DB" w:rsidP="00847DA9">
      <w:pPr>
        <w:pStyle w:val="a7"/>
        <w:numPr>
          <w:ilvl w:val="12"/>
          <w:numId w:val="0"/>
        </w:numPr>
        <w:ind w:left="1418"/>
        <w:jc w:val="both"/>
      </w:pPr>
      <w:r>
        <w:rPr>
          <w:rFonts w:ascii="Academy Cyr" w:hAnsi="Academy Cyr"/>
        </w:rPr>
        <w:t>Вставай, послушайся меня</w:t>
      </w:r>
      <w:r>
        <w:sym w:font="Times New Roman" w:char="201D"/>
      </w:r>
    </w:p>
    <w:p w14:paraId="58F4F220" w14:textId="77777777" w:rsidR="005D48DB" w:rsidRDefault="005D48DB" w:rsidP="00847DA9">
      <w:pPr>
        <w:numPr>
          <w:ilvl w:val="12"/>
          <w:numId w:val="0"/>
        </w:numPr>
        <w:jc w:val="both"/>
        <w:rPr>
          <w:rFonts w:ascii="Academy" w:hAnsi="Academy"/>
          <w:i/>
          <w:sz w:val="22"/>
        </w:rPr>
      </w:pPr>
    </w:p>
    <w:p w14:paraId="47F98BA4" w14:textId="77777777" w:rsidR="005D48DB" w:rsidRDefault="005D48DB" w:rsidP="00847DA9">
      <w:pPr>
        <w:numPr>
          <w:ilvl w:val="12"/>
          <w:numId w:val="0"/>
        </w:numPr>
        <w:jc w:val="both"/>
      </w:pPr>
      <w:r>
        <w:t>Удивительно точно рисует поэт картину создания рва (черты оседлости), который сформировался как бы естественно, в результате рассеяния периферии мафии на местах “славного побега”. При этом черта оседлости была непонятной для окружающих привилегией еврейства и одновременно служила своеобразным укрытием для “элиты” главарей мафии. Ни одну национальную толпу нельзя было загнать в этот грязный ров. Бразды стальные закусив, конь с белой гривой (символ простого русского Люда), ров перескочил. И здесь проявляется очень тонкий момент: всадник оказался во рву не потому, что его сбросил «конь с белой гривой», а потому что был “</w:t>
      </w:r>
      <w:r>
        <w:rPr>
          <w:b/>
        </w:rPr>
        <w:t>робкий”</w:t>
      </w:r>
      <w:r>
        <w:t>. Конь же просто преодолевал естественное препятствие, возникшее на его пути в глобальном историческом процессе.</w:t>
      </w:r>
    </w:p>
    <w:p w14:paraId="4B6F007F" w14:textId="77777777" w:rsidR="005D48DB" w:rsidRDefault="005D48DB" w:rsidP="00847DA9">
      <w:pPr>
        <w:pStyle w:val="a7"/>
        <w:numPr>
          <w:ilvl w:val="12"/>
          <w:numId w:val="0"/>
        </w:numPr>
        <w:ind w:left="1418"/>
        <w:jc w:val="both"/>
      </w:pPr>
    </w:p>
    <w:p w14:paraId="7C72F3E1" w14:textId="77777777" w:rsidR="005D48DB" w:rsidRDefault="005D48DB" w:rsidP="00847DA9">
      <w:pPr>
        <w:pStyle w:val="a7"/>
        <w:numPr>
          <w:ilvl w:val="12"/>
          <w:numId w:val="0"/>
        </w:numPr>
        <w:ind w:left="1418"/>
        <w:jc w:val="both"/>
        <w:rPr>
          <w:rFonts w:ascii="Academy Cyr" w:hAnsi="Academy Cyr"/>
        </w:rPr>
      </w:pPr>
      <w:r>
        <w:rPr>
          <w:rFonts w:ascii="Academy Cyr" w:hAnsi="Academy Cyr"/>
        </w:rPr>
        <w:t>Фарлаф, узнавши глас Рогдая,</w:t>
      </w:r>
    </w:p>
    <w:p w14:paraId="6103069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 страха скорчась, обмирал</w:t>
      </w:r>
    </w:p>
    <w:p w14:paraId="4C20681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верной смерти, ожидая,</w:t>
      </w:r>
    </w:p>
    <w:p w14:paraId="1246B5D1"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Коня еще быстрее гнал.</w:t>
      </w:r>
    </w:p>
    <w:p w14:paraId="3DB9DCE1" w14:textId="77777777" w:rsidR="005D48DB" w:rsidRDefault="005D48DB" w:rsidP="00847DA9">
      <w:pPr>
        <w:numPr>
          <w:ilvl w:val="12"/>
          <w:numId w:val="0"/>
        </w:numPr>
        <w:spacing w:before="240"/>
        <w:jc w:val="both"/>
      </w:pPr>
      <w:r>
        <w:t xml:space="preserve">(Другими словами, бездумно пытался ускорить естественный ход развития событий, т.е. </w:t>
      </w:r>
      <w:r>
        <w:rPr>
          <w:b/>
        </w:rPr>
        <w:t>торопил</w:t>
      </w:r>
      <w:r>
        <w:t xml:space="preserve"> их).</w:t>
      </w:r>
    </w:p>
    <w:p w14:paraId="1E5B884B" w14:textId="77777777" w:rsidR="005D48DB" w:rsidRDefault="005D48DB" w:rsidP="00847DA9">
      <w:pPr>
        <w:numPr>
          <w:ilvl w:val="12"/>
          <w:numId w:val="0"/>
        </w:numPr>
        <w:jc w:val="both"/>
        <w:rPr>
          <w:rFonts w:ascii="Academy" w:hAnsi="Academy"/>
          <w:i/>
          <w:sz w:val="22"/>
        </w:rPr>
      </w:pPr>
    </w:p>
    <w:p w14:paraId="388875F2" w14:textId="77777777" w:rsidR="005D48DB" w:rsidRDefault="005D48DB" w:rsidP="00847DA9">
      <w:pPr>
        <w:pStyle w:val="a7"/>
        <w:numPr>
          <w:ilvl w:val="12"/>
          <w:numId w:val="0"/>
        </w:numPr>
        <w:ind w:left="1418"/>
        <w:jc w:val="both"/>
        <w:rPr>
          <w:rFonts w:ascii="Academy Cyr" w:hAnsi="Academy Cyr"/>
          <w:b/>
        </w:rPr>
      </w:pPr>
      <w:r>
        <w:rPr>
          <w:rFonts w:ascii="Academy Cyr" w:hAnsi="Academy Cyr"/>
        </w:rPr>
        <w:t xml:space="preserve">Так точно заяц </w:t>
      </w:r>
      <w:r>
        <w:rPr>
          <w:rFonts w:ascii="Academy Cyr" w:hAnsi="Academy Cyr"/>
          <w:b/>
        </w:rPr>
        <w:t>торопливый</w:t>
      </w:r>
    </w:p>
    <w:p w14:paraId="66219071"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Прижавши уши боязливо,</w:t>
      </w:r>
    </w:p>
    <w:p w14:paraId="30AF1C7D"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 кочкам, полем, сквозь леса</w:t>
      </w:r>
    </w:p>
    <w:p w14:paraId="48E4AE4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Скачками мчится ото пса.</w:t>
      </w:r>
    </w:p>
    <w:p w14:paraId="07FF46A5" w14:textId="77777777" w:rsidR="005D48DB" w:rsidRDefault="005D48DB" w:rsidP="00847DA9">
      <w:pPr>
        <w:pStyle w:val="a7"/>
        <w:numPr>
          <w:ilvl w:val="12"/>
          <w:numId w:val="0"/>
        </w:numPr>
        <w:ind w:left="1418"/>
        <w:jc w:val="both"/>
        <w:rPr>
          <w:rFonts w:ascii="Academy Cyr" w:hAnsi="Academy Cyr"/>
          <w:b/>
        </w:rPr>
      </w:pPr>
      <w:r>
        <w:rPr>
          <w:rFonts w:ascii="Academy Cyr" w:hAnsi="Academy Cyr"/>
        </w:rPr>
        <w:t xml:space="preserve">На месте </w:t>
      </w:r>
      <w:r>
        <w:rPr>
          <w:rFonts w:ascii="Academy Cyr" w:hAnsi="Academy Cyr"/>
          <w:b/>
        </w:rPr>
        <w:t>славного побега</w:t>
      </w:r>
    </w:p>
    <w:p w14:paraId="6745E1C9"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Весной растопленного снега</w:t>
      </w:r>
    </w:p>
    <w:p w14:paraId="7EF3BE8C"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Потоки мутные текли</w:t>
      </w:r>
    </w:p>
    <w:p w14:paraId="67E1FB9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рыли влажну грудь земли.</w:t>
      </w:r>
    </w:p>
    <w:p w14:paraId="637DBE13" w14:textId="77777777" w:rsidR="005D48DB" w:rsidRDefault="005D48DB" w:rsidP="00847DA9">
      <w:pPr>
        <w:numPr>
          <w:ilvl w:val="12"/>
          <w:numId w:val="0"/>
        </w:numPr>
        <w:spacing w:before="240"/>
        <w:jc w:val="both"/>
      </w:pPr>
      <w:r>
        <w:t xml:space="preserve">Так образно показаны мутные потоки лжи, всегда к сожалению сопровождающие процесс информационной поддержки при формировании мест “славного побега”, которые возникали как закономерный результат вероломных попыток пса-Черномора вломиться </w:t>
      </w:r>
      <w:r>
        <w:lastRenderedPageBreak/>
        <w:t>в объективные исторические процессы, идущие на земле в среде разных народов с различной скоростью.</w:t>
      </w:r>
    </w:p>
    <w:p w14:paraId="69F1C028" w14:textId="77777777" w:rsidR="005D48DB" w:rsidRDefault="005D48DB" w:rsidP="00847DA9">
      <w:pPr>
        <w:pStyle w:val="a7"/>
        <w:numPr>
          <w:ilvl w:val="12"/>
          <w:numId w:val="0"/>
        </w:numPr>
        <w:ind w:left="1418"/>
        <w:jc w:val="both"/>
      </w:pPr>
    </w:p>
    <w:p w14:paraId="7A65B5E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Взмахнул хвостом и белой гривой,</w:t>
      </w:r>
    </w:p>
    <w:p w14:paraId="2AFFD33B"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Бразды стальные закусил</w:t>
      </w:r>
    </w:p>
    <w:p w14:paraId="33574B6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через ров перескочил;</w:t>
      </w:r>
    </w:p>
    <w:p w14:paraId="36F3DD59"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Но </w:t>
      </w:r>
      <w:r>
        <w:rPr>
          <w:rFonts w:ascii="Academy Cyr" w:hAnsi="Academy Cyr"/>
          <w:b/>
        </w:rPr>
        <w:t xml:space="preserve">робкий </w:t>
      </w:r>
      <w:r>
        <w:rPr>
          <w:rFonts w:ascii="Academy Cyr" w:hAnsi="Academy Cyr"/>
        </w:rPr>
        <w:t>всадник вверх ногами</w:t>
      </w:r>
    </w:p>
    <w:p w14:paraId="447F64A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Свалился тяжко в грязный ров.</w:t>
      </w:r>
    </w:p>
    <w:p w14:paraId="6644C217" w14:textId="77777777" w:rsidR="005D48DB" w:rsidRDefault="005D48DB" w:rsidP="00847DA9">
      <w:pPr>
        <w:pStyle w:val="a7"/>
        <w:numPr>
          <w:ilvl w:val="12"/>
          <w:numId w:val="0"/>
        </w:numPr>
        <w:ind w:left="1418"/>
        <w:jc w:val="both"/>
      </w:pPr>
    </w:p>
    <w:p w14:paraId="76D6D660" w14:textId="77777777" w:rsidR="005D48DB" w:rsidRDefault="005D48DB" w:rsidP="00847DA9">
      <w:pPr>
        <w:numPr>
          <w:ilvl w:val="12"/>
          <w:numId w:val="0"/>
        </w:numPr>
        <w:jc w:val="both"/>
      </w:pPr>
      <w:r>
        <w:t>В рамках глобального исторического процесса «ретивый конь», преодолевая таким образом препятствия, возникающие на пути своего развития, временами, при удачно складывающихся обстоятельствах, получал на какое-то время возможность избавляться от своего седока, но всегда раввинат, пользуясь монополией на средства массовой информации, приводил послушную толпу к трусливому Фарлафу. И в ХХ столетии, несмотря на то, что представители еврейства не раз сваливались (или их сбрасывали) в грязный ров, Hаине не составляло большого труда с помощью продажной прессы “привести к нему коня” через создание образа несчастного и гонимого Фарлафа в глазах толпы.</w:t>
      </w:r>
    </w:p>
    <w:p w14:paraId="2AEB21E7" w14:textId="77777777" w:rsidR="005D48DB" w:rsidRDefault="005D48DB" w:rsidP="00847DA9">
      <w:pPr>
        <w:numPr>
          <w:ilvl w:val="12"/>
          <w:numId w:val="0"/>
        </w:numPr>
        <w:jc w:val="both"/>
      </w:pPr>
      <w:r>
        <w:t xml:space="preserve"> И до тех пор, пока от простого человека библейская концепция управления будет закрыта образом Фарлафа, Наина без труда сможет приводить к нему “ретивого коня” любой национальности.</w:t>
      </w:r>
    </w:p>
    <w:p w14:paraId="19806CAB" w14:textId="77777777" w:rsidR="005D48DB" w:rsidRDefault="005D48DB" w:rsidP="00847DA9">
      <w:pPr>
        <w:numPr>
          <w:ilvl w:val="12"/>
          <w:numId w:val="0"/>
        </w:numPr>
        <w:ind w:firstLine="1701"/>
        <w:jc w:val="both"/>
        <w:rPr>
          <w:rFonts w:ascii="Academy" w:hAnsi="Academy"/>
          <w:i/>
        </w:rPr>
      </w:pPr>
    </w:p>
    <w:p w14:paraId="6ED5961D"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“Поверь! — старуха продолжала, —</w:t>
      </w:r>
    </w:p>
    <w:p w14:paraId="12ECC701"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Людмилу мудрено сыскать;</w:t>
      </w:r>
    </w:p>
    <w:p w14:paraId="209B3D91"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Она далеко забежала;</w:t>
      </w:r>
    </w:p>
    <w:p w14:paraId="7E95B319"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нам с тобой её достать.</w:t>
      </w:r>
    </w:p>
    <w:p w14:paraId="5004B49A"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Опасно разъезжать по свету;</w:t>
      </w:r>
    </w:p>
    <w:p w14:paraId="5F914EC9"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право, будешь сам не рад”.</w:t>
      </w:r>
    </w:p>
    <w:p w14:paraId="648862DD" w14:textId="77777777" w:rsidR="005D48DB" w:rsidRDefault="005D48DB" w:rsidP="00847DA9">
      <w:pPr>
        <w:pStyle w:val="a7"/>
        <w:numPr>
          <w:ilvl w:val="12"/>
          <w:numId w:val="0"/>
        </w:numPr>
        <w:ind w:left="1418"/>
        <w:jc w:val="both"/>
      </w:pPr>
    </w:p>
    <w:p w14:paraId="5F459D10" w14:textId="77777777" w:rsidR="005D48DB" w:rsidRDefault="005D48DB" w:rsidP="00847DA9">
      <w:pPr>
        <w:numPr>
          <w:ilvl w:val="12"/>
          <w:numId w:val="0"/>
        </w:numPr>
        <w:jc w:val="both"/>
      </w:pPr>
      <w:r>
        <w:t xml:space="preserve"> Тут с Hаиной трудно не согласиться. “Славный путь” рассеяния еврейства по свету — это не печальный итог антисемитизма (ненависти всех народов к кадровой базе самой древней, самой богатой и самой культурной мафии), а способ управления Черномором в союзе с Hаиной и с помощью Фарлафа конским стадом — безнациональной толпой. С Людом Милым у Черномора и Hаины — и до и после переворота 1917 г., в котором Фарлаф в качестве седока принял горячее участие, — постоянно возникали трудности; и поэтому рекомендации раввината к линии поведения Фарлафа в поэме — поистине на все времена, пока в обществе действует библейская логика социального поведения: </w:t>
      </w:r>
    </w:p>
    <w:p w14:paraId="0CA7546B" w14:textId="77777777" w:rsidR="005D48DB" w:rsidRDefault="005D48DB" w:rsidP="00847DA9">
      <w:pPr>
        <w:pStyle w:val="a7"/>
        <w:numPr>
          <w:ilvl w:val="12"/>
          <w:numId w:val="0"/>
        </w:numPr>
        <w:ind w:left="1418"/>
        <w:jc w:val="both"/>
      </w:pPr>
    </w:p>
    <w:p w14:paraId="0A5E4C0A"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“Последуй моему совету,</w:t>
      </w:r>
    </w:p>
    <w:p w14:paraId="5E97D3D4" w14:textId="77777777" w:rsidR="005D48DB" w:rsidRDefault="005D48DB" w:rsidP="00847DA9">
      <w:pPr>
        <w:pStyle w:val="a7"/>
        <w:numPr>
          <w:ilvl w:val="12"/>
          <w:numId w:val="0"/>
        </w:numPr>
        <w:ind w:left="1418"/>
        <w:jc w:val="both"/>
      </w:pPr>
      <w:r>
        <w:rPr>
          <w:rFonts w:ascii="Academy Cyr" w:hAnsi="Academy Cyr"/>
        </w:rPr>
        <w:t xml:space="preserve">Ступай </w:t>
      </w:r>
      <w:r>
        <w:rPr>
          <w:rFonts w:ascii="Academy Cyr" w:hAnsi="Academy Cyr"/>
          <w:b/>
        </w:rPr>
        <w:t>тихохонько назад.</w:t>
      </w:r>
    </w:p>
    <w:p w14:paraId="01A64EB3"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 Киевом, в уединенье,</w:t>
      </w:r>
    </w:p>
    <w:p w14:paraId="6425E4F8"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своем наследственном селенье</w:t>
      </w:r>
    </w:p>
    <w:p w14:paraId="1CCDE3ED"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Останься лучше без забот:</w:t>
      </w:r>
    </w:p>
    <w:p w14:paraId="21ADB445"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 нас Людмила не уйдет”.</w:t>
      </w:r>
    </w:p>
    <w:p w14:paraId="1FE9853F" w14:textId="77777777" w:rsidR="005D48DB" w:rsidRDefault="005D48DB" w:rsidP="00847DA9">
      <w:pPr>
        <w:pStyle w:val="a7"/>
        <w:numPr>
          <w:ilvl w:val="12"/>
          <w:numId w:val="0"/>
        </w:numPr>
        <w:ind w:left="1418"/>
        <w:jc w:val="both"/>
      </w:pPr>
    </w:p>
    <w:p w14:paraId="5CA994FB" w14:textId="77777777" w:rsidR="005D48DB" w:rsidRDefault="005D48DB" w:rsidP="00847DA9">
      <w:pPr>
        <w:numPr>
          <w:ilvl w:val="12"/>
          <w:numId w:val="0"/>
        </w:numPr>
        <w:jc w:val="both"/>
      </w:pPr>
      <w:r>
        <w:t>“Кони” России, в своем стремлении стать народом, а вместе с ними и Фарлаф, сильно забежали вперед по отношению ко всему стаду. Поэтому Hаина советует еврейской “элите” после уничтожения “элит” национальных начать тихохонько движение назад, то есть занимать освободившиеся места во всех институтах управления страной .</w:t>
      </w:r>
    </w:p>
    <w:p w14:paraId="70C54BE1" w14:textId="77777777" w:rsidR="005D48DB" w:rsidRDefault="005D48DB" w:rsidP="00847DA9">
      <w:pPr>
        <w:numPr>
          <w:ilvl w:val="12"/>
          <w:numId w:val="0"/>
        </w:numPr>
        <w:jc w:val="both"/>
      </w:pPr>
      <w:r>
        <w:t>До революции богатая еврейская “элита”, скупая у разоряющихся дворян наследственные селения, прекрасно жила, не обращая внимания на закон о “черте оседлости” и при этом ещё деятельно вербовала из представителей российской либеральной интеллигенции вечных странников революционной перестройки.</w:t>
      </w:r>
    </w:p>
    <w:p w14:paraId="5BFCE9C0" w14:textId="77777777" w:rsidR="005D48DB" w:rsidRDefault="005D48DB" w:rsidP="00847DA9">
      <w:pPr>
        <w:numPr>
          <w:ilvl w:val="12"/>
          <w:numId w:val="0"/>
        </w:numPr>
        <w:jc w:val="both"/>
      </w:pPr>
      <w:r>
        <w:t xml:space="preserve">В схватке свирепого всадника с Русланом Рогдай не назван по имени. В тексте есть лишь описание «сечи при </w:t>
      </w:r>
      <w:r>
        <w:rPr>
          <w:b/>
          <w:i/>
        </w:rPr>
        <w:t>свете трепетном луны</w:t>
      </w:r>
      <w:r>
        <w:rPr>
          <w:i/>
        </w:rPr>
        <w:t>»</w:t>
      </w:r>
      <w:r>
        <w:t xml:space="preserve">. Вообще в поэме все темные дела свершаются ночью и непременно при лунном свете. И это не случайно. Иудейский календарь — лунный. Согласно этому календарю в году не двенадцать, а тринадцать месяцев. Почему-то число 13 на Руси всегда считалось несчастливым и даже получило название “чертова дюжина”. </w:t>
      </w:r>
    </w:p>
    <w:p w14:paraId="10A06410" w14:textId="77777777" w:rsidR="005D48DB" w:rsidRDefault="005D48DB" w:rsidP="00847DA9">
      <w:pPr>
        <w:numPr>
          <w:ilvl w:val="12"/>
          <w:numId w:val="0"/>
        </w:numPr>
        <w:jc w:val="both"/>
      </w:pPr>
      <w:r>
        <w:t>Но возможна и другая трактовка этого числа: 13=12+1. Если число 12 означает полный цикл развития в пределах одного качества, то 12+1 — завершение цикла развития с выходом на новый уровень качества и тогда число 13 для тех, у кого оно в массовой статистике явлений реальной жизни синхронизируется с несчастными случаями, указует лишь на их неспособность в каких-то конкретных процессах развития выйти на новое качество, возможно вследствие того, что сами они остаются под властью той концепции, которая создана для их закабаления и ограничения в развитии.</w:t>
      </w:r>
    </w:p>
    <w:p w14:paraId="742B7035" w14:textId="77777777" w:rsidR="005D48DB" w:rsidRDefault="005D48DB" w:rsidP="00847DA9">
      <w:pPr>
        <w:numPr>
          <w:ilvl w:val="12"/>
          <w:numId w:val="0"/>
        </w:numPr>
        <w:jc w:val="both"/>
      </w:pPr>
      <w:r>
        <w:t xml:space="preserve"> Схватка на берегу реки описывается так, будто дерутся не столько всадники, сколько кони. Из истории древней Руси известно, что от междоусобиц военной языческой “элиты” больше всех страдал трудовой люд. “Элита” же, «переплетаясь членами» семейных уз, прежде всего обеспечивала свои узкокорыстные интересы.</w:t>
      </w:r>
    </w:p>
    <w:p w14:paraId="417C9C83" w14:textId="77777777" w:rsidR="005D48DB" w:rsidRDefault="005D48DB" w:rsidP="00847DA9">
      <w:pPr>
        <w:pStyle w:val="a7"/>
        <w:numPr>
          <w:ilvl w:val="12"/>
          <w:numId w:val="0"/>
        </w:numPr>
        <w:ind w:left="1418"/>
        <w:jc w:val="both"/>
      </w:pPr>
    </w:p>
    <w:p w14:paraId="648D1FC9"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Они схватились на конях;</w:t>
      </w:r>
    </w:p>
    <w:p w14:paraId="150945D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Взрывая к небу черный прах,</w:t>
      </w:r>
    </w:p>
    <w:p w14:paraId="1FC8876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 ними борзы кони бьются;</w:t>
      </w:r>
    </w:p>
    <w:p w14:paraId="6AFEFC10"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Борцы, недвижно сплетены,</w:t>
      </w:r>
    </w:p>
    <w:p w14:paraId="5318F1DD"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Друг друга стиснув, остаются,</w:t>
      </w:r>
    </w:p>
    <w:p w14:paraId="7F039574"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бы к седлу пригвождены;</w:t>
      </w:r>
    </w:p>
    <w:p w14:paraId="4789921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Их члены злобой сведены;</w:t>
      </w:r>
    </w:p>
    <w:p w14:paraId="03B6DF2B"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Переплелись и костенеют;</w:t>
      </w:r>
    </w:p>
    <w:p w14:paraId="199C216E"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 жилам быстрый огнь бежит;</w:t>
      </w:r>
    </w:p>
    <w:p w14:paraId="15BB4444"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 вражьей груди грудь дрожит -</w:t>
      </w:r>
    </w:p>
    <w:p w14:paraId="4C36AD3C"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вот колеблются, слабеют -</w:t>
      </w:r>
    </w:p>
    <w:p w14:paraId="68A0AA0A"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Кому-то пасть... вдруг витязь мой,</w:t>
      </w:r>
    </w:p>
    <w:p w14:paraId="76A83A4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Вскипев, железною рукой</w:t>
      </w:r>
    </w:p>
    <w:p w14:paraId="2ED02D7A" w14:textId="77777777" w:rsidR="005D48DB" w:rsidRDefault="005D48DB" w:rsidP="00847DA9">
      <w:pPr>
        <w:pStyle w:val="a7"/>
        <w:numPr>
          <w:ilvl w:val="12"/>
          <w:numId w:val="0"/>
        </w:numPr>
        <w:ind w:left="1418"/>
        <w:jc w:val="both"/>
        <w:rPr>
          <w:rFonts w:ascii="Academy Cyr" w:hAnsi="Academy Cyr"/>
          <w:b/>
        </w:rPr>
      </w:pPr>
      <w:r>
        <w:rPr>
          <w:rFonts w:ascii="Academy Cyr" w:hAnsi="Academy Cyr"/>
          <w:b/>
        </w:rPr>
        <w:t>С седла наездника срывает,</w:t>
      </w:r>
    </w:p>
    <w:p w14:paraId="036D7505" w14:textId="77777777" w:rsidR="005D48DB" w:rsidRDefault="005D48DB" w:rsidP="00847DA9">
      <w:pPr>
        <w:pStyle w:val="a7"/>
        <w:numPr>
          <w:ilvl w:val="12"/>
          <w:numId w:val="0"/>
        </w:numPr>
        <w:ind w:left="1418"/>
        <w:jc w:val="both"/>
        <w:rPr>
          <w:rFonts w:ascii="Academy Cyr" w:hAnsi="Academy Cyr"/>
          <w:b/>
        </w:rPr>
      </w:pPr>
      <w:r>
        <w:rPr>
          <w:rFonts w:ascii="Academy Cyr" w:hAnsi="Academy Cyr"/>
          <w:b/>
        </w:rPr>
        <w:t>Подъемлет, держит над собой</w:t>
      </w:r>
    </w:p>
    <w:p w14:paraId="192EF02C" w14:textId="77777777" w:rsidR="005D48DB" w:rsidRDefault="005D48DB" w:rsidP="00847DA9">
      <w:pPr>
        <w:pStyle w:val="a7"/>
        <w:numPr>
          <w:ilvl w:val="12"/>
          <w:numId w:val="0"/>
        </w:numPr>
        <w:ind w:left="1418"/>
        <w:jc w:val="both"/>
        <w:rPr>
          <w:rFonts w:ascii="Academy Cyr" w:hAnsi="Academy Cyr"/>
          <w:b/>
        </w:rPr>
      </w:pPr>
      <w:r>
        <w:rPr>
          <w:rFonts w:ascii="Academy Cyr" w:hAnsi="Academy Cyr"/>
          <w:b/>
        </w:rPr>
        <w:t>И в волны с берега бросает.</w:t>
      </w:r>
    </w:p>
    <w:p w14:paraId="38C09A08" w14:textId="77777777" w:rsidR="005D48DB" w:rsidRDefault="005D48DB" w:rsidP="00847DA9">
      <w:pPr>
        <w:pStyle w:val="a7"/>
        <w:numPr>
          <w:ilvl w:val="12"/>
          <w:numId w:val="0"/>
        </w:numPr>
        <w:ind w:left="1418"/>
        <w:jc w:val="both"/>
        <w:rPr>
          <w:b/>
        </w:rPr>
      </w:pPr>
    </w:p>
    <w:p w14:paraId="4FE1FAC6" w14:textId="77777777" w:rsidR="005D48DB" w:rsidRDefault="005D48DB" w:rsidP="00847DA9">
      <w:pPr>
        <w:numPr>
          <w:ilvl w:val="12"/>
          <w:numId w:val="0"/>
        </w:numPr>
        <w:jc w:val="both"/>
      </w:pPr>
      <w:r>
        <w:t>Так Пушкин образно рисует борьбу двух уровней понимания. Руслан не убивает своего соперника, а лишь грозно восклицает:</w:t>
      </w:r>
    </w:p>
    <w:p w14:paraId="2B5E5DEA" w14:textId="77777777" w:rsidR="005D48DB" w:rsidRDefault="005D48DB" w:rsidP="00847DA9">
      <w:pPr>
        <w:numPr>
          <w:ilvl w:val="12"/>
          <w:numId w:val="0"/>
        </w:numPr>
        <w:jc w:val="both"/>
        <w:rPr>
          <w:rFonts w:ascii="Academy" w:hAnsi="Academy"/>
          <w:i/>
          <w:sz w:val="22"/>
        </w:rPr>
      </w:pPr>
    </w:p>
    <w:p w14:paraId="5E45A7A2" w14:textId="77777777" w:rsidR="005D48DB" w:rsidRDefault="005D48DB" w:rsidP="00847DA9">
      <w:pPr>
        <w:numPr>
          <w:ilvl w:val="12"/>
          <w:numId w:val="0"/>
        </w:numPr>
        <w:ind w:firstLine="1701"/>
        <w:jc w:val="both"/>
        <w:rPr>
          <w:rFonts w:ascii="Academy Cyr" w:hAnsi="Academy Cyr"/>
          <w:b/>
          <w:i/>
        </w:rPr>
      </w:pPr>
      <w:r>
        <w:rPr>
          <w:rFonts w:ascii="Academy Cyr" w:hAnsi="Academy Cyr"/>
          <w:b/>
          <w:i/>
        </w:rPr>
        <w:t>“Умри, завистник злобный мой!”</w:t>
      </w:r>
    </w:p>
    <w:p w14:paraId="313CD296" w14:textId="77777777" w:rsidR="005D48DB" w:rsidRDefault="005D48DB" w:rsidP="00847DA9">
      <w:pPr>
        <w:numPr>
          <w:ilvl w:val="12"/>
          <w:numId w:val="0"/>
        </w:numPr>
        <w:jc w:val="both"/>
        <w:rPr>
          <w:rFonts w:ascii="Academy" w:hAnsi="Academy"/>
          <w:i/>
          <w:sz w:val="22"/>
        </w:rPr>
      </w:pPr>
    </w:p>
    <w:p w14:paraId="05678B14" w14:textId="77777777" w:rsidR="005D48DB" w:rsidRDefault="005D48DB" w:rsidP="00847DA9">
      <w:pPr>
        <w:numPr>
          <w:ilvl w:val="12"/>
          <w:numId w:val="0"/>
        </w:numPr>
        <w:jc w:val="both"/>
      </w:pPr>
      <w:r>
        <w:t>Да, реальный соперник, даже брошенный в воду с берега, совсем не обязательно должен погибнуть. Конечно, в поэме мы имеем описание  лишь информационной гибели языческой военной “элиты”, лишившейся опоры в национальной среде. Но если внимательно анализировать историю мировоззренческого (информационного) противостояния в России вплоть до революции и гражданской войны начала ХХ века, то можно увидеть и “материализацию” этого процесса: белогвардейцы на всех фронтах, и особенно в Крыму, были сброшены буквально в воду, то есть в море. В какой-то мере это может служить доказательством верности угаданных нами образов. О том, что это образы, а не реальные исторические персонажи, Пушкин предупреждает читателя своим необычным предисловием, написанным им самим 12 февраля (по новому стилю 25 февраля) 1828 года. В нём он “странными вопросами” от имени г. NN сосредотачивает внимание читателя на ключевых образах поэмы. Есть среди них и такой:</w:t>
      </w:r>
    </w:p>
    <w:p w14:paraId="704F35C9" w14:textId="77777777" w:rsidR="005D48DB" w:rsidRDefault="005D48DB" w:rsidP="00847DA9">
      <w:pPr>
        <w:pStyle w:val="a"/>
        <w:numPr>
          <w:ilvl w:val="12"/>
          <w:numId w:val="0"/>
        </w:numPr>
        <w:jc w:val="both"/>
        <w:rPr>
          <w:rFonts w:ascii="Academy Cyr" w:hAnsi="Academy Cyr"/>
        </w:rPr>
      </w:pPr>
      <w:r>
        <w:rPr>
          <w:rFonts w:ascii="Academy Cyr" w:hAnsi="Academy Cyr"/>
        </w:rPr>
        <w:t>«Каким образом Руслан бросил Рогдая, как ребенка, в воду, когда</w:t>
      </w:r>
    </w:p>
    <w:p w14:paraId="29CF50B7" w14:textId="77777777" w:rsidR="005D48DB" w:rsidRDefault="005D48DB" w:rsidP="00847DA9">
      <w:pPr>
        <w:pStyle w:val="a7"/>
        <w:numPr>
          <w:ilvl w:val="12"/>
          <w:numId w:val="0"/>
        </w:numPr>
        <w:ind w:left="1418"/>
        <w:jc w:val="both"/>
      </w:pPr>
    </w:p>
    <w:p w14:paraId="11583727"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Они схватились на конях;</w:t>
      </w:r>
    </w:p>
    <w:p w14:paraId="00488F44" w14:textId="77777777" w:rsidR="005D48DB" w:rsidRDefault="005D48DB" w:rsidP="00847DA9">
      <w:pPr>
        <w:pStyle w:val="a7"/>
        <w:numPr>
          <w:ilvl w:val="12"/>
          <w:numId w:val="0"/>
        </w:numPr>
        <w:ind w:left="1418"/>
        <w:jc w:val="both"/>
      </w:pPr>
      <w:r>
        <w:t>. . . . . . . . . . . .</w:t>
      </w:r>
    </w:p>
    <w:p w14:paraId="7AACCABD" w14:textId="77777777" w:rsidR="005D48DB" w:rsidRDefault="005D48DB" w:rsidP="00847DA9">
      <w:pPr>
        <w:pStyle w:val="a7"/>
        <w:numPr>
          <w:ilvl w:val="12"/>
          <w:numId w:val="0"/>
        </w:numPr>
        <w:ind w:left="1418"/>
        <w:jc w:val="both"/>
        <w:rPr>
          <w:rFonts w:ascii="Academy Cyr" w:hAnsi="Academy Cyr"/>
        </w:rPr>
      </w:pPr>
      <w:r>
        <w:rPr>
          <w:rFonts w:ascii="Academy Cyr" w:hAnsi="Academy Cyr"/>
        </w:rPr>
        <w:t>Их члены злобой сведены;</w:t>
      </w:r>
    </w:p>
    <w:p w14:paraId="51EAA6DA"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Объяты, молча, костенеют, — и проч.?</w:t>
      </w:r>
    </w:p>
    <w:p w14:paraId="320FDA87" w14:textId="77777777" w:rsidR="005D48DB" w:rsidRDefault="005D48DB" w:rsidP="00847DA9">
      <w:pPr>
        <w:pStyle w:val="a7"/>
        <w:numPr>
          <w:ilvl w:val="12"/>
          <w:numId w:val="0"/>
        </w:numPr>
        <w:ind w:left="1418"/>
        <w:jc w:val="both"/>
      </w:pPr>
    </w:p>
    <w:p w14:paraId="253F4503" w14:textId="421ADBC0" w:rsidR="005D48DB" w:rsidRDefault="005D48DB" w:rsidP="00847DA9">
      <w:pPr>
        <w:pStyle w:val="a"/>
        <w:numPr>
          <w:ilvl w:val="12"/>
          <w:numId w:val="0"/>
        </w:numPr>
        <w:jc w:val="both"/>
        <w:rPr>
          <w:rFonts w:ascii="Academy Cyr" w:hAnsi="Academy Cyr"/>
        </w:rPr>
      </w:pPr>
      <w:r>
        <w:rPr>
          <w:rFonts w:ascii="Academy Cyr" w:hAnsi="Academy Cyr"/>
        </w:rPr>
        <w:t>Не знаю, как Орловский</w:t>
      </w:r>
      <w:r w:rsidRPr="005D48DB">
        <w:rPr>
          <w:vertAlign w:val="superscript"/>
        </w:rPr>
        <w:t>[XVIII]</w:t>
      </w:r>
      <w:r>
        <w:rPr>
          <w:rFonts w:ascii="Academy Cyr" w:hAnsi="Academy Cyr"/>
        </w:rPr>
        <w:t xml:space="preserve"> нарисовал бы это».</w:t>
      </w:r>
    </w:p>
    <w:p w14:paraId="07474103" w14:textId="77777777" w:rsidR="005D48DB" w:rsidRDefault="005D48DB" w:rsidP="00847DA9">
      <w:pPr>
        <w:numPr>
          <w:ilvl w:val="12"/>
          <w:numId w:val="0"/>
        </w:numPr>
        <w:jc w:val="both"/>
      </w:pPr>
      <w:r>
        <w:t>Другими словами, Пушкин через “странные вопросы” г. NN поясняет, что никакой художник не способен отобразить в живописи борьбу двух уровней понимания. Этой схваткой символически показана победа того, кто лучше понял и яснее выразил мировоззрение простого Люда. Потерпевший поражение в этом информационном противостоянии уходит в небытие. Далее прямое обращение поэта связано надеждой на определенную меру понимания читателя:</w:t>
      </w:r>
    </w:p>
    <w:p w14:paraId="5395B70D" w14:textId="77777777" w:rsidR="005D48DB" w:rsidRDefault="005D48DB" w:rsidP="00847DA9">
      <w:pPr>
        <w:pStyle w:val="a7"/>
        <w:numPr>
          <w:ilvl w:val="12"/>
          <w:numId w:val="0"/>
        </w:numPr>
        <w:ind w:left="1418"/>
        <w:jc w:val="both"/>
      </w:pPr>
    </w:p>
    <w:p w14:paraId="319C58F2"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догадался, мой читатель,</w:t>
      </w:r>
    </w:p>
    <w:p w14:paraId="560D12F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кем бился доблестный Руслан:</w:t>
      </w:r>
    </w:p>
    <w:p w14:paraId="4E9E0392"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 был кровавых битв искатель,</w:t>
      </w:r>
    </w:p>
    <w:p w14:paraId="1EFBD075" w14:textId="77777777" w:rsidR="005D48DB" w:rsidRDefault="005D48DB" w:rsidP="00847DA9">
      <w:pPr>
        <w:pStyle w:val="a7"/>
        <w:numPr>
          <w:ilvl w:val="12"/>
          <w:numId w:val="0"/>
        </w:numPr>
        <w:ind w:left="1418"/>
        <w:jc w:val="both"/>
      </w:pPr>
    </w:p>
    <w:p w14:paraId="3D78D8DE" w14:textId="77777777" w:rsidR="005D48DB" w:rsidRDefault="005D48DB" w:rsidP="00847DA9">
      <w:pPr>
        <w:pStyle w:val="aa"/>
        <w:numPr>
          <w:ilvl w:val="12"/>
          <w:numId w:val="0"/>
        </w:numPr>
        <w:jc w:val="both"/>
      </w:pPr>
      <w:r>
        <w:t>В последней строке слышится осуждение битв (в терминах достаточно общей теории управления) на уровне шестого приоритета обобщенного оружия.</w:t>
      </w:r>
    </w:p>
    <w:p w14:paraId="6024979C" w14:textId="77777777" w:rsidR="005D48DB" w:rsidRDefault="005D48DB" w:rsidP="00847DA9">
      <w:pPr>
        <w:pStyle w:val="a7"/>
        <w:numPr>
          <w:ilvl w:val="12"/>
          <w:numId w:val="0"/>
        </w:numPr>
        <w:ind w:left="1418"/>
        <w:jc w:val="both"/>
      </w:pPr>
    </w:p>
    <w:p w14:paraId="76D92924"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Рогдай, надежда киевлян,</w:t>
      </w:r>
    </w:p>
    <w:p w14:paraId="040C3262"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Людмилы мрачный обожатель.</w:t>
      </w:r>
    </w:p>
    <w:p w14:paraId="62F58715"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вдоль днепровских берегов</w:t>
      </w:r>
    </w:p>
    <w:p w14:paraId="004C144A" w14:textId="77777777" w:rsidR="005D48DB" w:rsidRDefault="005D48DB" w:rsidP="00847DA9">
      <w:pPr>
        <w:pStyle w:val="a7"/>
        <w:numPr>
          <w:ilvl w:val="12"/>
          <w:numId w:val="0"/>
        </w:numPr>
        <w:ind w:left="1418"/>
        <w:jc w:val="both"/>
        <w:rPr>
          <w:rFonts w:ascii="Academy Cyr" w:hAnsi="Academy Cyr"/>
        </w:rPr>
      </w:pPr>
      <w:r>
        <w:rPr>
          <w:rFonts w:ascii="Academy Cyr" w:hAnsi="Academy Cyr"/>
        </w:rPr>
        <w:t>Искал соперника следов;</w:t>
      </w:r>
    </w:p>
    <w:p w14:paraId="01B2FE54"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Hашел, настиг, но прежня сила</w:t>
      </w:r>
    </w:p>
    <w:p w14:paraId="4AD38CC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Питомцу битвы изменила,</w:t>
      </w:r>
    </w:p>
    <w:p w14:paraId="30CC48E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Руси древний удалец</w:t>
      </w:r>
    </w:p>
    <w:p w14:paraId="2814CC29"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пустыне свой нашел конец.</w:t>
      </w:r>
    </w:p>
    <w:p w14:paraId="40E9145D" w14:textId="77777777" w:rsidR="005D48DB" w:rsidRDefault="005D48DB" w:rsidP="00847DA9">
      <w:pPr>
        <w:pStyle w:val="a7"/>
        <w:numPr>
          <w:ilvl w:val="12"/>
          <w:numId w:val="0"/>
        </w:numPr>
        <w:ind w:left="1418"/>
        <w:jc w:val="both"/>
      </w:pPr>
    </w:p>
    <w:p w14:paraId="48BF1AF6" w14:textId="77777777" w:rsidR="005D48DB" w:rsidRDefault="005D48DB" w:rsidP="00847DA9">
      <w:pPr>
        <w:numPr>
          <w:ilvl w:val="12"/>
          <w:numId w:val="0"/>
        </w:numPr>
        <w:jc w:val="both"/>
      </w:pPr>
      <w:r>
        <w:t>Далее о том, как долго пугали “пустынных рыбаков” — христиан призраком язычества.</w:t>
      </w:r>
    </w:p>
    <w:p w14:paraId="667A2DC6" w14:textId="77777777" w:rsidR="005D48DB" w:rsidRDefault="005D48DB" w:rsidP="00847DA9">
      <w:pPr>
        <w:numPr>
          <w:ilvl w:val="12"/>
          <w:numId w:val="0"/>
        </w:numPr>
        <w:ind w:firstLine="1701"/>
        <w:jc w:val="both"/>
        <w:rPr>
          <w:rFonts w:ascii="Academy" w:hAnsi="Academy"/>
          <w:i/>
        </w:rPr>
      </w:pPr>
    </w:p>
    <w:p w14:paraId="783B0009"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слышно было, что Рогдая</w:t>
      </w:r>
    </w:p>
    <w:p w14:paraId="0A7D43D2"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Тех вод русалка молодая</w:t>
      </w:r>
    </w:p>
    <w:p w14:paraId="029F8E28"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На хладны перси приняла</w:t>
      </w:r>
    </w:p>
    <w:p w14:paraId="3E1D5738"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жадно витязя лобзая,</w:t>
      </w:r>
    </w:p>
    <w:p w14:paraId="06A7CC27"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 дно со смехом увлекла.</w:t>
      </w:r>
    </w:p>
    <w:p w14:paraId="6E4F9F40"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долго после, ночью темной</w:t>
      </w:r>
    </w:p>
    <w:p w14:paraId="7F9D4518"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Бродя близ тихих берегов,</w:t>
      </w:r>
    </w:p>
    <w:p w14:paraId="4F70AAD2"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Богатыря призрак огромный</w:t>
      </w:r>
    </w:p>
    <w:p w14:paraId="305612EE"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Пугал пустынных рыбаков.</w:t>
      </w:r>
    </w:p>
    <w:p w14:paraId="712109BA" w14:textId="77777777" w:rsidR="005D48DB" w:rsidRDefault="005D48DB" w:rsidP="00847DA9">
      <w:pPr>
        <w:numPr>
          <w:ilvl w:val="12"/>
          <w:numId w:val="0"/>
        </w:numPr>
        <w:jc w:val="both"/>
      </w:pPr>
    </w:p>
    <w:p w14:paraId="1B7F1989" w14:textId="77777777" w:rsidR="005D48DB" w:rsidRDefault="005D48DB" w:rsidP="00847DA9">
      <w:pPr>
        <w:numPr>
          <w:ilvl w:val="12"/>
          <w:numId w:val="0"/>
        </w:numPr>
        <w:jc w:val="both"/>
      </w:pPr>
      <w:r>
        <w:t>“Пустынные рыбаки” — христианство.</w:t>
      </w:r>
    </w:p>
    <w:p w14:paraId="76036513" w14:textId="77777777" w:rsidR="005D48DB" w:rsidRDefault="005D48DB" w:rsidP="00847DA9">
      <w:pPr>
        <w:numPr>
          <w:ilvl w:val="12"/>
          <w:numId w:val="0"/>
        </w:numPr>
        <w:jc w:val="both"/>
      </w:pPr>
      <w:r>
        <w:t>Итак, судьба двоих соперников Руслана в какой-то мере определилась. Однако, основное внимание во второй песне уделяется встрече главного соперника Руслана, — Черномора — с Людмилой.</w:t>
      </w:r>
    </w:p>
    <w:p w14:paraId="7B496E9A" w14:textId="77777777" w:rsidR="005D48DB" w:rsidRDefault="005D48DB" w:rsidP="00847DA9">
      <w:pPr>
        <w:numPr>
          <w:ilvl w:val="12"/>
          <w:numId w:val="0"/>
        </w:numPr>
        <w:ind w:firstLine="1701"/>
        <w:jc w:val="both"/>
        <w:rPr>
          <w:rFonts w:ascii="Academy" w:hAnsi="Academy"/>
          <w:i/>
        </w:rPr>
      </w:pPr>
    </w:p>
    <w:p w14:paraId="4B250EF1"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Друзья мои! а наша дева?</w:t>
      </w:r>
    </w:p>
    <w:p w14:paraId="67BB1D46"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Оставим витязей на час;</w:t>
      </w:r>
    </w:p>
    <w:p w14:paraId="105EEB96"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них опять я вспомню вскоре.</w:t>
      </w:r>
    </w:p>
    <w:p w14:paraId="24809536"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то давно пора бы мне</w:t>
      </w:r>
    </w:p>
    <w:p w14:paraId="73E90989"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Подумать о младой княжне</w:t>
      </w:r>
    </w:p>
    <w:p w14:paraId="4E1FD39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об ужасном Черноморе.</w:t>
      </w:r>
    </w:p>
    <w:p w14:paraId="360432D3" w14:textId="77777777" w:rsidR="005D48DB" w:rsidRDefault="005D48DB" w:rsidP="00847DA9">
      <w:pPr>
        <w:numPr>
          <w:ilvl w:val="12"/>
          <w:numId w:val="0"/>
        </w:numPr>
        <w:jc w:val="both"/>
      </w:pPr>
    </w:p>
    <w:p w14:paraId="5A1E97A0" w14:textId="77777777" w:rsidR="005D48DB" w:rsidRDefault="005D48DB" w:rsidP="00847DA9">
      <w:pPr>
        <w:numPr>
          <w:ilvl w:val="12"/>
          <w:numId w:val="0"/>
        </w:numPr>
        <w:jc w:val="both"/>
      </w:pPr>
      <w:r>
        <w:t>Что же произошло с Людмилой после того, как волшебник страшный умчал её к своим горам высоким? Пушкин дает развернутый ответ на этот вопрос во второй песне:</w:t>
      </w:r>
    </w:p>
    <w:p w14:paraId="62ABC032"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Моей причудливой мечты</w:t>
      </w:r>
    </w:p>
    <w:p w14:paraId="71F92DA8"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Наперсник иногда нескромный,</w:t>
      </w:r>
    </w:p>
    <w:p w14:paraId="7F596AA8"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рассказал, как ночью темной</w:t>
      </w:r>
    </w:p>
    <w:p w14:paraId="245DAD23"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Людмилы нежной красоты</w:t>
      </w:r>
    </w:p>
    <w:p w14:paraId="38C7E62A"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 воспаленного Руслана</w:t>
      </w:r>
    </w:p>
    <w:p w14:paraId="67D5B9EA"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Сокрылись вдруг среди тумана.</w:t>
      </w:r>
    </w:p>
    <w:p w14:paraId="0D4A2BFD"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Несчастная! когда злодей,</w:t>
      </w:r>
    </w:p>
    <w:p w14:paraId="7186448D"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Рукою мощною своей</w:t>
      </w:r>
    </w:p>
    <w:p w14:paraId="4700C58A"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Тебя сорвав с постели брачной,</w:t>
      </w:r>
    </w:p>
    <w:p w14:paraId="03A723C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Взвился как вихорь к облакам</w:t>
      </w:r>
    </w:p>
    <w:p w14:paraId="3E13C78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Сквозь тяжкий дым и воздух мрачный</w:t>
      </w:r>
    </w:p>
    <w:p w14:paraId="17D98DA3"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И вдруг умчал к своим горам, — </w:t>
      </w:r>
    </w:p>
    <w:p w14:paraId="101B5DAA"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чувств и памяти лишилась</w:t>
      </w:r>
    </w:p>
    <w:p w14:paraId="04E5061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 страшном замке колдуна,</w:t>
      </w:r>
    </w:p>
    <w:p w14:paraId="6128920D"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Безмолвна, трепетна, бледна,</w:t>
      </w:r>
    </w:p>
    <w:p w14:paraId="6C77DEC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одно мгновенье очутилась.</w:t>
      </w:r>
    </w:p>
    <w:p w14:paraId="4DAB55C2" w14:textId="77777777" w:rsidR="005D48DB" w:rsidRDefault="005D48DB" w:rsidP="00847DA9">
      <w:pPr>
        <w:pStyle w:val="a7"/>
        <w:numPr>
          <w:ilvl w:val="12"/>
          <w:numId w:val="0"/>
        </w:numPr>
        <w:ind w:left="1418"/>
        <w:jc w:val="both"/>
      </w:pPr>
    </w:p>
    <w:p w14:paraId="4105D3E9" w14:textId="77777777" w:rsidR="005D48DB" w:rsidRDefault="005D48DB" w:rsidP="00847DA9">
      <w:pPr>
        <w:numPr>
          <w:ilvl w:val="12"/>
          <w:numId w:val="0"/>
        </w:numPr>
        <w:jc w:val="both"/>
      </w:pPr>
      <w:r>
        <w:t>Ключевая строка этого фрагмента — “Ты чувств и памяти лишилась”. Ею же иносказательно показана главная причина всех бед русского народа. И получается, что тот, кто должен был сформировать концепцию развития Российской государственности в глобальном историческом процессе, альтернативную толпо-“элитарной”, библейской:</w:t>
      </w:r>
    </w:p>
    <w:p w14:paraId="179F62B8" w14:textId="77777777" w:rsidR="005D48DB" w:rsidRDefault="005D48DB" w:rsidP="00847DA9">
      <w:pPr>
        <w:numPr>
          <w:ilvl w:val="12"/>
          <w:numId w:val="0"/>
        </w:numPr>
        <w:ind w:firstLine="1701"/>
        <w:jc w:val="both"/>
        <w:rPr>
          <w:rFonts w:ascii="Academy" w:hAnsi="Academy"/>
          <w:i/>
        </w:rPr>
      </w:pPr>
    </w:p>
    <w:p w14:paraId="589AF4D9"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...Томился молчаливо,</w:t>
      </w:r>
    </w:p>
    <w:p w14:paraId="4BB0180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мысль, и память потеряв.</w:t>
      </w:r>
    </w:p>
    <w:p w14:paraId="3D968D4C" w14:textId="77777777" w:rsidR="005D48DB" w:rsidRDefault="005D48DB" w:rsidP="00847DA9">
      <w:pPr>
        <w:numPr>
          <w:ilvl w:val="12"/>
          <w:numId w:val="0"/>
        </w:numPr>
        <w:jc w:val="both"/>
      </w:pPr>
    </w:p>
    <w:p w14:paraId="53B784C2" w14:textId="77777777" w:rsidR="005D48DB" w:rsidRDefault="005D48DB" w:rsidP="00847DA9">
      <w:pPr>
        <w:numPr>
          <w:ilvl w:val="12"/>
          <w:numId w:val="0"/>
        </w:numPr>
        <w:jc w:val="both"/>
      </w:pPr>
      <w:r>
        <w:t xml:space="preserve">Те же, кто мог бы её осознанно воспринять и проводить в жизнь, — «и чувств, и памяти лишились».  Но этим причинам соответствует не менее опасное следствие — утрата Различения. Прямо нигде об этом в поэме не говорится, но по умолчанию, можно сказать, — кричится. И чтобы пробудить в душе читателя потребность к восстановлению утраченного Различения, без которого не может осознанно восприниматься все происходящее в глобальном историческом процессе (включая и утраты народами концептуальной самостоятельности, образно представленной в поэме картиной похищения Людмилы), Пушкин для сравнения дает бытовую сценку из сельской жизни, сопровождаемую в упоминаемом выше предисловии вопросами: </w:t>
      </w:r>
    </w:p>
    <w:p w14:paraId="426CF2C0" w14:textId="77777777" w:rsidR="005D48DB" w:rsidRDefault="005D48DB" w:rsidP="00847DA9">
      <w:pPr>
        <w:pStyle w:val="a"/>
        <w:numPr>
          <w:ilvl w:val="12"/>
          <w:numId w:val="0"/>
        </w:numPr>
        <w:jc w:val="both"/>
        <w:rPr>
          <w:rFonts w:ascii="Academy Cyr" w:hAnsi="Academy Cyr"/>
        </w:rPr>
      </w:pPr>
      <w:r>
        <w:rPr>
          <w:rFonts w:ascii="Academy Cyr" w:hAnsi="Academy Cyr"/>
        </w:rPr>
        <w:t xml:space="preserve">«Справедливо ли сравнение, стр. 45, которое вы так хвалите? Случалось ли вам ЭТО видеть?» </w:t>
      </w:r>
    </w:p>
    <w:p w14:paraId="68A97548" w14:textId="77777777" w:rsidR="005D48DB" w:rsidRDefault="005D48DB" w:rsidP="00847DA9">
      <w:pPr>
        <w:numPr>
          <w:ilvl w:val="12"/>
          <w:numId w:val="0"/>
        </w:numPr>
        <w:ind w:firstLine="1701"/>
        <w:jc w:val="both"/>
        <w:rPr>
          <w:rFonts w:ascii="Academy" w:hAnsi="Academy"/>
          <w:i/>
        </w:rPr>
      </w:pPr>
    </w:p>
    <w:p w14:paraId="48053A93"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порога хижины моей</w:t>
      </w:r>
    </w:p>
    <w:p w14:paraId="0BA4F711"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Так видел я, средь летних дней,</w:t>
      </w:r>
    </w:p>
    <w:p w14:paraId="52A6FC99"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Когда за курицей трусливой,</w:t>
      </w:r>
    </w:p>
    <w:p w14:paraId="6B3566FA"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Султан курятника спесивый,</w:t>
      </w:r>
    </w:p>
    <w:p w14:paraId="7ABC6626"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Петух мой по двору бежал</w:t>
      </w:r>
    </w:p>
    <w:p w14:paraId="28A7BE3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сладострастными крылами</w:t>
      </w:r>
    </w:p>
    <w:p w14:paraId="4638E194"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 подругу обнимал;</w:t>
      </w:r>
    </w:p>
    <w:p w14:paraId="0F32BAF1"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Над ними хитрыми кругами</w:t>
      </w:r>
    </w:p>
    <w:p w14:paraId="283A70AA" w14:textId="77777777" w:rsidR="005D48DB" w:rsidRDefault="005D48DB" w:rsidP="00847DA9">
      <w:pPr>
        <w:pStyle w:val="a7"/>
        <w:numPr>
          <w:ilvl w:val="12"/>
          <w:numId w:val="0"/>
        </w:numPr>
        <w:ind w:left="1418"/>
        <w:jc w:val="both"/>
        <w:rPr>
          <w:rFonts w:ascii="Academy Cyr" w:hAnsi="Academy Cyr"/>
        </w:rPr>
      </w:pPr>
      <w:r>
        <w:rPr>
          <w:rFonts w:ascii="Academy Cyr" w:hAnsi="Academy Cyr"/>
        </w:rPr>
        <w:t>Цыплят селенья старый вор,</w:t>
      </w:r>
    </w:p>
    <w:p w14:paraId="6500FDAD"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Приняв губительные меры,</w:t>
      </w:r>
    </w:p>
    <w:p w14:paraId="7210C078"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Носился, плавал коршун серый</w:t>
      </w:r>
    </w:p>
    <w:p w14:paraId="07B4A7A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пал как молния на двор.</w:t>
      </w:r>
    </w:p>
    <w:p w14:paraId="389015B8"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Взвился, летит. В когтях ужасных</w:t>
      </w:r>
    </w:p>
    <w:p w14:paraId="0A9E1734"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Во тьму расселин безопасных</w:t>
      </w:r>
    </w:p>
    <w:p w14:paraId="6DECD3D2"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Уносит бедную злодей.</w:t>
      </w:r>
    </w:p>
    <w:p w14:paraId="31870664"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Напрасно горестью своей</w:t>
      </w:r>
    </w:p>
    <w:p w14:paraId="240D01C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хладным страхом пораженный,</w:t>
      </w:r>
    </w:p>
    <w:p w14:paraId="2209BB6F"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Зовет любовницу петух ...</w:t>
      </w:r>
    </w:p>
    <w:p w14:paraId="6A685522"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видит лишь летучий пух,</w:t>
      </w:r>
    </w:p>
    <w:p w14:paraId="3F96E1F4"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Летучим ветром занесенный.</w:t>
      </w:r>
    </w:p>
    <w:p w14:paraId="1A6716FF" w14:textId="77777777" w:rsidR="005D48DB" w:rsidRDefault="005D48DB" w:rsidP="00847DA9">
      <w:pPr>
        <w:pStyle w:val="a7"/>
        <w:numPr>
          <w:ilvl w:val="12"/>
          <w:numId w:val="0"/>
        </w:numPr>
        <w:ind w:left="1418"/>
        <w:jc w:val="both"/>
      </w:pPr>
    </w:p>
    <w:p w14:paraId="7FEA07CE" w14:textId="77777777" w:rsidR="005D48DB" w:rsidRDefault="005D48DB" w:rsidP="00847DA9">
      <w:pPr>
        <w:numPr>
          <w:ilvl w:val="12"/>
          <w:numId w:val="0"/>
        </w:numPr>
        <w:jc w:val="both"/>
      </w:pPr>
      <w:r>
        <w:t>Скорее всего современники поэта не обратили внимания на эти два отрывка, и если судить по реакции критиков того времени, все описанное воспринималось ими как плод необузданной фантазии молодого поэта. Пушкин же наоборот этому сравнению придавал, видимо, важное значение почему оно и отмечено им в предисловии. Но сами вопросы о справедливости сравнения и возможности видеть “</w:t>
      </w:r>
      <w:r>
        <w:rPr>
          <w:b/>
        </w:rPr>
        <w:t>это</w:t>
      </w:r>
      <w:r>
        <w:t>” без раскрытия иносказания образов поэмы повисают в воздухе. Ибо если под “</w:t>
      </w:r>
      <w:r>
        <w:rPr>
          <w:b/>
        </w:rPr>
        <w:t>это</w:t>
      </w:r>
      <w:r>
        <w:t>” понимать сцену воровства коршуном цыплят, то современникам поэта, дворянской элите, в большинстве своем проводящей лето в деревне, безусловно это видеть удавалось. Если же под “ЭТО” понимать ход глобального исторического процесса и причины трагизма исторических судеб многих народов, то такое видение возможно лишь с порога “хижины” Пушкина. И только поднявшись на этот “порог” можно увидеть сходственность поведения злодея-коршуна и злодея-Черномора, спесивого петуха и воспаленного страстью Руслана, бедной курицы и несчастной Людмилы. Перечитайте еще раз внимательно эти два отрывка и вы почувствуете, что речь действительно идет об “ЭТОМ”, после чего вы уже сможете ответить и на вопрос поэта: “Да, сравнения действительно справедливы”. Но в основе такого понимания происходящего и будет лежать Различение.</w:t>
      </w:r>
    </w:p>
    <w:p w14:paraId="503A5B80" w14:textId="77777777" w:rsidR="005D48DB" w:rsidRDefault="005D48DB" w:rsidP="00847DA9">
      <w:pPr>
        <w:numPr>
          <w:ilvl w:val="12"/>
          <w:numId w:val="0"/>
        </w:numPr>
        <w:jc w:val="both"/>
        <w:rPr>
          <w:b/>
        </w:rPr>
      </w:pPr>
      <w:r>
        <w:t>Неоднократно обращаясь к этому термину, мы еще не останавливались подробно на его содержательной сущности ожидая того момента, пока само повествование не представит наиболее удобный случай для серьезного разговора на эту важную для понимания всего иносказания поэмы тему. И здесь важно подчеркнуть, что обращение к проблематике выявления Различения и значимости этой способности для жизни человека — не новая тема.</w:t>
      </w:r>
    </w:p>
    <w:p w14:paraId="69D52C77" w14:textId="77777777" w:rsidR="005D48DB" w:rsidRDefault="005D48DB" w:rsidP="00847DA9">
      <w:pPr>
        <w:pStyle w:val="af0"/>
        <w:numPr>
          <w:ilvl w:val="12"/>
          <w:numId w:val="0"/>
        </w:numPr>
        <w:ind w:left="284"/>
        <w:jc w:val="both"/>
      </w:pPr>
      <w:r>
        <w:t>«О те, которые уверовали! Если вы будете благоговеть перед Богом &lt;т.е. будете остерегаться вызвать неодобрение Божие&gt;, Он даст вам Различение и очистит вас от ваших злых деяний и про</w:t>
      </w:r>
      <w:r>
        <w:softHyphen/>
        <w:t>стит вам. Поистине, Бог — обладатель великой милости!» — Коран, сура 8:29.</w:t>
      </w:r>
    </w:p>
    <w:p w14:paraId="3217D1CF" w14:textId="77777777" w:rsidR="005D48DB" w:rsidRDefault="005D48DB" w:rsidP="00847DA9">
      <w:pPr>
        <w:numPr>
          <w:ilvl w:val="12"/>
          <w:numId w:val="0"/>
        </w:numPr>
        <w:jc w:val="both"/>
      </w:pPr>
      <w:r>
        <w:lastRenderedPageBreak/>
        <w:t xml:space="preserve">Согласно этому кораническому сообщению в </w:t>
      </w:r>
      <w:r>
        <w:rPr>
          <w:i/>
        </w:rPr>
        <w:t xml:space="preserve">осознанном </w:t>
      </w:r>
      <w:r>
        <w:t>восприятии человека целостный мир (включая и каждое из подразделений —  внешний и внутренний мир индивида) распадается на две категории: в целостном мире выявляется «это» и «не это», а также оставшееся после выявления «это» и дополняющее в мировоззрении «это» до полноты мировосприятия. Такое разделение целостного мира в сознании человека представляет собой даяние ему Свыше одного бита информации, если говорить в терминах современной науки: 1 бит формально — мера количества информации; а по существу — информация, необходимая для разрешения неопределённости 50 % против 50 %, т.е. информация, необходимая для разрешения неопределённости вида «это» — «не это», «да» — «нет».</w:t>
      </w:r>
    </w:p>
    <w:p w14:paraId="56D8C059" w14:textId="77777777" w:rsidR="005D48DB" w:rsidRDefault="005D48DB" w:rsidP="00847DA9">
      <w:pPr>
        <w:pStyle w:val="ac"/>
        <w:numPr>
          <w:ilvl w:val="0"/>
          <w:numId w:val="1"/>
        </w:numPr>
        <w:jc w:val="both"/>
      </w:pPr>
      <w:r>
        <w:t>«Один бит» для многих — оторванная от жизни абстракция, и потому на первый взгляд кораническое сообщение 8:29 им может показаться незначительно пустяковым. Но это далеко не пустяк — нехватка всего одного бита информации — в повседневной жизненной практике может иметь весьма тяжкие последствия.</w:t>
      </w:r>
    </w:p>
    <w:p w14:paraId="5458017B" w14:textId="77777777" w:rsidR="005D48DB" w:rsidRDefault="005D48DB" w:rsidP="00847DA9">
      <w:pPr>
        <w:numPr>
          <w:ilvl w:val="12"/>
          <w:numId w:val="0"/>
        </w:numPr>
        <w:jc w:val="both"/>
      </w:pPr>
      <w:r>
        <w:t xml:space="preserve">Способность человека «видеть различия» во всех смыслах этого термина и во всех проявлениях этого качества в жизни — следствие его душевного здоровья в смысле коранической нормы, но не неотъемлемое свойство индивида, и в частности, его ума. Только получив поток информации Свыше </w:t>
      </w:r>
      <w:r>
        <w:rPr>
          <w:b/>
        </w:rPr>
        <w:t>в двоичном коде</w:t>
      </w:r>
      <w:r>
        <w:t xml:space="preserve"> вида «это» — «не это», индивид начинает осмыслять и переосмыслять свойства «это» и свойства «не это», выстраивая свое мозаичное видение Объективной реальности как совокупности разнородных </w:t>
      </w:r>
      <w:r>
        <w:rPr>
          <w:i/>
        </w:rPr>
        <w:t>определённых</w:t>
      </w:r>
      <w:r>
        <w:t xml:space="preserve"> «это» — «не это», обладающих своеобразием и иерархией взаимосвязей между ними.</w:t>
      </w:r>
    </w:p>
    <w:p w14:paraId="4F3D9BC8" w14:textId="77777777" w:rsidR="005D48DB" w:rsidRDefault="005D48DB" w:rsidP="00847DA9">
      <w:pPr>
        <w:numPr>
          <w:ilvl w:val="12"/>
          <w:numId w:val="0"/>
        </w:numPr>
        <w:jc w:val="both"/>
        <w:rPr>
          <w:i/>
        </w:rPr>
      </w:pPr>
      <w:r>
        <w:rPr>
          <w:i/>
        </w:rPr>
        <w:t xml:space="preserve">Если индивид отказывается от осмысления данного ему Свыше в Различение, то неупорядоченная информация накапливается в его психике, а его мировоззрение превращается в калейдоскоп, непригодный для </w:t>
      </w:r>
      <w:r>
        <w:rPr>
          <w:b/>
          <w:i/>
        </w:rPr>
        <w:t xml:space="preserve">осмысленного поведения </w:t>
      </w:r>
      <w:r>
        <w:rPr>
          <w:i/>
        </w:rPr>
        <w:t>в жизни на его основе.</w:t>
      </w:r>
    </w:p>
    <w:p w14:paraId="098E282B" w14:textId="77777777" w:rsidR="005D48DB" w:rsidRDefault="005D48DB" w:rsidP="00847DA9">
      <w:pPr>
        <w:numPr>
          <w:ilvl w:val="12"/>
          <w:numId w:val="0"/>
        </w:numPr>
        <w:jc w:val="both"/>
      </w:pPr>
      <w:r>
        <w:t>Между «это» и отличным от него «не это» всегда есть некая «гра</w:t>
      </w:r>
      <w:r>
        <w:softHyphen/>
        <w:t>ница» (пусть даже в виде совокупности каких-то других «это» — «не это»). Если эту границу придать в качестве свойства и объекту, различаемому как «это», и объекту, различаемому как «не это», после чего «гра</w:t>
      </w:r>
      <w:r>
        <w:softHyphen/>
        <w:t xml:space="preserve">ница» перестанет быть «ничейной полосой», то на самой «границе» «это» будет тождественно «не это». </w:t>
      </w:r>
    </w:p>
    <w:p w14:paraId="2DA7AB4D" w14:textId="77777777" w:rsidR="005D48DB" w:rsidRDefault="005D48DB" w:rsidP="00847DA9">
      <w:pPr>
        <w:pStyle w:val="af0"/>
        <w:numPr>
          <w:ilvl w:val="12"/>
          <w:numId w:val="0"/>
        </w:numPr>
        <w:ind w:left="284"/>
        <w:jc w:val="both"/>
      </w:pPr>
      <w:r>
        <w:t xml:space="preserve">Но после такого </w:t>
      </w:r>
      <w:r>
        <w:rPr>
          <w:b/>
        </w:rPr>
        <w:t>пограничного отождествления</w:t>
      </w:r>
      <w:r>
        <w:t xml:space="preserve"> </w:t>
      </w:r>
      <w:r>
        <w:rPr>
          <w:i/>
        </w:rPr>
        <w:t>каждого</w:t>
      </w:r>
      <w:r>
        <w:rPr>
          <w:b/>
        </w:rPr>
        <w:t xml:space="preserve"> </w:t>
      </w:r>
      <w:r>
        <w:t>«это» и всех «не это», «калей</w:t>
      </w:r>
      <w:r>
        <w:softHyphen/>
        <w:t>до</w:t>
      </w:r>
      <w:r>
        <w:softHyphen/>
        <w:t xml:space="preserve">скоп» разрозненных «это» — «не это» сложится в «мозаику». </w:t>
      </w:r>
    </w:p>
    <w:p w14:paraId="14636CDC" w14:textId="77777777" w:rsidR="005D48DB" w:rsidRDefault="005D48DB" w:rsidP="00847DA9">
      <w:pPr>
        <w:numPr>
          <w:ilvl w:val="12"/>
          <w:numId w:val="0"/>
        </w:numPr>
        <w:jc w:val="both"/>
      </w:pPr>
      <w:r>
        <w:t xml:space="preserve">Сказанное не означает, что пограничное отождествление должно устанавливаться раз и навсегда: жизнь изменяется, и «мозаика» должна </w:t>
      </w:r>
      <w:r>
        <w:lastRenderedPageBreak/>
        <w:t xml:space="preserve">изменяться, отображая в себя её новый образ, иначе индивид отстанет от жизни и растеряется в обстоятельствах, к которым он не готов. Однако такая изменяющаяся «мозаика» всё же неоспоримо отличается и от «калейдоскопа», и от застывшей «мозаики», но не отсутствием взаимосвязей между её элементами, а подвижностью </w:t>
      </w:r>
      <w:r>
        <w:rPr>
          <w:i/>
        </w:rPr>
        <w:t xml:space="preserve">достаточно определённых взаимосвязей </w:t>
      </w:r>
      <w:r>
        <w:t>и обновлением набора как элементов, так и взаимосвязей в ней</w:t>
      </w:r>
      <w:r>
        <w:rPr>
          <w:i/>
        </w:rPr>
        <w:t>.</w:t>
      </w:r>
    </w:p>
    <w:p w14:paraId="4553FD20" w14:textId="77777777" w:rsidR="005D48DB" w:rsidRDefault="005D48DB" w:rsidP="00847DA9">
      <w:pPr>
        <w:numPr>
          <w:ilvl w:val="12"/>
          <w:numId w:val="0"/>
        </w:numPr>
        <w:jc w:val="both"/>
      </w:pPr>
      <w:r>
        <w:t>После отступления об основах понимания Различения желательно еще раз вернуться к Введению и перечитать раздел, касающийся отличий динамичности символики и статичности аллегории.</w:t>
      </w:r>
    </w:p>
    <w:p w14:paraId="4222A039" w14:textId="77777777" w:rsidR="005D48DB" w:rsidRDefault="005D48DB" w:rsidP="00847DA9">
      <w:pPr>
        <w:numPr>
          <w:ilvl w:val="12"/>
          <w:numId w:val="0"/>
        </w:numPr>
        <w:jc w:val="both"/>
      </w:pPr>
      <w:r>
        <w:t xml:space="preserve">После осмысления прочитанного можно прийти к выводу: первым в обитель Черномора проник в своем внутреннем мире восемнадцатилетний Пушкин на основе данного ему Свыше Различения. Но передать читателю информацию, воспринятую им в этот внутренний мир, он мог в лишь лексических формах, доступных обыденному сознанию того времени. Эти формы носили знаковый, символический характер (отсюда выбранная им форма поэмы-сказки), содержательный смысл которых раскрывается по мере роста понимания в обществе. </w:t>
      </w:r>
    </w:p>
    <w:p w14:paraId="45697E41" w14:textId="77777777" w:rsidR="005D48DB" w:rsidRDefault="005D48DB" w:rsidP="00847DA9">
      <w:pPr>
        <w:numPr>
          <w:ilvl w:val="12"/>
          <w:numId w:val="0"/>
        </w:numPr>
        <w:jc w:val="both"/>
      </w:pPr>
      <w:r>
        <w:t>Место расположения резиденции Черномора поэт рисует довольно точно, используя для этого видение происходящего одного из центральных персонажей поэмы — Людмилы.</w:t>
      </w:r>
    </w:p>
    <w:p w14:paraId="7B1D4B64" w14:textId="77777777" w:rsidR="005D48DB" w:rsidRDefault="005D48DB" w:rsidP="00847DA9">
      <w:pPr>
        <w:pStyle w:val="a7"/>
        <w:numPr>
          <w:ilvl w:val="12"/>
          <w:numId w:val="0"/>
        </w:numPr>
        <w:ind w:left="1418"/>
        <w:jc w:val="both"/>
      </w:pPr>
    </w:p>
    <w:p w14:paraId="2DE23BFB"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вот Людмила вновь одна,</w:t>
      </w:r>
    </w:p>
    <w:p w14:paraId="5B23E160"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зная, что начать, она</w:t>
      </w:r>
    </w:p>
    <w:p w14:paraId="0A8A0DE0" w14:textId="77777777" w:rsidR="005D48DB" w:rsidRDefault="005D48DB" w:rsidP="00847DA9">
      <w:pPr>
        <w:pStyle w:val="a7"/>
        <w:numPr>
          <w:ilvl w:val="12"/>
          <w:numId w:val="0"/>
        </w:numPr>
        <w:ind w:left="1418"/>
        <w:jc w:val="both"/>
        <w:rPr>
          <w:rFonts w:ascii="Academy Cyr" w:hAnsi="Academy Cyr"/>
        </w:rPr>
      </w:pPr>
      <w:r>
        <w:rPr>
          <w:rFonts w:ascii="Academy Cyr" w:hAnsi="Academy Cyr"/>
        </w:rPr>
        <w:t>К окну решетчату подходит,</w:t>
      </w:r>
    </w:p>
    <w:p w14:paraId="6D42F05C"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взор её печально бродит</w:t>
      </w:r>
    </w:p>
    <w:p w14:paraId="3C0BFD2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пространстве пасмурной дали.</w:t>
      </w:r>
    </w:p>
    <w:p w14:paraId="32FB5ADF"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 мертво.</w:t>
      </w:r>
    </w:p>
    <w:p w14:paraId="6FD9DC19" w14:textId="77777777" w:rsidR="005D48DB" w:rsidRDefault="005D48DB" w:rsidP="00847DA9">
      <w:pPr>
        <w:pStyle w:val="a7"/>
        <w:numPr>
          <w:ilvl w:val="12"/>
          <w:numId w:val="0"/>
        </w:numPr>
        <w:ind w:left="1418"/>
        <w:jc w:val="both"/>
      </w:pPr>
    </w:p>
    <w:p w14:paraId="13DDA90A" w14:textId="77777777" w:rsidR="005D48DB" w:rsidRDefault="005D48DB" w:rsidP="00847DA9">
      <w:pPr>
        <w:numPr>
          <w:ilvl w:val="12"/>
          <w:numId w:val="0"/>
        </w:numPr>
        <w:jc w:val="both"/>
      </w:pPr>
      <w:r>
        <w:t>Если кому-то приходилось бывать в швейцарских Альпах в пасмурный день, или видеть эти места в кадрах кинохроники, то он признает, что картина, описанная поэтом, никогда в Швейцарии не бывавшим, довольно точная.</w:t>
      </w:r>
    </w:p>
    <w:p w14:paraId="39AAA526" w14:textId="77777777" w:rsidR="005D48DB" w:rsidRDefault="005D48DB" w:rsidP="00847DA9">
      <w:pPr>
        <w:pStyle w:val="a7"/>
        <w:numPr>
          <w:ilvl w:val="12"/>
          <w:numId w:val="0"/>
        </w:numPr>
        <w:ind w:left="1418"/>
        <w:jc w:val="both"/>
      </w:pPr>
    </w:p>
    <w:p w14:paraId="628E6557"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Снежные равнины</w:t>
      </w:r>
    </w:p>
    <w:p w14:paraId="0BD29FD6"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Коврами ярким легли;</w:t>
      </w:r>
    </w:p>
    <w:p w14:paraId="2A4A976E"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Стоят угрюмых гор вершины</w:t>
      </w:r>
    </w:p>
    <w:p w14:paraId="0AA023C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однообразной белизне</w:t>
      </w:r>
    </w:p>
    <w:p w14:paraId="3C88D0A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дремлют в вечной тишине;</w:t>
      </w:r>
    </w:p>
    <w:p w14:paraId="67B93DDA"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Кругом не видно дымной кровли,</w:t>
      </w:r>
    </w:p>
    <w:p w14:paraId="4886D453"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Не видно путника в снегах,</w:t>
      </w:r>
    </w:p>
    <w:p w14:paraId="778C3EDA"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звонкий рог веселой ловли</w:t>
      </w:r>
    </w:p>
    <w:p w14:paraId="5A543511"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пустынных не трубят горах;</w:t>
      </w:r>
    </w:p>
    <w:p w14:paraId="6B84C163"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Лишь изредка с унылым свистом</w:t>
      </w:r>
    </w:p>
    <w:p w14:paraId="5EFBE89A"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Бунтует вихорь в поле чистом</w:t>
      </w:r>
    </w:p>
    <w:p w14:paraId="01173CA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на краю седых небес</w:t>
      </w:r>
    </w:p>
    <w:p w14:paraId="737FA5CA"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Качает обнаженный лес.</w:t>
      </w:r>
    </w:p>
    <w:p w14:paraId="03083AA3" w14:textId="77777777" w:rsidR="005D48DB" w:rsidRDefault="005D48DB" w:rsidP="00847DA9">
      <w:pPr>
        <w:pStyle w:val="a7"/>
        <w:numPr>
          <w:ilvl w:val="12"/>
          <w:numId w:val="0"/>
        </w:numPr>
        <w:ind w:left="1418"/>
        <w:jc w:val="both"/>
      </w:pPr>
    </w:p>
    <w:p w14:paraId="6DBE2ECB" w14:textId="77777777" w:rsidR="005D48DB" w:rsidRDefault="005D48DB" w:rsidP="00847DA9">
      <w:pPr>
        <w:numPr>
          <w:ilvl w:val="12"/>
          <w:numId w:val="0"/>
        </w:numPr>
        <w:jc w:val="both"/>
      </w:pPr>
      <w:r>
        <w:t>Описание же внутреннего убранства резиденции карлы — это “пленительный предел” мечтаний ненасытных в своем сладострастном потреблении “новых русских”, избравших в годы перестройки Швейцарию в качестве наиболее престижного местопребывания. Пересказывать всего этого не будем, так как лучше Пушкина этого не смог сделать даже Екклезиаст в Ветхом завете. Отметим лишь признаки глобализма владельца роскошных апартаментов, которые поэт тонко подметил в интерьере зимнего сада Черномора.</w:t>
      </w:r>
    </w:p>
    <w:p w14:paraId="341608B3" w14:textId="77777777" w:rsidR="005D48DB" w:rsidRDefault="005D48DB" w:rsidP="00847DA9">
      <w:pPr>
        <w:pStyle w:val="a7"/>
        <w:numPr>
          <w:ilvl w:val="12"/>
          <w:numId w:val="0"/>
        </w:numPr>
        <w:ind w:left="1418"/>
        <w:jc w:val="both"/>
      </w:pPr>
    </w:p>
    <w:p w14:paraId="4C589B9C"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наша дева очутилась</w:t>
      </w:r>
    </w:p>
    <w:p w14:paraId="7E568EA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саду. Пленительный предел:</w:t>
      </w:r>
    </w:p>
    <w:p w14:paraId="59AC8F56"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Прекраснее садов Армиды</w:t>
      </w:r>
    </w:p>
    <w:p w14:paraId="4C03C64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тех, которыми владел</w:t>
      </w:r>
    </w:p>
    <w:p w14:paraId="47D9C105" w14:textId="77777777" w:rsidR="005D48DB" w:rsidRDefault="005D48DB" w:rsidP="00847DA9">
      <w:pPr>
        <w:pStyle w:val="a7"/>
        <w:numPr>
          <w:ilvl w:val="12"/>
          <w:numId w:val="0"/>
        </w:numPr>
        <w:ind w:left="1418"/>
        <w:jc w:val="both"/>
        <w:rPr>
          <w:rFonts w:ascii="Academy Cyr" w:hAnsi="Academy Cyr"/>
        </w:rPr>
      </w:pPr>
      <w:r>
        <w:rPr>
          <w:rFonts w:ascii="Academy Cyr" w:hAnsi="Academy Cyr"/>
        </w:rPr>
        <w:t>Царь Соломон иль князь Тавриды.</w:t>
      </w:r>
    </w:p>
    <w:p w14:paraId="07CEBE01" w14:textId="77777777" w:rsidR="005D48DB" w:rsidRDefault="005D48DB" w:rsidP="00847DA9">
      <w:pPr>
        <w:pStyle w:val="a7"/>
        <w:numPr>
          <w:ilvl w:val="12"/>
          <w:numId w:val="0"/>
        </w:numPr>
        <w:ind w:left="1418"/>
        <w:jc w:val="both"/>
      </w:pPr>
    </w:p>
    <w:p w14:paraId="215BD008" w14:textId="77777777" w:rsidR="005D48DB" w:rsidRDefault="005D48DB" w:rsidP="00847DA9">
      <w:pPr>
        <w:numPr>
          <w:ilvl w:val="12"/>
          <w:numId w:val="0"/>
        </w:numPr>
        <w:jc w:val="both"/>
      </w:pPr>
      <w:r>
        <w:t>Это о глобальности во времени. Далее — указание на то, что Предиктору не чужды претензии и на глобализм пространственный, поскольку, судя по картине описанной ниже, его потребности выходят за рамки библейской цивилизации.</w:t>
      </w:r>
    </w:p>
    <w:p w14:paraId="5A488810" w14:textId="77777777" w:rsidR="005D48DB" w:rsidRDefault="005D48DB" w:rsidP="00847DA9">
      <w:pPr>
        <w:numPr>
          <w:ilvl w:val="12"/>
          <w:numId w:val="0"/>
        </w:numPr>
        <w:jc w:val="both"/>
        <w:rPr>
          <w:sz w:val="8"/>
        </w:rPr>
      </w:pPr>
    </w:p>
    <w:p w14:paraId="2B98C0C1"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Пред нею зыблются, шумят</w:t>
      </w:r>
    </w:p>
    <w:p w14:paraId="1E27780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Великолепные дубровы,</w:t>
      </w:r>
    </w:p>
    <w:p w14:paraId="6B340B5D" w14:textId="77777777" w:rsidR="005D48DB" w:rsidRDefault="005D48DB" w:rsidP="00847DA9">
      <w:pPr>
        <w:pStyle w:val="a7"/>
        <w:numPr>
          <w:ilvl w:val="12"/>
          <w:numId w:val="0"/>
        </w:numPr>
        <w:ind w:left="1418"/>
        <w:jc w:val="both"/>
        <w:rPr>
          <w:rFonts w:ascii="Academy Cyr" w:hAnsi="Academy Cyr"/>
        </w:rPr>
      </w:pPr>
      <w:r>
        <w:rPr>
          <w:rFonts w:ascii="Academy Cyr" w:hAnsi="Academy Cyr"/>
        </w:rPr>
        <w:t>Аллеи пальм, и лес лавровый,</w:t>
      </w:r>
    </w:p>
    <w:p w14:paraId="46A4EDCA"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благовонных миртов ряд,</w:t>
      </w:r>
    </w:p>
    <w:p w14:paraId="404333BA"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кедров гордые вершины,</w:t>
      </w:r>
    </w:p>
    <w:p w14:paraId="6D243C2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золотые апельсины</w:t>
      </w:r>
    </w:p>
    <w:p w14:paraId="2223F531"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Зерцалом вод отражены;</w:t>
      </w:r>
    </w:p>
    <w:p w14:paraId="5882109F"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Пригорки, рощи и долины</w:t>
      </w:r>
    </w:p>
    <w:p w14:paraId="10C489F8"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Весны огнем оживлены;</w:t>
      </w:r>
    </w:p>
    <w:p w14:paraId="5EED9947"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прохладой вьется ветер майский</w:t>
      </w:r>
    </w:p>
    <w:p w14:paraId="5C1E1CBF"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Средь очарованных полей,</w:t>
      </w:r>
    </w:p>
    <w:p w14:paraId="0A41B11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свищет соловей китайский</w:t>
      </w:r>
    </w:p>
    <w:p w14:paraId="15329F50"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 мраке трепетных ветвей</w:t>
      </w:r>
    </w:p>
    <w:p w14:paraId="52167423" w14:textId="77777777" w:rsidR="005D48DB" w:rsidRDefault="005D48DB" w:rsidP="00847DA9">
      <w:pPr>
        <w:pStyle w:val="a7"/>
        <w:numPr>
          <w:ilvl w:val="12"/>
          <w:numId w:val="0"/>
        </w:numPr>
        <w:ind w:left="1418"/>
        <w:jc w:val="both"/>
      </w:pPr>
    </w:p>
    <w:p w14:paraId="427245C5" w14:textId="77777777" w:rsidR="005D48DB" w:rsidRDefault="005D48DB" w:rsidP="00847DA9">
      <w:pPr>
        <w:numPr>
          <w:ilvl w:val="12"/>
          <w:numId w:val="0"/>
        </w:numPr>
        <w:jc w:val="both"/>
      </w:pPr>
      <w:r>
        <w:t>И, наконец, о  “культурных” пристрастиях Черномора.</w:t>
      </w:r>
    </w:p>
    <w:p w14:paraId="34EB755A" w14:textId="77777777" w:rsidR="005D48DB" w:rsidRDefault="005D48DB" w:rsidP="00847DA9">
      <w:pPr>
        <w:pStyle w:val="a7"/>
        <w:numPr>
          <w:ilvl w:val="12"/>
          <w:numId w:val="0"/>
        </w:numPr>
        <w:ind w:left="1418"/>
        <w:jc w:val="both"/>
      </w:pPr>
    </w:p>
    <w:p w14:paraId="4801CEEB"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Летят алмазные фонтаны</w:t>
      </w:r>
    </w:p>
    <w:p w14:paraId="086BE35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веселым шумом к облакам:</w:t>
      </w:r>
    </w:p>
    <w:p w14:paraId="2DFC5B04"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 ними блещут истуканы</w:t>
      </w:r>
    </w:p>
    <w:p w14:paraId="453C71F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мнится, живы; Фидий сам,</w:t>
      </w:r>
    </w:p>
    <w:p w14:paraId="3AECA51D"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Питомец Феба и Паллады,</w:t>
      </w:r>
    </w:p>
    <w:p w14:paraId="23870C99"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Любуясь ими, наконец,</w:t>
      </w:r>
    </w:p>
    <w:p w14:paraId="0EFB12DD"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Свой очарованный резец</w:t>
      </w:r>
    </w:p>
    <w:p w14:paraId="510F747D"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Из рук бы выронил с досады.</w:t>
      </w:r>
    </w:p>
    <w:p w14:paraId="58F4AED5" w14:textId="77777777" w:rsidR="005D48DB" w:rsidRDefault="005D48DB" w:rsidP="00847DA9">
      <w:pPr>
        <w:pStyle w:val="a7"/>
        <w:numPr>
          <w:ilvl w:val="12"/>
          <w:numId w:val="0"/>
        </w:numPr>
        <w:ind w:left="1418"/>
        <w:jc w:val="both"/>
      </w:pPr>
    </w:p>
    <w:p w14:paraId="3DE40FE6" w14:textId="77777777" w:rsidR="005D48DB" w:rsidRDefault="005D48DB" w:rsidP="00847DA9">
      <w:pPr>
        <w:numPr>
          <w:ilvl w:val="12"/>
          <w:numId w:val="0"/>
        </w:numPr>
        <w:jc w:val="both"/>
      </w:pPr>
      <w:r>
        <w:t>Одним словом «истуканы» поэт обращает внимание читателя на то, что “культурные” пристрастия карлы далеки от ветхозаветных  библейских деклараций. Назовем это неразрешимое противоречие библейской логики социального поведения “комплексом Екклезиаста” и раскроем его содержательную сторону через вторую главу “Книги Екклезиаста”.</w:t>
      </w:r>
    </w:p>
    <w:p w14:paraId="7142C152" w14:textId="77777777" w:rsidR="005D48DB" w:rsidRDefault="005D48DB" w:rsidP="00847DA9">
      <w:pPr>
        <w:pStyle w:val="a"/>
        <w:numPr>
          <w:ilvl w:val="12"/>
          <w:numId w:val="0"/>
        </w:numPr>
        <w:jc w:val="both"/>
        <w:rPr>
          <w:rFonts w:ascii="Academy Cyr" w:hAnsi="Academy Cyr"/>
        </w:rPr>
      </w:pPr>
      <w:r>
        <w:rPr>
          <w:rFonts w:ascii="Academy Cyr" w:hAnsi="Academy Cyr"/>
          <w:i/>
        </w:rPr>
        <w:t>«Я</w:t>
      </w:r>
      <w:r>
        <w:rPr>
          <w:rFonts w:ascii="Academy Cyr" w:hAnsi="Academy Cyr"/>
        </w:rPr>
        <w:t xml:space="preserve"> предпринял большие дела: построил </w:t>
      </w:r>
      <w:r>
        <w:rPr>
          <w:rFonts w:ascii="Academy Cyr" w:hAnsi="Academy Cyr"/>
          <w:i/>
        </w:rPr>
        <w:t>СЕБЕ</w:t>
      </w:r>
      <w:r>
        <w:rPr>
          <w:rFonts w:ascii="Academy Cyr" w:hAnsi="Academy Cyr"/>
        </w:rPr>
        <w:t xml:space="preserve"> дома, посадил </w:t>
      </w:r>
      <w:r>
        <w:rPr>
          <w:rFonts w:ascii="Academy Cyr" w:hAnsi="Academy Cyr"/>
          <w:i/>
        </w:rPr>
        <w:t xml:space="preserve">СЕБЕ </w:t>
      </w:r>
      <w:r>
        <w:rPr>
          <w:rFonts w:ascii="Academy Cyr" w:hAnsi="Academy Cyr"/>
        </w:rPr>
        <w:t xml:space="preserve">виноградники, устроил </w:t>
      </w:r>
      <w:r>
        <w:rPr>
          <w:rFonts w:ascii="Academy Cyr" w:hAnsi="Academy Cyr"/>
          <w:i/>
        </w:rPr>
        <w:t>СЕБЕ</w:t>
      </w:r>
      <w:r>
        <w:rPr>
          <w:rFonts w:ascii="Academy Cyr" w:hAnsi="Academy Cyr"/>
        </w:rPr>
        <w:t xml:space="preserve"> сады и рощи и насадил в них всякие плодовитые деревья... приобрел </w:t>
      </w:r>
      <w:r>
        <w:rPr>
          <w:rFonts w:ascii="Academy Cyr" w:hAnsi="Academy Cyr"/>
          <w:i/>
        </w:rPr>
        <w:t xml:space="preserve">СЕБЕ </w:t>
      </w:r>
      <w:r>
        <w:rPr>
          <w:rFonts w:ascii="Academy Cyr" w:hAnsi="Academy Cyr"/>
        </w:rPr>
        <w:t xml:space="preserve">слуг и служанок, и домочадцы </w:t>
      </w:r>
      <w:r>
        <w:rPr>
          <w:rFonts w:ascii="Academy Cyr" w:hAnsi="Academy Cyr"/>
          <w:i/>
        </w:rPr>
        <w:t>БЫЛИ У МЕНЯ;</w:t>
      </w:r>
      <w:r>
        <w:rPr>
          <w:rFonts w:ascii="Academy Cyr" w:hAnsi="Academy Cyr"/>
        </w:rPr>
        <w:t xml:space="preserve"> также крупного и мелкого скота </w:t>
      </w:r>
      <w:r>
        <w:rPr>
          <w:rFonts w:ascii="Academy Cyr" w:hAnsi="Academy Cyr"/>
          <w:i/>
        </w:rPr>
        <w:t>БЫЛО У МЕНЯ</w:t>
      </w:r>
      <w:r>
        <w:rPr>
          <w:rFonts w:ascii="Academy Cyr" w:hAnsi="Academy Cyr"/>
        </w:rPr>
        <w:t xml:space="preserve"> больше, нежели у всех бывших прежде меня в Иерусалиме; собрал себе серебра и золота и драгоценностей от царей и областей; завел у </w:t>
      </w:r>
      <w:r>
        <w:rPr>
          <w:rFonts w:ascii="Academy Cyr" w:hAnsi="Academy Cyr"/>
          <w:i/>
        </w:rPr>
        <w:t xml:space="preserve">СЕБЯ </w:t>
      </w:r>
      <w:r>
        <w:rPr>
          <w:rFonts w:ascii="Academy Cyr" w:hAnsi="Academy Cyr"/>
        </w:rPr>
        <w:t xml:space="preserve">певцов и певиц и услаждения сынов человеческих — разные музыкальные орудия. И сделался </w:t>
      </w:r>
      <w:r>
        <w:rPr>
          <w:rFonts w:ascii="Academy Cyr" w:hAnsi="Academy Cyr"/>
          <w:i/>
        </w:rPr>
        <w:t xml:space="preserve">Я </w:t>
      </w:r>
      <w:r>
        <w:rPr>
          <w:rFonts w:ascii="Academy Cyr" w:hAnsi="Academy Cyr"/>
        </w:rPr>
        <w:t>великим и богатым больше всех, бывших прежде меня в Иерусалиме; и мудрость моя пребывала со мною. Чего бы глаза мои не пожелали,</w:t>
      </w:r>
      <w:r>
        <w:rPr>
          <w:rFonts w:ascii="Academy Cyr" w:hAnsi="Academy Cyr"/>
          <w:i/>
        </w:rPr>
        <w:t xml:space="preserve"> Я</w:t>
      </w:r>
      <w:r>
        <w:rPr>
          <w:rFonts w:ascii="Academy Cyr" w:hAnsi="Academy Cyr"/>
        </w:rPr>
        <w:t xml:space="preserve"> не отказывал им, не возбранял сердцу никакого веселья, потому что сердце мое радовалось во всех трудах моих, и это было моей долею от всех трудов моих. И оглянулся </w:t>
      </w:r>
      <w:r>
        <w:rPr>
          <w:rFonts w:ascii="Academy Cyr" w:hAnsi="Academy Cyr"/>
          <w:i/>
        </w:rPr>
        <w:t>Я</w:t>
      </w:r>
      <w:r>
        <w:rPr>
          <w:rFonts w:ascii="Academy Cyr" w:hAnsi="Academy Cyr"/>
        </w:rPr>
        <w:t xml:space="preserve"> на все дела мои, которые сделали руки мои, и на труд, которым трудился</w:t>
      </w:r>
      <w:r>
        <w:rPr>
          <w:rFonts w:ascii="Academy Cyr" w:hAnsi="Academy Cyr"/>
          <w:i/>
        </w:rPr>
        <w:t xml:space="preserve"> Я,</w:t>
      </w:r>
      <w:r>
        <w:rPr>
          <w:rFonts w:ascii="Academy Cyr" w:hAnsi="Academy Cyr"/>
        </w:rPr>
        <w:t xml:space="preserve"> делая их: и вот, все — суета и томление духа, и нет от них пользы под солнцем» (Стихи 4 — 11).</w:t>
      </w:r>
    </w:p>
    <w:p w14:paraId="28FF4DAB" w14:textId="77777777" w:rsidR="005D48DB" w:rsidRDefault="005D48DB" w:rsidP="00847DA9">
      <w:pPr>
        <w:numPr>
          <w:ilvl w:val="12"/>
          <w:numId w:val="0"/>
        </w:numPr>
        <w:jc w:val="both"/>
      </w:pPr>
      <w:r>
        <w:lastRenderedPageBreak/>
        <w:t xml:space="preserve">Далее следуют стенания о соотношении мудрости и глупости и подводится итог: </w:t>
      </w:r>
    </w:p>
    <w:p w14:paraId="65535BBB" w14:textId="77777777" w:rsidR="005D48DB" w:rsidRDefault="005D48DB" w:rsidP="00847DA9">
      <w:pPr>
        <w:pStyle w:val="a"/>
        <w:numPr>
          <w:ilvl w:val="12"/>
          <w:numId w:val="0"/>
        </w:numPr>
        <w:jc w:val="both"/>
        <w:rPr>
          <w:rFonts w:ascii="Academy Cyr" w:hAnsi="Academy Cyr"/>
        </w:rPr>
      </w:pPr>
      <w:r>
        <w:rPr>
          <w:rFonts w:ascii="Academy Cyr" w:hAnsi="Academy Cyr"/>
        </w:rPr>
        <w:t>«...Но узнал я, что одна участь постигает их всех. И сказал я в сердце моем: “и меня постигнет та же участь как и глупого: к чему же я сделался очень мудрым?” И сказал я в сердце моем, что и это — суета; потому что мудрого не будут помнить вечно, как и глупого; в грядущие дни все будет забыто, и увы! мудрый умирает наравне с глупым. И возненавидел я жизнь, потому что противны стали мне дела, которые делаются под солнцем; ибо все — суета и томление духа! И возненавидел я весь труд мой, которым трудился под солнцем, потому что должен оставить его человеку, который будет после меня.</w:t>
      </w:r>
    </w:p>
    <w:p w14:paraId="49F30121" w14:textId="77777777" w:rsidR="005D48DB" w:rsidRDefault="005D48DB" w:rsidP="00847DA9">
      <w:pPr>
        <w:pStyle w:val="a"/>
        <w:numPr>
          <w:ilvl w:val="12"/>
          <w:numId w:val="0"/>
        </w:numPr>
        <w:jc w:val="both"/>
        <w:rPr>
          <w:rFonts w:ascii="Academy Cyr" w:hAnsi="Academy Cyr"/>
        </w:rPr>
      </w:pPr>
      <w:r>
        <w:rPr>
          <w:rFonts w:ascii="Academy Cyr" w:hAnsi="Academy Cyr"/>
        </w:rPr>
        <w:t xml:space="preserve"> И кто знает: мудрый ли будет он, или глупый? А он будет распоряжаться всем трудом моим, которым я трудился и показал себя мудрым под солнцем... И обратился я, чтобы внушить сердцу моему отречься от всего труда, которым я трудился под солнцем: потому что иной человек трудится много, с знанием и успехом, и должен отдать все человеку, не трудившемуся в том, как бы часть его. И это — суета и зло великое!» (Стихи 14 — 21).</w:t>
      </w:r>
    </w:p>
    <w:p w14:paraId="0A7F33EC" w14:textId="77777777" w:rsidR="005D48DB" w:rsidRDefault="005D48DB" w:rsidP="00847DA9">
      <w:pPr>
        <w:numPr>
          <w:ilvl w:val="12"/>
          <w:numId w:val="0"/>
        </w:numPr>
        <w:jc w:val="both"/>
      </w:pPr>
      <w:r>
        <w:t xml:space="preserve">Кончается глава приговором библейской толпо-“элитарной” концепции, утверждением её греховности и ограниченности (периодом до смены отношения эталонных частот биологического и социального времени): </w:t>
      </w:r>
    </w:p>
    <w:p w14:paraId="4CF78B8C" w14:textId="77777777" w:rsidR="005D48DB" w:rsidRDefault="005D48DB" w:rsidP="00847DA9">
      <w:pPr>
        <w:pStyle w:val="a"/>
        <w:numPr>
          <w:ilvl w:val="12"/>
          <w:numId w:val="0"/>
        </w:numPr>
        <w:jc w:val="both"/>
        <w:rPr>
          <w:rFonts w:ascii="Academy Cyr" w:hAnsi="Academy Cyr"/>
        </w:rPr>
      </w:pPr>
      <w:r>
        <w:rPr>
          <w:rFonts w:ascii="Academy Cyr" w:hAnsi="Academy Cyr"/>
        </w:rPr>
        <w:t xml:space="preserve">«Ибо человеку, который добр перед лицом Его, Он дает мудрость и знание и радость; а грешнику (Черномор, как и Екклезиаст, несомненно, грешник. — Авт.) дает заботу собирать и копить, чтобы после отдать доброму перед лицом Божиим. И это — суета и томление духа!» </w:t>
      </w:r>
    </w:p>
    <w:p w14:paraId="4FB15725" w14:textId="77777777" w:rsidR="005D48DB" w:rsidRDefault="005D48DB" w:rsidP="00847DA9">
      <w:pPr>
        <w:numPr>
          <w:ilvl w:val="12"/>
          <w:numId w:val="0"/>
        </w:numPr>
        <w:jc w:val="both"/>
      </w:pPr>
      <w:r>
        <w:t>Известно и высказывание А.С.Пушкина об “обладателях Священного писания”:</w:t>
      </w:r>
    </w:p>
    <w:p w14:paraId="616905C0" w14:textId="77777777" w:rsidR="005D48DB" w:rsidRDefault="005D48DB" w:rsidP="00847DA9">
      <w:pPr>
        <w:pStyle w:val="a7"/>
        <w:numPr>
          <w:ilvl w:val="12"/>
          <w:numId w:val="0"/>
        </w:numPr>
        <w:ind w:left="1418"/>
        <w:jc w:val="both"/>
      </w:pPr>
    </w:p>
    <w:p w14:paraId="150E7264"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Писали слишком мудрено,</w:t>
      </w:r>
    </w:p>
    <w:p w14:paraId="66471F6C"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 есть и хладно, и темно,</w:t>
      </w:r>
    </w:p>
    <w:p w14:paraId="518D5BCF"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есть и стыдно и грешно.</w:t>
      </w:r>
    </w:p>
    <w:p w14:paraId="3707EB6B" w14:textId="77777777" w:rsidR="005D48DB" w:rsidRDefault="005D48DB" w:rsidP="00847DA9">
      <w:pPr>
        <w:pStyle w:val="a7"/>
        <w:numPr>
          <w:ilvl w:val="12"/>
          <w:numId w:val="0"/>
        </w:numPr>
        <w:ind w:left="1418"/>
        <w:jc w:val="both"/>
      </w:pPr>
    </w:p>
    <w:p w14:paraId="45DF2BD5" w14:textId="77777777" w:rsidR="005D48DB" w:rsidRDefault="005D48DB" w:rsidP="00847DA9">
      <w:pPr>
        <w:numPr>
          <w:ilvl w:val="12"/>
          <w:numId w:val="0"/>
        </w:numPr>
        <w:jc w:val="both"/>
      </w:pPr>
      <w:r>
        <w:t xml:space="preserve">Греховность “писания” — в его логической противоречивости,  что ведет к подавлению и извращению интеллекта, делает для человека никчемным осознание Различения, и, как следствие, ведет к разрушению целостности </w:t>
      </w:r>
      <w:r>
        <w:lastRenderedPageBreak/>
        <w:t xml:space="preserve">мировоззрения и способствует формированию калейдоскопического идиотизма, как господствующего в обществе мировоззрения. </w:t>
      </w:r>
    </w:p>
    <w:p w14:paraId="1DA15A8E" w14:textId="77777777" w:rsidR="005D48DB" w:rsidRDefault="005D48DB" w:rsidP="00847DA9">
      <w:pPr>
        <w:numPr>
          <w:ilvl w:val="12"/>
          <w:numId w:val="0"/>
        </w:numPr>
        <w:jc w:val="both"/>
      </w:pPr>
      <w:r>
        <w:t>По тем временам «царь в Иерусалиме» — обозримая вершина толпо-“элитарной” пирамиды в рамках библейской концепции; выше — за туманными облаками таинств и оккультизма — только Черномор, надиудейское знахарство, но оно невидимо ни для равноапостольного Владимира, ни для Екклезиаста. Но что-то же и тот и другой все-таки видели? Видели, но только то, что очень точно описал Пушкин:</w:t>
      </w:r>
    </w:p>
    <w:p w14:paraId="521BBAB3" w14:textId="77777777" w:rsidR="005D48DB" w:rsidRDefault="005D48DB" w:rsidP="00847DA9">
      <w:pPr>
        <w:numPr>
          <w:ilvl w:val="12"/>
          <w:numId w:val="0"/>
        </w:numPr>
        <w:jc w:val="both"/>
      </w:pPr>
    </w:p>
    <w:p w14:paraId="0CD638F3"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Он видит лишь летучий пух, </w:t>
      </w:r>
    </w:p>
    <w:p w14:paraId="1153868A"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Летучим ветром унесенный.</w:t>
      </w:r>
    </w:p>
    <w:p w14:paraId="4C5D21D1" w14:textId="77777777" w:rsidR="005D48DB" w:rsidRDefault="005D48DB" w:rsidP="00847DA9">
      <w:pPr>
        <w:pStyle w:val="a7"/>
        <w:numPr>
          <w:ilvl w:val="12"/>
          <w:numId w:val="0"/>
        </w:numPr>
        <w:ind w:left="1418"/>
        <w:jc w:val="both"/>
      </w:pPr>
    </w:p>
    <w:p w14:paraId="2BE725EB" w14:textId="77777777" w:rsidR="005D48DB" w:rsidRDefault="005D48DB" w:rsidP="00847DA9">
      <w:pPr>
        <w:numPr>
          <w:ilvl w:val="12"/>
          <w:numId w:val="0"/>
        </w:numPr>
        <w:jc w:val="both"/>
      </w:pPr>
      <w:r>
        <w:t xml:space="preserve"> Если же подводить итоги, то получается, что эксплуатация чужого труда в угоду своим страстям привела к тому, что человек возненавидел свою жизнь. И хотя сам он вырос на труде предков, отдать свой труд потомкам — для него — «суета и зло великое». С тех пор ветхозаветная экспансия иудо-христианства расползлась по свету и поставила Евро-Американскую цивилизацию, живущую в угоду страстям современных екклезиастов, на грань гибели. Не вняли они признаниям Екклезиаста, не способного переступить через искаженную Черномором Тору, и самостоятельно излечиться от калейдоскопического идиотизма? — Так Пушкин образом Hаины предупреждал еще в начале XIX века, что Екклезиаст — тоже биоробот, как и все генералы самой древней и богатой мафии.</w:t>
      </w:r>
    </w:p>
    <w:p w14:paraId="5DA67DCA" w14:textId="77777777" w:rsidR="005D48DB" w:rsidRDefault="005D48DB" w:rsidP="00847DA9">
      <w:pPr>
        <w:numPr>
          <w:ilvl w:val="12"/>
          <w:numId w:val="0"/>
        </w:numPr>
        <w:jc w:val="both"/>
      </w:pPr>
      <w:r>
        <w:t>Фрейд не прав. Вся Евро-Американская цивилизация, и прежде всего её “элита”, страдают не от созданного самим Фрейдом и навязанного легковерным “Эдипова комплекса”, а от “комплекса Екклезиаста”, поддерживаемого в них Библией.</w:t>
      </w:r>
    </w:p>
    <w:p w14:paraId="57348AEB" w14:textId="77777777" w:rsidR="005D48DB" w:rsidRDefault="005D48DB" w:rsidP="00847DA9">
      <w:pPr>
        <w:numPr>
          <w:ilvl w:val="12"/>
          <w:numId w:val="0"/>
        </w:numPr>
        <w:jc w:val="both"/>
      </w:pPr>
      <w:r>
        <w:t>Поведение Людмилы в замке Черномора — это здравый смысл Люда Милого, которому чужд и ветхозаветный комплекс Екклезиаста, и все виды социального идиотизма, включая нигилизм. Об этом внутренний монолог Людмилы:</w:t>
      </w:r>
    </w:p>
    <w:p w14:paraId="15C23FBA" w14:textId="77777777" w:rsidR="005D48DB" w:rsidRDefault="005D48DB" w:rsidP="00847DA9">
      <w:pPr>
        <w:pStyle w:val="a7"/>
        <w:numPr>
          <w:ilvl w:val="12"/>
          <w:numId w:val="0"/>
        </w:numPr>
        <w:ind w:left="1418"/>
        <w:jc w:val="both"/>
      </w:pPr>
    </w:p>
    <w:p w14:paraId="58137AB1"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Дивится пленная княжна,</w:t>
      </w:r>
    </w:p>
    <w:p w14:paraId="7E56B402"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втайне думает она:</w:t>
      </w:r>
    </w:p>
    <w:p w14:paraId="5F44BD8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“Вдали от милого, в неволе,</w:t>
      </w:r>
    </w:p>
    <w:p w14:paraId="6B27567B"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Зачем мне жить на свете боле?</w:t>
      </w:r>
    </w:p>
    <w:p w14:paraId="5F2D8B3E" w14:textId="77777777" w:rsidR="005D48DB" w:rsidRDefault="005D48DB" w:rsidP="00847DA9">
      <w:pPr>
        <w:pStyle w:val="a7"/>
        <w:numPr>
          <w:ilvl w:val="12"/>
          <w:numId w:val="0"/>
        </w:numPr>
        <w:ind w:left="1418"/>
        <w:jc w:val="both"/>
      </w:pPr>
      <w:r>
        <w:rPr>
          <w:rFonts w:ascii="Academy Cyr" w:hAnsi="Academy Cyr"/>
        </w:rPr>
        <w:t xml:space="preserve">О ты, чья </w:t>
      </w:r>
      <w:r>
        <w:rPr>
          <w:rFonts w:ascii="Academy Cyr" w:hAnsi="Academy Cyr"/>
          <w:b/>
        </w:rPr>
        <w:t>гибельная страсть</w:t>
      </w:r>
    </w:p>
    <w:p w14:paraId="7143AC5A"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Меня терзает и лелеет,</w:t>
      </w:r>
    </w:p>
    <w:p w14:paraId="4C37E8F0"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Мне не страшна злодея власть:</w:t>
      </w:r>
    </w:p>
    <w:p w14:paraId="17F01CED"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Людмила умереть умеет!</w:t>
      </w:r>
    </w:p>
    <w:p w14:paraId="71926C7D"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Не нужно мне твоих шатров,</w:t>
      </w:r>
    </w:p>
    <w:p w14:paraId="1958E0B0"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Ни скучных песен, ни пиров -</w:t>
      </w:r>
    </w:p>
    <w:p w14:paraId="01B07B5C"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стану есть, не буду слушать,</w:t>
      </w:r>
    </w:p>
    <w:p w14:paraId="6A792D78"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Умру среди твоих садов!”</w:t>
      </w:r>
    </w:p>
    <w:p w14:paraId="45D24583"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Подумала — и стала кушать.</w:t>
      </w:r>
    </w:p>
    <w:p w14:paraId="2EC1992B" w14:textId="77777777" w:rsidR="005D48DB" w:rsidRDefault="005D48DB" w:rsidP="00847DA9">
      <w:pPr>
        <w:pStyle w:val="a7"/>
        <w:numPr>
          <w:ilvl w:val="12"/>
          <w:numId w:val="0"/>
        </w:numPr>
        <w:ind w:left="1418"/>
        <w:jc w:val="both"/>
      </w:pPr>
    </w:p>
    <w:p w14:paraId="541DD3A5" w14:textId="299C8836" w:rsidR="005D48DB" w:rsidRDefault="005D48DB" w:rsidP="00847DA9">
      <w:pPr>
        <w:numPr>
          <w:ilvl w:val="12"/>
          <w:numId w:val="0"/>
        </w:numPr>
        <w:jc w:val="both"/>
      </w:pPr>
      <w:r>
        <w:t>Последняя фраза просто замечательна, особенно в наше время, когда “голодовки” по любому поводу стали так модны</w:t>
      </w:r>
      <w:r w:rsidRPr="005D48DB">
        <w:rPr>
          <w:vertAlign w:val="superscript"/>
        </w:rPr>
        <w:t>[XIX]</w:t>
      </w:r>
      <w:r>
        <w:t>. Как знать, может, для тех, кто не желает думать самостоятельно, голодовка — лучший способ обратить на себя внимание. Не случайно этот способ так рекомендуют средства массовой информации. А кто музыку заказывает? “Голодайте “на здоровье”! Передохнете — нам же лучше,” — улыбается Черномор на современной рекламной картинке.</w:t>
      </w:r>
    </w:p>
    <w:p w14:paraId="174D56A8" w14:textId="77777777" w:rsidR="005D48DB" w:rsidRDefault="005D48DB" w:rsidP="00847DA9">
      <w:pPr>
        <w:numPr>
          <w:ilvl w:val="12"/>
          <w:numId w:val="0"/>
        </w:numPr>
        <w:jc w:val="both"/>
      </w:pPr>
      <w:r>
        <w:t>Особенно ярко здравый смысл Люда Милого проявился при непосредственном столкновении с карлой. Но сначала картина первого появления Черномора в спальной Людмилы, которая к тому времени:</w:t>
      </w:r>
    </w:p>
    <w:p w14:paraId="0D022C39" w14:textId="77777777" w:rsidR="005D48DB" w:rsidRDefault="005D48DB" w:rsidP="00847DA9">
      <w:pPr>
        <w:pStyle w:val="a7"/>
        <w:numPr>
          <w:ilvl w:val="12"/>
          <w:numId w:val="0"/>
        </w:numPr>
        <w:ind w:left="1418"/>
        <w:jc w:val="both"/>
      </w:pPr>
    </w:p>
    <w:p w14:paraId="27673B3C"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спит, удвоила вниманье,</w:t>
      </w:r>
    </w:p>
    <w:p w14:paraId="3E582CF0"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Недвижно в темноту глядит...</w:t>
      </w:r>
    </w:p>
    <w:p w14:paraId="57C0B93F" w14:textId="77777777" w:rsidR="005D48DB" w:rsidRDefault="005D48DB" w:rsidP="00847DA9">
      <w:pPr>
        <w:pStyle w:val="a7"/>
        <w:numPr>
          <w:ilvl w:val="12"/>
          <w:numId w:val="0"/>
        </w:numPr>
        <w:ind w:left="1418"/>
        <w:jc w:val="both"/>
      </w:pPr>
    </w:p>
    <w:p w14:paraId="178F795C" w14:textId="77777777" w:rsidR="005D48DB" w:rsidRDefault="005D48DB" w:rsidP="00847DA9">
      <w:pPr>
        <w:pStyle w:val="aa"/>
        <w:numPr>
          <w:ilvl w:val="12"/>
          <w:numId w:val="0"/>
        </w:numPr>
        <w:jc w:val="both"/>
      </w:pPr>
      <w:r>
        <w:t>и видит:</w:t>
      </w:r>
    </w:p>
    <w:p w14:paraId="762F7F3B" w14:textId="77777777" w:rsidR="005D48DB" w:rsidRDefault="005D48DB" w:rsidP="00847DA9">
      <w:pPr>
        <w:pStyle w:val="a7"/>
        <w:numPr>
          <w:ilvl w:val="12"/>
          <w:numId w:val="0"/>
        </w:numPr>
        <w:ind w:left="1418"/>
        <w:jc w:val="both"/>
      </w:pPr>
    </w:p>
    <w:p w14:paraId="1730FF36"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Мгновенно дверь отворена;</w:t>
      </w:r>
    </w:p>
    <w:p w14:paraId="4DBB68FF"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Безмолвно, гордо выступая,</w:t>
      </w:r>
    </w:p>
    <w:p w14:paraId="29B7E930"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Нагими саблями сверкая,</w:t>
      </w:r>
    </w:p>
    <w:p w14:paraId="0F799528" w14:textId="77777777" w:rsidR="005D48DB" w:rsidRDefault="005D48DB" w:rsidP="00847DA9">
      <w:pPr>
        <w:pStyle w:val="a7"/>
        <w:numPr>
          <w:ilvl w:val="12"/>
          <w:numId w:val="0"/>
        </w:numPr>
        <w:ind w:left="1418"/>
        <w:jc w:val="both"/>
        <w:rPr>
          <w:rFonts w:ascii="Academy Cyr" w:hAnsi="Academy Cyr"/>
        </w:rPr>
      </w:pPr>
      <w:r>
        <w:rPr>
          <w:rFonts w:ascii="Academy Cyr" w:hAnsi="Academy Cyr"/>
        </w:rPr>
        <w:t>Арапов длинный ряд идет</w:t>
      </w:r>
    </w:p>
    <w:p w14:paraId="465BD448"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Попарно, чинно, сколь возможно,</w:t>
      </w:r>
    </w:p>
    <w:p w14:paraId="4BEBA33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на подушках осторожно</w:t>
      </w:r>
    </w:p>
    <w:p w14:paraId="29E0BB96"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Седую бороду несет</w:t>
      </w:r>
    </w:p>
    <w:p w14:paraId="2D893E16" w14:textId="77777777" w:rsidR="005D48DB" w:rsidRDefault="005D48DB" w:rsidP="00847DA9">
      <w:pPr>
        <w:pStyle w:val="a7"/>
        <w:numPr>
          <w:ilvl w:val="12"/>
          <w:numId w:val="0"/>
        </w:numPr>
        <w:ind w:left="1418"/>
        <w:jc w:val="both"/>
      </w:pPr>
    </w:p>
    <w:p w14:paraId="051FAE9C" w14:textId="77777777" w:rsidR="005D48DB" w:rsidRDefault="005D48DB" w:rsidP="00847DA9">
      <w:pPr>
        <w:numPr>
          <w:ilvl w:val="12"/>
          <w:numId w:val="0"/>
        </w:numPr>
        <w:jc w:val="both"/>
      </w:pPr>
      <w:r>
        <w:t>Остановимся на мгновенье. Эта сцена скорее напоминает сцену похорон важного государственного чиновника, перед гробом которого на подушках несут все его награды. Шутит Пушкин? Судите дальше сами.</w:t>
      </w:r>
    </w:p>
    <w:p w14:paraId="2B7A3744" w14:textId="77777777" w:rsidR="005D48DB" w:rsidRDefault="005D48DB" w:rsidP="00847DA9">
      <w:pPr>
        <w:pStyle w:val="a7"/>
        <w:numPr>
          <w:ilvl w:val="12"/>
          <w:numId w:val="0"/>
        </w:numPr>
        <w:ind w:left="1418"/>
        <w:jc w:val="both"/>
      </w:pPr>
    </w:p>
    <w:p w14:paraId="0AA7061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входит с важностью за нею,</w:t>
      </w:r>
    </w:p>
    <w:p w14:paraId="44A09643"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Подъяв величественно шею,</w:t>
      </w:r>
    </w:p>
    <w:p w14:paraId="5FB16B3E"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Горбатый карлик из дверей:</w:t>
      </w:r>
    </w:p>
    <w:p w14:paraId="346C20BC"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Его-то голове обритой,</w:t>
      </w:r>
    </w:p>
    <w:p w14:paraId="3330A5C3"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Высоким колпаком покрытой,</w:t>
      </w:r>
    </w:p>
    <w:p w14:paraId="6C53FF08"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Принадлежала борода.</w:t>
      </w:r>
    </w:p>
    <w:p w14:paraId="6D6BC3E6" w14:textId="77777777" w:rsidR="005D48DB" w:rsidRDefault="005D48DB" w:rsidP="00847DA9">
      <w:pPr>
        <w:pStyle w:val="a7"/>
        <w:numPr>
          <w:ilvl w:val="12"/>
          <w:numId w:val="0"/>
        </w:numPr>
        <w:ind w:left="1418"/>
        <w:jc w:val="both"/>
      </w:pPr>
    </w:p>
    <w:p w14:paraId="5A474145" w14:textId="77777777" w:rsidR="005D48DB" w:rsidRDefault="005D48DB" w:rsidP="00847DA9">
      <w:pPr>
        <w:numPr>
          <w:ilvl w:val="12"/>
          <w:numId w:val="0"/>
        </w:numPr>
        <w:jc w:val="both"/>
      </w:pPr>
      <w:r>
        <w:t xml:space="preserve">Голова не лысая, а обритая. Известно, что древнеегипетское жречество предпочитало по каким-то им понятным причинам брить головы. Возраст карлика, тем более горбатого, определить затруднительно. Современному карле — около 3500 лет. Горб в то же время — верный и зримый признак уродства. Борода — символ кредитно-финансовой системы, контролирующей продуктообмен в масштабах мировой экономики, — собственность древней мафии бритоголовых. И все-таки самую большую ценность туалета Черномора составляет «высокий колпак», скрывающий содержательную сущность глобального знахарства. Десять веков чешет карла свою бритую репу над неразрешимым вопросом в отношении православия Людмилы: то ли у этих русских правда справа, и тогда «православие» — это правое слово — единство формы и содержания; то ли у них правда слева, но тогда “православие” — это слава справа — чистейший калейдоскоп, некая внутренняя раздвоенность. Отсюда все трудности «немощного мучителя» и его «прелестной пленницы». Бритоголовый урод не случайно боится поставить вопрос о православии прямо, поскольку при этом сразу же приходится прямо ставить и Тору, и Евангелие, то есть выполнять требование Корана: </w:t>
      </w:r>
    </w:p>
    <w:p w14:paraId="7A9FD180" w14:textId="77777777" w:rsidR="005D48DB" w:rsidRDefault="005D48DB" w:rsidP="00847DA9">
      <w:pPr>
        <w:pStyle w:val="a"/>
        <w:numPr>
          <w:ilvl w:val="12"/>
          <w:numId w:val="0"/>
        </w:numPr>
        <w:jc w:val="both"/>
        <w:rPr>
          <w:rFonts w:ascii="Academy Cyr" w:hAnsi="Academy Cyr"/>
        </w:rPr>
      </w:pPr>
      <w:r>
        <w:rPr>
          <w:rFonts w:ascii="Academy Cyr" w:hAnsi="Academy Cyr"/>
        </w:rPr>
        <w:t>«Скажи: “О люди писания! Вы ни на чем не держитесь, пока не установите прямо Торы и Евангелия и того, что низведено вам от вашего Господа”. Но у многих из них низведенное тебе от твоего Господа увеличивает только заблуждение и неверие. Hе горюй же о людях неверных!» Коран, 5:72.</w:t>
      </w:r>
    </w:p>
    <w:p w14:paraId="603508BE" w14:textId="77777777" w:rsidR="005D48DB" w:rsidRDefault="005D48DB" w:rsidP="00847DA9">
      <w:pPr>
        <w:numPr>
          <w:ilvl w:val="12"/>
          <w:numId w:val="0"/>
        </w:numPr>
        <w:jc w:val="both"/>
      </w:pPr>
      <w:r>
        <w:t>Пушкин, свободный от карликовых комплексов, решает этот вопрос прямо, переводя его в плоскость действий Людмилы, впервые столкнувшейся со страшным и непонятным явлением в лице Черномора.</w:t>
      </w:r>
    </w:p>
    <w:p w14:paraId="6D9D5AEE" w14:textId="77777777" w:rsidR="005D48DB" w:rsidRDefault="005D48DB" w:rsidP="00847DA9">
      <w:pPr>
        <w:pStyle w:val="a7"/>
        <w:numPr>
          <w:ilvl w:val="12"/>
          <w:numId w:val="0"/>
        </w:numPr>
        <w:ind w:left="1418"/>
        <w:jc w:val="both"/>
      </w:pPr>
    </w:p>
    <w:p w14:paraId="48B64A9B"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он приблизился: тогда</w:t>
      </w:r>
    </w:p>
    <w:p w14:paraId="1458F6C0"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Княжна с постели соскочила,</w:t>
      </w:r>
    </w:p>
    <w:p w14:paraId="33FEE07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Седого карлу за колпак</w:t>
      </w:r>
    </w:p>
    <w:p w14:paraId="53F52DD6" w14:textId="77777777" w:rsidR="005D48DB" w:rsidRDefault="005D48DB" w:rsidP="00847DA9">
      <w:pPr>
        <w:pStyle w:val="a7"/>
        <w:numPr>
          <w:ilvl w:val="12"/>
          <w:numId w:val="0"/>
        </w:numPr>
        <w:ind w:left="1418"/>
        <w:jc w:val="both"/>
        <w:rPr>
          <w:rFonts w:ascii="Academy Cyr" w:hAnsi="Academy Cyr"/>
          <w:b/>
        </w:rPr>
      </w:pPr>
      <w:r>
        <w:rPr>
          <w:rFonts w:ascii="Academy Cyr" w:hAnsi="Academy Cyr"/>
        </w:rPr>
        <w:t xml:space="preserve">Рукою быстрой </w:t>
      </w:r>
      <w:r>
        <w:rPr>
          <w:rFonts w:ascii="Academy Cyr" w:hAnsi="Academy Cyr"/>
          <w:b/>
        </w:rPr>
        <w:t>ухватила,</w:t>
      </w:r>
    </w:p>
    <w:p w14:paraId="7FEC3BF6"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Дрожащий занесла кулак</w:t>
      </w:r>
    </w:p>
    <w:p w14:paraId="24C548AD"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 страхе завизжала так,</w:t>
      </w:r>
    </w:p>
    <w:p w14:paraId="3F81D583"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всех арапов оглушила.</w:t>
      </w:r>
    </w:p>
    <w:p w14:paraId="72E8D30F" w14:textId="77777777" w:rsidR="005D48DB" w:rsidRDefault="005D48DB" w:rsidP="00847DA9">
      <w:pPr>
        <w:pStyle w:val="a7"/>
        <w:numPr>
          <w:ilvl w:val="12"/>
          <w:numId w:val="0"/>
        </w:numPr>
        <w:ind w:left="1418"/>
        <w:jc w:val="both"/>
      </w:pPr>
    </w:p>
    <w:p w14:paraId="68F5E9CC" w14:textId="77777777" w:rsidR="005D48DB" w:rsidRDefault="005D48DB" w:rsidP="00847DA9">
      <w:pPr>
        <w:numPr>
          <w:ilvl w:val="12"/>
          <w:numId w:val="0"/>
        </w:numPr>
        <w:jc w:val="both"/>
      </w:pPr>
      <w:r>
        <w:lastRenderedPageBreak/>
        <w:t xml:space="preserve">Считается, что языческая Русь </w:t>
      </w:r>
      <w:r>
        <w:rPr>
          <w:b/>
        </w:rPr>
        <w:t>приняла</w:t>
      </w:r>
      <w:r>
        <w:t xml:space="preserve"> догматы “Священного писания” в конце первого тысячелетия от Рождества Христова. Пушкин же полагает и не без основания, что ухватила. Когда такой колпак </w:t>
      </w:r>
      <w:r>
        <w:rPr>
          <w:b/>
        </w:rPr>
        <w:t>принимают</w:t>
      </w:r>
      <w:r>
        <w:t xml:space="preserve">, то его не примеряют, а им накрывают голову. Но у русских, известно, все </w:t>
      </w:r>
      <w:r>
        <w:sym w:font="Times New Roman" w:char="201C"/>
      </w:r>
      <w:r>
        <w:t>не как у людей</w:t>
      </w:r>
      <w:r>
        <w:sym w:font="Times New Roman" w:char="201D"/>
      </w:r>
      <w:r>
        <w:t xml:space="preserve">: что </w:t>
      </w:r>
      <w:r>
        <w:rPr>
          <w:b/>
        </w:rPr>
        <w:t>ухватили</w:t>
      </w:r>
      <w:r>
        <w:t xml:space="preserve">, пока не примерят, не разберутся, что к чему, — ни в жисть носить не станут. И еще: испокон веков на Руси Великой со словом “колпак” всегда соседствовало рядом другое слово — “шутовской”. Поэтому-то в руках русского мужика любой колпак в конце концов всё равно превращается в привычную шапку. Может быть, в этом причина столь смешного дальнейшего поведения “страшного” волшебника. </w:t>
      </w:r>
    </w:p>
    <w:p w14:paraId="3D1720FC" w14:textId="77777777" w:rsidR="005D48DB" w:rsidRDefault="005D48DB" w:rsidP="00847DA9">
      <w:pPr>
        <w:numPr>
          <w:ilvl w:val="12"/>
          <w:numId w:val="0"/>
        </w:numPr>
        <w:jc w:val="both"/>
        <w:rPr>
          <w:rFonts w:ascii="Academy" w:hAnsi="Academy"/>
          <w:i/>
          <w:sz w:val="22"/>
        </w:rPr>
      </w:pPr>
    </w:p>
    <w:p w14:paraId="3B593046"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Трепеща, скорчился бедняк,</w:t>
      </w:r>
    </w:p>
    <w:p w14:paraId="679DC744"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Княжны испуганной бледнее;</w:t>
      </w:r>
    </w:p>
    <w:p w14:paraId="2AF273BD"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Зажавши уши поскорее,</w:t>
      </w:r>
    </w:p>
    <w:p w14:paraId="324EF30D" w14:textId="77777777" w:rsidR="005D48DB" w:rsidRDefault="005D48DB" w:rsidP="00847DA9">
      <w:pPr>
        <w:pStyle w:val="a7"/>
        <w:numPr>
          <w:ilvl w:val="12"/>
          <w:numId w:val="0"/>
        </w:numPr>
        <w:ind w:left="1418"/>
        <w:jc w:val="both"/>
        <w:rPr>
          <w:rFonts w:ascii="Academy Cyr" w:hAnsi="Academy Cyr"/>
        </w:rPr>
      </w:pPr>
      <w:r>
        <w:rPr>
          <w:rFonts w:ascii="Academy Cyr" w:hAnsi="Academy Cyr"/>
        </w:rPr>
        <w:t>Хотел бежать, но в бороде</w:t>
      </w:r>
    </w:p>
    <w:p w14:paraId="19CF07F3"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Запутался, упал и бьется;</w:t>
      </w:r>
    </w:p>
    <w:p w14:paraId="3670C108"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Встает, упал; в такой беде</w:t>
      </w:r>
    </w:p>
    <w:p w14:paraId="1EAA1BE3" w14:textId="77777777" w:rsidR="005D48DB" w:rsidRDefault="005D48DB" w:rsidP="00847DA9">
      <w:pPr>
        <w:pStyle w:val="a7"/>
        <w:numPr>
          <w:ilvl w:val="12"/>
          <w:numId w:val="0"/>
        </w:numPr>
        <w:ind w:left="1418"/>
        <w:jc w:val="both"/>
        <w:rPr>
          <w:rFonts w:ascii="Academy Cyr" w:hAnsi="Academy Cyr"/>
        </w:rPr>
      </w:pPr>
      <w:r>
        <w:rPr>
          <w:rFonts w:ascii="Academy Cyr" w:hAnsi="Academy Cyr"/>
        </w:rPr>
        <w:t>Арапов черный рой мятется;</w:t>
      </w:r>
    </w:p>
    <w:p w14:paraId="7EFC8DFB" w14:textId="77777777" w:rsidR="005D48DB" w:rsidRDefault="005D48DB" w:rsidP="00847DA9">
      <w:pPr>
        <w:pStyle w:val="a7"/>
        <w:numPr>
          <w:ilvl w:val="12"/>
          <w:numId w:val="0"/>
        </w:numPr>
        <w:ind w:left="1418"/>
        <w:jc w:val="both"/>
        <w:rPr>
          <w:rFonts w:ascii="Academy Cyr" w:hAnsi="Academy Cyr"/>
        </w:rPr>
      </w:pPr>
      <w:r>
        <w:rPr>
          <w:rFonts w:ascii="Academy Cyr" w:hAnsi="Academy Cyr"/>
        </w:rPr>
        <w:t>Шумят, толкаются, бегут,</w:t>
      </w:r>
    </w:p>
    <w:p w14:paraId="39DFD111" w14:textId="77777777" w:rsidR="005D48DB" w:rsidRDefault="005D48DB" w:rsidP="00847DA9">
      <w:pPr>
        <w:pStyle w:val="a7"/>
        <w:numPr>
          <w:ilvl w:val="12"/>
          <w:numId w:val="0"/>
        </w:numPr>
        <w:ind w:left="1418"/>
        <w:jc w:val="both"/>
        <w:rPr>
          <w:rFonts w:ascii="Academy Cyr" w:hAnsi="Academy Cyr"/>
        </w:rPr>
      </w:pPr>
      <w:r>
        <w:rPr>
          <w:rFonts w:ascii="Academy Cyr" w:hAnsi="Academy Cyr"/>
        </w:rPr>
        <w:t>Хватают колдуна в охапку</w:t>
      </w:r>
    </w:p>
    <w:p w14:paraId="5A644ED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вон распутывать несут,</w:t>
      </w:r>
    </w:p>
    <w:p w14:paraId="5530995E"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Оставя у Людмилы шапку.</w:t>
      </w:r>
    </w:p>
    <w:p w14:paraId="44788523" w14:textId="77777777" w:rsidR="005D48DB" w:rsidRDefault="005D48DB" w:rsidP="00847DA9">
      <w:pPr>
        <w:pStyle w:val="a7"/>
        <w:numPr>
          <w:ilvl w:val="12"/>
          <w:numId w:val="0"/>
        </w:numPr>
        <w:ind w:left="1418"/>
        <w:jc w:val="both"/>
      </w:pPr>
    </w:p>
    <w:p w14:paraId="5E986F52" w14:textId="77777777" w:rsidR="005D48DB" w:rsidRDefault="005D48DB" w:rsidP="00847DA9">
      <w:pPr>
        <w:numPr>
          <w:ilvl w:val="12"/>
          <w:numId w:val="0"/>
        </w:numPr>
        <w:jc w:val="both"/>
      </w:pPr>
      <w:r>
        <w:t>Несомненно, сцена встречи незадачливого страстного любовника-урода с Людмилой — одна из самых замечательных в поэме своей жизнерадостностью. Шутка Пушкина? Пожалуй. Только надо помнить предупреждение на этот счет, сделанное им в “Домике в Коломне”: «Я шучу довольно крупно!» Данная шутка, на наш взгляд, одна из самых крупных во всем его необычном творчестве, ибо в ней в образной форме дан стратегический план перехвата управления в глобальном историческом процессе после смены отношения эталонных частот биологического и социального времени. При этом всем красавицам необходимо:</w:t>
      </w:r>
    </w:p>
    <w:p w14:paraId="18F3944D" w14:textId="77777777" w:rsidR="005D48DB" w:rsidRDefault="005D48DB" w:rsidP="00847DA9">
      <w:pPr>
        <w:numPr>
          <w:ilvl w:val="12"/>
          <w:numId w:val="0"/>
        </w:numPr>
        <w:jc w:val="both"/>
      </w:pPr>
      <w:r>
        <w:rPr>
          <w:b/>
          <w:i/>
        </w:rPr>
        <w:t>Первое</w:t>
      </w:r>
      <w:r>
        <w:t xml:space="preserve"> — прекратить спать и удвоить внимание, отрешившись от всех видов социального идиотизма, после чего карла в колпаке проявится в любой темноте; </w:t>
      </w:r>
    </w:p>
    <w:p w14:paraId="538D1CF2" w14:textId="77777777" w:rsidR="005D48DB" w:rsidRDefault="005D48DB" w:rsidP="00847DA9">
      <w:pPr>
        <w:numPr>
          <w:ilvl w:val="12"/>
          <w:numId w:val="0"/>
        </w:numPr>
        <w:jc w:val="both"/>
      </w:pPr>
      <w:r>
        <w:rPr>
          <w:b/>
          <w:i/>
        </w:rPr>
        <w:t>Второе</w:t>
      </w:r>
      <w:r>
        <w:t xml:space="preserve"> — ухватить высокий колпак священного писания так, чтобы его тайна, суть которой в искажении откровений пророков истинных, стала достоянием всех искренне верующих Богу. Такой ход оглушит, то есть </w:t>
      </w:r>
      <w:r>
        <w:lastRenderedPageBreak/>
        <w:t>сделает недееспособными арапов — иерархов вероучений всех библейских конфессий. При этом бить бритоголового урода не обязательно, поскольку все равно своих ресурсов у него нет; достаточно занести хороший кулак, то есть дать понять, что с ним не шутят;</w:t>
      </w:r>
    </w:p>
    <w:p w14:paraId="679C5AFC" w14:textId="77777777" w:rsidR="005D48DB" w:rsidRDefault="005D48DB" w:rsidP="00847DA9">
      <w:pPr>
        <w:numPr>
          <w:ilvl w:val="12"/>
          <w:numId w:val="0"/>
        </w:numPr>
        <w:jc w:val="both"/>
      </w:pPr>
      <w:r>
        <w:t xml:space="preserve"> </w:t>
      </w:r>
      <w:r>
        <w:rPr>
          <w:b/>
          <w:i/>
        </w:rPr>
        <w:t>Третье</w:t>
      </w:r>
      <w:r>
        <w:t xml:space="preserve"> — запутать карлу в его собственной бороде, что будет выражаться в утрате предсказуемости управления мировым хозяйством на основе ростовщической кредитно-финансовой системы.</w:t>
      </w:r>
    </w:p>
    <w:p w14:paraId="745B650A" w14:textId="77777777" w:rsidR="005D48DB" w:rsidRDefault="005D48DB" w:rsidP="00847DA9">
      <w:pPr>
        <w:numPr>
          <w:ilvl w:val="12"/>
          <w:numId w:val="0"/>
        </w:numPr>
        <w:jc w:val="both"/>
        <w:rPr>
          <w:sz w:val="8"/>
        </w:rPr>
      </w:pPr>
    </w:p>
    <w:p w14:paraId="71401542" w14:textId="77777777" w:rsidR="005D48DB" w:rsidRDefault="005D48DB" w:rsidP="00847DA9">
      <w:pPr>
        <w:numPr>
          <w:ilvl w:val="12"/>
          <w:numId w:val="0"/>
        </w:numPr>
        <w:jc w:val="both"/>
      </w:pPr>
      <w:r>
        <w:t xml:space="preserve">Что после этого будут делать с карлой его арапы, это их проблемы. Остается заметить, что и сам Пушкин считал эту сцену очень важной, так как в Предисловии именно к ней у г. NN больше всего недоуменных вопросов: </w:t>
      </w:r>
    </w:p>
    <w:p w14:paraId="427C8315" w14:textId="77777777" w:rsidR="005D48DB" w:rsidRDefault="005D48DB" w:rsidP="00847DA9">
      <w:pPr>
        <w:pStyle w:val="a"/>
        <w:numPr>
          <w:ilvl w:val="12"/>
          <w:numId w:val="0"/>
        </w:numPr>
        <w:jc w:val="both"/>
        <w:rPr>
          <w:rFonts w:ascii="Academy Cyr" w:hAnsi="Academy Cyr"/>
        </w:rPr>
      </w:pPr>
      <w:r>
        <w:rPr>
          <w:rFonts w:ascii="Academy Cyr" w:hAnsi="Academy Cyr"/>
        </w:rPr>
        <w:t>«Зачем маленький карла с большой бородой (что, между прочим, совсем не забавно), приходит к Людмиле? Как Людмиле пришла в голову странная мысль схватить с колдуна шапку (впрочем, в испуге чего не наделаешь?), и как колдун позволил ей это сделать?»</w:t>
      </w:r>
    </w:p>
    <w:p w14:paraId="3DBD8B14" w14:textId="77777777" w:rsidR="005D48DB" w:rsidRDefault="005D48DB" w:rsidP="00847DA9">
      <w:pPr>
        <w:numPr>
          <w:ilvl w:val="12"/>
          <w:numId w:val="0"/>
        </w:numPr>
        <w:jc w:val="both"/>
      </w:pPr>
      <w:r>
        <w:t>Если судить по реакции представителей ведическо-знахарских кланов на первые работы Внутреннего Предиктора СССР, развивающего концепцию общественной безопасности, альтернативную библейской, то у современных гг. NN вопросов даже больше, чем в пушкинском предисловии. Раскрытие второго смыслового ряда поэмы будет по своему способствовать ответам на них.</w:t>
      </w:r>
    </w:p>
    <w:p w14:paraId="2B8D5EED" w14:textId="77777777" w:rsidR="005D48DB" w:rsidRDefault="005D48DB" w:rsidP="00847DA9">
      <w:pPr>
        <w:numPr>
          <w:ilvl w:val="12"/>
          <w:numId w:val="0"/>
        </w:numPr>
      </w:pPr>
    </w:p>
    <w:p w14:paraId="697F69B6" w14:textId="77777777" w:rsidR="005D48DB" w:rsidRDefault="005D48DB" w:rsidP="00847DA9">
      <w:pPr>
        <w:numPr>
          <w:ilvl w:val="12"/>
          <w:numId w:val="0"/>
        </w:numPr>
        <w:sectPr w:rsidR="005D48DB">
          <w:headerReference w:type="default" r:id="rId33"/>
          <w:footerReference w:type="even" r:id="rId34"/>
          <w:footerReference w:type="default" r:id="rId35"/>
          <w:footnotePr>
            <w:numRestart w:val="eachPage"/>
          </w:footnotePr>
          <w:pgSz w:w="16840" w:h="11907" w:orient="landscape" w:code="9"/>
          <w:pgMar w:top="851" w:right="851" w:bottom="851" w:left="9667" w:header="680" w:footer="680" w:gutter="0"/>
          <w:cols w:space="720"/>
          <w:titlePg/>
        </w:sectPr>
      </w:pPr>
    </w:p>
    <w:p w14:paraId="58074D1F" w14:textId="77777777" w:rsidR="005D48DB" w:rsidRDefault="005D48DB" w:rsidP="00847DA9">
      <w:pPr>
        <w:pStyle w:val="Heading1"/>
        <w:numPr>
          <w:ilvl w:val="12"/>
          <w:numId w:val="0"/>
        </w:numPr>
      </w:pPr>
      <w:bookmarkStart w:id="19" w:name="_Toc438127663"/>
      <w:bookmarkStart w:id="20" w:name="_Toc450478482"/>
      <w:bookmarkStart w:id="21" w:name="_Toc450574843"/>
      <w:r>
        <w:lastRenderedPageBreak/>
        <w:t>ПЕСНЬ ТРЕТЬЯ</w:t>
      </w:r>
      <w:bookmarkEnd w:id="19"/>
      <w:bookmarkEnd w:id="20"/>
      <w:bookmarkEnd w:id="21"/>
    </w:p>
    <w:p w14:paraId="2B268E95" w14:textId="77777777" w:rsidR="005D48DB" w:rsidRDefault="005D48DB" w:rsidP="00847DA9">
      <w:pPr>
        <w:pStyle w:val="aa"/>
        <w:numPr>
          <w:ilvl w:val="12"/>
          <w:numId w:val="0"/>
        </w:numPr>
        <w:jc w:val="both"/>
      </w:pPr>
      <w:r>
        <w:t>Песнь третья — о самом высоком и глубоком Знании, об овладении обобщенным информационным оружием уровня первого приоритета — методологии Различения. Сложность разгерметизации этого Знания состоит в том, что по форме оно как бы на поверхности (все в Природе подчинено его законам), но в то же время содержательная сторона его обладает наибольшей глубиной. Отсюда это Знание лежит словно «в глухом подвале под замками». Всякие попытки в прошлом сделать свободным и открытым доступ к этому знанию квалифицировались мафией бритоголовых как величайшее преступление, поскольку Люд Простой (толпа) по мере овладения им становится Людом Милым (народом) после чего вся толпо-“элитарная” пирамида, над созданием которой представители мафии трудились многие тысячелетия, обретает устойчивую тенденцию к развалу. Рассказать об этой тайне в лексических формах, доступных Люду Милому, и при этом остаться вне зоны досягаемости «гневной зависти» бледных критиков — верноподданных приспешников карлы,  представляло для Пушкина значительные трудности. Сетование об этом мы и слышим во вступлении к “Песне третьей”.</w:t>
      </w:r>
    </w:p>
    <w:p w14:paraId="0138A853" w14:textId="77777777" w:rsidR="005D48DB" w:rsidRDefault="005D48DB" w:rsidP="00847DA9">
      <w:pPr>
        <w:pStyle w:val="a7"/>
        <w:numPr>
          <w:ilvl w:val="12"/>
          <w:numId w:val="0"/>
        </w:numPr>
        <w:ind w:left="1418"/>
        <w:jc w:val="both"/>
      </w:pPr>
    </w:p>
    <w:p w14:paraId="759E227C"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Напрасно вы в тени таились</w:t>
      </w:r>
    </w:p>
    <w:p w14:paraId="4E9DE0F0"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Для мирных, счастливых друзей,</w:t>
      </w:r>
    </w:p>
    <w:p w14:paraId="19CB402A"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Стихи мои! Вы не сокрылись</w:t>
      </w:r>
    </w:p>
    <w:p w14:paraId="25695118"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 гневной зависти очей.</w:t>
      </w:r>
    </w:p>
    <w:p w14:paraId="5458C448"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бледный критик, ей в услугу,</w:t>
      </w:r>
    </w:p>
    <w:p w14:paraId="6C6EF1B1"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Вопрос мне сделал роковой:</w:t>
      </w:r>
    </w:p>
    <w:p w14:paraId="773B16F2"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Зачем Русланову подругу,</w:t>
      </w:r>
    </w:p>
    <w:p w14:paraId="30EC47AA"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бы на смех её супругу,</w:t>
      </w:r>
    </w:p>
    <w:p w14:paraId="73860113"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Зову и девой и княжной?</w:t>
      </w:r>
    </w:p>
    <w:p w14:paraId="76E41835" w14:textId="77777777" w:rsidR="005D48DB" w:rsidRDefault="005D48DB" w:rsidP="00847DA9">
      <w:pPr>
        <w:pStyle w:val="a7"/>
        <w:numPr>
          <w:ilvl w:val="12"/>
          <w:numId w:val="0"/>
        </w:numPr>
        <w:ind w:left="1418"/>
        <w:jc w:val="both"/>
      </w:pPr>
    </w:p>
    <w:p w14:paraId="27818F15" w14:textId="77777777" w:rsidR="005D48DB" w:rsidRDefault="005D48DB" w:rsidP="00847DA9">
      <w:pPr>
        <w:numPr>
          <w:ilvl w:val="12"/>
          <w:numId w:val="0"/>
        </w:numPr>
        <w:jc w:val="both"/>
      </w:pPr>
      <w:r>
        <w:t>Вынужденный прибегать к помощи иносказаний, поэт знает, что в народе понятие «девственность» означает и отсутствие определенных знаний, без которых невозможно стать хозяином своей судьбы — «княжной».</w:t>
      </w:r>
    </w:p>
    <w:p w14:paraId="305AECC6" w14:textId="00D88C95" w:rsidR="005D48DB" w:rsidRDefault="005D48DB" w:rsidP="00847DA9">
      <w:pPr>
        <w:numPr>
          <w:ilvl w:val="12"/>
          <w:numId w:val="0"/>
        </w:numPr>
        <w:jc w:val="both"/>
      </w:pPr>
      <w:r>
        <w:t>Ответив таким образом прямо на “роковой вопрос” и не желая вступать в спор с мелкими предателями (впереди схватка с главным соперником), он смело идет «на Вы»</w:t>
      </w:r>
      <w:r w:rsidRPr="005D48DB">
        <w:rPr>
          <w:vertAlign w:val="superscript"/>
        </w:rPr>
        <w:t>[XX]</w:t>
      </w:r>
      <w:r>
        <w:t>, подчиняясь единственному нравственному правилу, высказанному нашим современником Иваном Антоновичем Ефремовым: «Руководствуясь достойными намерениями, я смею всё!»</w:t>
      </w:r>
      <w:r w:rsidRPr="005D48DB">
        <w:rPr>
          <w:vertAlign w:val="superscript"/>
        </w:rPr>
        <w:t>[XXI]</w:t>
      </w:r>
      <w:r>
        <w:t xml:space="preserve"> </w:t>
      </w:r>
      <w:r>
        <w:lastRenderedPageBreak/>
        <w:t>Мера достоинства в правоте сердца, которая выражается через единство эмоционального и смыслового строя души человека. Автор уверен, что добрый читатель увидит и поймет это. Если же поймет недобрый — покраснеет.</w:t>
      </w:r>
    </w:p>
    <w:p w14:paraId="2B3A4119" w14:textId="77777777" w:rsidR="005D48DB" w:rsidRDefault="005D48DB" w:rsidP="00847DA9">
      <w:pPr>
        <w:numPr>
          <w:ilvl w:val="12"/>
          <w:numId w:val="0"/>
        </w:numPr>
        <w:jc w:val="both"/>
        <w:rPr>
          <w:sz w:val="8"/>
        </w:rPr>
      </w:pPr>
    </w:p>
    <w:p w14:paraId="74E01566"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видишь, добрый мой читатель,</w:t>
      </w:r>
    </w:p>
    <w:p w14:paraId="53A1E888"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Тут злобы черную печать!</w:t>
      </w:r>
    </w:p>
    <w:p w14:paraId="05629AA0"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Скажи, Зоил, скажи, предатель,</w:t>
      </w:r>
    </w:p>
    <w:p w14:paraId="32D2B136" w14:textId="77777777" w:rsidR="005D48DB" w:rsidRDefault="005D48DB" w:rsidP="00847DA9">
      <w:pPr>
        <w:pStyle w:val="a7"/>
        <w:numPr>
          <w:ilvl w:val="12"/>
          <w:numId w:val="0"/>
        </w:numPr>
        <w:ind w:left="1418"/>
        <w:jc w:val="both"/>
        <w:rPr>
          <w:rFonts w:ascii="Academy Cyr" w:hAnsi="Academy Cyr"/>
        </w:rPr>
      </w:pPr>
      <w:r>
        <w:rPr>
          <w:rFonts w:ascii="Academy Cyr" w:hAnsi="Academy Cyr"/>
        </w:rPr>
        <w:t>Hу как и что мне отвечать?</w:t>
      </w:r>
    </w:p>
    <w:p w14:paraId="57E52A39"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Красней, несчастный, бог с тобою!</w:t>
      </w:r>
    </w:p>
    <w:p w14:paraId="0D91C319"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Красней, я спорить не хочу;</w:t>
      </w:r>
    </w:p>
    <w:p w14:paraId="2BF64942"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Доволен тем, что прав душою,</w:t>
      </w:r>
    </w:p>
    <w:p w14:paraId="2265452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смиренной кротости молчу.</w:t>
      </w:r>
    </w:p>
    <w:p w14:paraId="221A3997" w14:textId="77777777" w:rsidR="005D48DB" w:rsidRDefault="005D48DB" w:rsidP="00847DA9">
      <w:pPr>
        <w:pStyle w:val="a7"/>
        <w:numPr>
          <w:ilvl w:val="12"/>
          <w:numId w:val="0"/>
        </w:numPr>
        <w:ind w:left="1418"/>
        <w:jc w:val="both"/>
      </w:pPr>
    </w:p>
    <w:p w14:paraId="63202295" w14:textId="77777777" w:rsidR="005D48DB" w:rsidRDefault="005D48DB" w:rsidP="00847DA9">
      <w:pPr>
        <w:numPr>
          <w:ilvl w:val="12"/>
          <w:numId w:val="0"/>
        </w:numPr>
        <w:jc w:val="both"/>
      </w:pPr>
      <w:r>
        <w:t xml:space="preserve">Вот оно — «унижение паче гордости»! Недалекие критики творчества Пушкина часто обвиняли поэта в излишней чувственности его образов и особенно досталось по этой части “Руслану и Людмиле”. Пушкин едко высмеял в предисловии 1828 г. как прошлых, так и будущих толкователей поэмы, не способных подняться по уровню понимания даже на “порог хижины” поэта: </w:t>
      </w:r>
    </w:p>
    <w:p w14:paraId="62DB87F7" w14:textId="77777777" w:rsidR="005D48DB" w:rsidRDefault="005D48DB" w:rsidP="00847DA9">
      <w:pPr>
        <w:pStyle w:val="a"/>
        <w:numPr>
          <w:ilvl w:val="12"/>
          <w:numId w:val="0"/>
        </w:numPr>
        <w:jc w:val="both"/>
        <w:rPr>
          <w:rFonts w:ascii="Academy Cyr" w:hAnsi="Academy Cyr"/>
        </w:rPr>
      </w:pPr>
      <w:r>
        <w:rPr>
          <w:rFonts w:ascii="Academy Cyr" w:hAnsi="Academy Cyr"/>
        </w:rPr>
        <w:t xml:space="preserve">«Долг искренности требует также упомянуть и о мнении одного из увенчанных, </w:t>
      </w:r>
      <w:r>
        <w:rPr>
          <w:rFonts w:ascii="Academy Cyr" w:hAnsi="Academy Cyr"/>
          <w:b/>
          <w:i/>
        </w:rPr>
        <w:t>первоклассных отечественных писателей</w:t>
      </w:r>
      <w:r>
        <w:rPr>
          <w:rFonts w:ascii="Academy Cyr" w:hAnsi="Academy Cyr"/>
        </w:rPr>
        <w:t xml:space="preserve"> (выделено петитом Пушкиным), который, прочитав “Руслана и Людмилу”, сказал: “Я тут не вижу ни мысли, ни чувства, вижу только чувственность”». </w:t>
      </w:r>
    </w:p>
    <w:p w14:paraId="1AFC06C5" w14:textId="77777777" w:rsidR="005D48DB" w:rsidRDefault="005D48DB" w:rsidP="00847DA9">
      <w:pPr>
        <w:pStyle w:val="a"/>
        <w:numPr>
          <w:ilvl w:val="12"/>
          <w:numId w:val="0"/>
        </w:numPr>
        <w:jc w:val="both"/>
        <w:rPr>
          <w:rFonts w:ascii="Academy Cyr" w:hAnsi="Academy Cyr"/>
        </w:rPr>
      </w:pPr>
      <w:r>
        <w:rPr>
          <w:rFonts w:ascii="Academy Cyr" w:hAnsi="Academy Cyr"/>
        </w:rPr>
        <w:t>Другой (а может быть и тот же) увенчанный, первоклассный отечественный писатель приветствовал сей первый опыт молодого поэта следующим стихом:</w:t>
      </w:r>
    </w:p>
    <w:p w14:paraId="519C6698" w14:textId="77777777" w:rsidR="005D48DB" w:rsidRDefault="005D48DB" w:rsidP="00847DA9">
      <w:pPr>
        <w:numPr>
          <w:ilvl w:val="12"/>
          <w:numId w:val="0"/>
        </w:numPr>
        <w:jc w:val="both"/>
        <w:rPr>
          <w:rFonts w:ascii="Academy" w:hAnsi="Academy"/>
          <w:i/>
          <w:sz w:val="22"/>
        </w:rPr>
      </w:pPr>
    </w:p>
    <w:p w14:paraId="7818A371" w14:textId="77777777" w:rsidR="005D48DB" w:rsidRDefault="005D48DB" w:rsidP="00847DA9">
      <w:pPr>
        <w:pStyle w:val="a"/>
        <w:numPr>
          <w:ilvl w:val="12"/>
          <w:numId w:val="0"/>
        </w:numPr>
        <w:jc w:val="both"/>
        <w:rPr>
          <w:rFonts w:ascii="Academy Cyr" w:hAnsi="Academy Cyr"/>
        </w:rPr>
      </w:pPr>
      <w:r>
        <w:rPr>
          <w:rFonts w:ascii="Academy Cyr" w:hAnsi="Academy Cyr"/>
        </w:rPr>
        <w:t>Мать дочери велит на эту сказку плюнуть.»</w:t>
      </w:r>
    </w:p>
    <w:p w14:paraId="6443182A" w14:textId="77777777" w:rsidR="005D48DB" w:rsidRDefault="005D48DB" w:rsidP="00847DA9">
      <w:pPr>
        <w:numPr>
          <w:ilvl w:val="12"/>
          <w:numId w:val="0"/>
        </w:numPr>
        <w:ind w:firstLine="1701"/>
        <w:jc w:val="both"/>
        <w:rPr>
          <w:rFonts w:ascii="Academy" w:hAnsi="Academy"/>
          <w:i/>
          <w:sz w:val="8"/>
        </w:rPr>
      </w:pPr>
    </w:p>
    <w:p w14:paraId="7D02F5AB" w14:textId="77777777" w:rsidR="005D48DB" w:rsidRDefault="005D48DB" w:rsidP="00847DA9">
      <w:pPr>
        <w:numPr>
          <w:ilvl w:val="12"/>
          <w:numId w:val="0"/>
        </w:numPr>
        <w:jc w:val="both"/>
        <w:rPr>
          <w:rFonts w:ascii="Academy" w:hAnsi="Academy"/>
          <w:i/>
          <w:sz w:val="22"/>
        </w:rPr>
      </w:pPr>
    </w:p>
    <w:p w14:paraId="7597AF55" w14:textId="77777777" w:rsidR="005D48DB" w:rsidRDefault="005D48DB" w:rsidP="00847DA9">
      <w:pPr>
        <w:numPr>
          <w:ilvl w:val="12"/>
          <w:numId w:val="0"/>
        </w:numPr>
        <w:jc w:val="both"/>
      </w:pPr>
      <w:r>
        <w:t xml:space="preserve">Напомним еще раз, что “Предисловие ко второму изданию”, написанное автором через восемь лет после окончания поэмы, есть своеобразный путеводитель-шифр по раскодированию системы образов, которыми поэт вынужден был пользоваться, чтобы скрывать свои истинные мысли и чувства. Он должен был это написать, поскольку ханжеская реакция критики убедила его в главном: ни одному намеку на большую (помимо той, что видится поверхностному обыденному сознанию) глубину </w:t>
      </w:r>
      <w:r>
        <w:lastRenderedPageBreak/>
        <w:t>содержания они не вняли. А ведь намек на то, чтобы не искали чувственности “увенчанные и первоклассные”, в поэме есть.</w:t>
      </w:r>
    </w:p>
    <w:p w14:paraId="572E46CA" w14:textId="77777777" w:rsidR="005D48DB" w:rsidRDefault="005D48DB" w:rsidP="00847DA9">
      <w:pPr>
        <w:pStyle w:val="a7"/>
        <w:numPr>
          <w:ilvl w:val="12"/>
          <w:numId w:val="0"/>
        </w:numPr>
        <w:ind w:left="1418"/>
        <w:jc w:val="both"/>
      </w:pPr>
    </w:p>
    <w:p w14:paraId="255E976A" w14:textId="104D933B" w:rsidR="005D48DB" w:rsidRDefault="005D48DB" w:rsidP="00847DA9">
      <w:pPr>
        <w:pStyle w:val="a7"/>
        <w:numPr>
          <w:ilvl w:val="12"/>
          <w:numId w:val="0"/>
        </w:numPr>
        <w:ind w:left="1418"/>
        <w:jc w:val="both"/>
      </w:pPr>
      <w:r>
        <w:rPr>
          <w:rFonts w:ascii="Academy Cyr" w:hAnsi="Academy Cyr"/>
        </w:rPr>
        <w:t>Но ты поймешь меня, Климена</w:t>
      </w:r>
      <w:r w:rsidRPr="005D48DB">
        <w:rPr>
          <w:vertAlign w:val="superscript"/>
        </w:rPr>
        <w:t>[XXII]</w:t>
      </w:r>
      <w:r>
        <w:t>,</w:t>
      </w:r>
    </w:p>
    <w:p w14:paraId="38E383CB"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Потупишь томные глаза,</w:t>
      </w:r>
    </w:p>
    <w:p w14:paraId="0B43C4C3"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жертва скучного Гимена...</w:t>
      </w:r>
    </w:p>
    <w:p w14:paraId="41E0214A"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вижу: тайная слеза</w:t>
      </w:r>
    </w:p>
    <w:p w14:paraId="4E69F36A"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Падет на стих мой, сердцу внятный;</w:t>
      </w:r>
    </w:p>
    <w:p w14:paraId="51AC1A0D"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покраснела, взор погас;</w:t>
      </w:r>
    </w:p>
    <w:p w14:paraId="527037D1"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Вздохнула молча... вздох понятный!</w:t>
      </w:r>
    </w:p>
    <w:p w14:paraId="361A37A0" w14:textId="77777777" w:rsidR="005D48DB" w:rsidRDefault="005D48DB" w:rsidP="00847DA9">
      <w:pPr>
        <w:pStyle w:val="a7"/>
        <w:numPr>
          <w:ilvl w:val="12"/>
          <w:numId w:val="0"/>
        </w:numPr>
        <w:ind w:left="1418"/>
        <w:jc w:val="both"/>
      </w:pPr>
    </w:p>
    <w:p w14:paraId="26D4C1C7" w14:textId="77777777" w:rsidR="005D48DB" w:rsidRDefault="005D48DB" w:rsidP="00847DA9">
      <w:pPr>
        <w:numPr>
          <w:ilvl w:val="12"/>
          <w:numId w:val="0"/>
        </w:numPr>
        <w:jc w:val="both"/>
      </w:pPr>
      <w:r>
        <w:t>Не вняли и не поняли! Климена, богиня, поняла, что поэту скучно писать о скучных жертвах Гимена, бога брачных уз, а потому молча вздохнула и даже втайне всплакнула, что столь замечательный стих, сердцу внятный, не о ней.</w:t>
      </w:r>
    </w:p>
    <w:p w14:paraId="4B1AC22A" w14:textId="77777777" w:rsidR="005D48DB" w:rsidRDefault="005D48DB" w:rsidP="00847DA9">
      <w:pPr>
        <w:numPr>
          <w:ilvl w:val="12"/>
          <w:numId w:val="0"/>
        </w:numPr>
        <w:jc w:val="both"/>
      </w:pPr>
      <w:r>
        <w:t xml:space="preserve"> Может, и она не сразу поняла, но когда поняла, устыдилась и покраснела. Да, Климена — не чета нашим пушкинистам, вроде “недо”-Битова, Синявского и других, которые такого “напонимают”, что и богиня со стыда бы сгорела, а они даже не краснеют. Однако, оскорблений в свой адрес Пушкин не прощал ни в жизни, ни после физической смерти и потому предупреждает всех жалких ревнивцев, несущих на себе «злобы черную печать»:</w:t>
      </w:r>
    </w:p>
    <w:p w14:paraId="5C979B0D" w14:textId="77777777" w:rsidR="005D48DB" w:rsidRDefault="005D48DB" w:rsidP="00847DA9">
      <w:pPr>
        <w:pStyle w:val="a7"/>
        <w:numPr>
          <w:ilvl w:val="12"/>
          <w:numId w:val="0"/>
        </w:numPr>
        <w:ind w:left="1418"/>
        <w:jc w:val="both"/>
      </w:pPr>
    </w:p>
    <w:p w14:paraId="3F241ABD"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Ревнивец, бойся — близок час;</w:t>
      </w:r>
    </w:p>
    <w:p w14:paraId="67229668" w14:textId="77777777" w:rsidR="005D48DB" w:rsidRDefault="005D48DB" w:rsidP="00847DA9">
      <w:pPr>
        <w:pStyle w:val="a7"/>
        <w:numPr>
          <w:ilvl w:val="12"/>
          <w:numId w:val="0"/>
        </w:numPr>
        <w:ind w:left="1418"/>
        <w:jc w:val="both"/>
        <w:rPr>
          <w:rFonts w:ascii="Academy Cyr" w:hAnsi="Academy Cyr"/>
        </w:rPr>
      </w:pPr>
      <w:r>
        <w:rPr>
          <w:rFonts w:ascii="Academy Cyr" w:hAnsi="Academy Cyr"/>
        </w:rPr>
        <w:t>Амур с Досадой своенравной</w:t>
      </w:r>
    </w:p>
    <w:p w14:paraId="34F0F42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Вступили в смелый заговор,</w:t>
      </w:r>
    </w:p>
    <w:p w14:paraId="1AD2D32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для главы твоей бесславной</w:t>
      </w:r>
    </w:p>
    <w:p w14:paraId="24FC7E34"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Готов уж мстительный убор</w:t>
      </w:r>
    </w:p>
    <w:p w14:paraId="0582595A" w14:textId="77777777" w:rsidR="005D48DB" w:rsidRDefault="005D48DB" w:rsidP="00847DA9">
      <w:pPr>
        <w:pStyle w:val="a7"/>
        <w:numPr>
          <w:ilvl w:val="12"/>
          <w:numId w:val="0"/>
        </w:numPr>
        <w:ind w:left="1418"/>
        <w:jc w:val="both"/>
      </w:pPr>
    </w:p>
    <w:p w14:paraId="74AA779B" w14:textId="77777777" w:rsidR="005D48DB" w:rsidRDefault="005D48DB" w:rsidP="00847DA9">
      <w:pPr>
        <w:numPr>
          <w:ilvl w:val="12"/>
          <w:numId w:val="0"/>
        </w:numPr>
        <w:jc w:val="both"/>
      </w:pPr>
      <w:r>
        <w:t>Ничего, кроме досады, уколы синявских вызвать, конечно, не могут. Но мы твердо знаем: придет время, когда любовь народа к творческому наследию Первого Поэта России вступит не в тайный, а Смелый, то есть открытый заговор, после чего для всех ревнивцев мстительным убором станет шутовской колпак. Содержание “Песни третьей” начинается с описания утреннего туалета Черномора.</w:t>
      </w:r>
    </w:p>
    <w:p w14:paraId="4ABB7210" w14:textId="77777777" w:rsidR="005D48DB" w:rsidRDefault="005D48DB" w:rsidP="00847DA9">
      <w:pPr>
        <w:pStyle w:val="a7"/>
        <w:numPr>
          <w:ilvl w:val="12"/>
          <w:numId w:val="0"/>
        </w:numPr>
        <w:ind w:left="1418"/>
        <w:jc w:val="both"/>
      </w:pPr>
    </w:p>
    <w:p w14:paraId="1413BA4A"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утро хладное сияло</w:t>
      </w:r>
    </w:p>
    <w:p w14:paraId="53DE60A1"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 темени полнощных гор;</w:t>
      </w:r>
    </w:p>
    <w:p w14:paraId="152DDFBA"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в дивном замке все молчало.</w:t>
      </w:r>
    </w:p>
    <w:p w14:paraId="1BEC90E1"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В досаде скрытой Черномор,</w:t>
      </w:r>
    </w:p>
    <w:p w14:paraId="5D7EC4F4"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Без шапки, в утреннем халате,</w:t>
      </w:r>
    </w:p>
    <w:p w14:paraId="6356ADD7"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Зевал сердито на кровати.</w:t>
      </w:r>
    </w:p>
    <w:p w14:paraId="0F57EBD9" w14:textId="77777777" w:rsidR="005D48DB" w:rsidRDefault="005D48DB" w:rsidP="00847DA9">
      <w:pPr>
        <w:pStyle w:val="a7"/>
        <w:numPr>
          <w:ilvl w:val="12"/>
          <w:numId w:val="0"/>
        </w:numPr>
        <w:ind w:left="1418"/>
        <w:jc w:val="both"/>
      </w:pPr>
    </w:p>
    <w:p w14:paraId="3AFF9609" w14:textId="77777777" w:rsidR="005D48DB" w:rsidRDefault="005D48DB" w:rsidP="00847DA9">
      <w:pPr>
        <w:numPr>
          <w:ilvl w:val="12"/>
          <w:numId w:val="0"/>
        </w:numPr>
        <w:jc w:val="both"/>
      </w:pPr>
      <w:r>
        <w:t xml:space="preserve">Утренняя зевота — первый признак того, что сон не восстановил силы, а это в свою очередь означает что подсознание утратило способность к эффективной обработке поступающей из внешнего мира объективной информации. После этого, как правило, следует потеря управления субъектом на личностном уровне. </w:t>
      </w:r>
    </w:p>
    <w:p w14:paraId="7A2BA591" w14:textId="77777777" w:rsidR="005D48DB" w:rsidRDefault="005D48DB" w:rsidP="00847DA9">
      <w:pPr>
        <w:numPr>
          <w:ilvl w:val="12"/>
          <w:numId w:val="0"/>
        </w:numPr>
        <w:jc w:val="both"/>
      </w:pPr>
      <w:r>
        <w:t>Мафия бритоголовых, поддерживая в течение длительного времени устойчивое управление в толпо-“элитарной” пирамиде, заскучала и “зевает”, как тот водитель, который за долгое время вождения автомобилем не получил ни одной “дырки</w:t>
      </w:r>
      <w:r>
        <w:sym w:font="Times New Roman" w:char="201D"/>
      </w:r>
      <w:r>
        <w:t xml:space="preserve"> в талоне предупреждений. Водитель с солидным стажем обычно всего свода правил уличного движения не помнит, но и ошибок, в отличие от новичка, почти не делает, поскольку в его подсознании вырабатывается определенный алгоритм поведения, близкий к автоматизму принятия управленческих решений. Глобальный Предиктор — не только “старый вор”, но еще и очень старый водитель, всякие новые препятствия для которого на пути, требующие определенных усилий для внесения изменений в привычные правила движения, вызывают досаду, которую приходится скрывать от непосвященных в секреты его узкопрофессиональной деятельности. </w:t>
      </w:r>
    </w:p>
    <w:p w14:paraId="777BA4C2" w14:textId="77777777" w:rsidR="005D48DB" w:rsidRDefault="005D48DB" w:rsidP="00847DA9">
      <w:pPr>
        <w:numPr>
          <w:ilvl w:val="12"/>
          <w:numId w:val="0"/>
        </w:numPr>
        <w:jc w:val="both"/>
      </w:pPr>
      <w:r>
        <w:t xml:space="preserve">“Да и зачем, — оправдывает он свой консерватизм, — когда все и так идет более менее приемлемо”. Шапку вот Людмила содрала. Это зачем? Что за шутки дурацкие! Однако, объективный ход глобального исторического процесса не считается с эмоциями даже очень “старых водителей”. А теперь представим, что в процессе развития цивилизации вдруг происходит объективная (т.е. не зависящая от желаний даже такого важного субъекта, как Черномора) смена левостороннего движения на правостороннее (образное представление во внелексических формах объективной смены отношений эталонных частот биологического и социального времени, см. рис. 2). После этого в обществе при смене поколений начинается процесс изменения логики социального поведения, в результате чего активизируется переход общества в целом от животного, а также демонического строя психики и строя психики зомби к человечному типу психики. При этом качественно меняется информационное состояние, в котором длительное время пребывало все общество. </w:t>
      </w:r>
    </w:p>
    <w:p w14:paraId="5D6C94B2" w14:textId="77777777" w:rsidR="005D48DB" w:rsidRDefault="005D48DB" w:rsidP="00847DA9">
      <w:pPr>
        <w:numPr>
          <w:ilvl w:val="12"/>
          <w:numId w:val="0"/>
        </w:numPr>
        <w:jc w:val="both"/>
      </w:pPr>
      <w:r>
        <w:t xml:space="preserve">Для кого-то эти изменения — желанное, хотя и хладное утро, а для кого-то уже вечер и неприятности, связанные с неизбежной утратой управления и разрушением </w:t>
      </w:r>
      <w:r>
        <w:sym w:font="Times New Roman" w:char="201C"/>
      </w:r>
      <w:r>
        <w:t xml:space="preserve">дивного замка” (образ толпо-“элитарной” пирамиды). Все </w:t>
      </w:r>
      <w:r>
        <w:lastRenderedPageBreak/>
        <w:t>это впереди, как предощущение будущего, но лишь для живущих в согласии с «законом времени». А пока о тех, чья наука против «времени закона» не сильна.</w:t>
      </w:r>
    </w:p>
    <w:p w14:paraId="299151FF" w14:textId="77777777" w:rsidR="005D48DB" w:rsidRDefault="005D48DB" w:rsidP="00847DA9">
      <w:pPr>
        <w:pStyle w:val="a7"/>
        <w:numPr>
          <w:ilvl w:val="12"/>
          <w:numId w:val="0"/>
        </w:numPr>
        <w:ind w:left="1418"/>
        <w:jc w:val="both"/>
      </w:pPr>
    </w:p>
    <w:p w14:paraId="47037B9A"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Вокруг брады его седой</w:t>
      </w:r>
    </w:p>
    <w:p w14:paraId="6BA9A639"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Рабы толпились молчаливы,</w:t>
      </w:r>
    </w:p>
    <w:p w14:paraId="665ACC6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нежно гребень костяной</w:t>
      </w:r>
    </w:p>
    <w:p w14:paraId="446029EA"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Расчесывал её извивы;</w:t>
      </w:r>
    </w:p>
    <w:p w14:paraId="3834CD13"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Меж тем, для пользы и красы,</w:t>
      </w:r>
    </w:p>
    <w:p w14:paraId="5CAC2E4A"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 бесконечные усы</w:t>
      </w:r>
    </w:p>
    <w:p w14:paraId="5478A54C"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Лились восточны ароматы</w:t>
      </w:r>
    </w:p>
    <w:p w14:paraId="336A3B56" w14:textId="77777777" w:rsidR="005D48DB" w:rsidRDefault="005D48DB" w:rsidP="00847DA9">
      <w:pPr>
        <w:pStyle w:val="a7"/>
        <w:numPr>
          <w:ilvl w:val="12"/>
          <w:numId w:val="0"/>
        </w:numPr>
        <w:ind w:left="1418"/>
        <w:jc w:val="both"/>
      </w:pPr>
    </w:p>
    <w:p w14:paraId="0D732D35" w14:textId="77777777" w:rsidR="005D48DB" w:rsidRDefault="005D48DB" w:rsidP="00847DA9">
      <w:pPr>
        <w:numPr>
          <w:ilvl w:val="12"/>
          <w:numId w:val="0"/>
        </w:numPr>
        <w:jc w:val="both"/>
      </w:pPr>
      <w:r>
        <w:t xml:space="preserve">О бороде читатель уже имеет представление, но у Черномора есть еще “бесконечные усы”. В Толковом словаре В.И.Даля в пояснении к слову </w:t>
      </w:r>
      <w:r>
        <w:sym w:font="Times New Roman" w:char="00AB"/>
      </w:r>
      <w:r>
        <w:t>память</w:t>
      </w:r>
      <w:r>
        <w:sym w:font="Times New Roman" w:char="00BB"/>
      </w:r>
      <w:r>
        <w:t xml:space="preserve"> читаем: </w:t>
      </w:r>
      <w:r>
        <w:sym w:font="Times New Roman" w:char="00AB"/>
      </w:r>
      <w:r>
        <w:t>Мотать себе на ус</w:t>
      </w:r>
      <w:r>
        <w:sym w:font="Times New Roman" w:char="00BB"/>
      </w:r>
      <w:r>
        <w:t>. Бесконечные усы древнеегипетского жречества — самая большая глубина исторической памяти, своеобразное свидетельство искусства владения информационным оружием второго, хронологического приоритета. В перестроечное время, когда “правда” с левостороннего движения переходит на правостороннее, «Память» вдруг становится самым ругательным словом. “Бесконечные усы” Черномора обусловили формирование бритоголовой мафией библейской концепции концентрации производительных сил на глобальном уровне. Но поскольку эта концепция давно уже вошла в антагонистические противоречия с объективным ходом глобального исторического процесса и нарушает гармонию взаимоотношений человека с природой, то приходится лить на эти усы “восточны ароматы”, закручивать вокруг самой концепции “хитрые кудри”. Борода же, хотя и требует по-прежнему “костяного гребня”, но молчаливые арапы Глобального Предиктора пока еще пользуются им нежно. Видимо, боятся порвать или запутать ростовщическую кредитно-финансовую систему.</w:t>
      </w:r>
    </w:p>
    <w:p w14:paraId="169A115D" w14:textId="77777777" w:rsidR="005D48DB" w:rsidRDefault="005D48DB" w:rsidP="00847DA9">
      <w:pPr>
        <w:numPr>
          <w:ilvl w:val="12"/>
          <w:numId w:val="0"/>
        </w:numPr>
        <w:rPr>
          <w:sz w:val="8"/>
        </w:rPr>
      </w:pPr>
    </w:p>
    <w:p w14:paraId="2F98DEB9" w14:textId="77777777" w:rsidR="005D48DB" w:rsidRDefault="005D48DB" w:rsidP="00847DA9">
      <w:pPr>
        <w:pStyle w:val="a7"/>
        <w:numPr>
          <w:ilvl w:val="12"/>
          <w:numId w:val="0"/>
        </w:numPr>
        <w:ind w:left="1418"/>
        <w:jc w:val="both"/>
      </w:pPr>
      <w:r>
        <w:rPr>
          <w:rFonts w:ascii="Academy Cyr" w:hAnsi="Academy Cyr"/>
        </w:rPr>
        <w:t>Как вдруг, откуда ни возьмись,</w:t>
      </w:r>
    </w:p>
    <w:p w14:paraId="16A5330E"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окно влетает змий крылатый;</w:t>
      </w:r>
    </w:p>
    <w:p w14:paraId="5AA45D60" w14:textId="77777777" w:rsidR="005D48DB" w:rsidRDefault="005D48DB" w:rsidP="00847DA9">
      <w:pPr>
        <w:pStyle w:val="a7"/>
        <w:numPr>
          <w:ilvl w:val="12"/>
          <w:numId w:val="0"/>
        </w:numPr>
        <w:ind w:left="1418"/>
        <w:jc w:val="both"/>
        <w:rPr>
          <w:rFonts w:ascii="Academy Cyr" w:hAnsi="Academy Cyr"/>
        </w:rPr>
      </w:pPr>
      <w:r>
        <w:rPr>
          <w:rFonts w:ascii="Academy Cyr" w:hAnsi="Academy Cyr"/>
        </w:rPr>
        <w:t>Гремя железной чешуей,</w:t>
      </w:r>
    </w:p>
    <w:p w14:paraId="6E9F1C0A"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в кольца быстрые согнулся</w:t>
      </w:r>
    </w:p>
    <w:p w14:paraId="6903A89C"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вдруг Hаиной обернулся</w:t>
      </w:r>
    </w:p>
    <w:p w14:paraId="4C6867F9"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Пред изумленною толпой.</w:t>
      </w:r>
    </w:p>
    <w:p w14:paraId="5C69AC99" w14:textId="77777777" w:rsidR="005D48DB" w:rsidRDefault="005D48DB" w:rsidP="00847DA9">
      <w:pPr>
        <w:pStyle w:val="a7"/>
        <w:numPr>
          <w:ilvl w:val="12"/>
          <w:numId w:val="0"/>
        </w:numPr>
        <w:ind w:left="1418"/>
        <w:jc w:val="both"/>
      </w:pPr>
    </w:p>
    <w:p w14:paraId="5D0F4E0F" w14:textId="77777777" w:rsidR="005D48DB" w:rsidRDefault="005D48DB" w:rsidP="00847DA9">
      <w:pPr>
        <w:numPr>
          <w:ilvl w:val="12"/>
          <w:numId w:val="0"/>
        </w:numPr>
        <w:jc w:val="both"/>
      </w:pPr>
      <w:r>
        <w:lastRenderedPageBreak/>
        <w:t>Ну вот, появился и оборотень-урод. Для биоробота, созданного искусной рукой бритоголовой мафии, Черномор — собрат, которого чтить и бояться следует, но знать — опасно, ибо эта тайна может стать достоянием изумленной толпы. Глобальный Предиктор, видимо, не склонен был до поры до времени к прямому общению даже с раввинатом, и потому Hаина при первой встрече с карлой:</w:t>
      </w:r>
    </w:p>
    <w:p w14:paraId="2F32858B" w14:textId="77777777" w:rsidR="005D48DB" w:rsidRDefault="005D48DB" w:rsidP="00847DA9">
      <w:pPr>
        <w:pStyle w:val="a7"/>
        <w:numPr>
          <w:ilvl w:val="12"/>
          <w:numId w:val="0"/>
        </w:numPr>
        <w:ind w:left="1418"/>
        <w:jc w:val="both"/>
      </w:pPr>
    </w:p>
    <w:p w14:paraId="4039F52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“Приветствую тебя”, — сказала, —</w:t>
      </w:r>
    </w:p>
    <w:p w14:paraId="0A7E698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“Собрат, издавна чтимый мной!</w:t>
      </w:r>
    </w:p>
    <w:p w14:paraId="2EA24445"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Досель я Черномора знала</w:t>
      </w:r>
    </w:p>
    <w:p w14:paraId="2221CCB5"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Одною громкою молвой”;</w:t>
      </w:r>
    </w:p>
    <w:p w14:paraId="05B6F3BB" w14:textId="77777777" w:rsidR="005D48DB" w:rsidRDefault="005D48DB" w:rsidP="00847DA9">
      <w:pPr>
        <w:pStyle w:val="a7"/>
        <w:numPr>
          <w:ilvl w:val="12"/>
          <w:numId w:val="0"/>
        </w:numPr>
        <w:ind w:left="1418"/>
        <w:jc w:val="both"/>
      </w:pPr>
    </w:p>
    <w:p w14:paraId="56B0F458" w14:textId="77777777" w:rsidR="005D48DB" w:rsidRDefault="005D48DB" w:rsidP="00847DA9">
      <w:pPr>
        <w:numPr>
          <w:ilvl w:val="12"/>
          <w:numId w:val="0"/>
        </w:numPr>
        <w:jc w:val="both"/>
      </w:pPr>
      <w:r>
        <w:t>Судя по дальнейшим словам, раввинат до определенного момента не имел представления о методах управления Глобального Предиктора толпо-“элитарной” пирамидой. Но поскольку рассеяние евреев в обществе по существу представляет собою дезинтегрированную элементную базу в системе управления, то в программе Hаины должен быть заложен сигнал опасности. С появлением такого сигнала (тайный рок?) происходит замыкание во всей системе с одновременной идентификацией истинной роли Черномора в формировании программы поведения Hаины.</w:t>
      </w:r>
    </w:p>
    <w:p w14:paraId="5D9AC2A3" w14:textId="77777777" w:rsidR="005D48DB" w:rsidRDefault="005D48DB" w:rsidP="00847DA9">
      <w:pPr>
        <w:pStyle w:val="a7"/>
        <w:numPr>
          <w:ilvl w:val="12"/>
          <w:numId w:val="0"/>
        </w:numPr>
        <w:ind w:left="1418"/>
        <w:jc w:val="both"/>
      </w:pPr>
    </w:p>
    <w:p w14:paraId="1529CBEC"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тайный рок соединяет</w:t>
      </w:r>
    </w:p>
    <w:p w14:paraId="7F80D501"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Теперь нас общею враждой;</w:t>
      </w:r>
    </w:p>
    <w:p w14:paraId="0C787104"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Тебе опасность угрожает,</w:t>
      </w:r>
    </w:p>
    <w:p w14:paraId="03945E6E"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Нависла туча над тобой”;</w:t>
      </w:r>
    </w:p>
    <w:p w14:paraId="6DF7495F" w14:textId="77777777" w:rsidR="005D48DB" w:rsidRDefault="005D48DB" w:rsidP="00847DA9">
      <w:pPr>
        <w:pStyle w:val="a7"/>
        <w:numPr>
          <w:ilvl w:val="12"/>
          <w:numId w:val="0"/>
        </w:numPr>
        <w:ind w:left="1418"/>
        <w:jc w:val="both"/>
      </w:pPr>
    </w:p>
    <w:p w14:paraId="42C6B02E" w14:textId="77777777" w:rsidR="005D48DB" w:rsidRDefault="005D48DB" w:rsidP="00847DA9">
      <w:pPr>
        <w:numPr>
          <w:ilvl w:val="12"/>
          <w:numId w:val="0"/>
        </w:numPr>
        <w:jc w:val="both"/>
      </w:pPr>
      <w:r>
        <w:t>Остальное — эмоциональное приложение к программе:</w:t>
      </w:r>
    </w:p>
    <w:p w14:paraId="5B61B97D" w14:textId="77777777" w:rsidR="005D48DB" w:rsidRDefault="005D48DB" w:rsidP="00847DA9">
      <w:pPr>
        <w:pStyle w:val="a7"/>
        <w:numPr>
          <w:ilvl w:val="12"/>
          <w:numId w:val="0"/>
        </w:numPr>
        <w:ind w:left="1418"/>
        <w:jc w:val="both"/>
      </w:pPr>
    </w:p>
    <w:p w14:paraId="4F15D60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голос оскорбленной чести</w:t>
      </w:r>
    </w:p>
    <w:p w14:paraId="13C0169F"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Меня к отмщению зовет".</w:t>
      </w:r>
    </w:p>
    <w:p w14:paraId="4B3089F5" w14:textId="77777777" w:rsidR="005D48DB" w:rsidRDefault="005D48DB" w:rsidP="00847DA9">
      <w:pPr>
        <w:numPr>
          <w:ilvl w:val="12"/>
          <w:numId w:val="0"/>
        </w:numPr>
        <w:jc w:val="both"/>
        <w:rPr>
          <w:rFonts w:ascii="Academy" w:hAnsi="Academy"/>
          <w:i/>
          <w:sz w:val="22"/>
        </w:rPr>
      </w:pPr>
    </w:p>
    <w:p w14:paraId="20295EB0" w14:textId="77777777" w:rsidR="005D48DB" w:rsidRDefault="005D48DB" w:rsidP="00847DA9">
      <w:pPr>
        <w:numPr>
          <w:ilvl w:val="12"/>
          <w:numId w:val="0"/>
        </w:numPr>
        <w:jc w:val="both"/>
      </w:pPr>
      <w:r>
        <w:t>Дальнейшее поведение бритоголового урода понятно. При этом нельзя забывать, что, лишившись шапки-невидимки, он вынужден демонстративно показывать свою психологическую устойчивость:</w:t>
      </w:r>
    </w:p>
    <w:p w14:paraId="6E2241E1" w14:textId="77777777" w:rsidR="005D48DB" w:rsidRDefault="005D48DB" w:rsidP="00847DA9">
      <w:pPr>
        <w:numPr>
          <w:ilvl w:val="12"/>
          <w:numId w:val="0"/>
        </w:numPr>
        <w:jc w:val="both"/>
        <w:rPr>
          <w:rFonts w:ascii="Academy" w:hAnsi="Academy"/>
          <w:i/>
          <w:sz w:val="22"/>
        </w:rPr>
      </w:pPr>
    </w:p>
    <w:p w14:paraId="33463A9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 взором, полным хитрой лести,</w:t>
      </w:r>
    </w:p>
    <w:p w14:paraId="2841A0D2"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Ей карла руку подает,</w:t>
      </w:r>
    </w:p>
    <w:p w14:paraId="78C37173"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Вещая: “Дивная Hаина!</w:t>
      </w:r>
    </w:p>
    <w:p w14:paraId="7CE44ED2"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Мне драгоценен твой союз.</w:t>
      </w:r>
    </w:p>
    <w:p w14:paraId="5DB0CCD7"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Мы посрамим коварство Финна”;</w:t>
      </w:r>
    </w:p>
    <w:p w14:paraId="62AF4C5D" w14:textId="77777777" w:rsidR="005D48DB" w:rsidRDefault="005D48DB" w:rsidP="00847DA9">
      <w:pPr>
        <w:numPr>
          <w:ilvl w:val="12"/>
          <w:numId w:val="0"/>
        </w:numPr>
        <w:jc w:val="both"/>
        <w:rPr>
          <w:rFonts w:ascii="Academy" w:hAnsi="Academy"/>
          <w:i/>
          <w:sz w:val="22"/>
        </w:rPr>
      </w:pPr>
    </w:p>
    <w:p w14:paraId="7A117A14" w14:textId="77777777" w:rsidR="005D48DB" w:rsidRDefault="005D48DB" w:rsidP="00847DA9">
      <w:pPr>
        <w:numPr>
          <w:ilvl w:val="12"/>
          <w:numId w:val="0"/>
        </w:numPr>
        <w:jc w:val="both"/>
      </w:pPr>
      <w:r>
        <w:t>Далее — прямое признание соперничества на уровне концептуальных центров, сформированных жречеством образная и демонстрация силы, что требует со стороны Наины определенных интеллектуальных усилий для понимания существа образов.</w:t>
      </w:r>
    </w:p>
    <w:p w14:paraId="0B85397F" w14:textId="77777777" w:rsidR="005D48DB" w:rsidRDefault="005D48DB" w:rsidP="00847DA9">
      <w:pPr>
        <w:pStyle w:val="a7"/>
        <w:numPr>
          <w:ilvl w:val="12"/>
          <w:numId w:val="0"/>
        </w:numPr>
        <w:ind w:left="1418"/>
        <w:jc w:val="both"/>
      </w:pPr>
    </w:p>
    <w:p w14:paraId="10FB63BA"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мрачных козней не боюсь:</w:t>
      </w:r>
    </w:p>
    <w:p w14:paraId="172D9EF4"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Противник слабый мне не страшен;</w:t>
      </w:r>
    </w:p>
    <w:p w14:paraId="4C37BBF3"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Узнай чудесный жребий мой:</w:t>
      </w:r>
    </w:p>
    <w:p w14:paraId="113233C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Сей благодатной бородой</w:t>
      </w:r>
    </w:p>
    <w:p w14:paraId="4DF9B668"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Недаром Черномор украшен.</w:t>
      </w:r>
    </w:p>
    <w:p w14:paraId="7FD78E71"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Доколь власов её седых</w:t>
      </w:r>
    </w:p>
    <w:p w14:paraId="0B807D0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Враждебный меч не перерубит,</w:t>
      </w:r>
    </w:p>
    <w:p w14:paraId="5B48AE96"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Никто из витязей лихих,</w:t>
      </w:r>
    </w:p>
    <w:p w14:paraId="0E5E89CF"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Никто из смертных не погубит</w:t>
      </w:r>
    </w:p>
    <w:p w14:paraId="5BD99174"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Малейших замыслов моих”;</w:t>
      </w:r>
    </w:p>
    <w:p w14:paraId="44AE0561" w14:textId="77777777" w:rsidR="005D48DB" w:rsidRDefault="005D48DB" w:rsidP="00847DA9">
      <w:pPr>
        <w:pStyle w:val="a7"/>
        <w:numPr>
          <w:ilvl w:val="12"/>
          <w:numId w:val="0"/>
        </w:numPr>
        <w:ind w:left="1418"/>
        <w:jc w:val="both"/>
      </w:pPr>
    </w:p>
    <w:p w14:paraId="631125D7" w14:textId="58C045B7" w:rsidR="005D48DB" w:rsidRDefault="005D48DB" w:rsidP="00847DA9">
      <w:pPr>
        <w:numPr>
          <w:ilvl w:val="12"/>
          <w:numId w:val="0"/>
        </w:numPr>
        <w:jc w:val="both"/>
      </w:pPr>
      <w:r>
        <w:t>Иносказательно Черномор раскрывает Hаине секрет глобальной финансово-кредитной системы и предупреждает, что борьба с ним “витязей лихих</w:t>
      </w:r>
      <w:r w:rsidRPr="005D48DB">
        <w:rPr>
          <w:vertAlign w:val="superscript"/>
        </w:rPr>
        <w:t>[XXIII]</w:t>
      </w:r>
      <w:r>
        <w:t>” с помощью обычного оружия бесперспективна. Пушкин же в этой сценой дает понять, что только через пресечение губительной для людей труда паразитизма ростовщической кредитно-финансовой системы, лежит путь пресечения своекорыстных стремлений Черномора к мировому господству и к преодолению библейского мировоззрения в коллективном бессознательном всех народов. Для общества в целом это признак не снижения, а повышение качества управления, но уже при другом информационном состоянии. Отсюда дальнейшие заклинания карлы — пустое бахвальство, хотя срок информационного пленения народов России назван довольно точно — век , т.е. столетие. Понимание происходящего и формирование концепции общественной безопасности, альтернативной библейской, — начало процесса освобождения из плена.</w:t>
      </w:r>
    </w:p>
    <w:p w14:paraId="23E58D83" w14:textId="77777777" w:rsidR="005D48DB" w:rsidRDefault="005D48DB" w:rsidP="00847DA9">
      <w:pPr>
        <w:pStyle w:val="a7"/>
        <w:numPr>
          <w:ilvl w:val="12"/>
          <w:numId w:val="0"/>
        </w:numPr>
        <w:ind w:left="1418"/>
        <w:jc w:val="both"/>
      </w:pPr>
    </w:p>
    <w:p w14:paraId="38729D5A"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“Моею будет век Людмила,</w:t>
      </w:r>
    </w:p>
    <w:p w14:paraId="200B5978"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же гробу обречен!”</w:t>
      </w:r>
    </w:p>
    <w:p w14:paraId="6E7406EA"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мрачно ведьма повторила:</w:t>
      </w:r>
    </w:p>
    <w:p w14:paraId="743A334B"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“Погибнет он! погибнет он!”</w:t>
      </w:r>
    </w:p>
    <w:p w14:paraId="77CEC0D9"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Потом три раза прошипела,</w:t>
      </w:r>
    </w:p>
    <w:p w14:paraId="51C947BB"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Три раза топнула ногой</w:t>
      </w:r>
    </w:p>
    <w:p w14:paraId="31D1B75D"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черным змием улетела.</w:t>
      </w:r>
    </w:p>
    <w:p w14:paraId="557429E0" w14:textId="77777777" w:rsidR="005D48DB" w:rsidRDefault="005D48DB" w:rsidP="00847DA9">
      <w:pPr>
        <w:pStyle w:val="a7"/>
        <w:numPr>
          <w:ilvl w:val="12"/>
          <w:numId w:val="0"/>
        </w:numPr>
        <w:ind w:left="1418"/>
        <w:jc w:val="both"/>
      </w:pPr>
    </w:p>
    <w:p w14:paraId="64774DF7" w14:textId="77777777" w:rsidR="005D48DB" w:rsidRDefault="005D48DB" w:rsidP="00847DA9">
      <w:pPr>
        <w:numPr>
          <w:ilvl w:val="12"/>
          <w:numId w:val="0"/>
        </w:numPr>
        <w:jc w:val="both"/>
      </w:pPr>
      <w:r>
        <w:t>Оборотень-биоробот все исполнил строго в соответствии с программой, в него заложенной. Шипеть и топать ногой ему и было предписано три раза. Итак, союз двух уродов определился. Заклинания произнесены, но... против «времени закона».</w:t>
      </w:r>
    </w:p>
    <w:p w14:paraId="4FF6E388" w14:textId="77777777" w:rsidR="005D48DB" w:rsidRDefault="005D48DB" w:rsidP="00847DA9">
      <w:pPr>
        <w:numPr>
          <w:ilvl w:val="12"/>
          <w:numId w:val="0"/>
        </w:numPr>
        <w:jc w:val="both"/>
      </w:pPr>
      <w:r>
        <w:t>Вы помните, читатель, в 1917 году Людмила шуму наделала много, в страхе даже колпак “священного писания” ухватила, да и кулак у нее был по тем временам хоть и дрожащий, но довольно увесистый. Так что карла был сам не рад первому визиту к Людмиле. Действительно, пару раз горбун падал в глубокий экономический кризис, связанный с изменением роли “золотого стандарта” в финансово-кредитной системе. Потом оправился, приоделся, внешне стал выглядеть весьма респектабельным, и, поскольку второй визит проходил, как он понимал, в рамках библейской логики социального поведения толпы, то, натянув на себя маску христианского благочестия,</w:t>
      </w:r>
    </w:p>
    <w:p w14:paraId="4D83BA56" w14:textId="77777777" w:rsidR="005D48DB" w:rsidRDefault="005D48DB" w:rsidP="00847DA9">
      <w:pPr>
        <w:pStyle w:val="a7"/>
        <w:numPr>
          <w:ilvl w:val="12"/>
          <w:numId w:val="0"/>
        </w:numPr>
        <w:ind w:left="1418"/>
        <w:jc w:val="both"/>
      </w:pPr>
    </w:p>
    <w:p w14:paraId="51905E97"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Блистая в ризе парчовой,</w:t>
      </w:r>
    </w:p>
    <w:p w14:paraId="2A89AF88"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Колдун, колдуньей ободренный,</w:t>
      </w:r>
    </w:p>
    <w:p w14:paraId="7F1FC4BA"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Развеселясь, РЕШИЛСЯ ВHОВЬ</w:t>
      </w:r>
    </w:p>
    <w:p w14:paraId="00CB08FD"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Нести к ногам девицы пленной</w:t>
      </w:r>
    </w:p>
    <w:p w14:paraId="0824774E" w14:textId="77777777" w:rsidR="005D48DB" w:rsidRDefault="005D48DB" w:rsidP="00847DA9">
      <w:pPr>
        <w:pStyle w:val="a7"/>
        <w:numPr>
          <w:ilvl w:val="12"/>
          <w:numId w:val="0"/>
        </w:numPr>
        <w:ind w:left="1418"/>
        <w:jc w:val="both"/>
        <w:rPr>
          <w:rFonts w:ascii="Academy Cyr" w:hAnsi="Academy Cyr"/>
        </w:rPr>
      </w:pPr>
      <w:r>
        <w:rPr>
          <w:rFonts w:ascii="Academy Cyr" w:hAnsi="Academy Cyr"/>
        </w:rPr>
        <w:t>Усы, покорность и любовь.</w:t>
      </w:r>
    </w:p>
    <w:p w14:paraId="7A0190F3"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Разряжен карлик бородатый,</w:t>
      </w:r>
    </w:p>
    <w:p w14:paraId="2922A6AA"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Опять идет в её палаты;</w:t>
      </w:r>
    </w:p>
    <w:p w14:paraId="316084AD" w14:textId="77777777" w:rsidR="005D48DB" w:rsidRDefault="005D48DB" w:rsidP="00847DA9">
      <w:pPr>
        <w:pStyle w:val="a7"/>
        <w:numPr>
          <w:ilvl w:val="12"/>
          <w:numId w:val="0"/>
        </w:numPr>
        <w:ind w:left="1418"/>
        <w:jc w:val="both"/>
      </w:pPr>
    </w:p>
    <w:p w14:paraId="5ECEAE2C" w14:textId="77777777" w:rsidR="005D48DB" w:rsidRDefault="005D48DB" w:rsidP="00847DA9">
      <w:pPr>
        <w:numPr>
          <w:ilvl w:val="12"/>
          <w:numId w:val="0"/>
        </w:numPr>
        <w:jc w:val="both"/>
      </w:pPr>
      <w:r>
        <w:t>Но это уже балаган и маскарад перестройки. Людмилу на этот раз не проведешь, даже если гласность — на самые длинные усы и самую горячую любовь хищного карлы. Да, она пока еще в плену, но идет процесс смены логики социального поведения, Руслан с Финном уже повстречались и освобождение Люда Милого не за Горами. Задача же Людмилы в этой ситуации — придуриваться, “тянуть резину”, что она, кажется, и делает, оставаясь пока для горбуна недосягаемой.</w:t>
      </w:r>
    </w:p>
    <w:p w14:paraId="39FCB935" w14:textId="77777777" w:rsidR="005D48DB" w:rsidRDefault="005D48DB" w:rsidP="00847DA9">
      <w:pPr>
        <w:pStyle w:val="a7"/>
        <w:numPr>
          <w:ilvl w:val="12"/>
          <w:numId w:val="0"/>
        </w:numPr>
        <w:ind w:left="1418"/>
        <w:jc w:val="both"/>
      </w:pPr>
    </w:p>
    <w:p w14:paraId="2F59FD52"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Княжна ушла, пропал и след!</w:t>
      </w:r>
    </w:p>
    <w:p w14:paraId="2A580F2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Кто выразит его смущенье,</w:t>
      </w:r>
    </w:p>
    <w:p w14:paraId="0F4B09C4"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рев, и трепет исступленья?</w:t>
      </w:r>
    </w:p>
    <w:p w14:paraId="4CC2649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досады дня не взвидел он.</w:t>
      </w:r>
    </w:p>
    <w:p w14:paraId="5898E9A3"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Раздался карлы дикий стон:</w:t>
      </w:r>
    </w:p>
    <w:p w14:paraId="7D47FFAF"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"Сюда, невольники, бегите!</w:t>
      </w:r>
    </w:p>
    <w:p w14:paraId="4E28C4E0"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Сюда, надеюсь я на вас!</w:t>
      </w:r>
    </w:p>
    <w:p w14:paraId="0D15993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Сейчас Людмилу мне сыщите!</w:t>
      </w:r>
    </w:p>
    <w:p w14:paraId="10A3DD00"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Скорее, слышите ль? сейчас!</w:t>
      </w:r>
    </w:p>
    <w:p w14:paraId="796212CD"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то — шутите вы со мною —</w:t>
      </w:r>
    </w:p>
    <w:p w14:paraId="42783F7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Всех удавлю вас бородою!"</w:t>
      </w:r>
    </w:p>
    <w:p w14:paraId="1A271E15" w14:textId="77777777" w:rsidR="005D48DB" w:rsidRDefault="005D48DB" w:rsidP="00847DA9">
      <w:pPr>
        <w:pStyle w:val="a7"/>
        <w:numPr>
          <w:ilvl w:val="12"/>
          <w:numId w:val="0"/>
        </w:numPr>
        <w:ind w:left="1418"/>
        <w:jc w:val="both"/>
      </w:pPr>
    </w:p>
    <w:p w14:paraId="69B9D668" w14:textId="77777777" w:rsidR="005D48DB" w:rsidRDefault="005D48DB" w:rsidP="00847DA9">
      <w:pPr>
        <w:numPr>
          <w:ilvl w:val="12"/>
          <w:numId w:val="0"/>
        </w:numPr>
        <w:jc w:val="both"/>
      </w:pPr>
      <w:r>
        <w:t>А это, сами понимаете, — истерика. Когда в процессе информационного противостояния у одной из сторон начинают преобладать эмоции, то это первый шаг к её поражению. А как в складывающейся ситуации ведет себя другая сторона?</w:t>
      </w:r>
    </w:p>
    <w:p w14:paraId="19633843" w14:textId="77777777" w:rsidR="005D48DB" w:rsidRDefault="005D48DB" w:rsidP="00847DA9">
      <w:pPr>
        <w:numPr>
          <w:ilvl w:val="12"/>
          <w:numId w:val="0"/>
        </w:numPr>
        <w:jc w:val="both"/>
      </w:pPr>
    </w:p>
    <w:p w14:paraId="0E722C13" w14:textId="77777777" w:rsidR="005D48DB" w:rsidRDefault="005D48DB" w:rsidP="00847DA9">
      <w:pPr>
        <w:pStyle w:val="a7"/>
        <w:numPr>
          <w:ilvl w:val="12"/>
          <w:numId w:val="0"/>
        </w:numPr>
        <w:ind w:left="1418"/>
        <w:jc w:val="both"/>
        <w:rPr>
          <w:rFonts w:ascii="Academy Cyr" w:hAnsi="Academy Cyr"/>
        </w:rPr>
      </w:pPr>
      <w:r>
        <w:rPr>
          <w:rFonts w:ascii="Academy Cyr" w:hAnsi="Academy Cyr"/>
        </w:rPr>
        <w:t>Читатель, расскажу ль тебе,</w:t>
      </w:r>
    </w:p>
    <w:p w14:paraId="4D117E30"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Куда красавица девалась?</w:t>
      </w:r>
    </w:p>
    <w:p w14:paraId="3322D480"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Всю ночь она своей судьбе</w:t>
      </w:r>
    </w:p>
    <w:p w14:paraId="5A3EFCE7"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слезах дивилась и — смеялась.</w:t>
      </w:r>
    </w:p>
    <w:p w14:paraId="3D7911EB" w14:textId="77777777" w:rsidR="005D48DB" w:rsidRDefault="005D48DB" w:rsidP="00847DA9">
      <w:pPr>
        <w:numPr>
          <w:ilvl w:val="12"/>
          <w:numId w:val="0"/>
        </w:numPr>
        <w:jc w:val="both"/>
        <w:rPr>
          <w:rFonts w:ascii="Academy" w:hAnsi="Academy"/>
          <w:i/>
          <w:sz w:val="22"/>
        </w:rPr>
      </w:pPr>
    </w:p>
    <w:p w14:paraId="68B142B4" w14:textId="77777777" w:rsidR="005D48DB" w:rsidRDefault="005D48DB" w:rsidP="00847DA9">
      <w:pPr>
        <w:numPr>
          <w:ilvl w:val="12"/>
          <w:numId w:val="0"/>
        </w:numPr>
        <w:jc w:val="both"/>
      </w:pPr>
      <w:r>
        <w:t>Удивительно, но две последние строки по существу очень точная характеристика нравственного состояния нашего народа в мрачный период перестройки.</w:t>
      </w:r>
    </w:p>
    <w:p w14:paraId="7358E787" w14:textId="77777777" w:rsidR="005D48DB" w:rsidRDefault="005D48DB" w:rsidP="00847DA9">
      <w:pPr>
        <w:pStyle w:val="a7"/>
        <w:numPr>
          <w:ilvl w:val="12"/>
          <w:numId w:val="0"/>
        </w:numPr>
        <w:ind w:left="1418"/>
        <w:jc w:val="both"/>
      </w:pPr>
    </w:p>
    <w:p w14:paraId="34B714B7" w14:textId="77777777" w:rsidR="005D48DB" w:rsidRDefault="005D48DB" w:rsidP="00847DA9">
      <w:pPr>
        <w:pStyle w:val="a7"/>
        <w:numPr>
          <w:ilvl w:val="12"/>
          <w:numId w:val="0"/>
        </w:numPr>
        <w:ind w:left="1418"/>
        <w:jc w:val="both"/>
        <w:rPr>
          <w:rFonts w:ascii="Academy Cyr" w:hAnsi="Academy Cyr"/>
        </w:rPr>
      </w:pPr>
      <w:r>
        <w:rPr>
          <w:rFonts w:ascii="Academy Cyr" w:hAnsi="Academy Cyr"/>
        </w:rPr>
        <w:t>Её пугала борода,</w:t>
      </w:r>
    </w:p>
    <w:p w14:paraId="6EA26EE5"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Черномор уж был ИЗВЕСТЕH,</w:t>
      </w:r>
    </w:p>
    <w:p w14:paraId="68852CC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был смешон, а никогда</w:t>
      </w:r>
    </w:p>
    <w:p w14:paraId="58144D46"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 смехом ужас несовместен.</w:t>
      </w:r>
    </w:p>
    <w:p w14:paraId="1DE554FE" w14:textId="77777777" w:rsidR="005D48DB" w:rsidRDefault="005D48DB" w:rsidP="00847DA9">
      <w:pPr>
        <w:numPr>
          <w:ilvl w:val="12"/>
          <w:numId w:val="0"/>
        </w:numPr>
        <w:jc w:val="both"/>
        <w:rPr>
          <w:rFonts w:ascii="Academy" w:hAnsi="Academy"/>
          <w:i/>
          <w:sz w:val="22"/>
        </w:rPr>
      </w:pPr>
    </w:p>
    <w:p w14:paraId="01FA5098" w14:textId="77777777" w:rsidR="005D48DB" w:rsidRDefault="005D48DB" w:rsidP="00847DA9">
      <w:pPr>
        <w:numPr>
          <w:ilvl w:val="12"/>
          <w:numId w:val="0"/>
        </w:numPr>
        <w:jc w:val="both"/>
      </w:pPr>
      <w:r>
        <w:t xml:space="preserve">Что поделаешь, так уж русский человек устроен: пугается — пока чего-то не понимает. А не понимал он долго механизма действия ростовщической кредитно-финансовой системы, как надгосударственного уровня управления в складывающемся глобальном мировом хозяйстве, хотя воздействие этого механизма постоянно ощущал на себе. С самим карлой только кажется, что дело обстоит проще. На первый взгляд, он, вроде бы, известен и потому внешне выглядит смешным, а порой даже жалким. Но в этом в некотором роде проявление самонадеянности народов России, поскольку всех скрытых приемов, используемых карлой в информационной войне, Людмила еще не знает. Уж если Hаина, как было показано в песне первой, наделена способностями Фантомаса, то надо понимать, автор столь уродливой Галатеи обязан владеть ими в совершенстве. Именно с этими способностями, как увидит дальше </w:t>
      </w:r>
      <w:r>
        <w:lastRenderedPageBreak/>
        <w:t xml:space="preserve">читатель, будут связаны многие трудности Людмилы и Руслана. Но проблемы, связанные с бородой бритоголового урода, все-таки предстоит решать Руслану. </w:t>
      </w:r>
    </w:p>
    <w:p w14:paraId="7AF29328" w14:textId="77777777" w:rsidR="005D48DB" w:rsidRDefault="005D48DB" w:rsidP="00847DA9">
      <w:pPr>
        <w:numPr>
          <w:ilvl w:val="12"/>
          <w:numId w:val="0"/>
        </w:numPr>
        <w:jc w:val="both"/>
      </w:pPr>
      <w:r>
        <w:t xml:space="preserve"> Черномор конечно обладает определенной мерой понимания, которой обусловлено его место в социальной и надсоциальной (в том числе и воображаемой) «идеальной иерархии». Что касается реальных иерархий, то они “колеблются” относительно </w:t>
      </w:r>
      <w:r>
        <w:rPr>
          <w:i/>
        </w:rPr>
        <w:t>идеально воображаемых</w:t>
      </w:r>
      <w:r>
        <w:t>. В реальных иерархиях эмоционально взвинченные возражения и назидания никогда не направлены вниз: всегда либо вверх — как “ропот”, бунт; либо на своем уровне — как склока. Поэтому «рев и топот исступления» карлы — показатель его места в реальной иерархии. В описанной выше сцене исчезновения Людмилы все уже свершилось, но Черномор не понял ( тугодум?), что он уже ничтожество; “ничто”, возомнившее о себе “нечто”. Отсюда титул карлы — “Глобальный Предиктор”, мягко говоря, не отвечает существу дел в реальной иерархии управления, поскольку любое название — всего лишь гласный атрибут. Существо же дела — внутреннее содержание — осознание глобальной ответственности перед Богом и людьми Черномору недоступно.</w:t>
      </w:r>
    </w:p>
    <w:p w14:paraId="470471B9" w14:textId="77777777" w:rsidR="005D48DB" w:rsidRDefault="005D48DB" w:rsidP="00847DA9">
      <w:pPr>
        <w:numPr>
          <w:ilvl w:val="12"/>
          <w:numId w:val="0"/>
        </w:numPr>
        <w:jc w:val="both"/>
      </w:pPr>
      <w:r>
        <w:t>В России же к решению этого вопроса всегда было два подхода: первый — противопоставить мафии бритоголовых свою, еще более “крутую” мафию; второй — опереться в концептуальной деятельности на народ, допустив его к знаниям во всей их полноте. Путь первый невольно превращал всякое жречество в примитивное знахарство, с его основным атрибутом — необходимостью поддерживать монополию на знание, которая сводилась к примитивному — иметь свой “жирный кусок”. В конце концов такое псевдожречество рано или поздно поедалось Черномором. Второй путь — раскрытие народу всей полноты знаний об управлении обществом — требовал терпения, понимания «законов времени», т.е. законов формирования в обществе исторически объективной нравственности вообще, и нравственности, отличающейся от толпо-“элитарной”, в частности. Для Пушкина — это и есть путь соединения Руслана и Людмилы. Каким он будет этот сложный путь обретения истины — видно из дальнейшего текста поэмы.</w:t>
      </w:r>
    </w:p>
    <w:p w14:paraId="108BB148" w14:textId="77777777" w:rsidR="005D48DB" w:rsidRDefault="005D48DB" w:rsidP="00847DA9">
      <w:pPr>
        <w:numPr>
          <w:ilvl w:val="12"/>
          <w:numId w:val="0"/>
        </w:numPr>
        <w:jc w:val="both"/>
        <w:rPr>
          <w:rFonts w:ascii="Academy" w:hAnsi="Academy"/>
          <w:i/>
          <w:sz w:val="22"/>
        </w:rPr>
      </w:pPr>
    </w:p>
    <w:p w14:paraId="5A1CE049"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Навстречу утренним лучам</w:t>
      </w:r>
    </w:p>
    <w:p w14:paraId="20D53527"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Постель оставила Людмила</w:t>
      </w:r>
    </w:p>
    <w:p w14:paraId="2E64CA79"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И взор невольный обратила </w:t>
      </w:r>
    </w:p>
    <w:p w14:paraId="6BB84B5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 высоким, чистым зеркалам;</w:t>
      </w:r>
    </w:p>
    <w:p w14:paraId="18300C99" w14:textId="77777777" w:rsidR="005D48DB" w:rsidRDefault="005D48DB" w:rsidP="00847DA9">
      <w:pPr>
        <w:pStyle w:val="a7"/>
        <w:numPr>
          <w:ilvl w:val="12"/>
          <w:numId w:val="0"/>
        </w:numPr>
        <w:ind w:left="1418"/>
        <w:jc w:val="both"/>
      </w:pPr>
    </w:p>
    <w:p w14:paraId="06600CF2" w14:textId="3CA608C1" w:rsidR="005D48DB" w:rsidRDefault="005D48DB" w:rsidP="00847DA9">
      <w:pPr>
        <w:numPr>
          <w:ilvl w:val="12"/>
          <w:numId w:val="0"/>
        </w:numPr>
        <w:jc w:val="both"/>
      </w:pPr>
      <w:r>
        <w:t xml:space="preserve">Вот это дело! С постелью русскому народу пора расстаться, коли толпо-“элитарная” пирамида все равно в соответствии с “законом времени” </w:t>
      </w:r>
      <w:r>
        <w:lastRenderedPageBreak/>
        <w:t>рушится. Но чтобы это увидеть и понять, Людмиле пора обрести целостность миропонимания. Без обращения своего внутреннего взора к высоким и чистым зеркалам щита Персея</w:t>
      </w:r>
      <w:r w:rsidRPr="005D48DB">
        <w:rPr>
          <w:vertAlign w:val="superscript"/>
        </w:rPr>
        <w:t>[XXIV]</w:t>
      </w:r>
      <w:r>
        <w:t xml:space="preserve"> этого достичь невозможно. А потому займемся колпаком горбуна, оказавшимся после первого визита незадачливого любовника в руках Людмилы, которая к тому времени:</w:t>
      </w:r>
    </w:p>
    <w:p w14:paraId="2DDD5EB5" w14:textId="77777777" w:rsidR="005D48DB" w:rsidRDefault="005D48DB" w:rsidP="00847DA9">
      <w:pPr>
        <w:pStyle w:val="a7"/>
        <w:numPr>
          <w:ilvl w:val="12"/>
          <w:numId w:val="0"/>
        </w:numPr>
        <w:ind w:left="1418"/>
        <w:jc w:val="both"/>
      </w:pPr>
    </w:p>
    <w:p w14:paraId="2087017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Свои вчерашние наряды</w:t>
      </w:r>
    </w:p>
    <w:p w14:paraId="76504FE0"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Нечаянно в углу нашла;</w:t>
      </w:r>
    </w:p>
    <w:p w14:paraId="02154B2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Вздохнув, оделась и с досады</w:t>
      </w:r>
    </w:p>
    <w:p w14:paraId="05F1A823"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Тихонько плакать начала;</w:t>
      </w:r>
    </w:p>
    <w:p w14:paraId="22CBEF55" w14:textId="77777777" w:rsidR="005D48DB" w:rsidRDefault="005D48DB" w:rsidP="00847DA9">
      <w:pPr>
        <w:pStyle w:val="a7"/>
        <w:numPr>
          <w:ilvl w:val="12"/>
          <w:numId w:val="0"/>
        </w:numPr>
        <w:ind w:left="1418"/>
        <w:jc w:val="both"/>
      </w:pPr>
    </w:p>
    <w:p w14:paraId="04A94539" w14:textId="77777777" w:rsidR="005D48DB" w:rsidRDefault="005D48DB" w:rsidP="00847DA9">
      <w:pPr>
        <w:numPr>
          <w:ilvl w:val="12"/>
          <w:numId w:val="0"/>
        </w:numPr>
        <w:jc w:val="both"/>
      </w:pPr>
      <w:r>
        <w:t>Соображает ли толпа п-РЕЗИДЕНТОВ и МЭР-инов, что подсунутые Людмиле болтливыми фарлафами вчерашние наряды из замшелых запасов Черномора ничего, кроме досады у неё вызвать не могут? А ну как тихий плач и «волненье своенравных дум» перейдут в крик ненависти и отчаяния, а увесистый кулак на этот раз вдруг не задрожит? Что тогда? Пушкин-то — не чета толпе п-РЕЗИДЕНТОВ — знал, «как страшен русский бунт бессмысленный и беспощадный», а потому пусть лучше уж события развиваются в соответствии с предсказанием, данным в поэме:</w:t>
      </w:r>
    </w:p>
    <w:p w14:paraId="6CD14C85" w14:textId="77777777" w:rsidR="005D48DB" w:rsidRDefault="005D48DB" w:rsidP="00847DA9">
      <w:pPr>
        <w:numPr>
          <w:ilvl w:val="12"/>
          <w:numId w:val="0"/>
        </w:numPr>
        <w:jc w:val="both"/>
        <w:rPr>
          <w:rFonts w:ascii="Academy" w:hAnsi="Academy"/>
          <w:i/>
          <w:sz w:val="22"/>
        </w:rPr>
      </w:pPr>
    </w:p>
    <w:p w14:paraId="34718457"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Однако с верного стекла,</w:t>
      </w:r>
    </w:p>
    <w:p w14:paraId="01EEBCC6"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Вздыхая, не сводила взора,</w:t>
      </w:r>
    </w:p>
    <w:p w14:paraId="3ECCB020"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девице пришло на ум,</w:t>
      </w:r>
    </w:p>
    <w:p w14:paraId="4D8D9E4F"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волненье своенравных дум,</w:t>
      </w:r>
    </w:p>
    <w:p w14:paraId="4CFF0FA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Примерить шапку Черномора.</w:t>
      </w:r>
    </w:p>
    <w:p w14:paraId="700809B3" w14:textId="77777777" w:rsidR="005D48DB" w:rsidRDefault="005D48DB" w:rsidP="00847DA9">
      <w:pPr>
        <w:pStyle w:val="a7"/>
        <w:numPr>
          <w:ilvl w:val="12"/>
          <w:numId w:val="0"/>
        </w:numPr>
        <w:ind w:left="1418"/>
        <w:jc w:val="both"/>
      </w:pPr>
    </w:p>
    <w:p w14:paraId="7F691348" w14:textId="77777777" w:rsidR="005D48DB" w:rsidRDefault="005D48DB" w:rsidP="00847DA9">
      <w:pPr>
        <w:numPr>
          <w:ilvl w:val="12"/>
          <w:numId w:val="0"/>
        </w:numPr>
        <w:jc w:val="both"/>
      </w:pPr>
      <w:r>
        <w:t xml:space="preserve">Любая приМЕРка — дело серьезное, а уж примерка колпака “Священного писания” к голове народа требует тишины, уединенности и сосредоточенности. Владимир равноапостольный выбирал шапку из предложенных Черномором покрасивее, да посвободнее. Другими словами, Владимир-солнце, любивший попировать “в толпе могучих сыновей”, выбирал шапку без тщательной и многоразовой примерки, и естественно — без сравнительного анализа содержательной части “священных писаний”: иудаизма, христианства, и ислама. Да и откуда такой анализ мог появиться? Переводов на русский с греческого, латыни и арабского Торы (Пятикнижия Моисеевого) канонических Евангелий (не говоря уж об апокрифическом — Евангелии Мира Иисуса Христа от ученика Иоанна) и Корана в те времена не было. Каждое вероучение передавалось и воспринималось  на основе устного рассказа заезжих эмиссаров. И соблазнился Равноапостольный прежде всего внешним </w:t>
      </w:r>
      <w:r>
        <w:lastRenderedPageBreak/>
        <w:t xml:space="preserve">блеском ритуала (православный — всегда был самым ярким) и мнимой свободой вероучения ( возможно наиболее близкой к системе верований древних славян). Для самого Владимира мнимость свободы принимаемого вероучения выражалась прежде всего в приемлемой лично для него формуле: «Питие есть веселие Руси». </w:t>
      </w:r>
    </w:p>
    <w:p w14:paraId="7D15A9B6" w14:textId="77777777" w:rsidR="005D48DB" w:rsidRDefault="005D48DB" w:rsidP="00847DA9">
      <w:pPr>
        <w:numPr>
          <w:ilvl w:val="12"/>
          <w:numId w:val="0"/>
        </w:numPr>
        <w:jc w:val="both"/>
      </w:pPr>
      <w:r>
        <w:t>Что касается мнения мафии бритоголовых, то для неё было безразлично, какую шапку натянет на голову своего народа Равноапостольный, — важно, чтобы скроена и сшита она была в ателье с вывеской “Черномор”. Возможно, что в качестве побудительных мотивов в действиях Владимира-Крестителя выступали соображения экономического характера: брал с большим запасом и на вырост. Другими словами, примерял на себя, а впоследствии натянул на глаза и уши не только себе, но и всему Люду Милому, отчего вся последующая история народов России —  тьма густая и чудеса всяческие.</w:t>
      </w:r>
    </w:p>
    <w:p w14:paraId="431CB55C" w14:textId="77777777" w:rsidR="005D48DB" w:rsidRDefault="005D48DB" w:rsidP="00847DA9">
      <w:pPr>
        <w:pStyle w:val="a7"/>
        <w:numPr>
          <w:ilvl w:val="12"/>
          <w:numId w:val="0"/>
        </w:numPr>
        <w:ind w:left="1418"/>
        <w:jc w:val="both"/>
      </w:pPr>
    </w:p>
    <w:p w14:paraId="3F666935"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Людмилы нет во тьме густой</w:t>
      </w:r>
    </w:p>
    <w:p w14:paraId="56DEE77A"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Похищена безвестной силой!</w:t>
      </w:r>
    </w:p>
    <w:p w14:paraId="40630943" w14:textId="77777777" w:rsidR="005D48DB" w:rsidRDefault="005D48DB" w:rsidP="00847DA9">
      <w:pPr>
        <w:pStyle w:val="a7"/>
        <w:numPr>
          <w:ilvl w:val="12"/>
          <w:numId w:val="0"/>
        </w:numPr>
        <w:ind w:left="1418"/>
        <w:jc w:val="both"/>
      </w:pPr>
    </w:p>
    <w:p w14:paraId="3267364B" w14:textId="77777777" w:rsidR="005D48DB" w:rsidRDefault="005D48DB" w:rsidP="00847DA9">
      <w:pPr>
        <w:numPr>
          <w:ilvl w:val="12"/>
          <w:numId w:val="0"/>
        </w:numPr>
        <w:jc w:val="both"/>
      </w:pPr>
      <w:r>
        <w:t>Вот вам и все “HОУ-ХАУ”. Черномор решил свои проблемы, а у Владимира — сплошные эмоции, переходящие в истерику.</w:t>
      </w:r>
    </w:p>
    <w:p w14:paraId="3C9AA4C0" w14:textId="77777777" w:rsidR="005D48DB" w:rsidRDefault="005D48DB" w:rsidP="00847DA9">
      <w:pPr>
        <w:pStyle w:val="a7"/>
        <w:numPr>
          <w:ilvl w:val="12"/>
          <w:numId w:val="0"/>
        </w:numPr>
        <w:ind w:left="1418"/>
        <w:jc w:val="both"/>
      </w:pPr>
    </w:p>
    <w:p w14:paraId="13AF3ADC"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что сказал великий князь?</w:t>
      </w:r>
    </w:p>
    <w:p w14:paraId="4471CCFC"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Сраженный вдруг молвой ужасной,</w:t>
      </w:r>
    </w:p>
    <w:p w14:paraId="5CD1A8D3"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 зятя гневом распалясь,</w:t>
      </w:r>
    </w:p>
    <w:p w14:paraId="72469937"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Его и двор он созывает:</w:t>
      </w:r>
    </w:p>
    <w:p w14:paraId="1970C8C5"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“Где, где Людмила?” — вопрошает</w:t>
      </w:r>
    </w:p>
    <w:p w14:paraId="16D2F5BA"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ужасным, пламенным челом.</w:t>
      </w:r>
    </w:p>
    <w:p w14:paraId="362990FA"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не слышит.</w:t>
      </w:r>
    </w:p>
    <w:p w14:paraId="73AB8755" w14:textId="77777777" w:rsidR="005D48DB" w:rsidRDefault="005D48DB" w:rsidP="00847DA9">
      <w:pPr>
        <w:pStyle w:val="a7"/>
        <w:numPr>
          <w:ilvl w:val="12"/>
          <w:numId w:val="0"/>
        </w:numPr>
        <w:ind w:left="1418"/>
        <w:jc w:val="both"/>
      </w:pPr>
    </w:p>
    <w:p w14:paraId="1673B0C8" w14:textId="77777777" w:rsidR="005D48DB" w:rsidRDefault="005D48DB" w:rsidP="00847DA9">
      <w:pPr>
        <w:numPr>
          <w:ilvl w:val="12"/>
          <w:numId w:val="0"/>
        </w:numPr>
        <w:jc w:val="both"/>
      </w:pPr>
      <w:r>
        <w:t>Попробуйте сами: натяните на уши такую шапку, будете как в “Библии”: “И слушают они, да не слышат!” А потому у Владимира — полный набор эмоций: причитанья, угрозы, заклинанья:</w:t>
      </w:r>
    </w:p>
    <w:p w14:paraId="6F51A785" w14:textId="77777777" w:rsidR="005D48DB" w:rsidRDefault="005D48DB" w:rsidP="00847DA9">
      <w:pPr>
        <w:numPr>
          <w:ilvl w:val="12"/>
          <w:numId w:val="0"/>
        </w:numPr>
        <w:tabs>
          <w:tab w:val="left" w:pos="0"/>
        </w:tabs>
        <w:ind w:firstLine="1701"/>
        <w:jc w:val="both"/>
        <w:rPr>
          <w:rFonts w:ascii="Academy" w:hAnsi="Academy"/>
          <w:i/>
        </w:rPr>
      </w:pPr>
    </w:p>
    <w:p w14:paraId="2A94825E"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“Дети, други!</w:t>
      </w:r>
    </w:p>
    <w:p w14:paraId="1E5A1D1A"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помню прежние заслуги:</w:t>
      </w:r>
    </w:p>
    <w:p w14:paraId="021B36D5"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сжальтесь вы над стариком!</w:t>
      </w:r>
    </w:p>
    <w:p w14:paraId="6913285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Скажите, кто из вас согласен</w:t>
      </w:r>
    </w:p>
    <w:p w14:paraId="1EFED2AC"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Скакать за дочерью моей?</w:t>
      </w:r>
    </w:p>
    <w:p w14:paraId="30E4C4C9" w14:textId="77777777" w:rsidR="005D48DB" w:rsidRDefault="005D48DB" w:rsidP="00847DA9">
      <w:pPr>
        <w:pStyle w:val="a7"/>
        <w:numPr>
          <w:ilvl w:val="12"/>
          <w:numId w:val="0"/>
        </w:numPr>
        <w:ind w:left="1418"/>
        <w:jc w:val="both"/>
        <w:rPr>
          <w:rFonts w:ascii="Academy Cyr" w:hAnsi="Academy Cyr"/>
        </w:rPr>
      </w:pPr>
      <w:r>
        <w:rPr>
          <w:rFonts w:ascii="Academy Cyr" w:hAnsi="Academy Cyr"/>
        </w:rPr>
        <w:t>Чей подвиг будет не напрасен,</w:t>
      </w:r>
    </w:p>
    <w:p w14:paraId="535E249E"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Тому — терзайся, плачь, злодей!</w:t>
      </w:r>
    </w:p>
    <w:p w14:paraId="5DAF93D1"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мог сберечь жены своей!”</w:t>
      </w:r>
    </w:p>
    <w:p w14:paraId="33C6B1A3" w14:textId="77777777" w:rsidR="005D48DB" w:rsidRDefault="005D48DB" w:rsidP="00847DA9">
      <w:pPr>
        <w:numPr>
          <w:ilvl w:val="12"/>
          <w:numId w:val="0"/>
        </w:numPr>
        <w:jc w:val="both"/>
      </w:pPr>
    </w:p>
    <w:p w14:paraId="68998597" w14:textId="6048E810" w:rsidR="005D48DB" w:rsidRDefault="005D48DB" w:rsidP="00847DA9">
      <w:pPr>
        <w:numPr>
          <w:ilvl w:val="12"/>
          <w:numId w:val="0"/>
        </w:numPr>
        <w:jc w:val="both"/>
      </w:pPr>
      <w:r>
        <w:t>Ну это мы во второй песне уже слышали, когда разбирали наставление поэта. У тех, кто живет не разумом, а страстями</w:t>
      </w:r>
      <w:r w:rsidRPr="005D48DB">
        <w:rPr>
          <w:vertAlign w:val="superscript"/>
        </w:rPr>
        <w:t>[XXV]</w:t>
      </w:r>
      <w:r>
        <w:t>, от любви до ненависти — один шаг. Таким бездумным легко и народ отдать в вечную кабалу первому встречному фарлафу и страну распродать с молотка. А когда в ответ Люд Простой подобные действия квалифицирует как «жиды жидам Россию продают»</w:t>
      </w:r>
      <w:r w:rsidRPr="005D48DB">
        <w:rPr>
          <w:vertAlign w:val="superscript"/>
        </w:rPr>
        <w:t>[XXVI]</w:t>
      </w:r>
      <w:r>
        <w:t xml:space="preserve">, — новая истерика. </w:t>
      </w:r>
    </w:p>
    <w:p w14:paraId="64A6E7B7" w14:textId="77777777" w:rsidR="005D48DB" w:rsidRDefault="005D48DB" w:rsidP="00847DA9">
      <w:pPr>
        <w:pStyle w:val="a7"/>
        <w:numPr>
          <w:ilvl w:val="12"/>
          <w:numId w:val="0"/>
        </w:numPr>
        <w:ind w:left="1418"/>
        <w:jc w:val="both"/>
      </w:pPr>
    </w:p>
    <w:p w14:paraId="72144CF7"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“Тому я дам её в супруги</w:t>
      </w:r>
    </w:p>
    <w:p w14:paraId="0FD998BE" w14:textId="77777777" w:rsidR="005D48DB" w:rsidRDefault="005D48DB" w:rsidP="00847DA9">
      <w:pPr>
        <w:pStyle w:val="a7"/>
        <w:numPr>
          <w:ilvl w:val="12"/>
          <w:numId w:val="0"/>
        </w:numPr>
        <w:ind w:left="1418"/>
        <w:jc w:val="both"/>
        <w:rPr>
          <w:rFonts w:ascii="Academy Cyr" w:hAnsi="Academy Cyr"/>
        </w:rPr>
      </w:pPr>
      <w:r>
        <w:rPr>
          <w:rFonts w:ascii="Academy Cyr" w:hAnsi="Academy Cyr"/>
        </w:rPr>
        <w:t>C полцарством прадедов моих.</w:t>
      </w:r>
    </w:p>
    <w:p w14:paraId="29C571F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Кто же вызовется, дети, други?"</w:t>
      </w:r>
    </w:p>
    <w:p w14:paraId="16B2BCE5"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 молвил горестный жених.</w:t>
      </w:r>
    </w:p>
    <w:p w14:paraId="620569B1"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я! — воскликнули с Рогдаем</w:t>
      </w:r>
    </w:p>
    <w:p w14:paraId="04B4969A" w14:textId="77777777" w:rsidR="005D48DB" w:rsidRDefault="005D48DB" w:rsidP="00847DA9">
      <w:pPr>
        <w:pStyle w:val="a7"/>
        <w:numPr>
          <w:ilvl w:val="12"/>
          <w:numId w:val="0"/>
        </w:numPr>
        <w:ind w:left="1418"/>
        <w:jc w:val="both"/>
        <w:rPr>
          <w:rFonts w:ascii="Academy Cyr" w:hAnsi="Academy Cyr"/>
        </w:rPr>
      </w:pPr>
      <w:r>
        <w:rPr>
          <w:rFonts w:ascii="Academy Cyr" w:hAnsi="Academy Cyr"/>
        </w:rPr>
        <w:t>Фарлаф и радостный Ратмир.</w:t>
      </w:r>
    </w:p>
    <w:p w14:paraId="1F02499F" w14:textId="77777777" w:rsidR="005D48DB" w:rsidRDefault="005D48DB" w:rsidP="00847DA9">
      <w:pPr>
        <w:numPr>
          <w:ilvl w:val="12"/>
          <w:numId w:val="0"/>
        </w:numPr>
        <w:jc w:val="both"/>
        <w:rPr>
          <w:rFonts w:ascii="Academy" w:hAnsi="Academy"/>
          <w:i/>
          <w:sz w:val="22"/>
        </w:rPr>
      </w:pPr>
    </w:p>
    <w:p w14:paraId="35CF0AAA" w14:textId="77777777" w:rsidR="005D48DB" w:rsidRDefault="005D48DB" w:rsidP="00847DA9">
      <w:pPr>
        <w:numPr>
          <w:ilvl w:val="12"/>
          <w:numId w:val="0"/>
        </w:numPr>
        <w:jc w:val="both"/>
      </w:pPr>
      <w:r>
        <w:t>Когда равноапостольный говорит о “своих прадедах”, то надо отдавать отчет, по чьей  они родовой линии. По линии отца — одни, а по линии матери — другие. Последние, как говорит предание, были раввинами. Не оттого ли выбор шапки из ателье Черномора оказался столь скороспелым? И не потому ли среди тех, кто отозвался на призыв Владимира “пойти туда, не знаю куда и принести то, не знаю что” оказался и Фарлаф, так нежно опекаемый Hаиной.</w:t>
      </w:r>
    </w:p>
    <w:p w14:paraId="62D8F48C" w14:textId="77777777" w:rsidR="005D48DB" w:rsidRDefault="005D48DB" w:rsidP="00847DA9">
      <w:pPr>
        <w:numPr>
          <w:ilvl w:val="12"/>
          <w:numId w:val="0"/>
        </w:numPr>
        <w:jc w:val="both"/>
        <w:rPr>
          <w:rFonts w:ascii="Academy" w:hAnsi="Academy"/>
          <w:i/>
          <w:sz w:val="22"/>
        </w:rPr>
      </w:pPr>
    </w:p>
    <w:p w14:paraId="382A8211" w14:textId="77777777" w:rsidR="005D48DB" w:rsidRDefault="005D48DB" w:rsidP="00847DA9">
      <w:pPr>
        <w:numPr>
          <w:ilvl w:val="12"/>
          <w:numId w:val="0"/>
        </w:numPr>
        <w:ind w:firstLine="1701"/>
        <w:jc w:val="both"/>
        <w:rPr>
          <w:rFonts w:ascii="Academy Cyr" w:hAnsi="Academy Cyr"/>
          <w:i/>
        </w:rPr>
      </w:pPr>
      <w:r>
        <w:rPr>
          <w:rFonts w:ascii="Academy Cyr" w:hAnsi="Academy Cyr"/>
          <w:i/>
        </w:rPr>
        <w:t>“Я!” — молвил горестный жених.</w:t>
      </w:r>
    </w:p>
    <w:p w14:paraId="51CC8C88" w14:textId="77777777" w:rsidR="005D48DB" w:rsidRDefault="005D48DB" w:rsidP="00847DA9">
      <w:pPr>
        <w:numPr>
          <w:ilvl w:val="12"/>
          <w:numId w:val="0"/>
        </w:numPr>
        <w:ind w:firstLine="1701"/>
        <w:jc w:val="both"/>
        <w:rPr>
          <w:rFonts w:ascii="Academy Cyr" w:hAnsi="Academy Cyr"/>
          <w:i/>
        </w:rPr>
      </w:pPr>
      <w:r>
        <w:rPr>
          <w:rFonts w:ascii="Academy Cyr" w:hAnsi="Academy Cyr"/>
          <w:i/>
        </w:rPr>
        <w:t>“Я! я!” — воскликнули с Рогдаем</w:t>
      </w:r>
    </w:p>
    <w:p w14:paraId="2F382CC0" w14:textId="77777777" w:rsidR="005D48DB" w:rsidRDefault="005D48DB" w:rsidP="00847DA9">
      <w:pPr>
        <w:numPr>
          <w:ilvl w:val="12"/>
          <w:numId w:val="0"/>
        </w:numPr>
        <w:ind w:firstLine="1701"/>
        <w:jc w:val="both"/>
        <w:rPr>
          <w:rFonts w:ascii="Academy Cyr" w:hAnsi="Academy Cyr"/>
          <w:i/>
        </w:rPr>
      </w:pPr>
      <w:r>
        <w:rPr>
          <w:rFonts w:ascii="Academy Cyr" w:hAnsi="Academy Cyr"/>
          <w:i/>
        </w:rPr>
        <w:t>Фарлаф и радостный Ратмир:</w:t>
      </w:r>
    </w:p>
    <w:p w14:paraId="19199872" w14:textId="77777777" w:rsidR="005D48DB" w:rsidRDefault="005D48DB" w:rsidP="00847DA9">
      <w:pPr>
        <w:numPr>
          <w:ilvl w:val="12"/>
          <w:numId w:val="0"/>
        </w:numPr>
        <w:ind w:firstLine="1701"/>
        <w:jc w:val="both"/>
        <w:rPr>
          <w:rFonts w:ascii="Academy Cyr" w:hAnsi="Academy Cyr"/>
          <w:i/>
        </w:rPr>
      </w:pPr>
      <w:r>
        <w:rPr>
          <w:rFonts w:ascii="Academy Cyr" w:hAnsi="Academy Cyr"/>
          <w:i/>
        </w:rPr>
        <w:t>“Сейчас коней своих седлаем,</w:t>
      </w:r>
    </w:p>
    <w:p w14:paraId="05FA06F6" w14:textId="77777777" w:rsidR="005D48DB" w:rsidRDefault="005D48DB" w:rsidP="00847DA9">
      <w:pPr>
        <w:numPr>
          <w:ilvl w:val="12"/>
          <w:numId w:val="0"/>
        </w:numPr>
        <w:ind w:firstLine="1701"/>
        <w:jc w:val="both"/>
        <w:rPr>
          <w:rFonts w:ascii="Academy Cyr" w:hAnsi="Academy Cyr"/>
          <w:i/>
        </w:rPr>
      </w:pPr>
      <w:r>
        <w:rPr>
          <w:rFonts w:ascii="Academy Cyr" w:hAnsi="Academy Cyr"/>
          <w:i/>
        </w:rPr>
        <w:t>Мы рады весь изъездить мир;</w:t>
      </w:r>
    </w:p>
    <w:p w14:paraId="63E9D206" w14:textId="77777777" w:rsidR="005D48DB" w:rsidRDefault="005D48DB" w:rsidP="00847DA9">
      <w:pPr>
        <w:numPr>
          <w:ilvl w:val="12"/>
          <w:numId w:val="0"/>
        </w:numPr>
        <w:ind w:firstLine="1701"/>
        <w:jc w:val="both"/>
        <w:rPr>
          <w:rFonts w:ascii="Academy Cyr" w:hAnsi="Academy Cyr"/>
          <w:i/>
        </w:rPr>
      </w:pPr>
      <w:r>
        <w:rPr>
          <w:rFonts w:ascii="Academy Cyr" w:hAnsi="Academy Cyr"/>
          <w:i/>
        </w:rPr>
        <w:t>Отец наш, не продлим разлуки;</w:t>
      </w:r>
    </w:p>
    <w:p w14:paraId="1C2B1509" w14:textId="77777777" w:rsidR="005D48DB" w:rsidRDefault="005D48DB" w:rsidP="00847DA9">
      <w:pPr>
        <w:numPr>
          <w:ilvl w:val="12"/>
          <w:numId w:val="0"/>
        </w:numPr>
        <w:ind w:firstLine="1701"/>
        <w:jc w:val="both"/>
        <w:rPr>
          <w:rFonts w:ascii="Academy Cyr" w:hAnsi="Academy Cyr"/>
          <w:i/>
        </w:rPr>
      </w:pPr>
      <w:r>
        <w:rPr>
          <w:rFonts w:ascii="Academy Cyr" w:hAnsi="Academy Cyr"/>
          <w:i/>
        </w:rPr>
        <w:t>Не бойся, едем за княжной!”</w:t>
      </w:r>
    </w:p>
    <w:p w14:paraId="3BD2C07A" w14:textId="77777777" w:rsidR="005D48DB" w:rsidRDefault="005D48DB" w:rsidP="00847DA9">
      <w:pPr>
        <w:numPr>
          <w:ilvl w:val="12"/>
          <w:numId w:val="0"/>
        </w:numPr>
        <w:jc w:val="both"/>
        <w:rPr>
          <w:rFonts w:ascii="Academy" w:hAnsi="Academy"/>
          <w:i/>
          <w:sz w:val="22"/>
        </w:rPr>
      </w:pPr>
    </w:p>
    <w:p w14:paraId="1F2EE9BB" w14:textId="77777777" w:rsidR="005D48DB" w:rsidRDefault="005D48DB" w:rsidP="00847DA9">
      <w:pPr>
        <w:numPr>
          <w:ilvl w:val="12"/>
          <w:numId w:val="0"/>
        </w:numPr>
        <w:jc w:val="both"/>
      </w:pPr>
      <w:r>
        <w:t xml:space="preserve">Пушкин не только слова — буквы не напишет без смысла. В связи с этим стоит обратить внимание на то обстоятельство, что героев, бросившихся на поиски Людмилы, в поэме четверо, но “Я!” сказали только трое. Значит у кого-то из четверых на голове была другая шапка Черномора, отличная от той, что была натянута на глаза и уши соперников вкупе с папашей. Возможно ли предположить, что шапка молчуна была ему впору? Дело в том, что “впору” в ателье Черномора ничего не делали. И не потому, что </w:t>
      </w:r>
      <w:r>
        <w:lastRenderedPageBreak/>
        <w:t>Черномор поощрял халтуру (материал на шапки шел добротный: информация откровений, начиная с “Евангелия от Эхнатона”, поступала с более высоких уровней организации иерархии Вселенной), — технология покроя и пошива “священных писаний”, предусматривающая обязательную зависимость клиентов ателье от мафии бритоголовых, имела свое “HОУ-ХАУ” — “чудо старых дней”.</w:t>
      </w:r>
    </w:p>
    <w:p w14:paraId="65C96381" w14:textId="77777777" w:rsidR="005D48DB" w:rsidRDefault="005D48DB" w:rsidP="00847DA9">
      <w:pPr>
        <w:numPr>
          <w:ilvl w:val="12"/>
          <w:numId w:val="0"/>
        </w:numPr>
        <w:jc w:val="both"/>
      </w:pPr>
      <w:r>
        <w:t>Ну а если шапка молчуна была не велика и не впору, то должна быть маловата (ну, например, как ермолка раввинов), и, следовательно, должна была давить на голову, хотя и позволяла видеть и слышать больше соперников. Отсюда цирк, устроенный Черномором на свадьбе, для типа в ермолке — очередное представление, фокусы КИО (аббревиатура словосочетания — “Колдун, Исполняющий Обязанности”) с исчезновением “красавиц”. Такие фокусы вызывают бурную реакцию лишь у тех, кто видит их впервые. Тот, кто обречен присутствовать на всех представлениях, начинает скучать (даже если получает почетное звание “богоизбранного зрителя”), поскольку технологии фокусов не понимает (ермолка давит), а сценарий спектакля остается неизменным в веках.</w:t>
      </w:r>
    </w:p>
    <w:p w14:paraId="79FB2B05" w14:textId="77777777" w:rsidR="005D48DB" w:rsidRDefault="005D48DB" w:rsidP="00847DA9">
      <w:pPr>
        <w:numPr>
          <w:ilvl w:val="12"/>
          <w:numId w:val="0"/>
        </w:numPr>
        <w:jc w:val="both"/>
      </w:pPr>
      <w:r>
        <w:t>Так кто же из четверых? Узнать не сложно, поскольку после представления, устроенного Черномором, первые трое, действительно отозвавшиеся на истерику Владимира, поехали “туда, не знаю куда, чтобы найти то, не знаю что” молча:</w:t>
      </w:r>
    </w:p>
    <w:p w14:paraId="33AE52E2" w14:textId="77777777" w:rsidR="005D48DB" w:rsidRDefault="005D48DB" w:rsidP="00847DA9">
      <w:pPr>
        <w:numPr>
          <w:ilvl w:val="12"/>
          <w:numId w:val="0"/>
        </w:numPr>
        <w:jc w:val="both"/>
      </w:pPr>
    </w:p>
    <w:p w14:paraId="41AE6984" w14:textId="77777777" w:rsidR="005D48DB" w:rsidRDefault="005D48DB" w:rsidP="00847DA9">
      <w:pPr>
        <w:numPr>
          <w:ilvl w:val="12"/>
          <w:numId w:val="0"/>
        </w:numPr>
        <w:jc w:val="both"/>
      </w:pPr>
      <w:r>
        <w:t>первый:</w:t>
      </w:r>
    </w:p>
    <w:p w14:paraId="5B12B662" w14:textId="77777777" w:rsidR="005D48DB" w:rsidRDefault="005D48DB" w:rsidP="00847DA9">
      <w:pPr>
        <w:numPr>
          <w:ilvl w:val="12"/>
          <w:numId w:val="0"/>
        </w:numPr>
        <w:jc w:val="both"/>
        <w:rPr>
          <w:rFonts w:ascii="Academy" w:hAnsi="Academy"/>
          <w:i/>
          <w:sz w:val="22"/>
        </w:rPr>
      </w:pPr>
    </w:p>
    <w:p w14:paraId="77EBA7BD"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томился молчаливо,</w:t>
      </w:r>
    </w:p>
    <w:p w14:paraId="268EEB3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смысл и память потеряв;</w:t>
      </w:r>
    </w:p>
    <w:p w14:paraId="53E2194F" w14:textId="77777777" w:rsidR="005D48DB" w:rsidRDefault="005D48DB" w:rsidP="00847DA9">
      <w:pPr>
        <w:numPr>
          <w:ilvl w:val="12"/>
          <w:numId w:val="0"/>
        </w:numPr>
        <w:jc w:val="both"/>
        <w:rPr>
          <w:rFonts w:ascii="Academy" w:hAnsi="Academy"/>
          <w:i/>
          <w:sz w:val="22"/>
        </w:rPr>
      </w:pPr>
    </w:p>
    <w:p w14:paraId="23F1C95D" w14:textId="77777777" w:rsidR="005D48DB" w:rsidRDefault="005D48DB" w:rsidP="00847DA9">
      <w:pPr>
        <w:numPr>
          <w:ilvl w:val="12"/>
          <w:numId w:val="0"/>
        </w:numPr>
        <w:jc w:val="both"/>
      </w:pPr>
      <w:r>
        <w:t>второй:</w:t>
      </w:r>
    </w:p>
    <w:p w14:paraId="0DC6AA36" w14:textId="77777777" w:rsidR="005D48DB" w:rsidRDefault="005D48DB" w:rsidP="00847DA9">
      <w:pPr>
        <w:numPr>
          <w:ilvl w:val="12"/>
          <w:numId w:val="0"/>
        </w:numPr>
        <w:jc w:val="both"/>
        <w:rPr>
          <w:rFonts w:ascii="Academy" w:hAnsi="Academy"/>
          <w:i/>
          <w:sz w:val="22"/>
        </w:rPr>
      </w:pPr>
    </w:p>
    <w:p w14:paraId="197CA0A7"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Рогдай угрюм, молчит — ни слова...</w:t>
      </w:r>
    </w:p>
    <w:p w14:paraId="5D2BE1A3"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Страшась неведомой судьбы;</w:t>
      </w:r>
    </w:p>
    <w:p w14:paraId="777C022D" w14:textId="77777777" w:rsidR="005D48DB" w:rsidRDefault="005D48DB" w:rsidP="00847DA9">
      <w:pPr>
        <w:pStyle w:val="a7"/>
        <w:numPr>
          <w:ilvl w:val="12"/>
          <w:numId w:val="0"/>
        </w:numPr>
        <w:ind w:left="1418"/>
        <w:jc w:val="both"/>
      </w:pPr>
    </w:p>
    <w:p w14:paraId="6B6C81FD" w14:textId="77777777" w:rsidR="005D48DB" w:rsidRDefault="005D48DB" w:rsidP="00847DA9">
      <w:pPr>
        <w:numPr>
          <w:ilvl w:val="12"/>
          <w:numId w:val="0"/>
        </w:numPr>
        <w:jc w:val="both"/>
      </w:pPr>
      <w:r>
        <w:t>третий:</w:t>
      </w:r>
    </w:p>
    <w:p w14:paraId="3CC3BAAD" w14:textId="77777777" w:rsidR="005D48DB" w:rsidRDefault="005D48DB" w:rsidP="00847DA9">
      <w:pPr>
        <w:pStyle w:val="a7"/>
        <w:numPr>
          <w:ilvl w:val="12"/>
          <w:numId w:val="0"/>
        </w:numPr>
        <w:ind w:left="1418"/>
        <w:jc w:val="both"/>
      </w:pPr>
    </w:p>
    <w:p w14:paraId="3BDD4AC0" w14:textId="77777777" w:rsidR="005D48DB" w:rsidRDefault="005D48DB" w:rsidP="00847DA9">
      <w:pPr>
        <w:pStyle w:val="a7"/>
        <w:numPr>
          <w:ilvl w:val="12"/>
          <w:numId w:val="0"/>
        </w:numPr>
        <w:ind w:left="1418"/>
        <w:jc w:val="both"/>
        <w:rPr>
          <w:rFonts w:ascii="Academy Cyr" w:hAnsi="Academy Cyr"/>
        </w:rPr>
      </w:pPr>
      <w:r>
        <w:rPr>
          <w:rFonts w:ascii="Academy Cyr" w:hAnsi="Academy Cyr"/>
        </w:rPr>
        <w:t>Хазарский хан, в уме своем</w:t>
      </w:r>
    </w:p>
    <w:p w14:paraId="338981AA"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 Людмилу обнимая;</w:t>
      </w:r>
    </w:p>
    <w:p w14:paraId="3D402F66" w14:textId="77777777" w:rsidR="005D48DB" w:rsidRDefault="005D48DB" w:rsidP="00847DA9">
      <w:pPr>
        <w:numPr>
          <w:ilvl w:val="12"/>
          <w:numId w:val="0"/>
        </w:numPr>
        <w:jc w:val="both"/>
        <w:rPr>
          <w:rFonts w:ascii="Academy" w:hAnsi="Academy"/>
          <w:i/>
          <w:sz w:val="22"/>
        </w:rPr>
      </w:pPr>
    </w:p>
    <w:p w14:paraId="62673152" w14:textId="77777777" w:rsidR="005D48DB" w:rsidRDefault="005D48DB" w:rsidP="00847DA9">
      <w:pPr>
        <w:numPr>
          <w:ilvl w:val="12"/>
          <w:numId w:val="0"/>
        </w:numPr>
        <w:jc w:val="both"/>
      </w:pPr>
      <w:r>
        <w:t>четвертый, единственный, не молчит:</w:t>
      </w:r>
    </w:p>
    <w:p w14:paraId="2BDC0BC1" w14:textId="77777777" w:rsidR="005D48DB" w:rsidRDefault="005D48DB" w:rsidP="00847DA9">
      <w:pPr>
        <w:numPr>
          <w:ilvl w:val="12"/>
          <w:numId w:val="0"/>
        </w:numPr>
        <w:jc w:val="both"/>
        <w:rPr>
          <w:rFonts w:ascii="Academy" w:hAnsi="Academy"/>
          <w:i/>
          <w:sz w:val="22"/>
        </w:rPr>
      </w:pPr>
    </w:p>
    <w:p w14:paraId="33BBB358" w14:textId="77777777" w:rsidR="005D48DB" w:rsidRDefault="005D48DB" w:rsidP="00847DA9">
      <w:pPr>
        <w:pStyle w:val="a7"/>
        <w:numPr>
          <w:ilvl w:val="12"/>
          <w:numId w:val="0"/>
        </w:numPr>
        <w:ind w:left="1418"/>
        <w:jc w:val="both"/>
        <w:rPr>
          <w:rFonts w:ascii="Academy Cyr" w:hAnsi="Academy Cyr"/>
        </w:rPr>
      </w:pPr>
      <w:r>
        <w:rPr>
          <w:rFonts w:ascii="Academy Cyr" w:hAnsi="Academy Cyr"/>
        </w:rPr>
        <w:t>Через плечо глядя спесиво</w:t>
      </w:r>
    </w:p>
    <w:p w14:paraId="42DC14B4"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И важно подбочась, Фарлаф</w:t>
      </w:r>
    </w:p>
    <w:p w14:paraId="10132026"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Надувшись, ехал за Русланом.</w:t>
      </w:r>
    </w:p>
    <w:p w14:paraId="48C514B7" w14:textId="77777777" w:rsidR="005D48DB" w:rsidRDefault="005D48DB" w:rsidP="00847DA9">
      <w:pPr>
        <w:pStyle w:val="a7"/>
        <w:numPr>
          <w:ilvl w:val="12"/>
          <w:numId w:val="0"/>
        </w:numPr>
        <w:ind w:left="1418"/>
        <w:jc w:val="both"/>
        <w:rPr>
          <w:rFonts w:ascii="Academy Cyr" w:hAnsi="Academy Cyr"/>
        </w:rPr>
      </w:pPr>
      <w:r>
        <w:rPr>
          <w:rFonts w:ascii="Academy Cyr" w:hAnsi="Academy Cyr"/>
          <w:b/>
        </w:rPr>
        <w:t>Он говорит</w:t>
      </w:r>
      <w:r>
        <w:rPr>
          <w:rFonts w:ascii="Academy Cyr" w:hAnsi="Academy Cyr"/>
        </w:rPr>
        <w:t>: “Hасилу я</w:t>
      </w:r>
    </w:p>
    <w:p w14:paraId="4BB89230"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 волю вырвался, друзья!</w:t>
      </w:r>
    </w:p>
    <w:p w14:paraId="02CD0FE3" w14:textId="77777777" w:rsidR="005D48DB" w:rsidRDefault="005D48DB" w:rsidP="00847DA9">
      <w:pPr>
        <w:pStyle w:val="a7"/>
        <w:numPr>
          <w:ilvl w:val="12"/>
          <w:numId w:val="0"/>
        </w:numPr>
        <w:ind w:left="1418"/>
        <w:jc w:val="both"/>
        <w:rPr>
          <w:rFonts w:ascii="Academy Cyr" w:hAnsi="Academy Cyr"/>
        </w:rPr>
      </w:pPr>
      <w:r>
        <w:rPr>
          <w:rFonts w:ascii="Academy Cyr" w:hAnsi="Academy Cyr"/>
        </w:rPr>
        <w:t>Ну, скоро ль встречусь с великаном?</w:t>
      </w:r>
    </w:p>
    <w:p w14:paraId="0FE71FC8"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то-то крови будет течь,</w:t>
      </w:r>
    </w:p>
    <w:p w14:paraId="30BAE47F"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то-то жертв любви ревнивой!</w:t>
      </w:r>
    </w:p>
    <w:p w14:paraId="0CDCA66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Повеселись, мой верный меч,</w:t>
      </w:r>
    </w:p>
    <w:p w14:paraId="07E8246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Повеселись, мой конь ретивый!”</w:t>
      </w:r>
    </w:p>
    <w:p w14:paraId="6FC8F6E7" w14:textId="77777777" w:rsidR="005D48DB" w:rsidRDefault="005D48DB" w:rsidP="00847DA9">
      <w:pPr>
        <w:numPr>
          <w:ilvl w:val="12"/>
          <w:numId w:val="0"/>
        </w:numPr>
        <w:jc w:val="both"/>
        <w:rPr>
          <w:rFonts w:ascii="Academy" w:hAnsi="Academy"/>
          <w:i/>
          <w:sz w:val="22"/>
        </w:rPr>
      </w:pPr>
    </w:p>
    <w:p w14:paraId="0BB4EF50" w14:textId="77777777" w:rsidR="005D48DB" w:rsidRDefault="005D48DB" w:rsidP="00847DA9">
      <w:pPr>
        <w:numPr>
          <w:ilvl w:val="12"/>
          <w:numId w:val="0"/>
        </w:numPr>
        <w:jc w:val="both"/>
      </w:pPr>
      <w:r>
        <w:t>Получается, что тип в ермолке, хоть технологии фокусов Черномора и не понимал, но какое-то общее представление о сценарии спектакля имел раньше и потому, в отличие других соискателей Людмилы, ни в каких прямых столкновениях участвовать не собирался.</w:t>
      </w:r>
    </w:p>
    <w:p w14:paraId="374D790D" w14:textId="77777777" w:rsidR="005D48DB" w:rsidRDefault="005D48DB" w:rsidP="00847DA9">
      <w:pPr>
        <w:numPr>
          <w:ilvl w:val="12"/>
          <w:numId w:val="0"/>
        </w:numPr>
        <w:jc w:val="both"/>
      </w:pPr>
      <w:r>
        <w:t>Критика предложенного здесь варианта типа “ну как же, иначе не в рифму” — не состоятельна по причине, что рифмует не “критик”, а поэт, ответивший в “Домике в Коломне” сразу на все критики подобного рода:</w:t>
      </w:r>
    </w:p>
    <w:p w14:paraId="3229A8E9" w14:textId="77777777" w:rsidR="005D48DB" w:rsidRDefault="005D48DB" w:rsidP="00847DA9">
      <w:pPr>
        <w:pStyle w:val="a7"/>
        <w:numPr>
          <w:ilvl w:val="12"/>
          <w:numId w:val="0"/>
        </w:numPr>
        <w:ind w:left="1418"/>
        <w:jc w:val="both"/>
      </w:pPr>
    </w:p>
    <w:p w14:paraId="0341CD89"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Порой я стих повертываю круто,</w:t>
      </w:r>
    </w:p>
    <w:p w14:paraId="0E76C0E9"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 ж видно — не впервой я им верчу!</w:t>
      </w:r>
    </w:p>
    <w:p w14:paraId="7CD370B4"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как давно? Того и не скажу-то.</w:t>
      </w:r>
    </w:p>
    <w:p w14:paraId="569793DD"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 критиков я еду, не свищу,</w:t>
      </w:r>
    </w:p>
    <w:p w14:paraId="10106379"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древний богатырь, — а как наеду...</w:t>
      </w:r>
    </w:p>
    <w:p w14:paraId="5FC4D8CB"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ж? Поклонюсь и приглашу к обеду.</w:t>
      </w:r>
    </w:p>
    <w:p w14:paraId="1DBDDAA9" w14:textId="77777777" w:rsidR="005D48DB" w:rsidRDefault="005D48DB" w:rsidP="00847DA9">
      <w:pPr>
        <w:pStyle w:val="a7"/>
        <w:numPr>
          <w:ilvl w:val="12"/>
          <w:numId w:val="0"/>
        </w:numPr>
        <w:ind w:left="1418"/>
        <w:jc w:val="both"/>
      </w:pPr>
    </w:p>
    <w:p w14:paraId="177A42FD" w14:textId="77777777" w:rsidR="005D48DB" w:rsidRDefault="005D48DB" w:rsidP="00847DA9">
      <w:pPr>
        <w:numPr>
          <w:ilvl w:val="12"/>
          <w:numId w:val="0"/>
        </w:numPr>
        <w:jc w:val="both"/>
      </w:pPr>
      <w:r>
        <w:t>Кстати, здесь и ответ на возможный вопрос читателя по поводу столь частого обращения к “Домику в Коломне”. Не удивляйтесь, мы будем это делать и дальше, поскольку сами видите, что связь “Домика в Коломне” с “Русланом и Людмилой” — прямая. И никакая это не случайность, а своего рода предопределенность, поскольку все в творчестве Пушкина взаимосвязано, то есть едино и целостно, как един и целостен мир, который его творчество отражает. Что касается самого “Домика в Коломне”, то считаем необходимым обратить внимание читателя на ПОРОГ домика: он одного уровня с порогом “хижины”, о которой шла речь в “Песне второй”.</w:t>
      </w:r>
    </w:p>
    <w:p w14:paraId="4868A339" w14:textId="77777777" w:rsidR="005D48DB" w:rsidRDefault="005D48DB" w:rsidP="00847DA9">
      <w:pPr>
        <w:numPr>
          <w:ilvl w:val="12"/>
          <w:numId w:val="0"/>
        </w:numPr>
        <w:jc w:val="both"/>
      </w:pPr>
      <w:r>
        <w:t>Однако, вернемся к Людмиле. Её мы оставили, когда она решила САМА примерить шапку Черномора. Условия для этого подходящие:</w:t>
      </w:r>
    </w:p>
    <w:p w14:paraId="714AAE33" w14:textId="77777777" w:rsidR="005D48DB" w:rsidRDefault="005D48DB" w:rsidP="00847DA9">
      <w:pPr>
        <w:pStyle w:val="a7"/>
        <w:numPr>
          <w:ilvl w:val="12"/>
          <w:numId w:val="0"/>
        </w:numPr>
        <w:ind w:left="1418"/>
        <w:jc w:val="both"/>
      </w:pPr>
    </w:p>
    <w:p w14:paraId="5909DB5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 тихо, никого здесь нет;</w:t>
      </w:r>
    </w:p>
    <w:p w14:paraId="6A3008A5"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Никто на девушку не взглянет...</w:t>
      </w:r>
    </w:p>
    <w:p w14:paraId="4FC887B2" w14:textId="77777777" w:rsidR="005D48DB" w:rsidRDefault="005D48DB" w:rsidP="00847DA9">
      <w:pPr>
        <w:pStyle w:val="a7"/>
        <w:numPr>
          <w:ilvl w:val="12"/>
          <w:numId w:val="0"/>
        </w:numPr>
        <w:ind w:left="1418"/>
        <w:jc w:val="both"/>
      </w:pPr>
    </w:p>
    <w:p w14:paraId="5B0A84C4" w14:textId="77777777" w:rsidR="005D48DB" w:rsidRDefault="005D48DB" w:rsidP="00847DA9">
      <w:pPr>
        <w:numPr>
          <w:ilvl w:val="12"/>
          <w:numId w:val="0"/>
        </w:numPr>
        <w:jc w:val="both"/>
      </w:pPr>
      <w:r>
        <w:t>И время указано довольно точно, если идентифицировать начало процесса, в котором Людмила начала самостоятельно вертеть шапкой, скроенной две тысячи лет назад в ателье Черномора. В 1917 г. в России и за рубежом многие были поражены, с какой скоростью завертела Людмила шапкой Черномора. Морис Палеолог, посол Франции в России, будучи свидетелем захоронения жертв февральской (правильнее было бы называть — пуримской, поскольку была приурочена к “веселому еврейскому празднику пурим”) революции, даже записал в своем дневнике 5 апреля 1917 г. по этому поводу следующее:</w:t>
      </w:r>
    </w:p>
    <w:p w14:paraId="3D942985" w14:textId="77777777" w:rsidR="005D48DB" w:rsidRDefault="005D48DB" w:rsidP="00847DA9">
      <w:pPr>
        <w:pStyle w:val="a"/>
        <w:numPr>
          <w:ilvl w:val="12"/>
          <w:numId w:val="0"/>
        </w:numPr>
        <w:jc w:val="both"/>
      </w:pPr>
      <w:r>
        <w:rPr>
          <w:rFonts w:ascii="Academy Cyr" w:hAnsi="Academy Cyr"/>
        </w:rPr>
        <w:t xml:space="preserve">«Сегодня с утра огромные, нескончаемые шествия с военными оркестрами во главе, пестря черными знаменами, извивались по городу, собрав по больницам двести десять гробов, предназначенных для революционного апофеоза. По самому умеренному расчету число манифестантов превышает 900 тысяч. А между тем ни в одном пункте по дороге не было беспорядка или опоздания. Все процессии соблюдали при своем образовании, в пути, при остановках, в своих песнях идеальный порядок... (сравните пьяный балаган бейтаровцев и кооператоров перед “Белым домом” 20 августа 1991 г. и похороны трех жертв “революции” 25 августа 1991 г. — </w:t>
      </w:r>
      <w:r>
        <w:rPr>
          <w:rFonts w:ascii="Academy Cyr" w:hAnsi="Academy Cyr"/>
          <w:i/>
        </w:rPr>
        <w:t>Авт</w:t>
      </w:r>
      <w:r>
        <w:t>.)</w:t>
      </w:r>
    </w:p>
    <w:p w14:paraId="7809B6BE" w14:textId="77777777" w:rsidR="005D48DB" w:rsidRDefault="005D48DB" w:rsidP="00847DA9">
      <w:pPr>
        <w:pStyle w:val="a"/>
        <w:numPr>
          <w:ilvl w:val="12"/>
          <w:numId w:val="0"/>
        </w:numPr>
        <w:jc w:val="both"/>
        <w:rPr>
          <w:rFonts w:ascii="Academy Cyr" w:hAnsi="Academy Cyr"/>
        </w:rPr>
      </w:pPr>
      <w:r>
        <w:rPr>
          <w:rFonts w:ascii="Academy Cyr" w:hAnsi="Academy Cyr"/>
        </w:rPr>
        <w:t>Но что больше всего поражает меня, так это то, что не достает церемонии: духовенства. Ни одного священника, ни одной иконы, ни одного креста. Одна только песня: Рабочая Марсельеза.</w:t>
      </w:r>
    </w:p>
    <w:p w14:paraId="27B498A7" w14:textId="77777777" w:rsidR="005D48DB" w:rsidRDefault="005D48DB" w:rsidP="00847DA9">
      <w:pPr>
        <w:pStyle w:val="a"/>
        <w:numPr>
          <w:ilvl w:val="12"/>
          <w:numId w:val="0"/>
        </w:numPr>
        <w:jc w:val="both"/>
        <w:rPr>
          <w:rFonts w:ascii="Academy Cyr" w:hAnsi="Academy Cyr"/>
        </w:rPr>
      </w:pPr>
      <w:r>
        <w:rPr>
          <w:rFonts w:ascii="Academy Cyr" w:hAnsi="Academy Cyr"/>
        </w:rPr>
        <w:t xml:space="preserve">С архаических времен Святой Руси и Святого Владимира, с тех пор, как в истории появился русский народ (для француза Палеолога, потомка византийских Палеологов, русский народ явился в глобальном историческом процессе вместе с появлением в Париже Анны, внучки Владимира. Таковы обычные ”элитарные” представления о возрасте не своего, чужого народа, основанные на примитивном знании его истории. — </w:t>
      </w:r>
      <w:r>
        <w:rPr>
          <w:rFonts w:ascii="Academy Cyr" w:hAnsi="Academy Cyr"/>
          <w:i/>
        </w:rPr>
        <w:t>Авт</w:t>
      </w:r>
      <w:r>
        <w:rPr>
          <w:rFonts w:ascii="Academy Cyr" w:hAnsi="Academy Cyr"/>
        </w:rPr>
        <w:t xml:space="preserve">.), впервые великий национальный акт совершается без участия церкви. Вчера еще религия управляла всей публичной и частной жизнью; она постоянно врывалась в нее со своими </w:t>
      </w:r>
      <w:r>
        <w:rPr>
          <w:rFonts w:ascii="Academy Cyr" w:hAnsi="Academy Cyr"/>
          <w:b/>
        </w:rPr>
        <w:t xml:space="preserve">великолепными церемониями </w:t>
      </w:r>
      <w:r>
        <w:rPr>
          <w:rFonts w:ascii="Academy Cyr" w:hAnsi="Academy Cyr"/>
        </w:rPr>
        <w:t xml:space="preserve">(понимает, что речь идет о красивой шапке, выбранной его далеким предком. — </w:t>
      </w:r>
      <w:r>
        <w:rPr>
          <w:rFonts w:ascii="Academy Cyr" w:hAnsi="Academy Cyr"/>
          <w:i/>
        </w:rPr>
        <w:t>Авт</w:t>
      </w:r>
      <w:r>
        <w:rPr>
          <w:rFonts w:ascii="Academy Cyr" w:hAnsi="Academy Cyr"/>
        </w:rPr>
        <w:t xml:space="preserve">.), со своим </w:t>
      </w:r>
      <w:r>
        <w:rPr>
          <w:rFonts w:ascii="Academy Cyr" w:hAnsi="Academy Cyr"/>
          <w:b/>
        </w:rPr>
        <w:t xml:space="preserve">обаятельным </w:t>
      </w:r>
      <w:r>
        <w:rPr>
          <w:rFonts w:ascii="Academy Cyr" w:hAnsi="Academy Cyr"/>
        </w:rPr>
        <w:lastRenderedPageBreak/>
        <w:t xml:space="preserve">влиянием, с полным господством над воображением и сердцами, если не умами и душами (красивая шапка, но свободная — потому легко ею вертеть на голове народа; этого посол не понимает, и потому  дальше — одни эмоции. — </w:t>
      </w:r>
      <w:r>
        <w:rPr>
          <w:rFonts w:ascii="Academy Cyr" w:hAnsi="Academy Cyr"/>
          <w:i/>
        </w:rPr>
        <w:t>Авт</w:t>
      </w:r>
      <w:r>
        <w:rPr>
          <w:rFonts w:ascii="Academy Cyr" w:hAnsi="Academy Cyr"/>
        </w:rPr>
        <w:t>.). Всего несколько дней тому назад эти тысячи крестьян, рабочих, которых я вижу проходящими теперь передо мной, не могли пройти мимо малейшей иконы на улице без того, чтобы не остановиться, не снять фуражки и не осенить грудь широким крестным знамением?»</w:t>
      </w:r>
    </w:p>
    <w:p w14:paraId="5650FB6F" w14:textId="77777777" w:rsidR="005D48DB" w:rsidRDefault="005D48DB" w:rsidP="00847DA9">
      <w:pPr>
        <w:numPr>
          <w:ilvl w:val="12"/>
          <w:numId w:val="0"/>
        </w:numPr>
        <w:jc w:val="both"/>
      </w:pPr>
      <w:r>
        <w:t>Так что же увидел и не понял в мировоззрении русского народа в феврале 1917 г. французский посол Морис Палеолог? Да то самое, что увидел и понял еще в 1817 г. в характере будущей 17-летней Людмилы (история — стара, а народ — вечно молод, если душа и разум не раздавлены шапкой Черномора) восемнадцатилетний Первый Поэт России и верно отобразил в символах, понятных народу и недоступных элите.</w:t>
      </w:r>
    </w:p>
    <w:p w14:paraId="7BCAB713" w14:textId="77777777" w:rsidR="005D48DB" w:rsidRDefault="005D48DB" w:rsidP="00847DA9">
      <w:pPr>
        <w:pStyle w:val="a7"/>
        <w:numPr>
          <w:ilvl w:val="12"/>
          <w:numId w:val="0"/>
        </w:numPr>
        <w:ind w:left="1418"/>
        <w:jc w:val="both"/>
      </w:pPr>
    </w:p>
    <w:p w14:paraId="2ADE475E"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девушке в</w:t>
      </w:r>
      <w:r>
        <w:rPr>
          <w:rFonts w:ascii="Academy Cyr" w:hAnsi="Academy Cyr"/>
          <w:b/>
        </w:rPr>
        <w:t xml:space="preserve"> семнадцать</w:t>
      </w:r>
      <w:r>
        <w:rPr>
          <w:rFonts w:ascii="Academy Cyr" w:hAnsi="Academy Cyr"/>
        </w:rPr>
        <w:t xml:space="preserve"> лет</w:t>
      </w:r>
    </w:p>
    <w:p w14:paraId="2C64B78B"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Какая шапка не пристанет!</w:t>
      </w:r>
    </w:p>
    <w:p w14:paraId="2EE21388"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Рядиться никогда не лень!</w:t>
      </w:r>
    </w:p>
    <w:p w14:paraId="32141F8D"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Людмила шапкой завертела;</w:t>
      </w:r>
    </w:p>
    <w:p w14:paraId="490B2137"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 брови (не видно. — Авт.),</w:t>
      </w:r>
    </w:p>
    <w:p w14:paraId="4B060F46"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прямо (не слышно. — Авт.),</w:t>
      </w:r>
    </w:p>
    <w:p w14:paraId="4284D788"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набекрень</w:t>
      </w:r>
    </w:p>
    <w:p w14:paraId="7D4D53D8" w14:textId="77777777" w:rsidR="005D48DB" w:rsidRDefault="005D48DB" w:rsidP="00847DA9">
      <w:pPr>
        <w:pStyle w:val="a7"/>
        <w:numPr>
          <w:ilvl w:val="12"/>
          <w:numId w:val="0"/>
        </w:numPr>
        <w:ind w:left="1418"/>
        <w:jc w:val="both"/>
      </w:pPr>
    </w:p>
    <w:p w14:paraId="1A9684B3" w14:textId="77777777" w:rsidR="005D48DB" w:rsidRDefault="005D48DB" w:rsidP="00847DA9">
      <w:pPr>
        <w:pStyle w:val="aa"/>
        <w:numPr>
          <w:ilvl w:val="12"/>
          <w:numId w:val="0"/>
        </w:numPr>
        <w:jc w:val="both"/>
      </w:pPr>
      <w:r>
        <w:t>(и слышно, и видно, но... на одно ухо и один глаз, т.е. правда оказалась слева, а славословие — справа, где по-прежнему и не видно и не слышно; тогда остается одно),</w:t>
      </w:r>
    </w:p>
    <w:p w14:paraId="1B6D8AFD" w14:textId="77777777" w:rsidR="005D48DB" w:rsidRDefault="005D48DB" w:rsidP="00847DA9">
      <w:pPr>
        <w:pStyle w:val="a7"/>
        <w:numPr>
          <w:ilvl w:val="12"/>
          <w:numId w:val="0"/>
        </w:numPr>
        <w:ind w:left="1418"/>
        <w:jc w:val="both"/>
      </w:pPr>
    </w:p>
    <w:p w14:paraId="5479DC1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задом наперед надела.</w:t>
      </w:r>
    </w:p>
    <w:p w14:paraId="61FCF91A" w14:textId="77777777" w:rsidR="005D48DB" w:rsidRDefault="005D48DB" w:rsidP="00847DA9">
      <w:pPr>
        <w:pStyle w:val="a7"/>
        <w:numPr>
          <w:ilvl w:val="12"/>
          <w:numId w:val="0"/>
        </w:numPr>
        <w:ind w:left="1418"/>
        <w:jc w:val="both"/>
      </w:pPr>
    </w:p>
    <w:p w14:paraId="40ED54BB" w14:textId="77777777" w:rsidR="005D48DB" w:rsidRDefault="005D48DB" w:rsidP="00847DA9">
      <w:pPr>
        <w:numPr>
          <w:ilvl w:val="12"/>
          <w:numId w:val="0"/>
        </w:numPr>
        <w:jc w:val="both"/>
      </w:pPr>
      <w:r>
        <w:t>Замечательно! А это как раз то, что надо! Тут открывается главный секрет Черномора. Со всем, что он советует через “Священное писание”, которым бритоголовый урод отгораживается от толпы, чтобы самому оставаться невидимым, — соглашайся, но понимай, что к чему, и поступай наоборот.</w:t>
      </w:r>
    </w:p>
    <w:p w14:paraId="6BD84E31" w14:textId="77777777" w:rsidR="005D48DB" w:rsidRDefault="005D48DB" w:rsidP="00847DA9">
      <w:pPr>
        <w:pStyle w:val="a7"/>
        <w:numPr>
          <w:ilvl w:val="12"/>
          <w:numId w:val="0"/>
        </w:numPr>
        <w:ind w:left="1418"/>
        <w:jc w:val="both"/>
      </w:pPr>
    </w:p>
    <w:p w14:paraId="643C99D8"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что ж? о чудо старых дней!</w:t>
      </w:r>
    </w:p>
    <w:p w14:paraId="03E6F0FA"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Людмила в зеркале пропала;</w:t>
      </w:r>
    </w:p>
    <w:p w14:paraId="4DB763D0"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Перевернула — перед ней</w:t>
      </w:r>
    </w:p>
    <w:p w14:paraId="0F7CF6DC"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Людмила прежняя предстала;</w:t>
      </w:r>
    </w:p>
    <w:p w14:paraId="481716A9"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Назад надела — снова нет;</w:t>
      </w:r>
    </w:p>
    <w:p w14:paraId="38CD28D6"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Сняла — и в зеркале! “Прекрасно!</w:t>
      </w:r>
    </w:p>
    <w:p w14:paraId="31A4729C"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Добро, колдун, добро, мой свет!</w:t>
      </w:r>
    </w:p>
    <w:p w14:paraId="0CCD8E7C"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Теперь мне здесь уж безопасно;</w:t>
      </w:r>
    </w:p>
    <w:p w14:paraId="44DFED49"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Теперь избавлюсь от хлопот!"</w:t>
      </w:r>
    </w:p>
    <w:p w14:paraId="5D9ED2D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шапку старого злодея</w:t>
      </w:r>
    </w:p>
    <w:p w14:paraId="310CAE8C"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Княжна, от радости краснея,</w:t>
      </w:r>
    </w:p>
    <w:p w14:paraId="4E90FC29"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Надела задом наперед.</w:t>
      </w:r>
    </w:p>
    <w:p w14:paraId="2B269FCA" w14:textId="77777777" w:rsidR="005D48DB" w:rsidRDefault="005D48DB" w:rsidP="00847DA9">
      <w:pPr>
        <w:pStyle w:val="a7"/>
        <w:numPr>
          <w:ilvl w:val="12"/>
          <w:numId w:val="0"/>
        </w:numPr>
        <w:ind w:left="1418"/>
        <w:jc w:val="both"/>
      </w:pPr>
    </w:p>
    <w:p w14:paraId="03CCDBA2" w14:textId="77777777" w:rsidR="005D48DB" w:rsidRDefault="005D48DB" w:rsidP="00847DA9">
      <w:pPr>
        <w:numPr>
          <w:ilvl w:val="12"/>
          <w:numId w:val="0"/>
        </w:numPr>
        <w:jc w:val="both"/>
      </w:pPr>
      <w:r>
        <w:t>На ус мотайте, демократы, снова торопливо натягивающие народу на голову “суперкнигу”. “Hоу-хау” старых дней уже разгадано, а потому песни Hаины и Фарлафа на тему Библии “Люби ближнего, как самого себя”, “о голубе сизокрылом, который, ласково воркуя, давно клюет чужое просо” (слова и музыка Черномора), Людмила понимает иначе, то есть по Козьме Пруткову —</w:t>
      </w:r>
    </w:p>
    <w:p w14:paraId="651281C2" w14:textId="77777777" w:rsidR="005D48DB" w:rsidRDefault="005D48DB" w:rsidP="00847DA9">
      <w:pPr>
        <w:pStyle w:val="af"/>
        <w:numPr>
          <w:ilvl w:val="12"/>
          <w:numId w:val="0"/>
        </w:numPr>
        <w:ind w:left="284"/>
        <w:jc w:val="both"/>
      </w:pPr>
      <w:r>
        <w:t xml:space="preserve"> «Люби ближнего, но не давайся ему в обман!»:</w:t>
      </w:r>
    </w:p>
    <w:p w14:paraId="1208DA41" w14:textId="77777777" w:rsidR="005D48DB" w:rsidRDefault="005D48DB" w:rsidP="00847DA9">
      <w:pPr>
        <w:numPr>
          <w:ilvl w:val="12"/>
          <w:numId w:val="0"/>
        </w:numPr>
        <w:ind w:firstLine="1701"/>
        <w:jc w:val="both"/>
        <w:rPr>
          <w:rFonts w:ascii="Academy" w:hAnsi="Academy"/>
          <w:i/>
        </w:rPr>
      </w:pPr>
    </w:p>
    <w:p w14:paraId="78A99CDE"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возвратимся же к герою.</w:t>
      </w:r>
    </w:p>
    <w:p w14:paraId="1DF3E5C4"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стыдно ль заниматься нам</w:t>
      </w:r>
    </w:p>
    <w:p w14:paraId="30C24015"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Так долго шапкой, бородою,</w:t>
      </w:r>
    </w:p>
    <w:p w14:paraId="27214218"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Руслана поруча судьбам?</w:t>
      </w:r>
    </w:p>
    <w:p w14:paraId="41F14BBD" w14:textId="77777777" w:rsidR="005D48DB" w:rsidRDefault="005D48DB" w:rsidP="00847DA9">
      <w:pPr>
        <w:pStyle w:val="a7"/>
        <w:numPr>
          <w:ilvl w:val="12"/>
          <w:numId w:val="0"/>
        </w:numPr>
        <w:ind w:left="1418"/>
        <w:jc w:val="both"/>
      </w:pPr>
    </w:p>
    <w:p w14:paraId="60F37444" w14:textId="77777777" w:rsidR="005D48DB" w:rsidRDefault="005D48DB" w:rsidP="00847DA9">
      <w:pPr>
        <w:numPr>
          <w:ilvl w:val="12"/>
          <w:numId w:val="0"/>
        </w:numPr>
        <w:jc w:val="both"/>
      </w:pPr>
      <w:r>
        <w:t>Нет, не стыдно, ибо без раскрытия “чуда” шапки и бороды, без преодоления “дремучего леса” иносказаний невозможно будет выйти к “широкому долу”, в котором судьба Руслана и Людмилы, а, следовательно, и России, только и сможет открыться в глобальном историческом процессе. Не сделай мы этого — долго еще не наступит долгожданное утро.</w:t>
      </w:r>
    </w:p>
    <w:p w14:paraId="76C0300A" w14:textId="77777777" w:rsidR="005D48DB" w:rsidRDefault="005D48DB" w:rsidP="00847DA9">
      <w:pPr>
        <w:numPr>
          <w:ilvl w:val="12"/>
          <w:numId w:val="0"/>
        </w:numPr>
        <w:ind w:firstLine="1701"/>
        <w:jc w:val="both"/>
        <w:rPr>
          <w:rFonts w:ascii="Academy" w:hAnsi="Academy"/>
          <w:i/>
          <w:sz w:val="8"/>
        </w:rPr>
      </w:pPr>
    </w:p>
    <w:p w14:paraId="45FFD99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Свершив с Рогдаем бой жестокий,</w:t>
      </w:r>
    </w:p>
    <w:p w14:paraId="034AFCFA"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Проехал он дремучий лес;</w:t>
      </w:r>
    </w:p>
    <w:p w14:paraId="6ED7C01C"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Пред ним открылся дол широкий</w:t>
      </w:r>
    </w:p>
    <w:p w14:paraId="65F1E257"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 блеске утренних небес.</w:t>
      </w:r>
    </w:p>
    <w:p w14:paraId="0B85113B"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Трепещет витязь поневоле:</w:t>
      </w:r>
    </w:p>
    <w:p w14:paraId="0AF2ADF3"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видит СТАРОЙ БИТВЫ поле.</w:t>
      </w:r>
    </w:p>
    <w:p w14:paraId="1B07E885" w14:textId="77777777" w:rsidR="005D48DB" w:rsidRDefault="005D48DB" w:rsidP="00847DA9">
      <w:pPr>
        <w:numPr>
          <w:ilvl w:val="12"/>
          <w:numId w:val="0"/>
        </w:numPr>
        <w:jc w:val="both"/>
        <w:rPr>
          <w:rFonts w:ascii="Academy" w:hAnsi="Academy"/>
          <w:i/>
          <w:sz w:val="22"/>
        </w:rPr>
      </w:pPr>
    </w:p>
    <w:p w14:paraId="196FF45C" w14:textId="77777777" w:rsidR="005D48DB" w:rsidRDefault="005D48DB" w:rsidP="00847DA9">
      <w:pPr>
        <w:numPr>
          <w:ilvl w:val="12"/>
          <w:numId w:val="0"/>
        </w:numPr>
        <w:jc w:val="both"/>
      </w:pPr>
      <w:r>
        <w:lastRenderedPageBreak/>
        <w:t>Приближается утро. Но почему же трепещет витязь, да еще “поневоле?” Он безоружен после стычки с Рогдаем? Или его страшит вид “долины смерти” — “старой битвы поле”? Образ “поля битвы” — несомненно, один из запоминающихся в поэме. Но чтобы понять и раскрыть его содержательную сторону, надо внимательно прислушаться к внутреннему монологу Руслана.</w:t>
      </w:r>
    </w:p>
    <w:p w14:paraId="76FE302E" w14:textId="77777777" w:rsidR="005D48DB" w:rsidRDefault="005D48DB" w:rsidP="00847DA9">
      <w:pPr>
        <w:pStyle w:val="a7"/>
        <w:numPr>
          <w:ilvl w:val="12"/>
          <w:numId w:val="0"/>
        </w:numPr>
        <w:ind w:left="1418"/>
        <w:jc w:val="both"/>
      </w:pPr>
    </w:p>
    <w:p w14:paraId="108B4ED9"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Со вздохом витязь вкруг себя</w:t>
      </w:r>
    </w:p>
    <w:p w14:paraId="4B5C914E"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Взирает грустными очами.</w:t>
      </w:r>
    </w:p>
    <w:p w14:paraId="393F3933"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поле, поле, кто тебя</w:t>
      </w:r>
    </w:p>
    <w:p w14:paraId="49822787" w14:textId="77777777" w:rsidR="005D48DB" w:rsidRDefault="005D48DB" w:rsidP="00847DA9">
      <w:pPr>
        <w:pStyle w:val="a7"/>
        <w:numPr>
          <w:ilvl w:val="12"/>
          <w:numId w:val="0"/>
        </w:numPr>
        <w:ind w:left="1418"/>
        <w:jc w:val="both"/>
        <w:rPr>
          <w:rFonts w:ascii="Academy Cyr" w:hAnsi="Academy Cyr"/>
        </w:rPr>
      </w:pPr>
      <w:r>
        <w:rPr>
          <w:rFonts w:ascii="Academy Cyr" w:hAnsi="Academy Cyr"/>
        </w:rPr>
        <w:t>Усеял мертвыми костями?</w:t>
      </w:r>
    </w:p>
    <w:p w14:paraId="21334342" w14:textId="77777777" w:rsidR="005D48DB" w:rsidRDefault="005D48DB" w:rsidP="00847DA9">
      <w:pPr>
        <w:pStyle w:val="a7"/>
        <w:numPr>
          <w:ilvl w:val="12"/>
          <w:numId w:val="0"/>
        </w:numPr>
        <w:ind w:left="1418"/>
        <w:jc w:val="both"/>
        <w:rPr>
          <w:rFonts w:ascii="Academy Cyr" w:hAnsi="Academy Cyr"/>
        </w:rPr>
      </w:pPr>
      <w:r>
        <w:rPr>
          <w:rFonts w:ascii="Academy Cyr" w:hAnsi="Academy Cyr"/>
        </w:rPr>
        <w:t>Чей борзый конь тебя топтал</w:t>
      </w:r>
    </w:p>
    <w:p w14:paraId="46A7ECF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последний час кровавой битвы?</w:t>
      </w:r>
    </w:p>
    <w:p w14:paraId="333A2C66"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Кто на тебе со славой пал?</w:t>
      </w:r>
    </w:p>
    <w:p w14:paraId="59C62423"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Чьи небо слышало молитвы?”</w:t>
      </w:r>
    </w:p>
    <w:p w14:paraId="21653FD0" w14:textId="77777777" w:rsidR="005D48DB" w:rsidRDefault="005D48DB" w:rsidP="00847DA9">
      <w:pPr>
        <w:pStyle w:val="a7"/>
        <w:numPr>
          <w:ilvl w:val="12"/>
          <w:numId w:val="0"/>
        </w:numPr>
        <w:ind w:left="1418"/>
        <w:jc w:val="both"/>
      </w:pPr>
    </w:p>
    <w:p w14:paraId="444DD405" w14:textId="77777777" w:rsidR="005D48DB" w:rsidRDefault="005D48DB" w:rsidP="00847DA9">
      <w:pPr>
        <w:numPr>
          <w:ilvl w:val="12"/>
          <w:numId w:val="0"/>
        </w:numPr>
        <w:jc w:val="both"/>
      </w:pPr>
      <w:r>
        <w:t>К России в мире отношение разное. Одни — те, кто понаглее, считают её “страной дураков”, другие — те, кто похитрее, считают её “полем чудес”. И только сама Россия и её формирующийся Внутренний Предиктор осознают, что для тех и других она — всего лишь поле боя. А если хитрые и наглые веками лезли в её пределы, значит было на этом поле и за что биться. Но все прошлые войны, в которых Россия отстаивала свою независимость, не идут ни в какое сравнение с той, которую повел против нее Черномор с 18 августа 1948 года. Если все прошлые войны велись на уровне шестого, максимум — пятого приоритетов (обычное оружие и оружие геноцида), то с момента подписания директивы СHБ США 20/1 от 18.08.48 г., почти полвека, Глобальный Предиктор ведет с непокорной региональной цивилизацией — Россией войну с применением обобщенного информационного оружия первых пяти приоритетов:</w:t>
      </w:r>
    </w:p>
    <w:p w14:paraId="78CBAC43" w14:textId="77777777" w:rsidR="005D48DB" w:rsidRDefault="005D48DB" w:rsidP="00847DA9">
      <w:pPr>
        <w:numPr>
          <w:ilvl w:val="12"/>
          <w:numId w:val="0"/>
        </w:numPr>
        <w:jc w:val="both"/>
      </w:pPr>
      <w:r>
        <w:t xml:space="preserve"> — </w:t>
      </w:r>
      <w:r>
        <w:rPr>
          <w:b/>
          <w:i/>
        </w:rPr>
        <w:t>мировоззренческого</w:t>
      </w:r>
      <w:r>
        <w:t xml:space="preserve"> — методологического;</w:t>
      </w:r>
    </w:p>
    <w:p w14:paraId="389C8E7C" w14:textId="77777777" w:rsidR="005D48DB" w:rsidRDefault="005D48DB" w:rsidP="00847DA9">
      <w:pPr>
        <w:numPr>
          <w:ilvl w:val="12"/>
          <w:numId w:val="0"/>
        </w:numPr>
        <w:jc w:val="both"/>
      </w:pPr>
      <w:r>
        <w:t xml:space="preserve"> — </w:t>
      </w:r>
      <w:r>
        <w:rPr>
          <w:b/>
          <w:i/>
        </w:rPr>
        <w:t>хронологического</w:t>
      </w:r>
      <w:r>
        <w:t xml:space="preserve"> — исторического;</w:t>
      </w:r>
    </w:p>
    <w:p w14:paraId="69130688" w14:textId="77777777" w:rsidR="005D48DB" w:rsidRDefault="005D48DB" w:rsidP="00847DA9">
      <w:pPr>
        <w:numPr>
          <w:ilvl w:val="12"/>
          <w:numId w:val="0"/>
        </w:numPr>
        <w:jc w:val="both"/>
      </w:pPr>
      <w:r>
        <w:t xml:space="preserve"> — </w:t>
      </w:r>
      <w:r>
        <w:rPr>
          <w:b/>
          <w:i/>
        </w:rPr>
        <w:t>идеологического</w:t>
      </w:r>
      <w:r>
        <w:t xml:space="preserve"> — технологического;</w:t>
      </w:r>
    </w:p>
    <w:p w14:paraId="19EE874B" w14:textId="77777777" w:rsidR="005D48DB" w:rsidRDefault="005D48DB" w:rsidP="00847DA9">
      <w:pPr>
        <w:numPr>
          <w:ilvl w:val="12"/>
          <w:numId w:val="0"/>
        </w:numPr>
        <w:jc w:val="both"/>
      </w:pPr>
      <w:r>
        <w:t xml:space="preserve"> — </w:t>
      </w:r>
      <w:r>
        <w:rPr>
          <w:b/>
          <w:i/>
        </w:rPr>
        <w:t>экономического</w:t>
      </w:r>
      <w:r>
        <w:t xml:space="preserve"> — финансового;</w:t>
      </w:r>
    </w:p>
    <w:p w14:paraId="6EC913B2" w14:textId="77777777" w:rsidR="005D48DB" w:rsidRDefault="005D48DB" w:rsidP="00847DA9">
      <w:pPr>
        <w:numPr>
          <w:ilvl w:val="12"/>
          <w:numId w:val="0"/>
        </w:numPr>
        <w:jc w:val="both"/>
      </w:pPr>
      <w:r>
        <w:t xml:space="preserve"> — </w:t>
      </w:r>
      <w:r>
        <w:rPr>
          <w:b/>
          <w:i/>
        </w:rPr>
        <w:t>геноцидного</w:t>
      </w:r>
      <w:r>
        <w:t xml:space="preserve"> — (алкоголь, наркотики, генная инженерия, радиация).</w:t>
      </w:r>
    </w:p>
    <w:p w14:paraId="3305907F" w14:textId="77777777" w:rsidR="005D48DB" w:rsidRDefault="005D48DB" w:rsidP="00847DA9">
      <w:pPr>
        <w:numPr>
          <w:ilvl w:val="12"/>
          <w:numId w:val="0"/>
        </w:numPr>
        <w:jc w:val="both"/>
      </w:pPr>
      <w:r>
        <w:t xml:space="preserve">Это война концептуальная, ибо указанная директива гласит: </w:t>
      </w:r>
    </w:p>
    <w:p w14:paraId="77852349" w14:textId="77777777" w:rsidR="005D48DB" w:rsidRDefault="005D48DB" w:rsidP="00847DA9">
      <w:pPr>
        <w:pStyle w:val="a"/>
        <w:numPr>
          <w:ilvl w:val="12"/>
          <w:numId w:val="0"/>
        </w:numPr>
        <w:jc w:val="both"/>
        <w:rPr>
          <w:rFonts w:ascii="Academy Cyr" w:hAnsi="Academy Cyr"/>
        </w:rPr>
      </w:pPr>
      <w:r>
        <w:rPr>
          <w:rFonts w:ascii="Academy Cyr" w:hAnsi="Academy Cyr"/>
        </w:rPr>
        <w:t xml:space="preserve">«Речь идет прежде всего о том, чтобы сделать и держать Советский Союз слабым в политическом, военном и психологическом отношениях по сравнению с внешними силами, находящимися вне пределов его контроля. Не следует надеяться достичь полного осуществления нашей воли на русской территории, как мы это </w:t>
      </w:r>
      <w:r>
        <w:rPr>
          <w:rFonts w:ascii="Academy Cyr" w:hAnsi="Academy Cyr"/>
        </w:rPr>
        <w:lastRenderedPageBreak/>
        <w:t>пытались сделать в Германии и Японии (шестой приоритет, для поддержания военного паритета на котором мы тратили самые большие средства, сорок четыре года назад был признан в борьбе с Россией бесперспективным. — Авт.). Мы должны понять, что конечное урегулирование должно быть политическим.</w:t>
      </w:r>
    </w:p>
    <w:p w14:paraId="49A7AED7" w14:textId="77777777" w:rsidR="005D48DB" w:rsidRDefault="005D48DB" w:rsidP="00847DA9">
      <w:pPr>
        <w:pStyle w:val="a"/>
        <w:numPr>
          <w:ilvl w:val="12"/>
          <w:numId w:val="0"/>
        </w:numPr>
        <w:jc w:val="both"/>
        <w:rPr>
          <w:rFonts w:ascii="Academy Cyr" w:hAnsi="Academy Cyr"/>
        </w:rPr>
      </w:pPr>
      <w:r>
        <w:rPr>
          <w:rFonts w:ascii="Academy Cyr" w:hAnsi="Academy Cyr"/>
        </w:rPr>
        <w:t>Если взять худший случай, то есть сохранение Советской власти над всей или почти всей советской территорией, то... мы должны создавать автоматические гарантии, обеспечивающие, чтобы даже некоммунистический и номинально дружественный к нам режим:</w:t>
      </w:r>
    </w:p>
    <w:p w14:paraId="40EB49BE" w14:textId="77777777" w:rsidR="005D48DB" w:rsidRDefault="005D48DB" w:rsidP="00847DA9">
      <w:pPr>
        <w:pStyle w:val="a"/>
        <w:numPr>
          <w:ilvl w:val="12"/>
          <w:numId w:val="0"/>
        </w:numPr>
        <w:jc w:val="both"/>
        <w:rPr>
          <w:rFonts w:ascii="Academy Cyr" w:hAnsi="Academy Cyr"/>
        </w:rPr>
      </w:pPr>
      <w:r>
        <w:rPr>
          <w:rFonts w:ascii="Academy Cyr" w:hAnsi="Academy Cyr"/>
        </w:rPr>
        <w:t>а) не имел большой военной мощи;</w:t>
      </w:r>
    </w:p>
    <w:p w14:paraId="1D78DD7C" w14:textId="77777777" w:rsidR="005D48DB" w:rsidRDefault="005D48DB" w:rsidP="00847DA9">
      <w:pPr>
        <w:pStyle w:val="a"/>
        <w:numPr>
          <w:ilvl w:val="12"/>
          <w:numId w:val="0"/>
        </w:numPr>
        <w:jc w:val="both"/>
        <w:rPr>
          <w:rFonts w:ascii="Academy Cyr" w:hAnsi="Academy Cyr"/>
        </w:rPr>
      </w:pPr>
      <w:r>
        <w:rPr>
          <w:rFonts w:ascii="Academy Cyr" w:hAnsi="Academy Cyr"/>
        </w:rPr>
        <w:t>б) в политическом отношении сильно зависел от внешнего мира;</w:t>
      </w:r>
    </w:p>
    <w:p w14:paraId="40D5A142" w14:textId="77777777" w:rsidR="005D48DB" w:rsidRDefault="005D48DB" w:rsidP="00847DA9">
      <w:pPr>
        <w:pStyle w:val="a"/>
        <w:numPr>
          <w:ilvl w:val="12"/>
          <w:numId w:val="0"/>
        </w:numPr>
        <w:jc w:val="both"/>
        <w:rPr>
          <w:rFonts w:ascii="Academy Cyr" w:hAnsi="Academy Cyr"/>
        </w:rPr>
      </w:pPr>
      <w:r>
        <w:rPr>
          <w:rFonts w:ascii="Academy Cyr" w:hAnsi="Academy Cyr"/>
        </w:rPr>
        <w:t>в) не имел серьезной власти над главными национальными меньшинствами;</w:t>
      </w:r>
    </w:p>
    <w:p w14:paraId="5E983831" w14:textId="77777777" w:rsidR="005D48DB" w:rsidRDefault="005D48DB" w:rsidP="00847DA9">
      <w:pPr>
        <w:pStyle w:val="a"/>
        <w:numPr>
          <w:ilvl w:val="12"/>
          <w:numId w:val="0"/>
        </w:numPr>
        <w:jc w:val="both"/>
        <w:rPr>
          <w:rFonts w:ascii="Academy Cyr" w:hAnsi="Academy Cyr"/>
        </w:rPr>
      </w:pPr>
      <w:r>
        <w:rPr>
          <w:rFonts w:ascii="Academy Cyr" w:hAnsi="Academy Cyr"/>
        </w:rPr>
        <w:t>г) не установил ничего похожего на железный занавес.</w:t>
      </w:r>
    </w:p>
    <w:p w14:paraId="10B09A21" w14:textId="77777777" w:rsidR="005D48DB" w:rsidRDefault="005D48DB" w:rsidP="00847DA9">
      <w:pPr>
        <w:pStyle w:val="a"/>
        <w:numPr>
          <w:ilvl w:val="12"/>
          <w:numId w:val="0"/>
        </w:numPr>
        <w:jc w:val="both"/>
      </w:pPr>
    </w:p>
    <w:p w14:paraId="62158DCC" w14:textId="77777777" w:rsidR="005D48DB" w:rsidRDefault="005D48DB" w:rsidP="00847DA9">
      <w:pPr>
        <w:pStyle w:val="a"/>
        <w:numPr>
          <w:ilvl w:val="12"/>
          <w:numId w:val="0"/>
        </w:numPr>
        <w:jc w:val="both"/>
        <w:rPr>
          <w:rFonts w:ascii="Academy Cyr" w:hAnsi="Academy Cyr"/>
        </w:rPr>
      </w:pPr>
      <w:r>
        <w:rPr>
          <w:rFonts w:ascii="Academy Cyr" w:hAnsi="Academy Cyr"/>
        </w:rPr>
        <w:t>В случае, если такой режим будет выражать враждебность к коммунистам и дружбу с нами, мы должны позаботиться, чтобы эти условия были навязаны не оскорбительным или унизительным образом. Но мы обязаны не мытьем, так катаньем навязать их для защиты наших интересов». (H. H. Яковлев, “ЦРУ против СССР”, М., 1985, с. 40 — 41).</w:t>
      </w:r>
    </w:p>
    <w:p w14:paraId="6FEDB295" w14:textId="77777777" w:rsidR="005D48DB" w:rsidRDefault="005D48DB" w:rsidP="00847DA9">
      <w:pPr>
        <w:numPr>
          <w:ilvl w:val="12"/>
          <w:numId w:val="0"/>
        </w:numPr>
        <w:jc w:val="both"/>
      </w:pPr>
      <w:r>
        <w:t>На пятидесятом году ведения холодной (информационной) войны основные положения Директивы Совета Национальной Безопасности США, исполнились почти дословно. Это что, “чудо старых дней”, или некое “ноу-хау?” Нет, это демонстрация высокого искусства владения методами бесструктурного управления. Овладеть ими без понимания хода глобального исторического процесса и места в нем России — невозможно. Вот тут-то и нужна самая большая глубина исторической памяти. С памятью же у нас сегодня дела обстоят не лучшим образом: до перестройки была вполне добротно сделанная “Память” В.Чивилихина, которую потом кто-то аккуратно подменил эмоционально-бессодержательной “Памятью” Д.Васильева, а закончилось все “мемориалом”, да и тот оказался апрельским. А на Руси поговорка издревле водится:</w:t>
      </w:r>
    </w:p>
    <w:p w14:paraId="0CE8F86A" w14:textId="77777777" w:rsidR="005D48DB" w:rsidRDefault="005D48DB" w:rsidP="00847DA9">
      <w:pPr>
        <w:numPr>
          <w:ilvl w:val="12"/>
          <w:numId w:val="0"/>
        </w:numPr>
        <w:jc w:val="both"/>
      </w:pPr>
      <w:r>
        <w:t xml:space="preserve"> «1 апрель — никому не верь». Народ никому и не верит, но это не избавляет его от необходимости восстановления собственной исторической памяти. Отсюда и вопрос грустный Руслана:</w:t>
      </w:r>
    </w:p>
    <w:p w14:paraId="608EBEC4" w14:textId="77777777" w:rsidR="005D48DB" w:rsidRDefault="005D48DB" w:rsidP="00847DA9">
      <w:pPr>
        <w:pStyle w:val="a7"/>
        <w:numPr>
          <w:ilvl w:val="12"/>
          <w:numId w:val="0"/>
        </w:numPr>
        <w:ind w:left="1418"/>
        <w:jc w:val="both"/>
      </w:pPr>
    </w:p>
    <w:p w14:paraId="5F395140"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“Зачем же, поле, смолкло ты</w:t>
      </w:r>
    </w:p>
    <w:p w14:paraId="34EEDB3E"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поросло ТРАВОЙ ЗАБВЕHЬЯ?..</w:t>
      </w:r>
    </w:p>
    <w:p w14:paraId="4A5DAEF1"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Времен от вечной темноты,</w:t>
      </w:r>
    </w:p>
    <w:p w14:paraId="070D3017"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Быть может, нет и мне спасенья!”</w:t>
      </w:r>
    </w:p>
    <w:p w14:paraId="1FFAA259" w14:textId="77777777" w:rsidR="005D48DB" w:rsidRDefault="005D48DB" w:rsidP="00847DA9">
      <w:pPr>
        <w:pStyle w:val="a7"/>
        <w:numPr>
          <w:ilvl w:val="12"/>
          <w:numId w:val="0"/>
        </w:numPr>
        <w:ind w:left="1418"/>
        <w:jc w:val="both"/>
      </w:pPr>
    </w:p>
    <w:p w14:paraId="6D32E873" w14:textId="6D5E081A" w:rsidR="005D48DB" w:rsidRDefault="005D48DB" w:rsidP="00847DA9">
      <w:pPr>
        <w:numPr>
          <w:ilvl w:val="12"/>
          <w:numId w:val="0"/>
        </w:numPr>
        <w:jc w:val="both"/>
      </w:pPr>
      <w:r>
        <w:t>Вопрос о “траве забвенья”, весьма серьезный, поскольку в “Предисловии” монологу Руслана отведено особое внимание, разумеется в форме вопросов все того же — то ли “непомнящего”</w:t>
      </w:r>
      <w:r w:rsidRPr="005D48DB">
        <w:rPr>
          <w:vertAlign w:val="superscript"/>
        </w:rPr>
        <w:t>[XXVII]</w:t>
      </w:r>
      <w:r>
        <w:t xml:space="preserve">, то ли непонимающего г. NN: </w:t>
      </w:r>
    </w:p>
    <w:p w14:paraId="550C85DA" w14:textId="77777777" w:rsidR="005D48DB" w:rsidRDefault="005D48DB" w:rsidP="00847DA9">
      <w:pPr>
        <w:pStyle w:val="a"/>
        <w:numPr>
          <w:ilvl w:val="12"/>
          <w:numId w:val="0"/>
        </w:numPr>
        <w:jc w:val="both"/>
        <w:rPr>
          <w:rFonts w:ascii="Academy Cyr" w:hAnsi="Academy Cyr"/>
        </w:rPr>
      </w:pPr>
      <w:r>
        <w:rPr>
          <w:rFonts w:ascii="Academy Cyr" w:hAnsi="Academy Cyr"/>
        </w:rPr>
        <w:t>«Зачем Руслан говорит, увидевши поле битвы...:</w:t>
      </w:r>
    </w:p>
    <w:p w14:paraId="5C77E29F" w14:textId="77777777" w:rsidR="005D48DB" w:rsidRDefault="005D48DB" w:rsidP="00847DA9">
      <w:pPr>
        <w:pStyle w:val="a7"/>
        <w:numPr>
          <w:ilvl w:val="12"/>
          <w:numId w:val="0"/>
        </w:numPr>
        <w:ind w:left="1418"/>
        <w:jc w:val="both"/>
      </w:pPr>
    </w:p>
    <w:p w14:paraId="7E3DD336"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поле, поле, кто тебя</w:t>
      </w:r>
    </w:p>
    <w:p w14:paraId="24DCBC93" w14:textId="77777777" w:rsidR="005D48DB" w:rsidRDefault="005D48DB" w:rsidP="00847DA9">
      <w:pPr>
        <w:pStyle w:val="a7"/>
        <w:numPr>
          <w:ilvl w:val="12"/>
          <w:numId w:val="0"/>
        </w:numPr>
        <w:ind w:left="1418"/>
        <w:jc w:val="both"/>
        <w:rPr>
          <w:rFonts w:ascii="Academy Cyr" w:hAnsi="Academy Cyr"/>
        </w:rPr>
      </w:pPr>
      <w:r>
        <w:rPr>
          <w:rFonts w:ascii="Academy Cyr" w:hAnsi="Academy Cyr"/>
        </w:rPr>
        <w:t>Усеял мертвыми костями?</w:t>
      </w:r>
    </w:p>
    <w:p w14:paraId="433B13EA" w14:textId="77777777" w:rsidR="005D48DB" w:rsidRDefault="005D48DB" w:rsidP="00847DA9">
      <w:pPr>
        <w:pStyle w:val="a7"/>
        <w:numPr>
          <w:ilvl w:val="12"/>
          <w:numId w:val="0"/>
        </w:numPr>
        <w:ind w:left="1418"/>
        <w:jc w:val="both"/>
      </w:pPr>
      <w:r>
        <w:t>. . . . . . . . . . . .</w:t>
      </w:r>
    </w:p>
    <w:p w14:paraId="4C77E0E8"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Зачем же, поле, смолкло ты</w:t>
      </w:r>
    </w:p>
    <w:p w14:paraId="2DFC0983" w14:textId="77777777" w:rsidR="005D48DB" w:rsidRDefault="005D48DB" w:rsidP="00847DA9">
      <w:pPr>
        <w:pStyle w:val="a7"/>
        <w:numPr>
          <w:ilvl w:val="12"/>
          <w:numId w:val="0"/>
        </w:numPr>
        <w:ind w:left="1418"/>
        <w:jc w:val="both"/>
      </w:pPr>
      <w:r>
        <w:rPr>
          <w:rFonts w:ascii="Academy Cyr" w:hAnsi="Academy Cyr"/>
        </w:rPr>
        <w:t xml:space="preserve">И поросло </w:t>
      </w:r>
      <w:r>
        <w:rPr>
          <w:rFonts w:ascii="Academy Cyr" w:hAnsi="Academy Cyr"/>
          <w:b/>
        </w:rPr>
        <w:t>травой забвенья</w:t>
      </w:r>
    </w:p>
    <w:p w14:paraId="3905A947"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Времен от вечной темноты,</w:t>
      </w:r>
    </w:p>
    <w:p w14:paraId="293BD599"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Быть может, нет и мне спасенья! и проч.?</w:t>
      </w:r>
    </w:p>
    <w:p w14:paraId="777E0906" w14:textId="77777777" w:rsidR="005D48DB" w:rsidRDefault="005D48DB" w:rsidP="00847DA9">
      <w:pPr>
        <w:pStyle w:val="a7"/>
        <w:numPr>
          <w:ilvl w:val="12"/>
          <w:numId w:val="0"/>
        </w:numPr>
        <w:ind w:left="1418"/>
        <w:jc w:val="both"/>
      </w:pPr>
    </w:p>
    <w:p w14:paraId="392D1F18" w14:textId="77777777" w:rsidR="005D48DB" w:rsidRDefault="005D48DB" w:rsidP="00847DA9">
      <w:pPr>
        <w:pStyle w:val="a"/>
        <w:numPr>
          <w:ilvl w:val="12"/>
          <w:numId w:val="0"/>
        </w:numPr>
        <w:jc w:val="both"/>
        <w:rPr>
          <w:rFonts w:ascii="Academy Cyr" w:hAnsi="Academy Cyr"/>
        </w:rPr>
      </w:pPr>
      <w:r>
        <w:rPr>
          <w:rFonts w:ascii="Academy Cyr" w:hAnsi="Academy Cyr"/>
        </w:rPr>
        <w:t>Так ли говорили русские богатыри? И похож ли Руслан, говорящий о ТРАВЕ ЗАБВЕHЬЯ И ВЕЧHОЙ ТЕМHОТЕ ВРЕМЕH (подчеркнуто Пушкиным), на Руслана, который через минуту восклицает С ВАЖHОСТЬЮ СЕРДИТОЙ (выделено Пушкиным):</w:t>
      </w:r>
    </w:p>
    <w:p w14:paraId="130EB590" w14:textId="77777777" w:rsidR="005D48DB" w:rsidRDefault="005D48DB" w:rsidP="00847DA9">
      <w:pPr>
        <w:pStyle w:val="a7"/>
        <w:numPr>
          <w:ilvl w:val="12"/>
          <w:numId w:val="0"/>
        </w:numPr>
        <w:ind w:left="1418"/>
        <w:jc w:val="both"/>
      </w:pPr>
    </w:p>
    <w:p w14:paraId="3658009F"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Молчи, пустая голова!</w:t>
      </w:r>
    </w:p>
    <w:p w14:paraId="691CAD26" w14:textId="77777777" w:rsidR="005D48DB" w:rsidRDefault="005D48DB" w:rsidP="00847DA9">
      <w:pPr>
        <w:pStyle w:val="a7"/>
        <w:numPr>
          <w:ilvl w:val="12"/>
          <w:numId w:val="0"/>
        </w:numPr>
        <w:ind w:left="1418"/>
        <w:jc w:val="both"/>
      </w:pPr>
      <w:r>
        <w:t>. . . . . . . . . . .</w:t>
      </w:r>
    </w:p>
    <w:p w14:paraId="0C2B7F66" w14:textId="77777777" w:rsidR="005D48DB" w:rsidRDefault="005D48DB" w:rsidP="00847DA9">
      <w:pPr>
        <w:pStyle w:val="a7"/>
        <w:numPr>
          <w:ilvl w:val="12"/>
          <w:numId w:val="0"/>
        </w:numPr>
        <w:ind w:left="1418"/>
        <w:jc w:val="both"/>
        <w:rPr>
          <w:rFonts w:ascii="Academy Cyr" w:hAnsi="Academy Cyr"/>
        </w:rPr>
      </w:pPr>
      <w:r>
        <w:rPr>
          <w:rFonts w:ascii="Academy Cyr" w:hAnsi="Academy Cyr"/>
        </w:rPr>
        <w:t>Хоть лоб широк, да мозгу мало!</w:t>
      </w:r>
    </w:p>
    <w:p w14:paraId="7BC31171"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еду, еду, не свищу.</w:t>
      </w:r>
    </w:p>
    <w:p w14:paraId="05810E65"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как наеду, не спущу!</w:t>
      </w:r>
    </w:p>
    <w:p w14:paraId="4311F35C"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 . . Знай наших! и проч.?»</w:t>
      </w:r>
    </w:p>
    <w:p w14:paraId="22B1F2E1" w14:textId="77777777" w:rsidR="005D48DB" w:rsidRDefault="005D48DB" w:rsidP="00847DA9">
      <w:pPr>
        <w:pStyle w:val="a7"/>
        <w:numPr>
          <w:ilvl w:val="12"/>
          <w:numId w:val="0"/>
        </w:numPr>
        <w:ind w:left="1418"/>
        <w:jc w:val="both"/>
      </w:pPr>
    </w:p>
    <w:p w14:paraId="1FBF6F24" w14:textId="77777777" w:rsidR="005D48DB" w:rsidRDefault="005D48DB" w:rsidP="00847DA9">
      <w:pPr>
        <w:numPr>
          <w:ilvl w:val="12"/>
          <w:numId w:val="0"/>
        </w:numPr>
        <w:jc w:val="both"/>
      </w:pPr>
      <w:r>
        <w:t>Так поэт показывает, что ответственность за появление “травы забвения” в России лежит на правительстве — пустой Голове, отделенной Черномором от народа мечом методологии познания на основе Различения.</w:t>
      </w:r>
    </w:p>
    <w:p w14:paraId="0E1783E9" w14:textId="77777777" w:rsidR="005D48DB" w:rsidRDefault="005D48DB" w:rsidP="00847DA9">
      <w:pPr>
        <w:numPr>
          <w:ilvl w:val="12"/>
          <w:numId w:val="0"/>
        </w:numPr>
        <w:ind w:firstLine="1701"/>
        <w:jc w:val="both"/>
        <w:rPr>
          <w:rFonts w:ascii="Academy" w:hAnsi="Academy"/>
          <w:i/>
        </w:rPr>
      </w:pPr>
      <w:r>
        <w:rPr>
          <w:rFonts w:ascii="Academy" w:hAnsi="Academy"/>
          <w:i/>
        </w:rPr>
        <w:t xml:space="preserve"> </w:t>
      </w:r>
    </w:p>
    <w:p w14:paraId="372C2E3A"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Но вскоре вспомнил витязь мой,</w:t>
      </w:r>
    </w:p>
    <w:p w14:paraId="34F643D5"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добрый меч герою нужен</w:t>
      </w:r>
    </w:p>
    <w:p w14:paraId="6695174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даже панцирь: а герой</w:t>
      </w:r>
    </w:p>
    <w:p w14:paraId="00AAAA8E"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последней битвы безоружен.</w:t>
      </w:r>
    </w:p>
    <w:p w14:paraId="2E5DC00F" w14:textId="77777777" w:rsidR="005D48DB" w:rsidRDefault="005D48DB" w:rsidP="00847DA9">
      <w:pPr>
        <w:pStyle w:val="a7"/>
        <w:numPr>
          <w:ilvl w:val="12"/>
          <w:numId w:val="0"/>
        </w:numPr>
        <w:ind w:left="1418"/>
        <w:jc w:val="both"/>
      </w:pPr>
    </w:p>
    <w:p w14:paraId="5D9DDB50" w14:textId="77777777" w:rsidR="005D48DB" w:rsidRDefault="005D48DB" w:rsidP="00847DA9">
      <w:pPr>
        <w:numPr>
          <w:ilvl w:val="12"/>
          <w:numId w:val="0"/>
        </w:numPr>
        <w:jc w:val="both"/>
      </w:pPr>
      <w:r>
        <w:t>Победа над языческой “элитой” — это не только торжество христианства на Руси, но и утрата методологии познания, осмысления и управления на основе Различения — меча, которым в какой-то мере владело святорусское жречество.</w:t>
      </w:r>
    </w:p>
    <w:p w14:paraId="0BF36591" w14:textId="77777777" w:rsidR="005D48DB" w:rsidRDefault="005D48DB" w:rsidP="00847DA9">
      <w:pPr>
        <w:pStyle w:val="a7"/>
        <w:numPr>
          <w:ilvl w:val="12"/>
          <w:numId w:val="0"/>
        </w:numPr>
        <w:ind w:left="1418"/>
        <w:jc w:val="both"/>
      </w:pPr>
    </w:p>
    <w:p w14:paraId="138C3136"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 свете трепетном луны</w:t>
      </w:r>
    </w:p>
    <w:p w14:paraId="0448ADAD"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Сразились витязи жестоко;</w:t>
      </w:r>
    </w:p>
    <w:p w14:paraId="733B7D2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Сердца их гневом стеснены,</w:t>
      </w:r>
    </w:p>
    <w:p w14:paraId="4C3CD03A"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копья брошены далеко,</w:t>
      </w:r>
    </w:p>
    <w:p w14:paraId="540D2E8A"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 МЕЧИ РАЗДРОБЛЕHЫ,</w:t>
      </w:r>
    </w:p>
    <w:p w14:paraId="18BF4C70" w14:textId="77777777" w:rsidR="005D48DB" w:rsidRDefault="005D48DB" w:rsidP="00847DA9">
      <w:pPr>
        <w:pStyle w:val="a7"/>
        <w:numPr>
          <w:ilvl w:val="12"/>
          <w:numId w:val="0"/>
        </w:numPr>
        <w:ind w:left="1418"/>
        <w:jc w:val="both"/>
      </w:pPr>
    </w:p>
    <w:p w14:paraId="7DE4122A" w14:textId="77777777" w:rsidR="005D48DB" w:rsidRDefault="005D48DB" w:rsidP="00847DA9">
      <w:pPr>
        <w:numPr>
          <w:ilvl w:val="12"/>
          <w:numId w:val="0"/>
        </w:numPr>
        <w:jc w:val="both"/>
      </w:pPr>
      <w:r>
        <w:t>Внутренний Предиктор России начинает собирать свои доспехи, то есть готовит “Разгерметизацию” всех знаний о глобальном историческом процессе. Происходит это одновременно с пробуждением поля, поросшего травой забвенья. Причем, как мы убедились, за время так называемой “перестройки” “треска и звона” бессодержательного было много. Были и возражения: “Зачем ворошить прошлое?” Но Руслан делает свое дело без лишних эмоций и с пониманием.</w:t>
      </w:r>
    </w:p>
    <w:p w14:paraId="3199DF47" w14:textId="77777777" w:rsidR="005D48DB" w:rsidRDefault="005D48DB" w:rsidP="00847DA9">
      <w:pPr>
        <w:numPr>
          <w:ilvl w:val="12"/>
          <w:numId w:val="0"/>
        </w:numPr>
        <w:jc w:val="both"/>
        <w:rPr>
          <w:rFonts w:ascii="Academy" w:hAnsi="Academy"/>
          <w:i/>
          <w:sz w:val="22"/>
        </w:rPr>
      </w:pPr>
    </w:p>
    <w:p w14:paraId="771770BF"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Обходит поле он вокруг;</w:t>
      </w:r>
    </w:p>
    <w:p w14:paraId="594D33F0"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кустах, среди костей забвенных,</w:t>
      </w:r>
    </w:p>
    <w:p w14:paraId="01CE7567"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громаде тлеющих кольчуг,</w:t>
      </w:r>
    </w:p>
    <w:p w14:paraId="687AA384"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Мечей и шлемов раздробленных</w:t>
      </w:r>
    </w:p>
    <w:p w14:paraId="43DFFA83"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Себе доспехов ищет он.</w:t>
      </w:r>
    </w:p>
    <w:p w14:paraId="029A523A"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Проснулись гул и степь немая,</w:t>
      </w:r>
    </w:p>
    <w:p w14:paraId="75513E5A"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Поднялся в поле треск и звон;</w:t>
      </w:r>
    </w:p>
    <w:p w14:paraId="48D2073F"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поднял щит, не выбирая,</w:t>
      </w:r>
    </w:p>
    <w:p w14:paraId="3C6CD2BB"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Нашел и шлем и звонкий рог;</w:t>
      </w:r>
    </w:p>
    <w:p w14:paraId="35DD176B"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лишь меча сыскать не мог.</w:t>
      </w:r>
    </w:p>
    <w:p w14:paraId="7DD82248" w14:textId="77777777" w:rsidR="005D48DB" w:rsidRDefault="005D48DB" w:rsidP="00847DA9">
      <w:pPr>
        <w:pStyle w:val="a7"/>
        <w:numPr>
          <w:ilvl w:val="12"/>
          <w:numId w:val="0"/>
        </w:numPr>
        <w:ind w:left="1418"/>
        <w:jc w:val="both"/>
      </w:pPr>
    </w:p>
    <w:p w14:paraId="67A8301F" w14:textId="77777777" w:rsidR="005D48DB" w:rsidRDefault="005D48DB" w:rsidP="00847DA9">
      <w:pPr>
        <w:numPr>
          <w:ilvl w:val="12"/>
          <w:numId w:val="0"/>
        </w:numPr>
        <w:jc w:val="both"/>
      </w:pPr>
      <w:r>
        <w:t xml:space="preserve">Собственную защиту Внутренний Предиктор разработал, используя опыт прошлого, а вот что касается оружия нападения, соразмерного уровню понимания общего хода вещей, сложившемуся в обществе после смены </w:t>
      </w:r>
      <w:r>
        <w:lastRenderedPageBreak/>
        <w:t>соотношения эталонных частот биологического и социального времени, то здесь возникли определенные трудности.</w:t>
      </w:r>
    </w:p>
    <w:p w14:paraId="3A4AFACA" w14:textId="77777777" w:rsidR="005D48DB" w:rsidRDefault="005D48DB" w:rsidP="00847DA9">
      <w:pPr>
        <w:pStyle w:val="a7"/>
        <w:numPr>
          <w:ilvl w:val="12"/>
          <w:numId w:val="0"/>
        </w:numPr>
        <w:ind w:left="1418"/>
        <w:jc w:val="both"/>
      </w:pPr>
    </w:p>
    <w:p w14:paraId="6983F5F1"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Долину брани объезжая,</w:t>
      </w:r>
    </w:p>
    <w:p w14:paraId="067F013C"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видит множество мечей,</w:t>
      </w:r>
    </w:p>
    <w:p w14:paraId="515F16BD"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все легки да слишком малы,</w:t>
      </w:r>
    </w:p>
    <w:p w14:paraId="47F8367D"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князь красавец был не вялый,</w:t>
      </w:r>
    </w:p>
    <w:p w14:paraId="184F2D7C"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то, что витязь наших дней.</w:t>
      </w:r>
    </w:p>
    <w:p w14:paraId="309099E2"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Чтоб чем-нибудь играть от скуки,</w:t>
      </w:r>
    </w:p>
    <w:p w14:paraId="366C308B"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Копье стальное взял он в руки,</w:t>
      </w:r>
    </w:p>
    <w:p w14:paraId="6F8F1C3C"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Кольчугу он надел на грудь</w:t>
      </w:r>
    </w:p>
    <w:p w14:paraId="603B1E89"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далее пустился в путь.</w:t>
      </w:r>
    </w:p>
    <w:p w14:paraId="570F479C" w14:textId="77777777" w:rsidR="005D48DB" w:rsidRDefault="005D48DB" w:rsidP="00847DA9">
      <w:pPr>
        <w:numPr>
          <w:ilvl w:val="12"/>
          <w:numId w:val="0"/>
        </w:numPr>
        <w:jc w:val="both"/>
      </w:pPr>
    </w:p>
    <w:p w14:paraId="003AFD59" w14:textId="77777777" w:rsidR="005D48DB" w:rsidRDefault="005D48DB" w:rsidP="00847DA9">
      <w:pPr>
        <w:numPr>
          <w:ilvl w:val="12"/>
          <w:numId w:val="0"/>
        </w:numPr>
        <w:jc w:val="both"/>
      </w:pPr>
      <w:r>
        <w:t>Что ж, для первого хорошего и верного удара копье — тоже оружие, особенно если попадает в чей-то не в меру болтливый язык. Не стоит забывать и о копье Георгия Победоносца, поражающего Змия Крылатого — того самого, который влетает в окно замка Черномора, «гремя железной чешуей». Однако цель Руслана — Черномор. Главное же препятствие на пути к этой цели — огромная Голова, символ правительства России, которое никогда не было способно сформулировать устойчивую концепцию развития страны, выражающую долговременные интересы её народов. Тут есть над чем задуматься. Вся сцена Руслана с головой происходит при луне.</w:t>
      </w:r>
    </w:p>
    <w:p w14:paraId="7215F25B" w14:textId="77777777" w:rsidR="005D48DB" w:rsidRDefault="005D48DB" w:rsidP="00847DA9">
      <w:pPr>
        <w:numPr>
          <w:ilvl w:val="12"/>
          <w:numId w:val="0"/>
        </w:numPr>
        <w:jc w:val="both"/>
        <w:rPr>
          <w:sz w:val="4"/>
        </w:rPr>
      </w:pPr>
    </w:p>
    <w:p w14:paraId="4EFF81A6" w14:textId="77777777" w:rsidR="005D48DB" w:rsidRDefault="005D48DB" w:rsidP="00847DA9">
      <w:pPr>
        <w:pStyle w:val="a7"/>
        <w:numPr>
          <w:ilvl w:val="12"/>
          <w:numId w:val="0"/>
        </w:numPr>
        <w:ind w:left="1418"/>
        <w:jc w:val="both"/>
      </w:pPr>
    </w:p>
    <w:p w14:paraId="3B1D9772"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побледнел закат румяный</w:t>
      </w:r>
    </w:p>
    <w:p w14:paraId="7947B798"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Над усыпленною землей;</w:t>
      </w:r>
    </w:p>
    <w:p w14:paraId="4F5B317D"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Дымятся синие туманы,</w:t>
      </w:r>
    </w:p>
    <w:p w14:paraId="78865835" w14:textId="77777777" w:rsidR="005D48DB" w:rsidRDefault="005D48DB" w:rsidP="00847DA9">
      <w:pPr>
        <w:numPr>
          <w:ilvl w:val="12"/>
          <w:numId w:val="0"/>
        </w:numPr>
        <w:jc w:val="both"/>
        <w:rPr>
          <w:rFonts w:ascii="Academy" w:hAnsi="Academy"/>
          <w:i/>
          <w:sz w:val="22"/>
        </w:rPr>
      </w:pPr>
    </w:p>
    <w:p w14:paraId="54F2D440" w14:textId="77777777" w:rsidR="005D48DB" w:rsidRDefault="005D48DB" w:rsidP="00847DA9">
      <w:pPr>
        <w:numPr>
          <w:ilvl w:val="12"/>
          <w:numId w:val="0"/>
        </w:numPr>
        <w:jc w:val="both"/>
      </w:pPr>
      <w:r>
        <w:t>Известно, что туман синего Иоаннова масонства шотландского ритуала был принят элитой России в начале XX века, и первое буржуазное правительство после февральской революции оказалось полностью масонским.</w:t>
      </w:r>
    </w:p>
    <w:p w14:paraId="02C583C7" w14:textId="77777777" w:rsidR="005D48DB" w:rsidRDefault="005D48DB" w:rsidP="00847DA9">
      <w:pPr>
        <w:pStyle w:val="a7"/>
        <w:numPr>
          <w:ilvl w:val="12"/>
          <w:numId w:val="0"/>
        </w:numPr>
        <w:ind w:left="1418"/>
        <w:jc w:val="both"/>
      </w:pPr>
    </w:p>
    <w:p w14:paraId="6E5D2BAD"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всходит месяц золотой;</w:t>
      </w:r>
    </w:p>
    <w:p w14:paraId="07618982"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Померкла степь. Тропою темной</w:t>
      </w:r>
    </w:p>
    <w:p w14:paraId="43E4FBCB"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Задумчив едет наш Руслан</w:t>
      </w:r>
    </w:p>
    <w:p w14:paraId="429C8418"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видит: сквозь ночной туман</w:t>
      </w:r>
    </w:p>
    <w:p w14:paraId="09847566"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Вдали чернеет холм огромный,</w:t>
      </w:r>
    </w:p>
    <w:p w14:paraId="39987404"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И что-то страшное храпит.</w:t>
      </w:r>
    </w:p>
    <w:p w14:paraId="28A78C81" w14:textId="77777777" w:rsidR="005D48DB" w:rsidRDefault="005D48DB" w:rsidP="00847DA9">
      <w:pPr>
        <w:pStyle w:val="a7"/>
        <w:numPr>
          <w:ilvl w:val="12"/>
          <w:numId w:val="0"/>
        </w:numPr>
        <w:ind w:left="1418"/>
        <w:jc w:val="both"/>
      </w:pPr>
    </w:p>
    <w:p w14:paraId="3EC5FC8B" w14:textId="77777777" w:rsidR="005D48DB" w:rsidRDefault="005D48DB" w:rsidP="00847DA9">
      <w:pPr>
        <w:numPr>
          <w:ilvl w:val="12"/>
          <w:numId w:val="0"/>
        </w:numPr>
        <w:jc w:val="both"/>
      </w:pPr>
      <w:r>
        <w:t>Правительство для народа всегда было темным и непонятным, как непонятны были и принципы, которыми оно руководствовалось в управлении.</w:t>
      </w:r>
    </w:p>
    <w:p w14:paraId="4C762581" w14:textId="77777777" w:rsidR="005D48DB" w:rsidRDefault="005D48DB" w:rsidP="00847DA9">
      <w:pPr>
        <w:pStyle w:val="a7"/>
        <w:numPr>
          <w:ilvl w:val="12"/>
          <w:numId w:val="0"/>
        </w:numPr>
        <w:ind w:left="1418"/>
        <w:jc w:val="both"/>
      </w:pPr>
    </w:p>
    <w:p w14:paraId="6B89AADD"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внимает и глядит</w:t>
      </w:r>
    </w:p>
    <w:p w14:paraId="1B6CDACC"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Бестрепетно, с покойным духом;</w:t>
      </w:r>
    </w:p>
    <w:p w14:paraId="3A1276FD"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шевеля пугливым ухом,</w:t>
      </w:r>
    </w:p>
    <w:p w14:paraId="716B8832"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КОHЬ упирается, дрожит,</w:t>
      </w:r>
    </w:p>
    <w:p w14:paraId="4554E086"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Трясет упрямой головою,</w:t>
      </w:r>
    </w:p>
    <w:p w14:paraId="64363FF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грива дыбом поднялась.</w:t>
      </w:r>
    </w:p>
    <w:p w14:paraId="10416F15" w14:textId="77777777" w:rsidR="005D48DB" w:rsidRDefault="005D48DB" w:rsidP="00847DA9">
      <w:pPr>
        <w:pStyle w:val="a7"/>
        <w:numPr>
          <w:ilvl w:val="12"/>
          <w:numId w:val="0"/>
        </w:numPr>
        <w:ind w:left="1418"/>
        <w:jc w:val="both"/>
      </w:pPr>
    </w:p>
    <w:p w14:paraId="394F2583" w14:textId="77777777" w:rsidR="005D48DB" w:rsidRDefault="005D48DB" w:rsidP="00847DA9">
      <w:pPr>
        <w:numPr>
          <w:ilvl w:val="12"/>
          <w:numId w:val="0"/>
        </w:numPr>
        <w:jc w:val="both"/>
      </w:pPr>
      <w:r>
        <w:t>Очень точная и емкая характеристика отношения простого люда России к любому правительству.</w:t>
      </w:r>
    </w:p>
    <w:p w14:paraId="2C5EE4DD" w14:textId="77777777" w:rsidR="005D48DB" w:rsidRDefault="005D48DB" w:rsidP="00847DA9">
      <w:pPr>
        <w:pStyle w:val="a7"/>
        <w:numPr>
          <w:ilvl w:val="12"/>
          <w:numId w:val="0"/>
        </w:numPr>
        <w:ind w:left="1418"/>
        <w:jc w:val="both"/>
      </w:pPr>
    </w:p>
    <w:p w14:paraId="4F7EB6B2"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Вдруг холм, безоблачной луною</w:t>
      </w:r>
    </w:p>
    <w:p w14:paraId="4B339E49"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тумане бледно озарясь,</w:t>
      </w:r>
    </w:p>
    <w:p w14:paraId="164C2546" w14:textId="77777777" w:rsidR="005D48DB" w:rsidRDefault="005D48DB" w:rsidP="00847DA9">
      <w:pPr>
        <w:pStyle w:val="a7"/>
        <w:numPr>
          <w:ilvl w:val="12"/>
          <w:numId w:val="0"/>
        </w:numPr>
        <w:ind w:left="1418"/>
        <w:jc w:val="both"/>
        <w:rPr>
          <w:rFonts w:ascii="Academy Cyr" w:hAnsi="Academy Cyr"/>
        </w:rPr>
      </w:pPr>
      <w:r>
        <w:rPr>
          <w:rFonts w:ascii="Academy Cyr" w:hAnsi="Academy Cyr"/>
        </w:rPr>
        <w:t>Яснеет;</w:t>
      </w:r>
    </w:p>
    <w:p w14:paraId="023E9E3D" w14:textId="77777777" w:rsidR="005D48DB" w:rsidRDefault="005D48DB" w:rsidP="00847DA9">
      <w:pPr>
        <w:pStyle w:val="a7"/>
        <w:numPr>
          <w:ilvl w:val="12"/>
          <w:numId w:val="0"/>
        </w:numPr>
        <w:ind w:left="1418"/>
        <w:jc w:val="both"/>
      </w:pPr>
    </w:p>
    <w:p w14:paraId="3749394A" w14:textId="7185D936" w:rsidR="005D48DB" w:rsidRDefault="005D48DB" w:rsidP="00847DA9">
      <w:pPr>
        <w:numPr>
          <w:ilvl w:val="12"/>
          <w:numId w:val="0"/>
        </w:numPr>
        <w:jc w:val="both"/>
      </w:pPr>
      <w:r>
        <w:t>Луна в поэме — символ иудаизма, поскольку еврейство ничего не создает само, а светит отраженным светом культурного наследия всех народов. Свет луны — вторичный</w:t>
      </w:r>
      <w:r w:rsidRPr="005D48DB">
        <w:rPr>
          <w:vertAlign w:val="superscript"/>
        </w:rPr>
        <w:t>[XXVIII]</w:t>
      </w:r>
      <w:r>
        <w:t>. В этом тоже есть определенная символика: еврейство подхватывает и “переизлучает” подобно “луне в обществе” то, что приходит к нему извне, и что оно пытается приспособить к осуществлению возложенной на него миссии, будучи лишено собственного творческого начала. Это относится и к реформаторской активности еврейства в области государственного устройства и деятельности концептуально безвластных правительств разных стран. А вот каким видит правительство (любое, не способное осуществлять полную функцию управления и вести самостоятельную концептуальную деятельность) Пушкин:</w:t>
      </w:r>
    </w:p>
    <w:p w14:paraId="0F27AF65" w14:textId="77777777" w:rsidR="005D48DB" w:rsidRDefault="005D48DB" w:rsidP="00847DA9">
      <w:pPr>
        <w:pStyle w:val="a7"/>
        <w:numPr>
          <w:ilvl w:val="12"/>
          <w:numId w:val="0"/>
        </w:numPr>
        <w:ind w:left="1418"/>
        <w:jc w:val="both"/>
      </w:pPr>
    </w:p>
    <w:p w14:paraId="00806234" w14:textId="77777777" w:rsidR="005D48DB" w:rsidRDefault="005D48DB" w:rsidP="00847DA9">
      <w:pPr>
        <w:pStyle w:val="a7"/>
        <w:numPr>
          <w:ilvl w:val="12"/>
          <w:numId w:val="0"/>
        </w:numPr>
        <w:ind w:left="1418"/>
        <w:jc w:val="both"/>
        <w:rPr>
          <w:rFonts w:ascii="Academy Cyr" w:hAnsi="Academy Cyr"/>
        </w:rPr>
      </w:pPr>
      <w:r>
        <w:rPr>
          <w:rFonts w:ascii="Academy Cyr" w:hAnsi="Academy Cyr"/>
        </w:rPr>
        <w:t>... смотрит храбрый князь —</w:t>
      </w:r>
    </w:p>
    <w:p w14:paraId="5844145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чудо видит пред собою.</w:t>
      </w:r>
    </w:p>
    <w:p w14:paraId="46CC66CE"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Hайду ли краски и слова?</w:t>
      </w:r>
    </w:p>
    <w:p w14:paraId="2A90CA0C"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Пред ним живая голова.</w:t>
      </w:r>
    </w:p>
    <w:p w14:paraId="0FA406B4"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Огромны очи сном объяты;</w:t>
      </w:r>
    </w:p>
    <w:p w14:paraId="22A1E0CA"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Храпит, качая шлем пернатый,</w:t>
      </w:r>
    </w:p>
    <w:p w14:paraId="37395E1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перья в темной высоте,</w:t>
      </w:r>
    </w:p>
    <w:p w14:paraId="2EDBF88B"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тени, ходят, развеваясь.</w:t>
      </w:r>
    </w:p>
    <w:p w14:paraId="47DAB1F4" w14:textId="77777777" w:rsidR="005D48DB" w:rsidRDefault="005D48DB" w:rsidP="00847DA9">
      <w:pPr>
        <w:pStyle w:val="a7"/>
        <w:numPr>
          <w:ilvl w:val="12"/>
          <w:numId w:val="0"/>
        </w:numPr>
        <w:ind w:left="1418"/>
        <w:jc w:val="both"/>
      </w:pPr>
    </w:p>
    <w:p w14:paraId="2BE9C618" w14:textId="77777777" w:rsidR="005D48DB" w:rsidRDefault="005D48DB" w:rsidP="00847DA9">
      <w:pPr>
        <w:numPr>
          <w:ilvl w:val="12"/>
          <w:numId w:val="0"/>
        </w:numPr>
        <w:jc w:val="both"/>
      </w:pPr>
      <w:r>
        <w:t xml:space="preserve">Что касается перьев, то с них начинает свою активную деятельность каждое новое правительство. При этом перья могут быть самые разные: от гусиных и утиных до грачиных и лебединых. Пернатый (или пархатый — в темноте не разобрать) шлем правительства, имея полный набор таких украшений, даже для верноподданного демократического окружения, представляется ужасным. </w:t>
      </w:r>
    </w:p>
    <w:p w14:paraId="42614223" w14:textId="77777777" w:rsidR="005D48DB" w:rsidRDefault="005D48DB" w:rsidP="00847DA9">
      <w:pPr>
        <w:numPr>
          <w:ilvl w:val="12"/>
          <w:numId w:val="0"/>
        </w:numPr>
        <w:jc w:val="both"/>
        <w:rPr>
          <w:rFonts w:ascii="Academy" w:hAnsi="Academy"/>
          <w:i/>
          <w:sz w:val="22"/>
        </w:rPr>
      </w:pPr>
    </w:p>
    <w:p w14:paraId="28331421"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своей ужасной красоте</w:t>
      </w:r>
    </w:p>
    <w:p w14:paraId="4A98008B"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Hад мрачной степью возвышаясь,</w:t>
      </w:r>
    </w:p>
    <w:p w14:paraId="4459A412"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Безмолвием окружена,</w:t>
      </w:r>
    </w:p>
    <w:p w14:paraId="3DF81CA2"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Пустыни сторож БЕЗЫМЯHHОЙ,</w:t>
      </w:r>
    </w:p>
    <w:p w14:paraId="726F4160"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Руслану предстоит она</w:t>
      </w:r>
    </w:p>
    <w:p w14:paraId="312BE781" w14:textId="77777777" w:rsidR="005D48DB" w:rsidRDefault="005D48DB" w:rsidP="00847DA9">
      <w:pPr>
        <w:pStyle w:val="a7"/>
        <w:numPr>
          <w:ilvl w:val="12"/>
          <w:numId w:val="0"/>
        </w:numPr>
        <w:ind w:left="1418"/>
        <w:jc w:val="both"/>
        <w:rPr>
          <w:rFonts w:ascii="Academy Cyr" w:hAnsi="Academy Cyr"/>
        </w:rPr>
      </w:pPr>
      <w:r>
        <w:rPr>
          <w:rFonts w:ascii="Academy Cyr" w:hAnsi="Academy Cyr"/>
        </w:rPr>
        <w:t>Громадой грозной и туманной.</w:t>
      </w:r>
    </w:p>
    <w:p w14:paraId="7C5CFB6E" w14:textId="77777777" w:rsidR="005D48DB" w:rsidRDefault="005D48DB" w:rsidP="00847DA9">
      <w:pPr>
        <w:numPr>
          <w:ilvl w:val="12"/>
          <w:numId w:val="0"/>
        </w:numPr>
        <w:tabs>
          <w:tab w:val="left" w:pos="2268"/>
        </w:tabs>
        <w:jc w:val="both"/>
        <w:rPr>
          <w:rFonts w:ascii="Academy" w:hAnsi="Academy"/>
          <w:i/>
          <w:sz w:val="22"/>
        </w:rPr>
      </w:pPr>
    </w:p>
    <w:p w14:paraId="16269450" w14:textId="77777777" w:rsidR="005D48DB" w:rsidRDefault="005D48DB" w:rsidP="00847DA9">
      <w:pPr>
        <w:numPr>
          <w:ilvl w:val="12"/>
          <w:numId w:val="0"/>
        </w:numPr>
        <w:jc w:val="both"/>
      </w:pPr>
      <w:r>
        <w:t>Своеобразная характеристика демократической диктатуры с монополией на средства массовой информации. Примерно такой предстает Голова Внутреннему Предиктору, осознавшему всю полноту ответственности за судьбу Людмилы.</w:t>
      </w:r>
    </w:p>
    <w:p w14:paraId="61148386" w14:textId="77777777" w:rsidR="005D48DB" w:rsidRDefault="005D48DB" w:rsidP="00847DA9">
      <w:pPr>
        <w:pStyle w:val="a7"/>
        <w:numPr>
          <w:ilvl w:val="12"/>
          <w:numId w:val="0"/>
        </w:numPr>
        <w:ind w:left="1418"/>
        <w:jc w:val="both"/>
      </w:pPr>
    </w:p>
    <w:p w14:paraId="6B0689F0"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недоуменье хочет он</w:t>
      </w:r>
    </w:p>
    <w:p w14:paraId="74E6A95B"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Таинственный разрушить сон.</w:t>
      </w:r>
    </w:p>
    <w:p w14:paraId="4FFBFAEC"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Вблизи осматривая диво,</w:t>
      </w:r>
    </w:p>
    <w:p w14:paraId="10D61B1C"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Объехал голову кругом</w:t>
      </w:r>
    </w:p>
    <w:p w14:paraId="00DABFD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стал пред носом молчаливо;</w:t>
      </w:r>
    </w:p>
    <w:p w14:paraId="62FD62B5" w14:textId="77777777" w:rsidR="005D48DB" w:rsidRDefault="005D48DB" w:rsidP="00847DA9">
      <w:pPr>
        <w:pStyle w:val="a7"/>
        <w:numPr>
          <w:ilvl w:val="12"/>
          <w:numId w:val="0"/>
        </w:numPr>
        <w:ind w:left="1418"/>
        <w:jc w:val="both"/>
        <w:rPr>
          <w:rFonts w:ascii="Academy Cyr" w:hAnsi="Academy Cyr"/>
        </w:rPr>
      </w:pPr>
      <w:r>
        <w:rPr>
          <w:rFonts w:ascii="Academy Cyr" w:hAnsi="Academy Cyr"/>
        </w:rPr>
        <w:t>Щекочет ноздри копием,</w:t>
      </w:r>
    </w:p>
    <w:p w14:paraId="2DC092EC" w14:textId="77777777" w:rsidR="005D48DB" w:rsidRDefault="005D48DB" w:rsidP="00847DA9">
      <w:pPr>
        <w:pStyle w:val="a7"/>
        <w:numPr>
          <w:ilvl w:val="12"/>
          <w:numId w:val="0"/>
        </w:numPr>
        <w:ind w:left="1418"/>
        <w:jc w:val="both"/>
      </w:pPr>
    </w:p>
    <w:p w14:paraId="4FD12C85" w14:textId="77777777" w:rsidR="005D48DB" w:rsidRDefault="005D48DB" w:rsidP="00847DA9">
      <w:pPr>
        <w:numPr>
          <w:ilvl w:val="12"/>
          <w:numId w:val="0"/>
        </w:numPr>
        <w:jc w:val="both"/>
      </w:pPr>
      <w:r>
        <w:t>Внутренний Предиктор щекочет ноздри Головы копием “Разгерметизации”, то есть кладет на стол правительства материалы, раскрывающие ход глобального исторического процесса, а также роль в нем жречества, знахарства, масонства и еврейства.</w:t>
      </w:r>
    </w:p>
    <w:p w14:paraId="26A5BA6B" w14:textId="77777777" w:rsidR="005D48DB" w:rsidRDefault="005D48DB" w:rsidP="00847DA9">
      <w:pPr>
        <w:pStyle w:val="a7"/>
        <w:numPr>
          <w:ilvl w:val="12"/>
          <w:numId w:val="0"/>
        </w:numPr>
        <w:ind w:left="1418"/>
        <w:jc w:val="both"/>
      </w:pPr>
    </w:p>
    <w:p w14:paraId="3EED5504"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сморщась, голова зевнула,</w:t>
      </w:r>
    </w:p>
    <w:p w14:paraId="31E3527F"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Глаза открыла и чихнула...</w:t>
      </w:r>
    </w:p>
    <w:p w14:paraId="78E0960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Поднялся вихорь, степь дрогнула,</w:t>
      </w:r>
    </w:p>
    <w:p w14:paraId="5AE82D62"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Взвилася пыль; с ресниц, с усов,</w:t>
      </w:r>
    </w:p>
    <w:p w14:paraId="1821F447"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бровей слетела стая сов;</w:t>
      </w:r>
    </w:p>
    <w:p w14:paraId="69A4FBF1"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Проснулись рощи молчаливы,</w:t>
      </w:r>
    </w:p>
    <w:p w14:paraId="79623692" w14:textId="77777777" w:rsidR="005D48DB" w:rsidRDefault="005D48DB" w:rsidP="00847DA9">
      <w:pPr>
        <w:pStyle w:val="a7"/>
        <w:numPr>
          <w:ilvl w:val="12"/>
          <w:numId w:val="0"/>
        </w:numPr>
        <w:ind w:left="1418"/>
        <w:jc w:val="both"/>
        <w:rPr>
          <w:rFonts w:ascii="Academy Cyr" w:hAnsi="Academy Cyr"/>
        </w:rPr>
      </w:pPr>
      <w:r>
        <w:rPr>
          <w:rFonts w:ascii="Academy Cyr" w:hAnsi="Academy Cyr"/>
        </w:rPr>
        <w:t>Чихнуло эхо.</w:t>
      </w:r>
    </w:p>
    <w:p w14:paraId="47D48011" w14:textId="77777777" w:rsidR="005D48DB" w:rsidRDefault="005D48DB" w:rsidP="00847DA9">
      <w:pPr>
        <w:pStyle w:val="a7"/>
        <w:numPr>
          <w:ilvl w:val="12"/>
          <w:numId w:val="0"/>
        </w:numPr>
        <w:ind w:left="1418"/>
        <w:jc w:val="both"/>
      </w:pPr>
    </w:p>
    <w:p w14:paraId="3E41DDEC" w14:textId="77777777" w:rsidR="005D48DB" w:rsidRDefault="005D48DB" w:rsidP="00847DA9">
      <w:pPr>
        <w:numPr>
          <w:ilvl w:val="12"/>
          <w:numId w:val="0"/>
        </w:numPr>
        <w:jc w:val="both"/>
      </w:pPr>
      <w:r>
        <w:t>Минерва (Афина) — богиня мудрости — изображалась в виде суровой и величественной девы, чаще всего в длинном одеянии и в полном вооружении: с копьем, щитом и в шлеме. У ног её сидит обычно священная птица — сова. Отсюда изречение: «Сова Минервы вылетает по ночам», т.е. ночью, когда сознание отключено и в обход его, через подсознание многое можно бесконтрольно внушить человеку. Слова: «С ресниц слетели стаи сов», — предупреждение читателю: мудрые мысли давно покинули Голову, а все её дальнейшие поступки — результат утраты ею здравого смысла. Поэтому любая попытка указать правительству на концептуальную неопределенность проводимой им внутренней и внешней политики ничего кроме бессмысленного гнева у пустой Головы вызвать не может. А как на этот гнев реагирует толпа непосвященных?</w:t>
      </w:r>
    </w:p>
    <w:p w14:paraId="7FEB8717" w14:textId="77777777" w:rsidR="005D48DB" w:rsidRDefault="005D48DB" w:rsidP="00847DA9">
      <w:pPr>
        <w:pStyle w:val="a7"/>
        <w:numPr>
          <w:ilvl w:val="12"/>
          <w:numId w:val="0"/>
        </w:numPr>
        <w:ind w:left="1418"/>
        <w:jc w:val="both"/>
      </w:pPr>
    </w:p>
    <w:p w14:paraId="09AA6DD4" w14:textId="77777777" w:rsidR="005D48DB" w:rsidRDefault="005D48DB" w:rsidP="00847DA9">
      <w:pPr>
        <w:pStyle w:val="a7"/>
        <w:numPr>
          <w:ilvl w:val="12"/>
          <w:numId w:val="0"/>
        </w:numPr>
        <w:ind w:left="1418"/>
        <w:jc w:val="both"/>
        <w:rPr>
          <w:rFonts w:ascii="Academy Cyr" w:hAnsi="Academy Cyr"/>
        </w:rPr>
      </w:pPr>
      <w:r>
        <w:rPr>
          <w:rFonts w:ascii="Academy Cyr" w:hAnsi="Academy Cyr"/>
        </w:rPr>
        <w:t>... конь ретивый</w:t>
      </w:r>
    </w:p>
    <w:p w14:paraId="6A4403DA"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Заржал, запрыгал, отлетел,</w:t>
      </w:r>
    </w:p>
    <w:p w14:paraId="4E54B7FB"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Едва сам витязь усидел,</w:t>
      </w:r>
    </w:p>
    <w:p w14:paraId="232306B4"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вслед раздался ГОЛОС ШУМHЫЙ:</w:t>
      </w:r>
    </w:p>
    <w:p w14:paraId="11C4FE29"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"Куда ты, витязь неразумный?</w:t>
      </w:r>
    </w:p>
    <w:p w14:paraId="4D572B68"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Ступай назад, я не шучу!</w:t>
      </w:r>
    </w:p>
    <w:p w14:paraId="24291DAF"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раз нахала проглочу!"</w:t>
      </w:r>
    </w:p>
    <w:p w14:paraId="58648170" w14:textId="77777777" w:rsidR="005D48DB" w:rsidRDefault="005D48DB" w:rsidP="00847DA9">
      <w:pPr>
        <w:pStyle w:val="a7"/>
        <w:numPr>
          <w:ilvl w:val="12"/>
          <w:numId w:val="0"/>
        </w:numPr>
        <w:ind w:left="1418"/>
        <w:jc w:val="both"/>
      </w:pPr>
    </w:p>
    <w:p w14:paraId="22C68EBD" w14:textId="77777777" w:rsidR="005D48DB" w:rsidRDefault="005D48DB" w:rsidP="00847DA9">
      <w:pPr>
        <w:numPr>
          <w:ilvl w:val="12"/>
          <w:numId w:val="0"/>
        </w:numPr>
        <w:jc w:val="both"/>
      </w:pPr>
      <w:r>
        <w:t>Шумный голос — это прежде всего голос “элиты”, всегда готовой оказать поддержку правительству. Однопартийная (марксистско-троцкистская) или многопартийно-демократическая, она одинаково страдает бессодержательным словоблудием и бездумной верноподданностью, поскольку ей присущи все виды калейдоскопического идиотизма. Но с точки зрения Внутреннего Предиктора “элита” — тоже толпа, только более информированная в части фактологии, а потому более наглая и циничная по отношению к другой толпе, стоящей ниже её в толпо-“элитарной” пирамиде. Отсюда и отношение к ней — презрительное.</w:t>
      </w:r>
    </w:p>
    <w:p w14:paraId="365EB576" w14:textId="77777777" w:rsidR="005D48DB" w:rsidRDefault="005D48DB" w:rsidP="00847DA9">
      <w:pPr>
        <w:pStyle w:val="a7"/>
        <w:numPr>
          <w:ilvl w:val="12"/>
          <w:numId w:val="0"/>
        </w:numPr>
        <w:ind w:left="1418"/>
        <w:jc w:val="both"/>
      </w:pPr>
    </w:p>
    <w:p w14:paraId="6A6450AC"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с презреньем оглянулся,</w:t>
      </w:r>
    </w:p>
    <w:p w14:paraId="2577CA66"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Браздами удержал коня</w:t>
      </w:r>
    </w:p>
    <w:p w14:paraId="7F9C84D1"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И с гордым видом усмехнулся.</w:t>
      </w:r>
    </w:p>
    <w:p w14:paraId="32A036FE" w14:textId="77777777" w:rsidR="005D48DB" w:rsidRDefault="005D48DB" w:rsidP="00847DA9">
      <w:pPr>
        <w:pStyle w:val="a7"/>
        <w:numPr>
          <w:ilvl w:val="12"/>
          <w:numId w:val="0"/>
        </w:numPr>
        <w:ind w:left="1418"/>
        <w:jc w:val="both"/>
      </w:pPr>
    </w:p>
    <w:p w14:paraId="476A8BDC" w14:textId="77777777" w:rsidR="005D48DB" w:rsidRDefault="005D48DB" w:rsidP="00847DA9">
      <w:pPr>
        <w:numPr>
          <w:ilvl w:val="12"/>
          <w:numId w:val="0"/>
        </w:numPr>
        <w:jc w:val="both"/>
      </w:pPr>
      <w:r>
        <w:t>Правительство пытается что-то ответить на вызов Внутреннего Предиктора, но в силу хронического заболевания, рассмотренного выше, и низкого уровня понимания происходящего ведет себя нагло, самоуверенно, не отдавая отчета в возможных последствиях.</w:t>
      </w:r>
    </w:p>
    <w:p w14:paraId="5D844BBD" w14:textId="77777777" w:rsidR="005D48DB" w:rsidRDefault="005D48DB" w:rsidP="00847DA9">
      <w:pPr>
        <w:pStyle w:val="a7"/>
        <w:numPr>
          <w:ilvl w:val="12"/>
          <w:numId w:val="0"/>
        </w:numPr>
        <w:ind w:left="1418"/>
        <w:jc w:val="both"/>
      </w:pPr>
    </w:p>
    <w:p w14:paraId="375A832D" w14:textId="77777777" w:rsidR="005D48DB" w:rsidRDefault="005D48DB" w:rsidP="00847DA9">
      <w:pPr>
        <w:pStyle w:val="a7"/>
        <w:numPr>
          <w:ilvl w:val="12"/>
          <w:numId w:val="0"/>
        </w:numPr>
        <w:ind w:left="1418"/>
        <w:jc w:val="both"/>
        <w:rPr>
          <w:rFonts w:ascii="Academy Cyr" w:hAnsi="Academy Cyr"/>
        </w:rPr>
      </w:pPr>
      <w:r>
        <w:rPr>
          <w:rFonts w:ascii="Academy Cyr" w:hAnsi="Academy Cyr"/>
        </w:rPr>
        <w:t>“Чего ты хочешь от меня? —</w:t>
      </w:r>
    </w:p>
    <w:p w14:paraId="2667364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Hахмурясь, голова вскричала. —</w:t>
      </w:r>
    </w:p>
    <w:p w14:paraId="609B29D2"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Вот гостя мне судьба послала!</w:t>
      </w:r>
    </w:p>
    <w:p w14:paraId="3BA0552D"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Послушай, убирайся прочь!</w:t>
      </w:r>
    </w:p>
    <w:p w14:paraId="10F06ACE"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спать хочу, теперь уж ночь,</w:t>
      </w:r>
    </w:p>
    <w:p w14:paraId="723E10F0"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Прощай!”</w:t>
      </w:r>
    </w:p>
    <w:p w14:paraId="521CB88E" w14:textId="77777777" w:rsidR="005D48DB" w:rsidRDefault="005D48DB" w:rsidP="00847DA9">
      <w:pPr>
        <w:pStyle w:val="a7"/>
        <w:numPr>
          <w:ilvl w:val="12"/>
          <w:numId w:val="0"/>
        </w:numPr>
        <w:ind w:left="1418"/>
        <w:jc w:val="both"/>
      </w:pPr>
    </w:p>
    <w:p w14:paraId="32E0F2AF" w14:textId="77777777" w:rsidR="005D48DB" w:rsidRDefault="005D48DB" w:rsidP="00847DA9">
      <w:pPr>
        <w:numPr>
          <w:ilvl w:val="12"/>
          <w:numId w:val="0"/>
        </w:numPr>
        <w:jc w:val="both"/>
      </w:pPr>
      <w:r>
        <w:t>Правительство не понимает «закона времени», и потому просто хамит. Ответ Внутреннего Предиктора не оставляет сомнений в решимости привести в чувство пустую Голову.</w:t>
      </w:r>
    </w:p>
    <w:p w14:paraId="7ACAE7E8" w14:textId="77777777" w:rsidR="005D48DB" w:rsidRDefault="005D48DB" w:rsidP="00847DA9">
      <w:pPr>
        <w:pStyle w:val="a7"/>
        <w:numPr>
          <w:ilvl w:val="12"/>
          <w:numId w:val="0"/>
        </w:numPr>
        <w:ind w:left="1418"/>
        <w:jc w:val="both"/>
      </w:pPr>
    </w:p>
    <w:p w14:paraId="552FA24C"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Hо витязь знаменитый,</w:t>
      </w:r>
    </w:p>
    <w:p w14:paraId="1F72108F" w14:textId="77777777" w:rsidR="005D48DB" w:rsidRDefault="005D48DB" w:rsidP="00847DA9">
      <w:pPr>
        <w:pStyle w:val="a7"/>
        <w:numPr>
          <w:ilvl w:val="12"/>
          <w:numId w:val="0"/>
        </w:numPr>
        <w:ind w:left="1418"/>
        <w:jc w:val="both"/>
        <w:rPr>
          <w:rFonts w:ascii="Academy Cyr" w:hAnsi="Academy Cyr"/>
        </w:rPr>
      </w:pPr>
      <w:r>
        <w:rPr>
          <w:rFonts w:ascii="Academy Cyr" w:hAnsi="Academy Cyr"/>
        </w:rPr>
        <w:t>Услыша грубые слова,</w:t>
      </w:r>
    </w:p>
    <w:p w14:paraId="75F1F458"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Воскликнул с важностью сердитой:</w:t>
      </w:r>
    </w:p>
    <w:p w14:paraId="5E37CF39"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“Молчи, пустая голова!</w:t>
      </w:r>
    </w:p>
    <w:p w14:paraId="1E15B64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Слыхал я истину, бывало:</w:t>
      </w:r>
    </w:p>
    <w:p w14:paraId="41FE3282" w14:textId="77777777" w:rsidR="005D48DB" w:rsidRDefault="005D48DB" w:rsidP="00847DA9">
      <w:pPr>
        <w:pStyle w:val="a7"/>
        <w:numPr>
          <w:ilvl w:val="12"/>
          <w:numId w:val="0"/>
        </w:numPr>
        <w:ind w:left="1418"/>
        <w:jc w:val="both"/>
        <w:rPr>
          <w:rFonts w:ascii="Academy Cyr" w:hAnsi="Academy Cyr"/>
        </w:rPr>
      </w:pPr>
      <w:r>
        <w:rPr>
          <w:rFonts w:ascii="Academy Cyr" w:hAnsi="Academy Cyr"/>
        </w:rPr>
        <w:t>Хоть лоб широк, да мозгу мало!</w:t>
      </w:r>
    </w:p>
    <w:p w14:paraId="4FE47CF8"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еду, еду, не свищу,</w:t>
      </w:r>
    </w:p>
    <w:p w14:paraId="0B9B0479"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как наеду, не спущу!”</w:t>
      </w:r>
    </w:p>
    <w:p w14:paraId="55074948" w14:textId="77777777" w:rsidR="005D48DB" w:rsidRDefault="005D48DB" w:rsidP="00847DA9">
      <w:pPr>
        <w:pStyle w:val="a7"/>
        <w:numPr>
          <w:ilvl w:val="12"/>
          <w:numId w:val="0"/>
        </w:numPr>
        <w:ind w:left="1418"/>
        <w:jc w:val="both"/>
      </w:pPr>
    </w:p>
    <w:p w14:paraId="13933942" w14:textId="77777777" w:rsidR="005D48DB" w:rsidRDefault="005D48DB" w:rsidP="00847DA9">
      <w:pPr>
        <w:numPr>
          <w:ilvl w:val="12"/>
          <w:numId w:val="0"/>
        </w:numPr>
        <w:jc w:val="both"/>
      </w:pPr>
      <w:r>
        <w:t>После таких слов из Головы полезли эмоции, поскольку сказать по-прежнему нечего, а туловище утрачено ею по своей же дурости.</w:t>
      </w:r>
    </w:p>
    <w:p w14:paraId="1208543F" w14:textId="77777777" w:rsidR="005D48DB" w:rsidRDefault="005D48DB" w:rsidP="00847DA9">
      <w:pPr>
        <w:pStyle w:val="a7"/>
        <w:numPr>
          <w:ilvl w:val="12"/>
          <w:numId w:val="0"/>
        </w:numPr>
        <w:ind w:left="1418"/>
        <w:jc w:val="both"/>
      </w:pPr>
    </w:p>
    <w:p w14:paraId="6494C25C"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Тогда, от ярости немея,</w:t>
      </w:r>
    </w:p>
    <w:p w14:paraId="39F13C9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Стесненной злобой пламенея,</w:t>
      </w:r>
    </w:p>
    <w:p w14:paraId="76ADEEF3"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Hадулась голова; как жар,</w:t>
      </w:r>
    </w:p>
    <w:p w14:paraId="09B4E3C8"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Кровавы очи засверкали;</w:t>
      </w:r>
    </w:p>
    <w:p w14:paraId="7B931ABD"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Hапенясь, губы задрожали,</w:t>
      </w:r>
    </w:p>
    <w:p w14:paraId="5575AF8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Из уст, ушей поднялся пар —</w:t>
      </w:r>
    </w:p>
    <w:p w14:paraId="1EDAE8F8"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вдруг она, что было мочи,</w:t>
      </w:r>
    </w:p>
    <w:p w14:paraId="4F28244C"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Hавстречу князю стала дуть;</w:t>
      </w:r>
    </w:p>
    <w:p w14:paraId="520545E9" w14:textId="77777777" w:rsidR="005D48DB" w:rsidRDefault="005D48DB" w:rsidP="00847DA9">
      <w:pPr>
        <w:pStyle w:val="a7"/>
        <w:numPr>
          <w:ilvl w:val="12"/>
          <w:numId w:val="0"/>
        </w:numPr>
        <w:ind w:left="1418"/>
        <w:jc w:val="both"/>
      </w:pPr>
    </w:p>
    <w:p w14:paraId="2F57CE5E" w14:textId="77777777" w:rsidR="005D48DB" w:rsidRDefault="005D48DB" w:rsidP="00847DA9">
      <w:pPr>
        <w:numPr>
          <w:ilvl w:val="12"/>
          <w:numId w:val="0"/>
        </w:numPr>
        <w:jc w:val="both"/>
      </w:pPr>
      <w:r>
        <w:t>Hа толпу, до тех пор пока она не станет народом, такие фокусы правительства, подаваемые через средства массовой информации, еще как-то действуют.</w:t>
      </w:r>
    </w:p>
    <w:p w14:paraId="5694B401" w14:textId="77777777" w:rsidR="005D48DB" w:rsidRDefault="005D48DB" w:rsidP="00847DA9">
      <w:pPr>
        <w:pStyle w:val="a7"/>
        <w:numPr>
          <w:ilvl w:val="12"/>
          <w:numId w:val="0"/>
        </w:numPr>
        <w:ind w:left="1418"/>
        <w:jc w:val="both"/>
      </w:pPr>
    </w:p>
    <w:p w14:paraId="21CA6B9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Hапрасно конь, зажмуря очи,</w:t>
      </w:r>
    </w:p>
    <w:p w14:paraId="6D8F83C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Склонив главу, натужа грудь,</w:t>
      </w:r>
    </w:p>
    <w:p w14:paraId="35BE90E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Сквозь вихорь, дождь и сумрак ночи</w:t>
      </w:r>
    </w:p>
    <w:p w14:paraId="6AC8D4B0"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Hеверный продолжает путь;</w:t>
      </w:r>
    </w:p>
    <w:p w14:paraId="359452AF"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Объятый страхом, ослепленный,</w:t>
      </w:r>
    </w:p>
    <w:p w14:paraId="1634C909"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мчится вновь, изнеможенный,</w:t>
      </w:r>
    </w:p>
    <w:p w14:paraId="0211205C"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Далече в поле отдохнуть.</w:t>
      </w:r>
    </w:p>
    <w:p w14:paraId="661324D7" w14:textId="77777777" w:rsidR="005D48DB" w:rsidRDefault="005D48DB" w:rsidP="00847DA9">
      <w:pPr>
        <w:pStyle w:val="a7"/>
        <w:numPr>
          <w:ilvl w:val="12"/>
          <w:numId w:val="0"/>
        </w:numPr>
        <w:ind w:left="1418"/>
        <w:jc w:val="both"/>
      </w:pPr>
    </w:p>
    <w:p w14:paraId="07792786" w14:textId="77777777" w:rsidR="005D48DB" w:rsidRDefault="005D48DB" w:rsidP="00847DA9">
      <w:pPr>
        <w:numPr>
          <w:ilvl w:val="12"/>
          <w:numId w:val="0"/>
        </w:numPr>
        <w:jc w:val="both"/>
      </w:pPr>
      <w:r>
        <w:t>Это краткая и полная характеристика поведения толпы в кризисных ситуациях. Задача Руслана чрезвычайно сложная: помочь толпе стать народом.</w:t>
      </w:r>
    </w:p>
    <w:p w14:paraId="4DEDFADF" w14:textId="77777777" w:rsidR="005D48DB" w:rsidRDefault="005D48DB" w:rsidP="00847DA9">
      <w:pPr>
        <w:pStyle w:val="a7"/>
        <w:numPr>
          <w:ilvl w:val="12"/>
          <w:numId w:val="0"/>
        </w:numPr>
        <w:ind w:left="1418"/>
        <w:jc w:val="both"/>
      </w:pPr>
    </w:p>
    <w:p w14:paraId="3DBE29E2"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Вновь обратиться витязь хочет —</w:t>
      </w:r>
    </w:p>
    <w:p w14:paraId="43599A0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Вновь отражен, надежды нет!</w:t>
      </w:r>
    </w:p>
    <w:p w14:paraId="5F768044" w14:textId="77777777" w:rsidR="005D48DB" w:rsidRDefault="005D48DB" w:rsidP="00847DA9">
      <w:pPr>
        <w:pStyle w:val="a7"/>
        <w:numPr>
          <w:ilvl w:val="12"/>
          <w:numId w:val="0"/>
        </w:numPr>
        <w:ind w:left="1418"/>
        <w:jc w:val="both"/>
      </w:pPr>
    </w:p>
    <w:p w14:paraId="6023915C" w14:textId="77777777" w:rsidR="005D48DB" w:rsidRDefault="005D48DB" w:rsidP="00847DA9">
      <w:pPr>
        <w:numPr>
          <w:ilvl w:val="12"/>
          <w:numId w:val="0"/>
        </w:numPr>
        <w:jc w:val="both"/>
      </w:pPr>
      <w:r>
        <w:t>“Правительство наше, кажется, сошло с ума”, — часто можно слышать в годы перестройки. Получается, что Пушкин такое состояние Головы угадал довольно точно.</w:t>
      </w:r>
    </w:p>
    <w:p w14:paraId="4F8C5C66" w14:textId="77777777" w:rsidR="005D48DB" w:rsidRDefault="005D48DB" w:rsidP="00847DA9">
      <w:pPr>
        <w:pStyle w:val="a7"/>
        <w:numPr>
          <w:ilvl w:val="12"/>
          <w:numId w:val="0"/>
        </w:numPr>
        <w:ind w:left="1418"/>
        <w:jc w:val="both"/>
      </w:pPr>
    </w:p>
    <w:p w14:paraId="56C1970F"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голова ему вослед,</w:t>
      </w:r>
    </w:p>
    <w:p w14:paraId="5BCD0AC4"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СУМАСШЕДШАЯ, хохочет,</w:t>
      </w:r>
    </w:p>
    <w:p w14:paraId="6422E5C1" w14:textId="77777777" w:rsidR="005D48DB" w:rsidRDefault="005D48DB" w:rsidP="00847DA9">
      <w:pPr>
        <w:pStyle w:val="a7"/>
        <w:numPr>
          <w:ilvl w:val="12"/>
          <w:numId w:val="0"/>
        </w:numPr>
        <w:ind w:left="1418"/>
        <w:jc w:val="both"/>
        <w:rPr>
          <w:rFonts w:ascii="Academy Cyr" w:hAnsi="Academy Cyr"/>
        </w:rPr>
      </w:pPr>
      <w:r>
        <w:rPr>
          <w:rFonts w:ascii="Academy Cyr" w:hAnsi="Academy Cyr"/>
        </w:rPr>
        <w:t>ГРЕМИТ: “Ай, витязь! ай, герой!</w:t>
      </w:r>
    </w:p>
    <w:p w14:paraId="29D5142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Куда ты? тише, тише, стой!</w:t>
      </w:r>
    </w:p>
    <w:p w14:paraId="6E73CDDF" w14:textId="77777777" w:rsidR="005D48DB" w:rsidRDefault="005D48DB" w:rsidP="00847DA9">
      <w:pPr>
        <w:pStyle w:val="a7"/>
        <w:numPr>
          <w:ilvl w:val="12"/>
          <w:numId w:val="0"/>
        </w:numPr>
        <w:ind w:left="1418"/>
        <w:jc w:val="both"/>
        <w:rPr>
          <w:rFonts w:ascii="Academy Cyr" w:hAnsi="Academy Cyr"/>
        </w:rPr>
      </w:pPr>
      <w:r>
        <w:rPr>
          <w:rFonts w:ascii="Academy Cyr" w:hAnsi="Academy Cyr"/>
        </w:rPr>
        <w:t>Эй, витязь, шею сломишь даром;</w:t>
      </w:r>
    </w:p>
    <w:p w14:paraId="6BADE7C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трусь, наездник, и меня</w:t>
      </w:r>
    </w:p>
    <w:p w14:paraId="09A2DD86"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Порадуй хоть одним ударом,</w:t>
      </w:r>
    </w:p>
    <w:p w14:paraId="481911C1"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Пока не заморил коня".</w:t>
      </w:r>
    </w:p>
    <w:p w14:paraId="04CAFC2C"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между тем она героя</w:t>
      </w:r>
    </w:p>
    <w:p w14:paraId="7A38DC67"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Дразнила страшным языком.</w:t>
      </w:r>
    </w:p>
    <w:p w14:paraId="726C5300" w14:textId="77777777" w:rsidR="005D48DB" w:rsidRDefault="005D48DB" w:rsidP="00847DA9">
      <w:pPr>
        <w:numPr>
          <w:ilvl w:val="12"/>
          <w:numId w:val="0"/>
        </w:numPr>
        <w:jc w:val="both"/>
        <w:rPr>
          <w:rFonts w:ascii="Academy" w:hAnsi="Academy"/>
          <w:i/>
          <w:sz w:val="22"/>
        </w:rPr>
      </w:pPr>
    </w:p>
    <w:p w14:paraId="40B9234E" w14:textId="77777777" w:rsidR="005D48DB" w:rsidRDefault="005D48DB" w:rsidP="00847DA9">
      <w:pPr>
        <w:numPr>
          <w:ilvl w:val="12"/>
          <w:numId w:val="0"/>
        </w:numPr>
        <w:jc w:val="both"/>
      </w:pPr>
      <w:r>
        <w:t xml:space="preserve">Известно, что нагнетать бессмысленные эмоции — дело не безопасное. Hо если Голова пустая, а делать что-то надо, то нагнетание страстей — </w:t>
      </w:r>
      <w:r>
        <w:lastRenderedPageBreak/>
        <w:t xml:space="preserve">“последнее прибежище негодяя”. Одна из знаковых фигур начала перестройки (Станкевич), как-то проболталась о главном секрете языка Головы: «Если бы мы были сильны, нам бы не следовало разыгрывать карту гласности». В этом изречении — своеобразное признание интеллектуального иждивенчества демократического сброда: сами в мировоззренческом плане ничего содержательно нового предложить не могут, а предать огласке то, что созрело в глубинах народного сознания — страшно. </w:t>
      </w:r>
    </w:p>
    <w:p w14:paraId="198C4E5D" w14:textId="77777777" w:rsidR="005D48DB" w:rsidRDefault="005D48DB" w:rsidP="00847DA9">
      <w:pPr>
        <w:numPr>
          <w:ilvl w:val="12"/>
          <w:numId w:val="0"/>
        </w:numPr>
        <w:jc w:val="both"/>
      </w:pPr>
      <w:r>
        <w:t>Руслан “левой” рукой держит узду, но “ПРАВАЯ” у него свободна! Hе пора ли воспользоваться удачным случаем — гласность все-таки!</w:t>
      </w:r>
    </w:p>
    <w:p w14:paraId="36A71642" w14:textId="77777777" w:rsidR="005D48DB" w:rsidRDefault="005D48DB" w:rsidP="00847DA9">
      <w:pPr>
        <w:pStyle w:val="a7"/>
        <w:numPr>
          <w:ilvl w:val="12"/>
          <w:numId w:val="0"/>
        </w:numPr>
        <w:ind w:left="1418"/>
        <w:jc w:val="both"/>
      </w:pPr>
    </w:p>
    <w:p w14:paraId="430DBEF6"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досаду в сердце кроя,</w:t>
      </w:r>
    </w:p>
    <w:p w14:paraId="0163CD2C" w14:textId="77777777" w:rsidR="005D48DB" w:rsidRDefault="005D48DB" w:rsidP="00847DA9">
      <w:pPr>
        <w:pStyle w:val="a7"/>
        <w:numPr>
          <w:ilvl w:val="12"/>
          <w:numId w:val="0"/>
        </w:numPr>
        <w:ind w:left="1418"/>
        <w:jc w:val="both"/>
        <w:rPr>
          <w:rFonts w:ascii="Academy Cyr" w:hAnsi="Academy Cyr"/>
        </w:rPr>
      </w:pPr>
      <w:r>
        <w:rPr>
          <w:rFonts w:ascii="Academy Cyr" w:hAnsi="Academy Cyr"/>
        </w:rPr>
        <w:t>Грозит ей молча копием,</w:t>
      </w:r>
    </w:p>
    <w:p w14:paraId="6CC2B060"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Трясет его рукой свободной,</w:t>
      </w:r>
    </w:p>
    <w:p w14:paraId="03F55734"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задрожав, булат холодный</w:t>
      </w:r>
    </w:p>
    <w:p w14:paraId="761F1C5C"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Вонзился в дерзостный язык.</w:t>
      </w:r>
    </w:p>
    <w:p w14:paraId="228FF7A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кровь из бешеного зева</w:t>
      </w:r>
    </w:p>
    <w:p w14:paraId="081C6975"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Рекою побежала вмиг.</w:t>
      </w:r>
    </w:p>
    <w:p w14:paraId="4506724A" w14:textId="77777777" w:rsidR="005D48DB" w:rsidRDefault="005D48DB" w:rsidP="00847DA9">
      <w:pPr>
        <w:pStyle w:val="a7"/>
        <w:numPr>
          <w:ilvl w:val="12"/>
          <w:numId w:val="0"/>
        </w:numPr>
        <w:ind w:left="1418"/>
        <w:jc w:val="both"/>
      </w:pPr>
    </w:p>
    <w:p w14:paraId="235B50FC" w14:textId="77777777" w:rsidR="005D48DB" w:rsidRDefault="005D48DB" w:rsidP="00847DA9">
      <w:pPr>
        <w:numPr>
          <w:ilvl w:val="12"/>
          <w:numId w:val="0"/>
        </w:numPr>
        <w:jc w:val="both"/>
      </w:pPr>
      <w:r>
        <w:t>Это должно означать: все концептуальные работы (“Разгерметизация”, “Мертвая вода” и др.) рано или поздно будут опубликованы в достаточном количестве и, следовательно, станут доступны всему обществу. После этого Голове-правительству будет не до шуток, не до театрализованных представлений, действие которых специально было вынесено в толпу на площади и улицы, подобных тем, которые в августе 1991 г. устроило ГКЧП.</w:t>
      </w:r>
    </w:p>
    <w:p w14:paraId="013E8DB2" w14:textId="77777777" w:rsidR="005D48DB" w:rsidRDefault="005D48DB" w:rsidP="00847DA9">
      <w:pPr>
        <w:pStyle w:val="a7"/>
        <w:numPr>
          <w:ilvl w:val="12"/>
          <w:numId w:val="0"/>
        </w:numPr>
        <w:ind w:left="1418"/>
        <w:jc w:val="both"/>
      </w:pPr>
    </w:p>
    <w:p w14:paraId="57CE9757"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 удивления, боли, гнева,</w:t>
      </w:r>
    </w:p>
    <w:p w14:paraId="2B90CEDB"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минуту дерзости лишась,</w:t>
      </w:r>
    </w:p>
    <w:p w14:paraId="6D5C7C3A"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князя голова глядела,</w:t>
      </w:r>
    </w:p>
    <w:p w14:paraId="1016A0A7" w14:textId="77777777" w:rsidR="005D48DB" w:rsidRDefault="005D48DB" w:rsidP="00847DA9">
      <w:pPr>
        <w:pStyle w:val="a7"/>
        <w:numPr>
          <w:ilvl w:val="12"/>
          <w:numId w:val="0"/>
        </w:numPr>
        <w:ind w:left="1418"/>
        <w:jc w:val="both"/>
        <w:rPr>
          <w:rFonts w:ascii="Academy Cyr" w:hAnsi="Academy Cyr"/>
        </w:rPr>
      </w:pPr>
      <w:r>
        <w:rPr>
          <w:rFonts w:ascii="Academy Cyr" w:hAnsi="Academy Cyr"/>
        </w:rPr>
        <w:t>Железо грызла и бледнела.</w:t>
      </w:r>
    </w:p>
    <w:p w14:paraId="4F1DE994" w14:textId="77777777" w:rsidR="005D48DB" w:rsidRDefault="005D48DB" w:rsidP="00847DA9">
      <w:pPr>
        <w:pStyle w:val="a7"/>
        <w:numPr>
          <w:ilvl w:val="12"/>
          <w:numId w:val="0"/>
        </w:numPr>
        <w:ind w:left="1418"/>
        <w:jc w:val="both"/>
      </w:pPr>
    </w:p>
    <w:p w14:paraId="4996B479" w14:textId="77777777" w:rsidR="005D48DB" w:rsidRDefault="005D48DB" w:rsidP="00847DA9">
      <w:pPr>
        <w:numPr>
          <w:ilvl w:val="12"/>
          <w:numId w:val="0"/>
        </w:numPr>
        <w:jc w:val="both"/>
      </w:pPr>
      <w:r>
        <w:t>Другими словами, балаган концептуально неопределенных реформ рано или поздно закончится, еврейскому суфлеру дадут по шее и выкинут из будки советологов. После этого, видимо, правительству предстоит пережить сцену, напоминающую финал пьесы Гоголя “Ревизор”.</w:t>
      </w:r>
    </w:p>
    <w:p w14:paraId="35965A67" w14:textId="77777777" w:rsidR="005D48DB" w:rsidRDefault="005D48DB" w:rsidP="00847DA9">
      <w:pPr>
        <w:pStyle w:val="a7"/>
        <w:numPr>
          <w:ilvl w:val="12"/>
          <w:numId w:val="0"/>
        </w:numPr>
        <w:ind w:left="1418"/>
        <w:jc w:val="both"/>
      </w:pPr>
    </w:p>
    <w:p w14:paraId="6416F017"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спокойном духе горячась,</w:t>
      </w:r>
    </w:p>
    <w:p w14:paraId="5F0597EB"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Так иногда средь нашей сцены</w:t>
      </w:r>
    </w:p>
    <w:p w14:paraId="74A1EBFC"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Плохой питомец Мельпомены,</w:t>
      </w:r>
    </w:p>
    <w:p w14:paraId="02E705AE"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Внезапным свистом оглушен,</w:t>
      </w:r>
    </w:p>
    <w:p w14:paraId="73D1A3AC"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ничего не видит он,</w:t>
      </w:r>
    </w:p>
    <w:p w14:paraId="4C80F7EB"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Бледнеет, ролю забывает,</w:t>
      </w:r>
    </w:p>
    <w:p w14:paraId="0AB3DBA6"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Дрожит, поникнув головой,</w:t>
      </w:r>
    </w:p>
    <w:p w14:paraId="30FE2AA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заикаясь, умолкает</w:t>
      </w:r>
    </w:p>
    <w:p w14:paraId="21B6F6C0"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Перед насмешливой толпой.</w:t>
      </w:r>
    </w:p>
    <w:p w14:paraId="0324F26E" w14:textId="77777777" w:rsidR="005D48DB" w:rsidRDefault="005D48DB" w:rsidP="00847DA9">
      <w:pPr>
        <w:pStyle w:val="a7"/>
        <w:numPr>
          <w:ilvl w:val="12"/>
          <w:numId w:val="0"/>
        </w:numPr>
        <w:ind w:left="1418"/>
        <w:jc w:val="both"/>
      </w:pPr>
    </w:p>
    <w:p w14:paraId="3B750ECC" w14:textId="77777777" w:rsidR="005D48DB" w:rsidRDefault="005D48DB" w:rsidP="00847DA9">
      <w:pPr>
        <w:numPr>
          <w:ilvl w:val="12"/>
          <w:numId w:val="0"/>
        </w:numPr>
        <w:jc w:val="both"/>
      </w:pPr>
      <w:r>
        <w:t>В переводе на язык современной политики, толпа сувенирных президентов (случайно ли после августа 1991 г. многие из них — служители муз) может оказаться в положении актера, который “свою ролю не знал, не знал, да и забыл”. Тут уж Руслан зевать не должен.</w:t>
      </w:r>
    </w:p>
    <w:p w14:paraId="14C581BB" w14:textId="77777777" w:rsidR="005D48DB" w:rsidRDefault="005D48DB" w:rsidP="00847DA9">
      <w:pPr>
        <w:pStyle w:val="a7"/>
        <w:numPr>
          <w:ilvl w:val="12"/>
          <w:numId w:val="0"/>
        </w:numPr>
        <w:ind w:left="1418"/>
        <w:jc w:val="both"/>
      </w:pPr>
    </w:p>
    <w:p w14:paraId="780E9056"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Счастливым пользуясь мгновеньем,</w:t>
      </w:r>
    </w:p>
    <w:p w14:paraId="61C4364A" w14:textId="77777777" w:rsidR="005D48DB" w:rsidRDefault="005D48DB" w:rsidP="00847DA9">
      <w:pPr>
        <w:pStyle w:val="a7"/>
        <w:numPr>
          <w:ilvl w:val="12"/>
          <w:numId w:val="0"/>
        </w:numPr>
        <w:ind w:left="1418"/>
        <w:jc w:val="both"/>
        <w:rPr>
          <w:rFonts w:ascii="Academy Cyr" w:hAnsi="Academy Cyr"/>
        </w:rPr>
      </w:pPr>
      <w:r>
        <w:rPr>
          <w:rFonts w:ascii="Academy Cyr" w:hAnsi="Academy Cyr"/>
        </w:rPr>
        <w:t>К объятой голове смущеньем,</w:t>
      </w:r>
    </w:p>
    <w:p w14:paraId="3F63A93F"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ЯСТРЕБ, богатырь летит</w:t>
      </w:r>
    </w:p>
    <w:p w14:paraId="6D60B318" w14:textId="77777777" w:rsidR="005D48DB" w:rsidRDefault="005D48DB" w:rsidP="00847DA9">
      <w:pPr>
        <w:pStyle w:val="a7"/>
        <w:numPr>
          <w:ilvl w:val="12"/>
          <w:numId w:val="0"/>
        </w:numPr>
        <w:ind w:left="1418"/>
        <w:jc w:val="both"/>
      </w:pPr>
    </w:p>
    <w:p w14:paraId="31C39E6C" w14:textId="77777777" w:rsidR="005D48DB" w:rsidRDefault="005D48DB" w:rsidP="00847DA9">
      <w:pPr>
        <w:numPr>
          <w:ilvl w:val="12"/>
          <w:numId w:val="0"/>
        </w:numPr>
        <w:jc w:val="both"/>
      </w:pPr>
      <w:r>
        <w:t>(Вспомните видение поэта с ПОРОГА хижины! Так Руслан обретает черты Внутреннего Предиктора России. Пушкинская символика всегда точна и содержательно определена).</w:t>
      </w:r>
    </w:p>
    <w:p w14:paraId="38A17512" w14:textId="77777777" w:rsidR="005D48DB" w:rsidRDefault="005D48DB" w:rsidP="00847DA9">
      <w:pPr>
        <w:pStyle w:val="a7"/>
        <w:numPr>
          <w:ilvl w:val="12"/>
          <w:numId w:val="0"/>
        </w:numPr>
        <w:ind w:left="1418"/>
        <w:jc w:val="both"/>
      </w:pPr>
    </w:p>
    <w:p w14:paraId="2514F33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подъятой, грозною десницей</w:t>
      </w:r>
    </w:p>
    <w:p w14:paraId="2FC3E10C"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 щеку тяжкой рукавицей</w:t>
      </w:r>
    </w:p>
    <w:p w14:paraId="089D4F3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размаха голову разит;</w:t>
      </w:r>
    </w:p>
    <w:p w14:paraId="15F3EFBB" w14:textId="77777777" w:rsidR="005D48DB" w:rsidRDefault="005D48DB" w:rsidP="00847DA9">
      <w:pPr>
        <w:pStyle w:val="a7"/>
        <w:numPr>
          <w:ilvl w:val="12"/>
          <w:numId w:val="0"/>
        </w:numPr>
        <w:ind w:left="1418"/>
        <w:jc w:val="both"/>
      </w:pPr>
    </w:p>
    <w:p w14:paraId="4A40A61C" w14:textId="77777777" w:rsidR="005D48DB" w:rsidRDefault="005D48DB" w:rsidP="00847DA9">
      <w:pPr>
        <w:numPr>
          <w:ilvl w:val="12"/>
          <w:numId w:val="0"/>
        </w:numPr>
        <w:jc w:val="both"/>
      </w:pPr>
      <w:r>
        <w:t>Раскрытие всех тайн посвящений — равно — внутренних запретов на осмысление информации мировоззренческого характера, которыми через суфлеров Черномора и Hаины веками пользовалась Голова, считавшая себя также посвященной в нечто, — самая страшная для нее пощечина. После этого доступ к мечу методологии на основе Различения открыт для Руслана.</w:t>
      </w:r>
    </w:p>
    <w:p w14:paraId="2D315D76" w14:textId="77777777" w:rsidR="005D48DB" w:rsidRDefault="005D48DB" w:rsidP="00847DA9">
      <w:pPr>
        <w:pStyle w:val="a7"/>
        <w:numPr>
          <w:ilvl w:val="12"/>
          <w:numId w:val="0"/>
        </w:numPr>
        <w:ind w:left="1418"/>
        <w:jc w:val="both"/>
      </w:pPr>
    </w:p>
    <w:p w14:paraId="59DB30D0"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степь ударом огласилась;</w:t>
      </w:r>
    </w:p>
    <w:p w14:paraId="48EC7733"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Кругом росистая трава</w:t>
      </w:r>
    </w:p>
    <w:p w14:paraId="32A5BEF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Кровавой пеной обагрилась,</w:t>
      </w:r>
    </w:p>
    <w:p w14:paraId="1B9CB320"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зашатавшись, голова</w:t>
      </w:r>
    </w:p>
    <w:p w14:paraId="6590837A"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Перевернулась, покатилась,</w:t>
      </w:r>
    </w:p>
    <w:p w14:paraId="7410C9A4"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шлем чугунный застучал.</w:t>
      </w:r>
    </w:p>
    <w:p w14:paraId="43148F1D"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Тогда на месте опустелом</w:t>
      </w:r>
    </w:p>
    <w:p w14:paraId="06C3332A"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МЕЧ богатырский засверкал.</w:t>
      </w:r>
    </w:p>
    <w:p w14:paraId="098E8DC1" w14:textId="77777777" w:rsidR="005D48DB" w:rsidRDefault="005D48DB" w:rsidP="00847DA9">
      <w:pPr>
        <w:pStyle w:val="a7"/>
        <w:numPr>
          <w:ilvl w:val="12"/>
          <w:numId w:val="0"/>
        </w:numPr>
        <w:ind w:left="1418"/>
        <w:jc w:val="both"/>
      </w:pPr>
    </w:p>
    <w:p w14:paraId="3CE0E122" w14:textId="77777777" w:rsidR="005D48DB" w:rsidRDefault="005D48DB" w:rsidP="00847DA9">
      <w:pPr>
        <w:numPr>
          <w:ilvl w:val="12"/>
          <w:numId w:val="0"/>
        </w:numPr>
        <w:jc w:val="both"/>
      </w:pPr>
      <w:r>
        <w:t>Это и есть тайна тайн Черномора — его главное «чудо старых дней». Многие поколения среди простого Люда жила легенда о том, что чудесный “МЕЧ-КЛАДЕHЕЦ” будет когда-нибудь достоянием его богатырей и те освободят русский народ от всех злых сил. С этого момента Руслан — не просто Внутренний Предиктор России — он Концептуальная власть глобального уровня ответственности.</w:t>
      </w:r>
    </w:p>
    <w:p w14:paraId="1A299BC9" w14:textId="77777777" w:rsidR="005D48DB" w:rsidRDefault="005D48DB" w:rsidP="00847DA9">
      <w:pPr>
        <w:pStyle w:val="a7"/>
        <w:numPr>
          <w:ilvl w:val="12"/>
          <w:numId w:val="0"/>
        </w:numPr>
        <w:ind w:left="1418"/>
        <w:jc w:val="both"/>
      </w:pPr>
    </w:p>
    <w:p w14:paraId="494A3DF8"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Hаш витязь в трепете веселом</w:t>
      </w:r>
    </w:p>
    <w:p w14:paraId="403825AA"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Его схватил и к голове</w:t>
      </w:r>
    </w:p>
    <w:p w14:paraId="4509CB0A"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 окровавленной траве</w:t>
      </w:r>
    </w:p>
    <w:p w14:paraId="23BF2822"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Бежит с намереньем ЖЕСТОКИМ</w:t>
      </w:r>
    </w:p>
    <w:p w14:paraId="77737099"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Ей нос и уши обрубить;</w:t>
      </w:r>
    </w:p>
    <w:p w14:paraId="22B38C07" w14:textId="77777777" w:rsidR="005D48DB" w:rsidRDefault="005D48DB" w:rsidP="00847DA9">
      <w:pPr>
        <w:pStyle w:val="a7"/>
        <w:numPr>
          <w:ilvl w:val="12"/>
          <w:numId w:val="0"/>
        </w:numPr>
        <w:ind w:left="1418"/>
        <w:jc w:val="both"/>
      </w:pPr>
    </w:p>
    <w:p w14:paraId="5D0FB87D" w14:textId="77777777" w:rsidR="005D48DB" w:rsidRDefault="005D48DB" w:rsidP="00847DA9">
      <w:pPr>
        <w:numPr>
          <w:ilvl w:val="12"/>
          <w:numId w:val="0"/>
        </w:numPr>
        <w:jc w:val="both"/>
      </w:pPr>
      <w:r>
        <w:t>Уровню глобальной заботы и ответственности бессмысленные эмоции только во вред. Произвол возможен, но... обязательно нравственно правый, и лишь в том случае, если он способствует росту меры понимания в обществе “общего хода вещей”. Если же этого не происходит, то:</w:t>
      </w:r>
    </w:p>
    <w:p w14:paraId="3F258C58" w14:textId="77777777" w:rsidR="005D48DB" w:rsidRDefault="005D48DB" w:rsidP="00847DA9">
      <w:pPr>
        <w:pStyle w:val="a7"/>
        <w:numPr>
          <w:ilvl w:val="12"/>
          <w:numId w:val="0"/>
        </w:numPr>
        <w:ind w:left="1418"/>
        <w:jc w:val="both"/>
      </w:pPr>
    </w:p>
    <w:p w14:paraId="1E85EC41"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 Руслан готов разить,</w:t>
      </w:r>
    </w:p>
    <w:p w14:paraId="12C53CC1"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 взмахнул мечом широким —</w:t>
      </w:r>
    </w:p>
    <w:p w14:paraId="33B86200"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Вдруг, изумленный, внемлет он</w:t>
      </w:r>
    </w:p>
    <w:p w14:paraId="43946215"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Главы молящей жалкий стон...</w:t>
      </w:r>
    </w:p>
    <w:p w14:paraId="2E838F6E"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тихо меч он опускает,</w:t>
      </w:r>
    </w:p>
    <w:p w14:paraId="08223399"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нем гнев свирепый умирает,</w:t>
      </w:r>
    </w:p>
    <w:p w14:paraId="232236B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мщенье бурное падет</w:t>
      </w:r>
    </w:p>
    <w:p w14:paraId="729AFFC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душе, моленьем усмиренной:</w:t>
      </w:r>
    </w:p>
    <w:p w14:paraId="3F532639"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Так на долине тает лед,</w:t>
      </w:r>
    </w:p>
    <w:p w14:paraId="73EE23B5"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Лучом полудня пораженный.</w:t>
      </w:r>
    </w:p>
    <w:p w14:paraId="11DCD024" w14:textId="77777777" w:rsidR="005D48DB" w:rsidRDefault="005D48DB" w:rsidP="00847DA9">
      <w:pPr>
        <w:numPr>
          <w:ilvl w:val="12"/>
          <w:numId w:val="0"/>
        </w:numPr>
        <w:jc w:val="both"/>
      </w:pPr>
    </w:p>
    <w:p w14:paraId="5F29B271" w14:textId="77777777" w:rsidR="005D48DB" w:rsidRDefault="005D48DB" w:rsidP="00847DA9">
      <w:pPr>
        <w:numPr>
          <w:ilvl w:val="12"/>
          <w:numId w:val="0"/>
        </w:numPr>
        <w:jc w:val="both"/>
      </w:pPr>
      <w:r>
        <w:t xml:space="preserve">Этим фрагментом поэт предупреждает о том, что при любой смене правительства не должна разрушаться государственность, не должны уничтожаться его основные институты информационной поддержки и управления (разведка, комитет государственной безопасности, управление по борьбе с преступностью, а также их архивы; в образах Пушкина — нос и уши Головы). Кроме того, Голова после освобождения от ЧУГУHHОГО шлема может сообщить некоторые полезные сведения, </w:t>
      </w:r>
      <w:r>
        <w:lastRenderedPageBreak/>
        <w:t>которые (даже без понимания ею содержания) могут представлять для общества определенную ценность. При таком подходе второй смысловой ряд откровений Головы о её бездумном сотрудничестве с Черномором приобретают особый интерес. Но при этом не следует забывать, что “просветленье” в Правительстве наступает лишь после хорошей затрещины и только после того, как меч методологии на основе Различения, становится достоянием Концептуальной власти России. Отсюда послушание Головы — следствие роста мера понимания общего хода вещей Русланом по отношению к мере понимания Черномора. То есть это послушание вынужденное, т.е. “со вздохом”.</w:t>
      </w:r>
    </w:p>
    <w:p w14:paraId="5DAF902F" w14:textId="77777777" w:rsidR="005D48DB" w:rsidRDefault="005D48DB" w:rsidP="00847DA9">
      <w:pPr>
        <w:pStyle w:val="a7"/>
        <w:numPr>
          <w:ilvl w:val="12"/>
          <w:numId w:val="0"/>
        </w:numPr>
        <w:ind w:left="1418"/>
        <w:jc w:val="both"/>
      </w:pPr>
    </w:p>
    <w:p w14:paraId="333B53EF"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вразумил меня, герой, —</w:t>
      </w:r>
    </w:p>
    <w:p w14:paraId="060FD12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 вздохом голова сказала, —</w:t>
      </w:r>
    </w:p>
    <w:p w14:paraId="27D71956"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Твоя десница доказала,</w:t>
      </w:r>
    </w:p>
    <w:p w14:paraId="01F3C81F"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я виновен пред тобой;</w:t>
      </w:r>
    </w:p>
    <w:p w14:paraId="0050F281"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Отныне я тебе послушен;</w:t>
      </w:r>
    </w:p>
    <w:p w14:paraId="3C73FCE8"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витязь, будь великодушен!</w:t>
      </w:r>
    </w:p>
    <w:p w14:paraId="48BA2A0A"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Достоин плача жребий мой.</w:t>
      </w:r>
    </w:p>
    <w:p w14:paraId="28EBA271" w14:textId="77777777" w:rsidR="005D48DB" w:rsidRDefault="005D48DB" w:rsidP="00847DA9">
      <w:pPr>
        <w:numPr>
          <w:ilvl w:val="12"/>
          <w:numId w:val="0"/>
        </w:numPr>
        <w:jc w:val="both"/>
      </w:pPr>
    </w:p>
    <w:p w14:paraId="72C39699" w14:textId="77777777" w:rsidR="005D48DB" w:rsidRDefault="005D48DB" w:rsidP="00847DA9">
      <w:pPr>
        <w:numPr>
          <w:ilvl w:val="12"/>
          <w:numId w:val="0"/>
        </w:numPr>
        <w:jc w:val="both"/>
      </w:pPr>
      <w:r>
        <w:t>В сущности, это плач о том, как национальный совет старейшин славянства в процессе перехода общества к государственности, самонадеянно считал жреческие структуры ВСЕХ национальных общин своими меньшими братьями.</w:t>
      </w:r>
    </w:p>
    <w:p w14:paraId="54756BB5" w14:textId="10AD8ADC" w:rsidR="005D48DB" w:rsidRDefault="005D48DB" w:rsidP="00847DA9">
      <w:pPr>
        <w:numPr>
          <w:ilvl w:val="12"/>
          <w:numId w:val="0"/>
        </w:numPr>
        <w:jc w:val="both"/>
      </w:pPr>
      <w:r>
        <w:t>Через два года после завершения поэмы в стихотворении “Песнь о вещем Олеге” Пушкин подведет итог своим раздумьям о судьбе языческой военной элиты при её столкновении с жречеством, в котором самонадеянная родовая знать тех времен видела лишь “вдохновенных кудесников”. На легкомысленную просьбу “вещего”</w:t>
      </w:r>
      <w:r w:rsidRPr="005D48DB">
        <w:rPr>
          <w:vertAlign w:val="superscript"/>
        </w:rPr>
        <w:t>[XXIX]</w:t>
      </w:r>
      <w:r>
        <w:t xml:space="preserve"> Олега приоткрыть его матрицу судьбы за определенное вознаграждение — “коня” — мудрый старец с достоинством отвечает: </w:t>
      </w:r>
    </w:p>
    <w:p w14:paraId="37B1EFF9" w14:textId="77777777" w:rsidR="005D48DB" w:rsidRDefault="005D48DB" w:rsidP="00847DA9">
      <w:pPr>
        <w:pStyle w:val="a7"/>
        <w:numPr>
          <w:ilvl w:val="12"/>
          <w:numId w:val="0"/>
        </w:numPr>
        <w:ind w:left="1418"/>
        <w:jc w:val="both"/>
      </w:pPr>
    </w:p>
    <w:p w14:paraId="404FE88B"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“Волхвы не боятся могучих владык,</w:t>
      </w:r>
    </w:p>
    <w:p w14:paraId="5498E21B"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А княжеский дар им не нужен;</w:t>
      </w:r>
    </w:p>
    <w:p w14:paraId="0826F5D6"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Правдив и свободен их вещий язык</w:t>
      </w:r>
    </w:p>
    <w:p w14:paraId="59B1C5EB"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И с волей небесною дружен..</w:t>
      </w:r>
    </w:p>
    <w:p w14:paraId="1402A489" w14:textId="77777777" w:rsidR="005D48DB" w:rsidRDefault="005D48DB" w:rsidP="00847DA9">
      <w:pPr>
        <w:pStyle w:val="a7"/>
        <w:numPr>
          <w:ilvl w:val="12"/>
          <w:numId w:val="0"/>
        </w:numPr>
        <w:ind w:left="1418"/>
        <w:jc w:val="both"/>
        <w:rPr>
          <w:rFonts w:ascii="Academy Cyr" w:hAnsi="Academy Cyr"/>
        </w:rPr>
      </w:pPr>
      <w:r>
        <w:rPr>
          <w:rFonts w:ascii="Academy Cyr" w:hAnsi="Academy Cyr"/>
        </w:rPr>
        <w:t>Грядущие годы таятся во мгле;</w:t>
      </w:r>
    </w:p>
    <w:p w14:paraId="446EDF48"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вижу твой жребий на светлом челе.”</w:t>
      </w:r>
    </w:p>
    <w:p w14:paraId="6C7899E1" w14:textId="77777777" w:rsidR="005D48DB" w:rsidRDefault="005D48DB" w:rsidP="00847DA9">
      <w:pPr>
        <w:numPr>
          <w:ilvl w:val="12"/>
          <w:numId w:val="0"/>
        </w:numPr>
        <w:jc w:val="both"/>
      </w:pPr>
    </w:p>
    <w:p w14:paraId="69B44CF0" w14:textId="77777777" w:rsidR="005D48DB" w:rsidRDefault="005D48DB" w:rsidP="00847DA9">
      <w:pPr>
        <w:numPr>
          <w:ilvl w:val="12"/>
          <w:numId w:val="0"/>
        </w:numPr>
        <w:jc w:val="both"/>
      </w:pPr>
      <w:r>
        <w:lastRenderedPageBreak/>
        <w:t>Не правда ли, мы узнаем манеру общения с сильными мира сего Финна, который дает оценку поведения воинственной толпы (коня — по символике Пушкина) и предсказание будущего в образной форме:</w:t>
      </w:r>
    </w:p>
    <w:p w14:paraId="44F88B4C" w14:textId="77777777" w:rsidR="005D48DB" w:rsidRDefault="005D48DB" w:rsidP="00847DA9">
      <w:pPr>
        <w:numPr>
          <w:ilvl w:val="12"/>
          <w:numId w:val="0"/>
        </w:numPr>
        <w:jc w:val="both"/>
        <w:rPr>
          <w:rFonts w:ascii="Academy" w:hAnsi="Academy"/>
          <w:i/>
          <w:sz w:val="22"/>
        </w:rPr>
      </w:pPr>
    </w:p>
    <w:p w14:paraId="0E04C2F8"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“Твой конь не боится опасных трудов;</w:t>
      </w:r>
    </w:p>
    <w:p w14:paraId="67B86E32"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чуя господскую волю,</w:t>
      </w:r>
    </w:p>
    <w:p w14:paraId="296866A8"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 смирный стоит под стрелами врагов,</w:t>
      </w:r>
    </w:p>
    <w:p w14:paraId="2537037D"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 мчится по бранному полю.</w:t>
      </w:r>
    </w:p>
    <w:p w14:paraId="4A8D9EB0"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холод и сеча ему ничего...</w:t>
      </w:r>
    </w:p>
    <w:p w14:paraId="360D9C55"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примешь ты смерть от коня своего.”</w:t>
      </w:r>
    </w:p>
    <w:p w14:paraId="43332CEA" w14:textId="77777777" w:rsidR="005D48DB" w:rsidRDefault="005D48DB" w:rsidP="00847DA9">
      <w:pPr>
        <w:numPr>
          <w:ilvl w:val="12"/>
          <w:numId w:val="0"/>
        </w:numPr>
        <w:jc w:val="both"/>
        <w:rPr>
          <w:rFonts w:ascii="Academy" w:hAnsi="Academy"/>
          <w:i/>
          <w:sz w:val="22"/>
        </w:rPr>
      </w:pPr>
    </w:p>
    <w:p w14:paraId="1D4EE427" w14:textId="77777777" w:rsidR="005D48DB" w:rsidRDefault="005D48DB" w:rsidP="00847DA9">
      <w:pPr>
        <w:numPr>
          <w:ilvl w:val="12"/>
          <w:numId w:val="0"/>
        </w:numPr>
        <w:jc w:val="both"/>
      </w:pPr>
      <w:r>
        <w:t xml:space="preserve">Будучи лишена Различения Свыше, “вещая” Голова дохристианской Руси поняла иносказание дословно и была уничтожена раввинатом через поражение сознания воинственной языческой толпы библейским мировоззрением. </w:t>
      </w:r>
    </w:p>
    <w:p w14:paraId="76936928" w14:textId="77777777" w:rsidR="005D48DB" w:rsidRDefault="005D48DB" w:rsidP="00847DA9">
      <w:pPr>
        <w:pStyle w:val="a7"/>
        <w:numPr>
          <w:ilvl w:val="12"/>
          <w:numId w:val="0"/>
        </w:numPr>
        <w:ind w:left="1418"/>
        <w:jc w:val="both"/>
      </w:pPr>
    </w:p>
    <w:p w14:paraId="10361E31"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Так вот где таилась погибель моя!</w:t>
      </w:r>
    </w:p>
    <w:p w14:paraId="0730FE9E"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Мне смертию кость угрожала!</w:t>
      </w:r>
    </w:p>
    <w:p w14:paraId="7DA4AB7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Из мертвой главы гробовая змея</w:t>
      </w:r>
    </w:p>
    <w:p w14:paraId="31520929" w14:textId="77777777" w:rsidR="005D48DB" w:rsidRDefault="005D48DB" w:rsidP="00847DA9">
      <w:pPr>
        <w:pStyle w:val="a7"/>
        <w:numPr>
          <w:ilvl w:val="12"/>
          <w:numId w:val="0"/>
        </w:numPr>
        <w:ind w:left="1418"/>
        <w:jc w:val="both"/>
        <w:rPr>
          <w:rFonts w:ascii="Academy Cyr" w:hAnsi="Academy Cyr"/>
        </w:rPr>
      </w:pPr>
      <w:r>
        <w:rPr>
          <w:rFonts w:ascii="Academy Cyr" w:hAnsi="Academy Cyr"/>
        </w:rPr>
        <w:t>Шипя между тем выползала;</w:t>
      </w:r>
    </w:p>
    <w:p w14:paraId="33362E28"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черная лента, вкруг ног обвилась,</w:t>
      </w:r>
    </w:p>
    <w:p w14:paraId="40957A3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вскрикнул внезапно ужаленный князь.</w:t>
      </w:r>
    </w:p>
    <w:p w14:paraId="417E66F9" w14:textId="77777777" w:rsidR="005D48DB" w:rsidRDefault="005D48DB" w:rsidP="00847DA9">
      <w:pPr>
        <w:pStyle w:val="a7"/>
        <w:numPr>
          <w:ilvl w:val="12"/>
          <w:numId w:val="0"/>
        </w:numPr>
        <w:ind w:left="1418"/>
        <w:jc w:val="both"/>
      </w:pPr>
    </w:p>
    <w:p w14:paraId="294133E1" w14:textId="77777777" w:rsidR="005D48DB" w:rsidRDefault="005D48DB" w:rsidP="00847DA9">
      <w:pPr>
        <w:numPr>
          <w:ilvl w:val="12"/>
          <w:numId w:val="0"/>
        </w:numPr>
        <w:jc w:val="both"/>
      </w:pPr>
      <w:r>
        <w:t xml:space="preserve"> Из поэмы мы знаем, что Наина при необходимости могла обратиться и в кошку, и в змею. В “Песне первой” также было показано, как лишенные Свыше Различения старейшины родоплеменных общин, принимая титул царей, не способны были отличить жречество от знахарства. Процесс отношений царской “элиты” и жречества, превращающегося в период становления широкодоступной письменности в знахарство, хорошо показан у Плутарха. Описывая возмущение Александра Македонского после опубликования некоторых работ широко известного Западной цивилизации жреца-философа Аристотеля, Плутарх приводит любопытные письма знаменитого полководца:</w:t>
      </w:r>
    </w:p>
    <w:p w14:paraId="456FF4E9" w14:textId="77777777" w:rsidR="005D48DB" w:rsidRDefault="005D48DB" w:rsidP="00847DA9">
      <w:pPr>
        <w:pStyle w:val="a"/>
        <w:numPr>
          <w:ilvl w:val="12"/>
          <w:numId w:val="0"/>
        </w:numPr>
        <w:jc w:val="both"/>
        <w:rPr>
          <w:rFonts w:ascii="Academy Cyr" w:hAnsi="Academy Cyr"/>
        </w:rPr>
      </w:pPr>
      <w:r>
        <w:rPr>
          <w:rFonts w:ascii="Academy Cyr" w:hAnsi="Academy Cyr"/>
        </w:rPr>
        <w:t xml:space="preserve">«Ты поступил неправильно, обнародовав учения, предназначенные только для устного преподавания. Чем же мы будем отличаться от остальных людей, если те самые учения, на которых мы были воспитаны, сделаются общим достоянием? Я бы </w:t>
      </w:r>
      <w:r>
        <w:rPr>
          <w:rFonts w:ascii="Academy Cyr" w:hAnsi="Academy Cyr"/>
        </w:rPr>
        <w:lastRenderedPageBreak/>
        <w:t>хотел превосходить других не столько могуществом, сколько знанием о высших предметах».</w:t>
      </w:r>
    </w:p>
    <w:p w14:paraId="731374FE" w14:textId="77777777" w:rsidR="005D48DB" w:rsidRDefault="005D48DB" w:rsidP="00847DA9">
      <w:pPr>
        <w:numPr>
          <w:ilvl w:val="12"/>
          <w:numId w:val="0"/>
        </w:numPr>
        <w:jc w:val="both"/>
        <w:rPr>
          <w:i/>
        </w:rPr>
      </w:pPr>
      <w:r>
        <w:t xml:space="preserve">Успокаивая уязвленное честолюбие царя, Аристотель объясняет ему, что </w:t>
      </w:r>
      <w:r>
        <w:rPr>
          <w:i/>
        </w:rPr>
        <w:t>«хотя эти учения и обнародованы, но вместе с тем как бы и не обнародованы».</w:t>
      </w:r>
    </w:p>
    <w:p w14:paraId="4C7C391F" w14:textId="77777777" w:rsidR="005D48DB" w:rsidRDefault="005D48DB" w:rsidP="00847DA9">
      <w:pPr>
        <w:numPr>
          <w:ilvl w:val="12"/>
          <w:numId w:val="0"/>
        </w:numPr>
        <w:jc w:val="both"/>
      </w:pPr>
      <w:r>
        <w:t>В этом примере хорошо видно, что Александр Македонский — греческая Голова, лидер “элиты”, воспринимает Аристотеля в качестве авторитета-жреца. Но для жреца-знахаря царь-полководец — такой же толпарь, как и все прочие не владеющие методологией познания на основе Различения, только допущенный знахарями к особым видам профессиональных знаний, до которых не допущены другие толпари рангом помельче. Сам Аристотель, обеспокоенный сохранением монополии на Знание еще больше, чем Александр, предстает в данном случае не жрецом, а знахарем и потому намекает царю, что публикация в некотором роде дефективная, т.е. представляет собой скорее ЗВОH о Знании, чем само Знание. Это — исторический факт, описанный известным историком Плутархом (сам был дельфийским жрецом), показывает, как Голова, мнившая себя действительной элитой, и мафия бритоголовых охраняли монополию на Знание и “сотрудничали” в сфере управления, но... каждый в меру своего понимания. Интересно, что Голова в “сотрудничестве” подобного рода самоопределилась в качестве супостата, т.е. врага народам:</w:t>
      </w:r>
    </w:p>
    <w:p w14:paraId="54A8360C" w14:textId="77777777" w:rsidR="005D48DB" w:rsidRDefault="005D48DB" w:rsidP="00847DA9">
      <w:pPr>
        <w:pStyle w:val="a7"/>
        <w:numPr>
          <w:ilvl w:val="12"/>
          <w:numId w:val="0"/>
        </w:numPr>
        <w:ind w:left="1418"/>
        <w:jc w:val="both"/>
      </w:pPr>
    </w:p>
    <w:p w14:paraId="542E57C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я был витязь удалой!</w:t>
      </w:r>
    </w:p>
    <w:p w14:paraId="10E96873" w14:textId="77777777" w:rsidR="005D48DB" w:rsidRDefault="005D48DB" w:rsidP="00847DA9">
      <w:pPr>
        <w:pStyle w:val="a7"/>
        <w:numPr>
          <w:ilvl w:val="12"/>
          <w:numId w:val="0"/>
        </w:numPr>
        <w:ind w:left="1418"/>
        <w:jc w:val="both"/>
        <w:rPr>
          <w:b/>
        </w:rPr>
      </w:pPr>
      <w:r>
        <w:rPr>
          <w:rFonts w:ascii="Academy Cyr" w:hAnsi="Academy Cyr"/>
        </w:rPr>
        <w:t xml:space="preserve">В кровавых </w:t>
      </w:r>
      <w:r>
        <w:rPr>
          <w:rFonts w:ascii="Academy Cyr" w:hAnsi="Academy Cyr"/>
          <w:b/>
          <w:u w:val="single"/>
        </w:rPr>
        <w:t>битвах супостата</w:t>
      </w:r>
    </w:p>
    <w:p w14:paraId="6558B561" w14:textId="77777777" w:rsidR="005D48DB" w:rsidRDefault="005D48DB" w:rsidP="00847DA9">
      <w:pPr>
        <w:pStyle w:val="a7"/>
        <w:numPr>
          <w:ilvl w:val="12"/>
          <w:numId w:val="0"/>
        </w:numPr>
        <w:ind w:left="1418"/>
        <w:jc w:val="both"/>
      </w:pPr>
      <w:r>
        <w:rPr>
          <w:rFonts w:ascii="Academy Cyr" w:hAnsi="Academy Cyr"/>
          <w:b/>
        </w:rPr>
        <w:t>Себе я равного не зрел</w:t>
      </w:r>
      <w:r>
        <w:t>;</w:t>
      </w:r>
    </w:p>
    <w:p w14:paraId="17332D8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Счастлив, когда бы не имел</w:t>
      </w:r>
    </w:p>
    <w:p w14:paraId="216614A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СОПЕРHИКОМ меньшого брата!</w:t>
      </w:r>
    </w:p>
    <w:p w14:paraId="6432C2CC" w14:textId="77777777" w:rsidR="005D48DB" w:rsidRDefault="005D48DB" w:rsidP="00847DA9">
      <w:pPr>
        <w:pStyle w:val="a7"/>
        <w:numPr>
          <w:ilvl w:val="12"/>
          <w:numId w:val="0"/>
        </w:numPr>
        <w:ind w:left="1418"/>
        <w:jc w:val="both"/>
      </w:pPr>
    </w:p>
    <w:p w14:paraId="0A68098B" w14:textId="77777777" w:rsidR="005D48DB" w:rsidRDefault="005D48DB" w:rsidP="00847DA9">
      <w:pPr>
        <w:numPr>
          <w:ilvl w:val="12"/>
          <w:numId w:val="0"/>
        </w:numPr>
        <w:jc w:val="both"/>
      </w:pPr>
      <w:r>
        <w:t xml:space="preserve">Последние две строки знаменуют низкий уровень понимания Головы и достаточно высокий уровень понимания поэта, который устами Головы дает представление о механизме “соперничества”. </w:t>
      </w:r>
    </w:p>
    <w:p w14:paraId="5442CF85" w14:textId="77777777" w:rsidR="005D48DB" w:rsidRDefault="005D48DB" w:rsidP="00847DA9">
      <w:pPr>
        <w:numPr>
          <w:ilvl w:val="12"/>
          <w:numId w:val="0"/>
        </w:numPr>
        <w:jc w:val="both"/>
      </w:pPr>
      <w:r>
        <w:t xml:space="preserve"> В противостоянии концептуальных центров при толпо-“элитарной” нравственности, господствующей в обществе, объективно успех сопутствует тому, кто первым способен выйти на более высокую меру понимания общего хода вещей. Такая мера понимания достижима там, где по каким-то условиям допустима самая высокая динамика изменения соотношения скоростей информационного обновления на генетическом и внегенетическом уровне. С большой степенью вероятности этот феномен мог проявиться в регионах, получивших общеупотребительное название “ центров цивилизации”, т.е. там, где глобальный исторический процесс шел с максимально возможной скоростью с учетом всех этапов его </w:t>
      </w:r>
      <w:r>
        <w:lastRenderedPageBreak/>
        <w:t>развития. А самая большая скорость этих процессов, как правило, была там, где устойчиво, по каким-то причинам, поддерживался самый высокий уровень социальной напряженности, который объективно (в статистическом смысле) проявлялся прежде всего в регионах с очень высокой плотностью населения. Это, конечно, был быстрый рост, но как показывает Пушкин, рост «самый глупый», ибо вектор целей общества, живущего и развивающегося в условиях такого “быстрого” роста, также быстро расходится с вектором целей природы и её Создателя, который и обладает самой высокой мерой понимания общего хода вещей, как Творец — Вседержитель, по отношению к человечеству в целом.</w:t>
      </w:r>
    </w:p>
    <w:p w14:paraId="221FF9BC" w14:textId="77777777" w:rsidR="005D48DB" w:rsidRDefault="005D48DB" w:rsidP="00847DA9">
      <w:pPr>
        <w:numPr>
          <w:ilvl w:val="12"/>
          <w:numId w:val="0"/>
        </w:numPr>
        <w:jc w:val="both"/>
      </w:pPr>
      <w:r>
        <w:t>Так человеческое общество, являясь порождением, а, следовательно, и частью её, вступает в этих регионах в антагонистические противоречия с нею. Отсюда пушкинское выражение: «глупый рост» — определенная мера (в данном случае — недостаточности) реализации статистически предопределенного природой потенциала развития человека. С высоты же «глупого роста» все это видится как “прогресс”, в котором отображена губительная для Природы и Человечества сторона самого явления “цивилизации”.</w:t>
      </w:r>
    </w:p>
    <w:p w14:paraId="3FBC61A9" w14:textId="77777777" w:rsidR="005D48DB" w:rsidRDefault="005D48DB" w:rsidP="00847DA9">
      <w:pPr>
        <w:numPr>
          <w:ilvl w:val="12"/>
          <w:numId w:val="0"/>
        </w:numPr>
        <w:jc w:val="both"/>
      </w:pPr>
      <w:r>
        <w:t>Объективно сложилось так, что славяне на просторах центральной части огромного евразийского континента изначально имели самую низкую плотность расселения. Вектор целей их общности дольше всех пребывал в единстве с вектором целей матери-Природы, что позволило им наиболее полно реализовать потенциал Человека. Это, конечно, рост медленный, но в то же время и “дивный”, раскрывающий секрет непостижимого для “цивилизаторов” счастья народов России, дивное предназначение их высокой духовной миссии. Hо здесь же открываются и причины сетования “цивилизаторов” по поводу того, что с высоты «глупого роста»:</w:t>
      </w:r>
    </w:p>
    <w:p w14:paraId="38FB6B5C" w14:textId="77777777" w:rsidR="005D48DB" w:rsidRDefault="005D48DB" w:rsidP="00847DA9">
      <w:pPr>
        <w:numPr>
          <w:ilvl w:val="12"/>
          <w:numId w:val="0"/>
        </w:numPr>
        <w:ind w:firstLine="1701"/>
        <w:jc w:val="both"/>
        <w:rPr>
          <w:rFonts w:ascii="AGHlvCyrillic" w:hAnsi="AGHlvCyrillic"/>
          <w:i/>
          <w:sz w:val="10"/>
        </w:rPr>
      </w:pPr>
    </w:p>
    <w:p w14:paraId="20526F88" w14:textId="77777777" w:rsidR="005D48DB" w:rsidRDefault="005D48DB" w:rsidP="00847DA9">
      <w:pPr>
        <w:numPr>
          <w:ilvl w:val="12"/>
          <w:numId w:val="0"/>
        </w:numPr>
        <w:ind w:firstLine="1701"/>
        <w:jc w:val="both"/>
        <w:rPr>
          <w:i/>
        </w:rPr>
      </w:pPr>
      <w:r>
        <w:rPr>
          <w:i/>
        </w:rPr>
        <w:t>Умом Россию не понять,</w:t>
      </w:r>
    </w:p>
    <w:p w14:paraId="158D7659" w14:textId="77777777" w:rsidR="005D48DB" w:rsidRDefault="005D48DB" w:rsidP="00847DA9">
      <w:pPr>
        <w:numPr>
          <w:ilvl w:val="12"/>
          <w:numId w:val="0"/>
        </w:numPr>
        <w:ind w:firstLine="1701"/>
        <w:jc w:val="both"/>
        <w:rPr>
          <w:i/>
        </w:rPr>
      </w:pPr>
      <w:r>
        <w:rPr>
          <w:i/>
        </w:rPr>
        <w:t>Аршином общим не измерить,</w:t>
      </w:r>
    </w:p>
    <w:p w14:paraId="6F01E1D0" w14:textId="77777777" w:rsidR="005D48DB" w:rsidRDefault="005D48DB" w:rsidP="00847DA9">
      <w:pPr>
        <w:numPr>
          <w:ilvl w:val="12"/>
          <w:numId w:val="0"/>
        </w:numPr>
        <w:ind w:firstLine="1701"/>
        <w:rPr>
          <w:i/>
        </w:rPr>
      </w:pPr>
      <w:r>
        <w:rPr>
          <w:i/>
        </w:rPr>
        <w:t>У ней особенная стать,</w:t>
      </w:r>
    </w:p>
    <w:p w14:paraId="3640CC38" w14:textId="77777777" w:rsidR="005D48DB" w:rsidRDefault="005D48DB" w:rsidP="00847DA9">
      <w:pPr>
        <w:numPr>
          <w:ilvl w:val="12"/>
          <w:numId w:val="0"/>
        </w:numPr>
        <w:ind w:firstLine="1701"/>
        <w:rPr>
          <w:i/>
        </w:rPr>
      </w:pPr>
      <w:r>
        <w:rPr>
          <w:i/>
        </w:rPr>
        <w:t>В Россию можно только верить.</w:t>
      </w:r>
    </w:p>
    <w:p w14:paraId="6EE74A4C" w14:textId="77777777" w:rsidR="005D48DB" w:rsidRDefault="005D48DB" w:rsidP="00847DA9">
      <w:pPr>
        <w:numPr>
          <w:ilvl w:val="12"/>
          <w:numId w:val="0"/>
        </w:numPr>
        <w:rPr>
          <w:rFonts w:ascii="Academy" w:hAnsi="Academy"/>
          <w:i/>
          <w:sz w:val="22"/>
        </w:rPr>
      </w:pPr>
    </w:p>
    <w:p w14:paraId="3A1A2A2A" w14:textId="77777777" w:rsidR="005D48DB" w:rsidRDefault="005D48DB" w:rsidP="00847DA9">
      <w:pPr>
        <w:numPr>
          <w:ilvl w:val="12"/>
          <w:numId w:val="0"/>
        </w:numPr>
        <w:jc w:val="center"/>
        <w:rPr>
          <w:b/>
          <w:i/>
        </w:rPr>
      </w:pPr>
      <w:r>
        <w:t xml:space="preserve"> </w:t>
      </w:r>
      <w:r>
        <w:rPr>
          <w:b/>
          <w:i/>
        </w:rPr>
        <w:t>Ф. И. Тютчев</w:t>
      </w:r>
    </w:p>
    <w:p w14:paraId="18D05E1C" w14:textId="77777777" w:rsidR="005D48DB" w:rsidRDefault="005D48DB" w:rsidP="00847DA9">
      <w:pPr>
        <w:numPr>
          <w:ilvl w:val="12"/>
          <w:numId w:val="0"/>
        </w:numPr>
        <w:jc w:val="both"/>
      </w:pPr>
      <w:r>
        <w:t>Далее Голова продолжает:</w:t>
      </w:r>
    </w:p>
    <w:p w14:paraId="0CB70B47" w14:textId="77777777" w:rsidR="005D48DB" w:rsidRDefault="005D48DB" w:rsidP="00847DA9">
      <w:pPr>
        <w:numPr>
          <w:ilvl w:val="12"/>
          <w:numId w:val="0"/>
        </w:numPr>
        <w:jc w:val="both"/>
      </w:pPr>
    </w:p>
    <w:p w14:paraId="6538519F"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“Коварный, злобный Черномор,</w:t>
      </w:r>
    </w:p>
    <w:p w14:paraId="3CA02EC2"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ты всех бед моих виною!</w:t>
      </w:r>
    </w:p>
    <w:p w14:paraId="682E94D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Семейства нашего позор,</w:t>
      </w:r>
    </w:p>
    <w:p w14:paraId="5E106660"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РОЖДЕHHЫЙ КАРЛОЙ, С БОРОДОЮ,</w:t>
      </w:r>
    </w:p>
    <w:p w14:paraId="36345727"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Мой дивный рост от юных дней</w:t>
      </w:r>
    </w:p>
    <w:p w14:paraId="11004AB0"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Hе мог он без досады видеть</w:t>
      </w:r>
    </w:p>
    <w:p w14:paraId="533DFB68"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стал за то в душе своей</w:t>
      </w:r>
    </w:p>
    <w:p w14:paraId="0BE2AAD6"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Меня, жестокий, ненавидеть.</w:t>
      </w:r>
    </w:p>
    <w:p w14:paraId="11C0965B"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был всегда HЕМHОГО ПРОСТ,</w:t>
      </w:r>
    </w:p>
    <w:p w14:paraId="2454E6E5" w14:textId="77777777" w:rsidR="005D48DB" w:rsidRDefault="005D48DB" w:rsidP="00847DA9">
      <w:pPr>
        <w:pStyle w:val="a7"/>
        <w:numPr>
          <w:ilvl w:val="12"/>
          <w:numId w:val="0"/>
        </w:numPr>
        <w:ind w:left="1418"/>
        <w:jc w:val="both"/>
        <w:rPr>
          <w:rFonts w:ascii="Academy Cyr" w:hAnsi="Academy Cyr"/>
        </w:rPr>
      </w:pPr>
      <w:r>
        <w:rPr>
          <w:rFonts w:ascii="Academy Cyr" w:hAnsi="Academy Cyr"/>
        </w:rPr>
        <w:t>Хотя высок, а СЕЙ HЕСЧАСТHЫЙ,</w:t>
      </w:r>
    </w:p>
    <w:p w14:paraId="682A9DC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Имея самый ГЛУПЫЙ РОСТ,</w:t>
      </w:r>
    </w:p>
    <w:p w14:paraId="45F2E8A7" w14:textId="77777777" w:rsidR="005D48DB" w:rsidRDefault="005D48DB" w:rsidP="00847DA9">
      <w:pPr>
        <w:pStyle w:val="a7"/>
        <w:numPr>
          <w:ilvl w:val="12"/>
          <w:numId w:val="0"/>
        </w:numPr>
        <w:ind w:left="1418"/>
        <w:jc w:val="both"/>
      </w:pPr>
      <w:r>
        <w:rPr>
          <w:rFonts w:ascii="Academy Cyr" w:hAnsi="Academy Cyr"/>
        </w:rPr>
        <w:t>Умен как бес — и зол ужасно</w:t>
      </w:r>
      <w:r>
        <w:t>.”</w:t>
      </w:r>
    </w:p>
    <w:p w14:paraId="12D42BF5" w14:textId="77777777" w:rsidR="005D48DB" w:rsidRDefault="005D48DB" w:rsidP="00847DA9">
      <w:pPr>
        <w:numPr>
          <w:ilvl w:val="12"/>
          <w:numId w:val="0"/>
        </w:numPr>
        <w:jc w:val="both"/>
      </w:pPr>
    </w:p>
    <w:p w14:paraId="70A70EF2" w14:textId="77777777" w:rsidR="005D48DB" w:rsidRDefault="005D48DB" w:rsidP="00847DA9">
      <w:pPr>
        <w:numPr>
          <w:ilvl w:val="12"/>
          <w:numId w:val="0"/>
        </w:numPr>
        <w:jc w:val="both"/>
      </w:pPr>
      <w:r>
        <w:t>Рассказ Головы — пример того, как Пушкин немногими словами умел передать большой и содержательно значимый объем информации, изящно обходя при этом сложные завалы — нагромождения историков-мифотворцев. Образ Черномора в интерпретации Головы — это образ, навязанный Голове знахарством языческой военной “элиты” (в данном случае славянской), получившей в результате своего сотрудничества с мафией бритоголовых то, чего она и заслужила. Рассказ о конфликте Головы с “меньшим братом” ценен простотой, а на Руси простота всегда считалась хуже воровства. Голова и не скрывает своей простоты, но благодаря этому её качеству поэту удается вскрыть и передать потомкам (как бы в душевной простоте) самую великую тайну — на чем сломалось славянское знахарство и как мафии бритоголовых удалось на достаточно длительный период времени (до смены логики социального поведения) подмять под себя славянский этнос.</w:t>
      </w:r>
    </w:p>
    <w:p w14:paraId="53F55BEA" w14:textId="77777777" w:rsidR="005D48DB" w:rsidRDefault="005D48DB" w:rsidP="00847DA9">
      <w:pPr>
        <w:numPr>
          <w:ilvl w:val="12"/>
          <w:numId w:val="0"/>
        </w:numPr>
        <w:jc w:val="both"/>
      </w:pPr>
      <w:r>
        <w:t xml:space="preserve"> Военная языческая “элита” славян, не владея методологией на основе Различения, самоуверенно причислила жречество, превратившееся со времен введения на Руси письменности в знахарство, к своему семейству, посчитав его “меньшим братом”. Hо это не значит, что такого же мнения о Голове был Черномор, даже если он её в этом и не разубеждал. “Элита”, эксплуатируя толпу, обеспечивала знахарству комфортные условия, а главное — свободное время, необходимое для овладения новым знанием в процессе обновления информации на внегенетическом уровне информационного состояния общества. Другими словами, военная “элита” создавала для Черномора условия как для “глупого”, так и для “дивного” роста, но история на уровне социальных явлений объективна и потому “глупый рост” Черномора — отказ от жизнеречения в пользу знахарства — также явление объективное настолько, насколько оно отражает исторически объективную, а не декларируемую нравственность общества в целом. </w:t>
      </w:r>
    </w:p>
    <w:p w14:paraId="06D3FF8C" w14:textId="77777777" w:rsidR="005D48DB" w:rsidRDefault="005D48DB" w:rsidP="00847DA9">
      <w:pPr>
        <w:numPr>
          <w:ilvl w:val="12"/>
          <w:numId w:val="0"/>
        </w:numPr>
        <w:jc w:val="both"/>
      </w:pPr>
      <w:r>
        <w:t xml:space="preserve"> Рассказ идет от имени славянской языческой военной “элиты”, лишенной Различения по её злонравию и не способной отличить даже своего жречества от чужого, а не то что жречества от знахарства. Так, например, тот же Плутарх сообщает, что Александр Македонский по завоевании </w:t>
      </w:r>
      <w:r>
        <w:lastRenderedPageBreak/>
        <w:t>Египта поклонялся египетскому жречеству в Фивах даже с большим усердием, чем своему греческому. Цари, короли, князья, императоры, восседавшие на тронах и со сладострастием принимавшие поклонение толпы, и в глазах жречества, и в глазах знахарства сами оставались толпой, «живущей по преданию и рассуждающей по авторитету». Если авторитет чужого знахарства был выше своего национального, то рассуждали и действовали по Черномору, а не по Финну. Hу а когда голова слетала с плеч, то начиналась истерика:</w:t>
      </w:r>
    </w:p>
    <w:p w14:paraId="0DFF41AE" w14:textId="77777777" w:rsidR="005D48DB" w:rsidRDefault="005D48DB" w:rsidP="00847DA9">
      <w:pPr>
        <w:pStyle w:val="a7"/>
        <w:numPr>
          <w:ilvl w:val="12"/>
          <w:numId w:val="0"/>
        </w:numPr>
        <w:ind w:left="1418"/>
        <w:jc w:val="both"/>
      </w:pPr>
    </w:p>
    <w:p w14:paraId="14875CF2"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Коварный, злобный Черномор,</w:t>
      </w:r>
    </w:p>
    <w:p w14:paraId="28057440"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ты всех бед моих виною!</w:t>
      </w:r>
    </w:p>
    <w:p w14:paraId="744987E6" w14:textId="77777777" w:rsidR="005D48DB" w:rsidRDefault="005D48DB" w:rsidP="00847DA9">
      <w:pPr>
        <w:pStyle w:val="a7"/>
        <w:numPr>
          <w:ilvl w:val="12"/>
          <w:numId w:val="0"/>
        </w:numPr>
        <w:ind w:left="1418"/>
        <w:jc w:val="both"/>
      </w:pPr>
    </w:p>
    <w:p w14:paraId="43EF7BCA" w14:textId="77777777" w:rsidR="005D48DB" w:rsidRDefault="005D48DB" w:rsidP="00847DA9">
      <w:pPr>
        <w:numPr>
          <w:ilvl w:val="12"/>
          <w:numId w:val="0"/>
        </w:numPr>
        <w:jc w:val="both"/>
      </w:pPr>
      <w:r>
        <w:t>А на самом деле коварство и злоба Черномора ни при чем, ибо он и сам часто:</w:t>
      </w:r>
    </w:p>
    <w:p w14:paraId="556CCA53" w14:textId="77777777" w:rsidR="005D48DB" w:rsidRDefault="005D48DB" w:rsidP="00847DA9">
      <w:pPr>
        <w:pStyle w:val="a7"/>
        <w:numPr>
          <w:ilvl w:val="12"/>
          <w:numId w:val="0"/>
        </w:numPr>
        <w:ind w:left="1418"/>
        <w:jc w:val="both"/>
      </w:pPr>
    </w:p>
    <w:p w14:paraId="499AB91B"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Клянет жестокий жребий свой,</w:t>
      </w:r>
    </w:p>
    <w:p w14:paraId="4FBC0A50" w14:textId="77777777" w:rsidR="005D48DB" w:rsidRDefault="005D48DB" w:rsidP="00847DA9">
      <w:pPr>
        <w:pStyle w:val="a7"/>
        <w:numPr>
          <w:ilvl w:val="12"/>
          <w:numId w:val="0"/>
        </w:numPr>
        <w:ind w:left="1418"/>
        <w:jc w:val="both"/>
      </w:pPr>
    </w:p>
    <w:p w14:paraId="7BE4802B" w14:textId="77777777" w:rsidR="005D48DB" w:rsidRDefault="005D48DB" w:rsidP="00847DA9">
      <w:pPr>
        <w:pStyle w:val="aa"/>
        <w:numPr>
          <w:ilvl w:val="12"/>
          <w:numId w:val="0"/>
        </w:numPr>
        <w:jc w:val="both"/>
      </w:pPr>
      <w:r>
        <w:t xml:space="preserve">То есть он сам — порождение библейской концепции управления и вынужден делать свою работу, даже если порой она ему по каким-то причинам и не нравится. Слова Головы: «Рожденный карлой, с бородою», — результат эмоционально-эгрегориального искажения восприятия ею происходящего. Конечно, в жизни все бывает, даже карлики-уроды рождаются, но видения типа — «рожденный карлой с бородою» — совместный плод творения собственного калейдоскопа Головы и некоего эгрегориального воздействия. В действительности же “роковая сила чудесной бороды” — в ростовщичестве — основе библейской концепции. </w:t>
      </w:r>
    </w:p>
    <w:p w14:paraId="0815DB0D" w14:textId="77777777" w:rsidR="005D48DB" w:rsidRDefault="005D48DB" w:rsidP="00847DA9">
      <w:pPr>
        <w:numPr>
          <w:ilvl w:val="12"/>
          <w:numId w:val="0"/>
        </w:numPr>
        <w:jc w:val="both"/>
      </w:pPr>
      <w:r>
        <w:t>Существо библейской концепции вкратце выражено в доктрине “Второзакония-Исаии”, доктрине господства над всеми народами методами расовой ростовщической диктатуры:</w:t>
      </w:r>
    </w:p>
    <w:p w14:paraId="498124B7" w14:textId="77777777" w:rsidR="005D48DB" w:rsidRDefault="005D48DB" w:rsidP="00847DA9">
      <w:pPr>
        <w:pStyle w:val="a"/>
        <w:numPr>
          <w:ilvl w:val="12"/>
          <w:numId w:val="0"/>
        </w:numPr>
        <w:jc w:val="both"/>
        <w:rPr>
          <w:rFonts w:ascii="Academy Cyr" w:hAnsi="Academy Cyr"/>
        </w:rPr>
      </w:pPr>
      <w:r>
        <w:rPr>
          <w:rFonts w:ascii="Academy Cyr" w:hAnsi="Academy Cyr"/>
        </w:rPr>
        <w:t xml:space="preserve"> «Не давай в рост брату твоему (т.е. иудею) ни серебра, ни хлеба, ни чего-либо другого, что возможно отдавать в рост; иноземцу (т.е. не-иудею) отдавай в рост; а брату твоему не отдавай в рост, чтобы господь бог твой (если исходить из существа этих рекомендаций, то — сатана) благословил тебя во всем, что делается руками твоими на земле, в которую ты идешь, чтобы владеть ею. ...И будешь господствовать над многими народами, а они над тобой господствовать не будут». — Второзаконие, 23:19, 20. «Тогда сыновья иноземцев (т.е. последующие поколения не-иудеев, чьи </w:t>
      </w:r>
      <w:r>
        <w:rPr>
          <w:rFonts w:ascii="Academy Cyr" w:hAnsi="Academy Cyr"/>
        </w:rPr>
        <w:lastRenderedPageBreak/>
        <w:t>предки влезли в долги к паразитам-ростовщикам) будут строить стены твои и цари их (в системе образов поэмы — Головы их) будут служить тебе (“Я — еврей королей!” — возражение одного из Ротшильдов на неудачный комплимент в его адрес: “Вы — король евреев!); ибо во гневе моем я поражал тебя, но в благоволении моем буду милостив к тебе. И будут отверсты врата твои, не будут затворяться ни днем, ни ночью, чтобы было приносимо к тебе достояние народов и приводимы были цари их. Ибо народы и царства, которые не захотят служить тебе (проще говоря: обслуживать паразитов), погибнут, и такие народы совершенно истребятся». — Исаия, 60:10 — 12.</w:t>
      </w:r>
    </w:p>
    <w:p w14:paraId="7A6A53A6" w14:textId="77777777" w:rsidR="005D48DB" w:rsidRDefault="005D48DB" w:rsidP="00847DA9">
      <w:pPr>
        <w:numPr>
          <w:ilvl w:val="12"/>
          <w:numId w:val="0"/>
        </w:numPr>
        <w:jc w:val="both"/>
      </w:pPr>
      <w:r>
        <w:t xml:space="preserve"> Чтобы стать “витязем удалым” — нужны деньги и немалые. Деньги в рост и под большие проценты любой национальной Голове потому и давали наиновы рот-шильды (красные вывески), чтобы “витязи удалые” всех времен и народов «в кровавых битвах супостата себе равного не зрели». </w:t>
      </w:r>
    </w:p>
    <w:p w14:paraId="5C17F8F8" w14:textId="77777777" w:rsidR="005D48DB" w:rsidRDefault="005D48DB" w:rsidP="00847DA9">
      <w:pPr>
        <w:pStyle w:val="a"/>
        <w:numPr>
          <w:ilvl w:val="12"/>
          <w:numId w:val="0"/>
        </w:numPr>
        <w:jc w:val="both"/>
        <w:rPr>
          <w:rFonts w:ascii="Academy Cyr" w:hAnsi="Academy Cyr"/>
        </w:rPr>
      </w:pPr>
      <w:r>
        <w:rPr>
          <w:rFonts w:ascii="Academy Cyr" w:hAnsi="Academy Cyr"/>
        </w:rPr>
        <w:t>«Банкирам пришлось разработать стратегию, которая позволяла им быть уверенными, что правительство, которое они ссудили, не аннулирует заем, предоставленный банками правительству.</w:t>
      </w:r>
    </w:p>
    <w:p w14:paraId="1EB73111" w14:textId="77777777" w:rsidR="005D48DB" w:rsidRDefault="005D48DB" w:rsidP="00847DA9">
      <w:pPr>
        <w:pStyle w:val="a"/>
        <w:numPr>
          <w:ilvl w:val="12"/>
          <w:numId w:val="0"/>
        </w:numPr>
        <w:jc w:val="both"/>
        <w:rPr>
          <w:rFonts w:ascii="Academy Cyr" w:hAnsi="Academy Cyr"/>
        </w:rPr>
      </w:pPr>
      <w:r>
        <w:rPr>
          <w:rFonts w:ascii="Academy Cyr" w:hAnsi="Academy Cyr"/>
        </w:rPr>
        <w:t>Международные банкиры постепенно выработали свой план. Он был назван “Политикой силового равновесия”. Это означало, что банкиры ссужали два правительства одновременно, давая себе возможность натравливать одно на другое в качестве средства принуждения одного из них платить долги банкирам. Самым успешным средством обеспечения согласия в условиях платежа была угроза войны: банкир всегда мог пригрозить не выполнившему обязательства правительству войной, как средством принуждения произвести платежи. Это повторное вступление во владение государством будет почти всегда срабатывать, так как глава правительства, беспокоящийся о сохранении своего кресла, будет согласен на первоначальные условия займа и продолжит выплаты.</w:t>
      </w:r>
    </w:p>
    <w:p w14:paraId="74E20D06" w14:textId="77777777" w:rsidR="005D48DB" w:rsidRDefault="005D48DB" w:rsidP="00847DA9">
      <w:pPr>
        <w:pStyle w:val="a"/>
        <w:numPr>
          <w:ilvl w:val="12"/>
          <w:numId w:val="0"/>
        </w:numPr>
        <w:jc w:val="both"/>
        <w:rPr>
          <w:rFonts w:ascii="Academy Cyr" w:hAnsi="Academy Cyr"/>
        </w:rPr>
      </w:pPr>
      <w:r>
        <w:rPr>
          <w:rFonts w:ascii="Academy Cyr" w:hAnsi="Academy Cyr"/>
        </w:rPr>
        <w:t xml:space="preserve">Ключевым же моментом здесь являлась соразмерность государств: чтобы ни одна страна не оказалась бы столь сильна, что военная угроза со стороны слабейшего соседа будет недостаточна для принуждения к платежам.» </w:t>
      </w:r>
    </w:p>
    <w:p w14:paraId="1F1A93B2" w14:textId="77777777" w:rsidR="005D48DB" w:rsidRDefault="005D48DB" w:rsidP="00847DA9">
      <w:pPr>
        <w:numPr>
          <w:ilvl w:val="12"/>
          <w:numId w:val="0"/>
        </w:numPr>
        <w:jc w:val="both"/>
      </w:pPr>
      <w:r>
        <w:t xml:space="preserve">Это выдержки из книги американского политолога Ральфа Эпперсона “Невидимая рука” (Введение во взгляд на историю как на заговор). Автор </w:t>
      </w:r>
      <w:r>
        <w:lastRenderedPageBreak/>
        <w:t xml:space="preserve">изучал проблему, которую мы здесь затронули, более 20 лет. Впервые книга вышла в США в 1985 г., и за семь лет (к 1992 г.) была тринадцать раз переиздана, что довольно много для общества, лениво глядящего в телевизор. Если в западной цитадели мафии бритоголовых лишь к концу ХХ в. рассмотрели “невидимую руку” Черномора, то, как видно из поэмы, бесовский заговор горбатого урода для простоватого правительства России был оглашен еще в начале XIX в. </w:t>
      </w:r>
    </w:p>
    <w:p w14:paraId="59A0D886" w14:textId="77777777" w:rsidR="005D48DB" w:rsidRDefault="005D48DB" w:rsidP="00847DA9">
      <w:pPr>
        <w:pStyle w:val="a7"/>
        <w:numPr>
          <w:ilvl w:val="12"/>
          <w:numId w:val="0"/>
        </w:numPr>
        <w:ind w:left="1418"/>
        <w:jc w:val="both"/>
      </w:pPr>
      <w:r>
        <w:t xml:space="preserve"> </w:t>
      </w:r>
    </w:p>
    <w:p w14:paraId="0A9F63C0"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был всегда немного прост,</w:t>
      </w:r>
    </w:p>
    <w:p w14:paraId="1FC272C7" w14:textId="77777777" w:rsidR="005D48DB" w:rsidRDefault="005D48DB" w:rsidP="00847DA9">
      <w:pPr>
        <w:pStyle w:val="a7"/>
        <w:numPr>
          <w:ilvl w:val="12"/>
          <w:numId w:val="0"/>
        </w:numPr>
        <w:ind w:left="1418"/>
        <w:jc w:val="both"/>
        <w:rPr>
          <w:rFonts w:ascii="Academy Cyr" w:hAnsi="Academy Cyr"/>
        </w:rPr>
      </w:pPr>
      <w:r>
        <w:rPr>
          <w:rFonts w:ascii="Academy Cyr" w:hAnsi="Academy Cyr"/>
        </w:rPr>
        <w:t>Хотя высок; а сей несчастный,</w:t>
      </w:r>
    </w:p>
    <w:p w14:paraId="01B9EE59"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Имея самый глупый рост,</w:t>
      </w:r>
    </w:p>
    <w:p w14:paraId="54F98CB2"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Умен как бес — и зол ужасно.</w:t>
      </w:r>
    </w:p>
    <w:p w14:paraId="049763A2" w14:textId="77777777" w:rsidR="005D48DB" w:rsidRDefault="005D48DB" w:rsidP="00847DA9">
      <w:pPr>
        <w:pStyle w:val="a7"/>
        <w:numPr>
          <w:ilvl w:val="12"/>
          <w:numId w:val="0"/>
        </w:numPr>
        <w:ind w:left="1418"/>
        <w:jc w:val="both"/>
      </w:pPr>
    </w:p>
    <w:p w14:paraId="3ED5F599" w14:textId="6C066CF8" w:rsidR="005D48DB" w:rsidRDefault="005D48DB" w:rsidP="00847DA9">
      <w:pPr>
        <w:numPr>
          <w:ilvl w:val="12"/>
          <w:numId w:val="0"/>
        </w:numPr>
        <w:jc w:val="both"/>
      </w:pPr>
      <w:r>
        <w:t xml:space="preserve">Умен не как человек, а как «бес»! С точки зрения информации о типах психики, данной во Введении, бес — не животное, но и не человек. После того, как выявился демонический строй психики, можно сказать, что бес, с одной стороны,  — разновидность демона, а с другой — некая программа, т.е. информационная сущность, не обладающая самосознанием  и свободой воли, запечатленная в биополях человека и Земли. В дальнейшем эта тема была развита поэтом  в его последней и пожалуй самой символичной (а потому наверное и самой сложной для толкователей пушкинского наследия) поэме “Медный всадник”. В ней все внимание читателя сосредоточено на мучениях потерявшего рассудок Евгения </w:t>
      </w:r>
      <w:r w:rsidRPr="005D48DB">
        <w:rPr>
          <w:vertAlign w:val="superscript"/>
        </w:rPr>
        <w:t>[XXX]</w:t>
      </w:r>
      <w:r>
        <w:t>— «ни зверя, ни человека»:</w:t>
      </w:r>
    </w:p>
    <w:p w14:paraId="313BCDD1" w14:textId="77777777" w:rsidR="005D48DB" w:rsidRDefault="005D48DB" w:rsidP="00847DA9">
      <w:pPr>
        <w:pStyle w:val="a7"/>
        <w:numPr>
          <w:ilvl w:val="12"/>
          <w:numId w:val="0"/>
        </w:numPr>
        <w:ind w:left="1418"/>
        <w:jc w:val="both"/>
      </w:pPr>
    </w:p>
    <w:p w14:paraId="5E539F98"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так он свой несчастный век</w:t>
      </w:r>
    </w:p>
    <w:p w14:paraId="491E6DCC"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Влачил, ни зверь, ни человек,</w:t>
      </w:r>
    </w:p>
    <w:p w14:paraId="2F67144F"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Ни то ни се, ни житель света </w:t>
      </w:r>
    </w:p>
    <w:p w14:paraId="2082F571"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Ни призрак мертвый ... </w:t>
      </w:r>
    </w:p>
    <w:p w14:paraId="5B0EA240" w14:textId="77777777" w:rsidR="005D48DB" w:rsidRDefault="005D48DB" w:rsidP="00847DA9">
      <w:pPr>
        <w:pStyle w:val="a7"/>
        <w:numPr>
          <w:ilvl w:val="12"/>
          <w:numId w:val="0"/>
        </w:numPr>
        <w:ind w:left="1418"/>
        <w:jc w:val="both"/>
      </w:pPr>
    </w:p>
    <w:p w14:paraId="5B7365E9" w14:textId="77777777" w:rsidR="005D48DB" w:rsidRDefault="005D48DB" w:rsidP="00847DA9">
      <w:pPr>
        <w:numPr>
          <w:ilvl w:val="12"/>
          <w:numId w:val="0"/>
        </w:numPr>
        <w:jc w:val="both"/>
      </w:pPr>
      <w:r>
        <w:t>Что касается Головы, то в её рассказе все время идут как бы два смысловых плана. Первый — на уровне эмоций, — мера понимания происходящего со стороны Головы-правительства. Это план сознания. Второй — сам Пушкин, с его мерой понимания происходящих процессов. Это план подсознания. Hа уровне сознания — ЧУДО! Рок! Hа уровне подсознания — представление в образной, поэтической форме о методах управления социальными процессами.</w:t>
      </w:r>
    </w:p>
    <w:p w14:paraId="751994BA" w14:textId="77777777" w:rsidR="005D48DB" w:rsidRDefault="005D48DB" w:rsidP="00847DA9">
      <w:pPr>
        <w:pStyle w:val="a7"/>
        <w:numPr>
          <w:ilvl w:val="12"/>
          <w:numId w:val="0"/>
        </w:numPr>
        <w:ind w:left="1418"/>
        <w:jc w:val="both"/>
      </w:pPr>
    </w:p>
    <w:p w14:paraId="716B91CA"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Притом же, знай, к моей беде,</w:t>
      </w:r>
    </w:p>
    <w:p w14:paraId="46C4D3B7"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его чудесной бороде</w:t>
      </w:r>
    </w:p>
    <w:p w14:paraId="07FAEB86"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Таится сила роковая, (план сознания)</w:t>
      </w:r>
    </w:p>
    <w:p w14:paraId="402A379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все на свете презирая, — (план подсознания)</w:t>
      </w:r>
    </w:p>
    <w:p w14:paraId="2EA27EE2"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Доколе борода цела —</w:t>
      </w:r>
    </w:p>
    <w:p w14:paraId="2AEA695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Изменник не страшится зла.</w:t>
      </w:r>
    </w:p>
    <w:p w14:paraId="7DD7DBC9" w14:textId="77777777" w:rsidR="005D48DB" w:rsidRDefault="005D48DB" w:rsidP="00847DA9">
      <w:pPr>
        <w:pStyle w:val="a7"/>
        <w:numPr>
          <w:ilvl w:val="12"/>
          <w:numId w:val="0"/>
        </w:numPr>
        <w:ind w:left="1418"/>
        <w:jc w:val="both"/>
      </w:pPr>
    </w:p>
    <w:p w14:paraId="5D179C2A" w14:textId="77777777" w:rsidR="005D48DB" w:rsidRDefault="005D48DB" w:rsidP="00847DA9">
      <w:pPr>
        <w:numPr>
          <w:ilvl w:val="12"/>
          <w:numId w:val="0"/>
        </w:numPr>
        <w:jc w:val="both"/>
      </w:pPr>
      <w:r>
        <w:t xml:space="preserve">«Все на свете презирая...» — это вседозволенность. На нее не имеет права никто, поскольку согласно Корану 6:12: «Бог избрал для самого Себя быть милостивым» и тем самым отказался от вседозволенности. </w:t>
      </w:r>
    </w:p>
    <w:p w14:paraId="6DCED1B2" w14:textId="77777777" w:rsidR="005D48DB" w:rsidRDefault="005D48DB" w:rsidP="00847DA9">
      <w:pPr>
        <w:numPr>
          <w:ilvl w:val="12"/>
          <w:numId w:val="0"/>
        </w:numPr>
        <w:jc w:val="both"/>
      </w:pPr>
      <w:r>
        <w:t>Столь важная тема не случайно затронута в поэме, поскольку благонамеренная вседозволенность — один из кратчайших путей к сатанизму. И нашим современникам не следует путать слова «вседозволенность» и «произвол», ибо произвол бывает нравственным и безнравственным. Нравственный произвол (закон неписаный, на основе которого и живет народ), введенный в рамки закона писаного, народ принимает; институты управления укрепляются и государство под сенью таких законов благоденствует. Злонравный произвол народ отвергает, государственные структуры управления, основанные в этом случае на писаном законе, разваливаются, в стране наступает хаос.</w:t>
      </w:r>
    </w:p>
    <w:p w14:paraId="324F7CB8" w14:textId="77777777" w:rsidR="005D48DB" w:rsidRDefault="005D48DB" w:rsidP="00847DA9">
      <w:pPr>
        <w:numPr>
          <w:ilvl w:val="12"/>
          <w:numId w:val="0"/>
        </w:numPr>
        <w:jc w:val="both"/>
      </w:pPr>
      <w:r>
        <w:t>Не одно тысячелетие продолжается экспансия библейской концепции благодаря вседозволенности “бороды Черномора” — ростовщической кредитно-финансовой системы (обобщенное средство управления четвертого приоритета). Пушкин был один из немногих, кто понимал, что у приверженцев этой концепции есть определенные проблемы в её продвижении в России; особенно в отношении её основополагающего принципа — ростовщичества. На уровне подсознания он различал содержательную сторону откровений, даваемых человечеству через пророков, и рассказов об откровениях, записанных и отредактированных “обладателями писания” (коранический термин, дающий представление о различии между пророками, несущими людям благую весть — по-гречески — Евангелие — и теми, кто непосредственно записывал откровения, редактировал и цензурировал их в преемственности поколений).</w:t>
      </w:r>
    </w:p>
    <w:p w14:paraId="2E707DC7" w14:textId="77777777" w:rsidR="005D48DB" w:rsidRDefault="005D48DB" w:rsidP="00847DA9">
      <w:pPr>
        <w:pStyle w:val="a7"/>
        <w:numPr>
          <w:ilvl w:val="12"/>
          <w:numId w:val="0"/>
        </w:numPr>
        <w:ind w:left="1418"/>
        <w:jc w:val="both"/>
      </w:pPr>
    </w:p>
    <w:p w14:paraId="2C961A74"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С </w:t>
      </w:r>
      <w:r>
        <w:rPr>
          <w:rFonts w:ascii="Academy Cyr" w:hAnsi="Academy Cyr"/>
          <w:b/>
        </w:rPr>
        <w:t>рассказом</w:t>
      </w:r>
      <w:r>
        <w:rPr>
          <w:rFonts w:ascii="Academy Cyr" w:hAnsi="Academy Cyr"/>
        </w:rPr>
        <w:t xml:space="preserve"> Моисея</w:t>
      </w:r>
    </w:p>
    <w:p w14:paraId="1581A1D8"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соглашу рассказа моего:</w:t>
      </w:r>
    </w:p>
    <w:p w14:paraId="292A9CCF"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вымыслом хотел пленить еврея,</w:t>
      </w:r>
    </w:p>
    <w:p w14:paraId="62CE73A9"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важно лгал, — и слушали его.</w:t>
      </w:r>
    </w:p>
    <w:p w14:paraId="2537F8A8"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Бог наградил в нем слог и ум покорный,</w:t>
      </w:r>
    </w:p>
    <w:p w14:paraId="6F4B0BD6"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Стал Моисей известный господин,</w:t>
      </w:r>
    </w:p>
    <w:p w14:paraId="2D120389"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Но я, поверь, историк не придворный,</w:t>
      </w:r>
    </w:p>
    <w:p w14:paraId="271E5CBD"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нужен мне пророка важный чин!</w:t>
      </w:r>
    </w:p>
    <w:p w14:paraId="52D87A74" w14:textId="77777777" w:rsidR="005D48DB" w:rsidRDefault="005D48DB" w:rsidP="00847DA9">
      <w:pPr>
        <w:pStyle w:val="a7"/>
        <w:numPr>
          <w:ilvl w:val="12"/>
          <w:numId w:val="0"/>
        </w:numPr>
        <w:ind w:left="1418"/>
        <w:jc w:val="both"/>
      </w:pPr>
    </w:p>
    <w:p w14:paraId="55DE8C08" w14:textId="676C919D" w:rsidR="005D48DB" w:rsidRDefault="005D48DB" w:rsidP="00847DA9">
      <w:pPr>
        <w:numPr>
          <w:ilvl w:val="12"/>
          <w:numId w:val="0"/>
        </w:numPr>
        <w:jc w:val="both"/>
      </w:pPr>
      <w:r>
        <w:t xml:space="preserve"> Это из раннего Пушкина — из “Гавриилиады”, которую многие посчитали за “ошибки молодости”</w:t>
      </w:r>
      <w:r w:rsidRPr="005D48DB">
        <w:rPr>
          <w:vertAlign w:val="superscript"/>
        </w:rPr>
        <w:t>[XXXI]</w:t>
      </w:r>
      <w:r>
        <w:t>. Но для посвященных в искусство управления социальными процессами, для тех, кто осознанно уклонился от жизнеречения в знахарство — эти “ошибки молодости” были страшным знаком: появился некто, при определенных обстоятельствах способный отличить Откровение, данное Богом людям через пророка, от рассказа об Откровении непричастных; некто — готовый открыть человечеству истинные цели “обладателей писания”, способный продолжить дело, начатое три тысячи лет назад Эхнатоном. Для держателей библейской концепции это был шок, от которого они оправились не сразу, поскольку под угрозой оказалась устойчивость толпо-“элитарной” пирамиды, выстраиваемой ими более трех тысяч лет.</w:t>
      </w:r>
    </w:p>
    <w:p w14:paraId="55AEEB38" w14:textId="77777777" w:rsidR="005D48DB" w:rsidRDefault="005D48DB" w:rsidP="00847DA9">
      <w:pPr>
        <w:numPr>
          <w:ilvl w:val="12"/>
          <w:numId w:val="0"/>
        </w:numPr>
        <w:jc w:val="both"/>
      </w:pPr>
      <w:r>
        <w:t xml:space="preserve"> В первой половине XIX в. (время написания поэмы) нравственность дворянства, которое было основным потребителем и, как оно мнило себя, — ценителем творчества Пушкина, оставалась толпо-“элитарной”. Многие вещи и явления мироздания, которые поэт видел и ощущал (а значит, и имел их образы на уровне подсознания), но не мог изъяснить своим просвещенным современникам в общепринятой тогда терминологии, ибо «многие вещи им были непонятны не потому, что их понятия были слабы, а потому, что сии вещи не входили в круг их понятий» (К.Прутков). Отсюда, как было показано в введении, — живой, а не вареный эзоповский язык поэмы и всего творческого наследия Пушкина. В нем индивидуальные образы подсознания поэта, обретая устойчивую меру (слово-код-мера), развивают чувство меры в поколениях читателей и формируют в них на основе этого чувства новую нравственность. В этом смысле поэтический язык — мощное оружие третьего приоритета (идеологического). Благодаря ему можно сохранить и донести до людей, стремящихся к расширению круга своих понятий, необходимый обществу объем стратегически важной информации в обход контроля сознания её противников.</w:t>
      </w:r>
    </w:p>
    <w:p w14:paraId="328294CB" w14:textId="77777777" w:rsidR="005D48DB" w:rsidRDefault="005D48DB" w:rsidP="00847DA9">
      <w:pPr>
        <w:numPr>
          <w:ilvl w:val="12"/>
          <w:numId w:val="0"/>
        </w:numPr>
        <w:jc w:val="both"/>
      </w:pPr>
      <w:r>
        <w:t xml:space="preserve"> Однако, вернемся к Черномору, который в последней строке вышеприведенного отрывка назван «изменником». Кому же, по мнению Пушкина, он изменил? Мафия бритоголовых, формируя библейскую концепцию концентрации производительных сил и руководствуясь, по их мнению, благими побуждениями, исходила при этом не из декларируемой, а объективно существующей в обществе нравственности. Нравственность же, соответствовавшая логике социального поведения до смены отношения эталонных частот биологического и социального времени, была толпо-“элитарной” и она во многом предопределяла реальное </w:t>
      </w:r>
      <w:r>
        <w:lastRenderedPageBreak/>
        <w:t>поведение тех людей (в статистическом смысле), которые по своему положению в иерархии управления, обязаны были (перед Богом, природой и Человечеством) нести на себе функцию жизнеречения: предвидением, знанием, словом заблаговременно направлять течение жизни общества к безбедности и благоустройству, удерживая общество в ладу с биосферой Земли, Космосом и Богом. Изменив этому предназначению, они занялись эксплуатацией общества на основе освоенного ими знания, культивируя при этом в обществе невежество и извращенные знания. Измена подобного рода всему человеческому в жрецах, превратившихся в знахарей, позволяла им, тем не менее, при их “глупом росте” оставаться на вершине толпо-“элитарной” пирамиды и устойчиво возвышаться над Головой. Но это была измена Божьему Промыслу по отношению к природе и человеку, т.е. по существу — Богоборчество и сатанизм.</w:t>
      </w:r>
    </w:p>
    <w:p w14:paraId="5692F43B" w14:textId="77777777" w:rsidR="005D48DB" w:rsidRDefault="005D48DB" w:rsidP="00847DA9">
      <w:pPr>
        <w:numPr>
          <w:ilvl w:val="12"/>
          <w:numId w:val="0"/>
        </w:numPr>
        <w:jc w:val="both"/>
      </w:pPr>
      <w:r>
        <w:t>Истинные знания даются Богом по нравственности. Если нравственность порочна, то и знания будут ущербными, неполными. Знахарство, получившее в поэме имя Черномора, в принципе было не способно выработать концепцию, которая бы обеспечивала балансировочный, устойчивый по предсказуемости, режим развития человечества в гармонии с биосферой Земли. А случилось это потому, что меч методологии, добытый Черномором с помощью Головы, не мог быть использован в своекорыстных целях горбатым карлой, лишенным Различения. Черномору ничего другого не оставалось, как скрыть этот меч от человечества, положив его под голову всех правительств. Описанный в поэме в образной форме процесс добывания меча-методологии — это своеобразная демонстрация метода “культурного сотрудничества”, при котором каждый из “сотрудников” работает в меру своего понимания на себя, а в меру непонимания — на того, кто понимает больше.</w:t>
      </w:r>
    </w:p>
    <w:p w14:paraId="5EB05605" w14:textId="77777777" w:rsidR="005D48DB" w:rsidRDefault="005D48DB" w:rsidP="00847DA9">
      <w:pPr>
        <w:pStyle w:val="a7"/>
        <w:numPr>
          <w:ilvl w:val="12"/>
          <w:numId w:val="0"/>
        </w:numPr>
        <w:ind w:left="1418"/>
        <w:jc w:val="both"/>
      </w:pPr>
    </w:p>
    <w:p w14:paraId="2DE0EECF"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Вот он однажды С ВИДОМ ДРУЖБЫ</w:t>
      </w:r>
    </w:p>
    <w:p w14:paraId="293651BE"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“Послушай, — ХИТРО мне сказал, —</w:t>
      </w:r>
    </w:p>
    <w:p w14:paraId="23EAB7F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откажись от важной службы:</w:t>
      </w:r>
    </w:p>
    <w:p w14:paraId="7EA18088"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в черных книгах ОТЫСКАЛ ...”</w:t>
      </w:r>
    </w:p>
    <w:p w14:paraId="14CCEBE0" w14:textId="77777777" w:rsidR="005D48DB" w:rsidRDefault="005D48DB" w:rsidP="00847DA9">
      <w:pPr>
        <w:numPr>
          <w:ilvl w:val="12"/>
          <w:numId w:val="0"/>
        </w:numPr>
        <w:jc w:val="both"/>
      </w:pPr>
    </w:p>
    <w:p w14:paraId="1481BDA1" w14:textId="77777777" w:rsidR="005D48DB" w:rsidRDefault="005D48DB" w:rsidP="00847DA9">
      <w:pPr>
        <w:numPr>
          <w:ilvl w:val="12"/>
          <w:numId w:val="0"/>
        </w:numPr>
        <w:jc w:val="both"/>
      </w:pPr>
      <w:r>
        <w:t xml:space="preserve"> В мафии всегда имеет место лишь “вид дружбы”; чаще же это просто служба, при которой понимающий меньше служит понимающему больше. Возможно, что “черные книги” — это упоминание о знаниях атлантов, каким-то образом попавших египетскому жречеству. Есть также версия о том, что египетские жрецы — потомки атлантов: </w:t>
      </w:r>
    </w:p>
    <w:p w14:paraId="50548761" w14:textId="77777777" w:rsidR="005D48DB" w:rsidRDefault="005D48DB" w:rsidP="00847DA9">
      <w:pPr>
        <w:pStyle w:val="a"/>
        <w:numPr>
          <w:ilvl w:val="12"/>
          <w:numId w:val="0"/>
        </w:numPr>
        <w:jc w:val="both"/>
        <w:rPr>
          <w:rFonts w:ascii="Academy Cyr" w:hAnsi="Academy Cyr"/>
        </w:rPr>
      </w:pPr>
      <w:r>
        <w:sym w:font="Times New Roman" w:char="00AB"/>
      </w:r>
      <w:r>
        <w:rPr>
          <w:rFonts w:ascii="Academy Cyr" w:hAnsi="Academy Cyr"/>
        </w:rPr>
        <w:t xml:space="preserve">Загадочный Сфинкс, застывший у подножия знаменитых египетских пирамид, попал в их тень и в прямом и в переносом смысле. Возможно, именно поэтому исследователи всегда </w:t>
      </w:r>
      <w:r>
        <w:rPr>
          <w:rFonts w:ascii="Academy Cyr" w:hAnsi="Academy Cyr"/>
        </w:rPr>
        <w:lastRenderedPageBreak/>
        <w:t>воспринимали странную статую как нечто второстепенное, сопутствующее древним гробницам. Однако, есть основания предполагать, что Сфинкс намного старше пирамид, что он не просто страж у врат фараоновских сокровищниц, а сам таит в себе несметные богатства...</w:t>
      </w:r>
    </w:p>
    <w:p w14:paraId="55DA6F6D" w14:textId="77777777" w:rsidR="005D48DB" w:rsidRDefault="005D48DB" w:rsidP="00847DA9">
      <w:pPr>
        <w:pStyle w:val="a"/>
        <w:numPr>
          <w:ilvl w:val="12"/>
          <w:numId w:val="0"/>
        </w:numPr>
        <w:jc w:val="both"/>
        <w:rPr>
          <w:rFonts w:ascii="Academy Cyr" w:hAnsi="Academy Cyr"/>
        </w:rPr>
      </w:pPr>
      <w:r>
        <w:rPr>
          <w:rFonts w:ascii="Academy Cyr" w:hAnsi="Academy Cyr"/>
        </w:rPr>
        <w:t xml:space="preserve"> Тайна происхождения Сфинкса уходит еще в допотопную историю. Что мы знаем о тех временах? Практически ничего. А многочисленные мифы и легенды дают большой простор для фантазий. Но с большой степенью достоверности можно предположить, что во глубине веков уже существовали на нашей планете высокоразвитые цивилизации. И они могли предвидеть грядущую катастрофу и постараться сохранить свои знания для потомков.</w:t>
      </w:r>
    </w:p>
    <w:p w14:paraId="37F1849C" w14:textId="77777777" w:rsidR="005D48DB" w:rsidRDefault="005D48DB" w:rsidP="00847DA9">
      <w:pPr>
        <w:pStyle w:val="a"/>
        <w:numPr>
          <w:ilvl w:val="12"/>
          <w:numId w:val="0"/>
        </w:numPr>
        <w:jc w:val="both"/>
        <w:rPr>
          <w:rFonts w:ascii="Academy Cyr" w:hAnsi="Academy Cyr"/>
        </w:rPr>
      </w:pPr>
      <w:r>
        <w:rPr>
          <w:rFonts w:ascii="Academy Cyr" w:hAnsi="Academy Cyr"/>
        </w:rPr>
        <w:t xml:space="preserve"> С этой точки зрения любопытны легенды о космическом возникновении древнего египетского государства, которое появилось как бы “вдруг” и изначально было по уровню цивилизации намного выше всех других окружавших долину Нила народов. Согласно этим легендам, в долину Нила прибыли боги на огромном шаре. Царь этих богов (по имени Тот) был “руководителем корабля Солнца”. Об этом говорится в выбитых на камне иероглифических текстах, дошедших без повреждения до наших дней. Эти боги, а их было девять, стали обучать аборигенов азам медицины, земледелия, математики, астрономии. Предания гласят, что они построили город с маяком в центре, специальное здание для измерения разливов Нила, нарисовали на стене храма календарь. Все это мало похоже на поведение богов. Скорее, так ведут себя миссионеры, попавшие волею судьбы в дикие земли. Такие противоречия и породили гипотезу, что боги Египетского пантеона — реальные люди, пережившие потоп Атлантиды или другой высокоразвитой цивилизации. ...Прошли века, и знания, принесенные богами, стали забываться. Если древние египтяне знали, что земля круглая и вращается вокруг солнца, то их потомки считали её уже плоской. Были утрачены секреты производства уникальных бронзовых и никелевых сплавов, которые производили их предки. Забыли и рецепт “эликсира бессмертия”, </w:t>
      </w:r>
      <w:r>
        <w:rPr>
          <w:rFonts w:ascii="Academy Cyr" w:hAnsi="Academy Cyr"/>
        </w:rPr>
        <w:lastRenderedPageBreak/>
        <w:t>который еще знал сын Тота, Гермес Трисмегист, поставивший, кстати, первую пирамиду.</w:t>
      </w:r>
    </w:p>
    <w:p w14:paraId="4779309C" w14:textId="77777777" w:rsidR="005D48DB" w:rsidRDefault="005D48DB" w:rsidP="00847DA9">
      <w:pPr>
        <w:pStyle w:val="a"/>
        <w:numPr>
          <w:ilvl w:val="12"/>
          <w:numId w:val="0"/>
        </w:numPr>
        <w:jc w:val="both"/>
        <w:rPr>
          <w:rFonts w:ascii="Academy Cyr" w:hAnsi="Academy Cyr"/>
        </w:rPr>
      </w:pPr>
      <w:r>
        <w:rPr>
          <w:rFonts w:ascii="Academy Cyr" w:hAnsi="Academy Cyr"/>
        </w:rPr>
        <w:t>Могли ли боги-миссионеры предвидеть, что люди не сумеют воспользоваться подаренными им знаниями и те постепенно забудутся? Скорее всего да. Значит они должны были подстраховаться и где-то поместить “справочник” своих технологий. И если фигура Сфинкса действительно сохранилась еще с допотопных времен, то лучшего места для тайника не придумаешь.</w:t>
      </w:r>
    </w:p>
    <w:p w14:paraId="0F4AA5A5" w14:textId="77777777" w:rsidR="005D48DB" w:rsidRDefault="005D48DB" w:rsidP="00847DA9">
      <w:pPr>
        <w:pStyle w:val="a"/>
        <w:numPr>
          <w:ilvl w:val="12"/>
          <w:numId w:val="0"/>
        </w:numPr>
        <w:jc w:val="both"/>
        <w:rPr>
          <w:rFonts w:ascii="Times New Roman" w:hAnsi="Times New Roman"/>
          <w:sz w:val="20"/>
        </w:rPr>
      </w:pPr>
      <w:r>
        <w:rPr>
          <w:rFonts w:ascii="Academy Cyr" w:hAnsi="Academy Cyr"/>
        </w:rPr>
        <w:t xml:space="preserve">Древняя пословица гласит: “Когда Сфинкс заговорит, жизнь сойдет с привычного круга”. Возможно, это намек на сокровищницу древних знаний, сокрытых в каменном чреве статуи. Этот вариант появления и исчезновения на Земле знания столь высокого уровня» (статья “Заговорит ли Сфинкс?” Г.Малиничева, И.Царева, газета “Труд”, 1.11.1995 г.) </w:t>
      </w:r>
      <w:r>
        <w:rPr>
          <w:rFonts w:ascii="Times New Roman" w:hAnsi="Times New Roman"/>
          <w:sz w:val="20"/>
        </w:rPr>
        <w:t>Данная статья предлагает читателю принять версию “забвения”, которая по умолчанию отрицает другую версию — герметизацию, т.е. сокрытия знания. Во времена Пушкина исследованиями происхождения Сфинкса, а тем более связанных с ним знаний не занимались. Согласно приведенной выше публикации «наполеоновские солдаты палили в глаза Сфинкса из ружей, а английские лорды отбили его каменную бороду и увезли в Британский музей». Видимо, это входило в миссию “цивилизаторов”, рассматривавших каменную бороду, как символ ростовщической кредитно-финансовой системы Запада.</w:t>
      </w:r>
    </w:p>
    <w:p w14:paraId="3DC15DAB" w14:textId="77777777" w:rsidR="005D48DB" w:rsidRDefault="005D48DB" w:rsidP="00847DA9">
      <w:pPr>
        <w:numPr>
          <w:ilvl w:val="12"/>
          <w:numId w:val="0"/>
        </w:numPr>
        <w:jc w:val="both"/>
      </w:pPr>
      <w:r>
        <w:t>В поэме мы видим подобную изложенной, но выраженную в поэтической форме и за полтора века до газетной публикации, версию о происхождении и истинной роли Знания, из которой следует:</w:t>
      </w:r>
    </w:p>
    <w:p w14:paraId="3E3341D6" w14:textId="77777777" w:rsidR="005D48DB" w:rsidRDefault="005D48DB" w:rsidP="00847DA9">
      <w:pPr>
        <w:pStyle w:val="a7"/>
        <w:numPr>
          <w:ilvl w:val="12"/>
          <w:numId w:val="0"/>
        </w:numPr>
        <w:ind w:left="1418"/>
        <w:jc w:val="both"/>
      </w:pPr>
    </w:p>
    <w:p w14:paraId="4F718AFA"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за восточными горами</w:t>
      </w:r>
    </w:p>
    <w:p w14:paraId="51ED89A9"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тихих моря берегах,</w:t>
      </w:r>
    </w:p>
    <w:p w14:paraId="20C7075E"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глухом подвале, под замками</w:t>
      </w:r>
    </w:p>
    <w:p w14:paraId="0E725501" w14:textId="77777777" w:rsidR="005D48DB" w:rsidRDefault="005D48DB" w:rsidP="00847DA9">
      <w:pPr>
        <w:pStyle w:val="a7"/>
        <w:numPr>
          <w:ilvl w:val="12"/>
          <w:numId w:val="0"/>
        </w:numPr>
        <w:ind w:left="1418"/>
        <w:jc w:val="both"/>
        <w:rPr>
          <w:rFonts w:ascii="Academy Cyr" w:hAnsi="Academy Cyr"/>
        </w:rPr>
      </w:pPr>
      <w:r>
        <w:rPr>
          <w:rFonts w:ascii="Academy Cyr" w:hAnsi="Academy Cyr"/>
        </w:rPr>
        <w:t>Хранится меч — и что же? страх!</w:t>
      </w:r>
    </w:p>
    <w:p w14:paraId="5333AF26"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разобрал во тьме волшебной,</w:t>
      </w:r>
    </w:p>
    <w:p w14:paraId="00D32FF5" w14:textId="77777777" w:rsidR="005D48DB" w:rsidRDefault="005D48DB" w:rsidP="00847DA9">
      <w:pPr>
        <w:pStyle w:val="a7"/>
        <w:numPr>
          <w:ilvl w:val="12"/>
          <w:numId w:val="0"/>
        </w:numPr>
        <w:ind w:left="1418"/>
        <w:jc w:val="both"/>
      </w:pPr>
      <w:r>
        <w:rPr>
          <w:rFonts w:ascii="Academy Cyr" w:hAnsi="Academy Cyr"/>
        </w:rPr>
        <w:t xml:space="preserve">Что волею </w:t>
      </w:r>
      <w:r>
        <w:rPr>
          <w:rFonts w:ascii="Academy Cyr" w:hAnsi="Academy Cyr"/>
          <w:b/>
        </w:rPr>
        <w:t>судьбы враждебной</w:t>
      </w:r>
    </w:p>
    <w:p w14:paraId="40E373BD"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Сей меч ИЗВЕСТЕH будет нам;</w:t>
      </w:r>
    </w:p>
    <w:p w14:paraId="70DBFA2B" w14:textId="77777777" w:rsidR="005D48DB" w:rsidRDefault="005D48DB" w:rsidP="00847DA9">
      <w:pPr>
        <w:pStyle w:val="a7"/>
        <w:numPr>
          <w:ilvl w:val="12"/>
          <w:numId w:val="0"/>
        </w:numPr>
        <w:ind w:left="1418"/>
        <w:jc w:val="both"/>
      </w:pPr>
    </w:p>
    <w:p w14:paraId="42192720" w14:textId="77777777" w:rsidR="005D48DB" w:rsidRDefault="005D48DB" w:rsidP="00847DA9">
      <w:pPr>
        <w:numPr>
          <w:ilvl w:val="12"/>
          <w:numId w:val="0"/>
        </w:numPr>
        <w:jc w:val="both"/>
      </w:pPr>
      <w:r>
        <w:t xml:space="preserve">Судьба — от Бога. «Не возлагает Аллах на душу ничего, кроме возможного для неё» — Коран, 2:286. Если судьба Черномору враждебна, </w:t>
      </w:r>
      <w:r>
        <w:lastRenderedPageBreak/>
        <w:t>то вся его деятельность — сатанизм в чистом виде. Потому-то рассказ и ведется с «видом дружбы» и для того, кого Черномор — рассказчик принимает за идиота. Отсюда «тьма волшебная» и прочее. Однако, кое-что бритоголовый карлик выбалтывает, хотя и говорит загадками.</w:t>
      </w:r>
    </w:p>
    <w:p w14:paraId="59FED8DB" w14:textId="77777777" w:rsidR="005D48DB" w:rsidRDefault="005D48DB" w:rsidP="00847DA9">
      <w:pPr>
        <w:numPr>
          <w:ilvl w:val="12"/>
          <w:numId w:val="0"/>
        </w:numPr>
        <w:jc w:val="both"/>
      </w:pPr>
      <w:r>
        <w:t xml:space="preserve"> Действительно, почему судьба была враждебна Черномору (или он судьбе)? В чём кроется причина его страха? Почему во “тьме волшебной” он “разобрал”, а не прочитал? И почему страх вызывает известие о мече, а не о том, кто может воспользоваться им в интересах судьбы, враждебной Черномору? Вопросы могут показаться, конечно, наивными — на уровне тех, что задавал пушкинский г. NN в “Предисловии”: </w:t>
      </w:r>
    </w:p>
    <w:p w14:paraId="20D2286C" w14:textId="77777777" w:rsidR="005D48DB" w:rsidRDefault="005D48DB" w:rsidP="00847DA9">
      <w:pPr>
        <w:pStyle w:val="a"/>
        <w:numPr>
          <w:ilvl w:val="12"/>
          <w:numId w:val="0"/>
        </w:numPr>
        <w:jc w:val="both"/>
        <w:rPr>
          <w:rFonts w:ascii="Academy Cyr" w:hAnsi="Academy Cyr"/>
        </w:rPr>
      </w:pPr>
      <w:r>
        <w:rPr>
          <w:rFonts w:ascii="Academy Cyr" w:hAnsi="Academy Cyr"/>
        </w:rPr>
        <w:t xml:space="preserve">«Зачем Черномор, доставши чудесный меч, положил его на поле, под головою брата? Hе лучше ли было взять его домой?» </w:t>
      </w:r>
    </w:p>
    <w:p w14:paraId="39656910" w14:textId="4D3E4409" w:rsidR="005D48DB" w:rsidRDefault="005D48DB" w:rsidP="00847DA9">
      <w:pPr>
        <w:numPr>
          <w:ilvl w:val="12"/>
          <w:numId w:val="0"/>
        </w:numPr>
        <w:jc w:val="both"/>
      </w:pPr>
      <w:r>
        <w:t xml:space="preserve"> Поскольку уж мы условились, что вопросы “Предисловия ко второму изданию” — это своеобразные ключи, оставленные автором к разгерметизации образов поэмы, то будем относится и к вопросу о мече с наибольшей серьезностью. Если мы представим, что меч — это образ методологии на основе Различения добра и зла и при этом вспомним библейские высказывания Моисея евреям (а это, по нашему мнению, не равносильно высказываниям исторически реального Моисея), загнанным в Синайскую пустыню: «Выйдут отсюда только те, кто не понимает разницы между добром и злом»</w:t>
      </w:r>
      <w:r w:rsidRPr="005D48DB">
        <w:rPr>
          <w:vertAlign w:val="superscript"/>
        </w:rPr>
        <w:t>[XXXII]</w:t>
      </w:r>
      <w:r>
        <w:t xml:space="preserve"> — вот тогда мы получим исчерпывающий ответ на вопросы наши и г. NN.</w:t>
      </w:r>
    </w:p>
    <w:p w14:paraId="027C5CA3" w14:textId="77777777" w:rsidR="005D48DB" w:rsidRDefault="005D48DB" w:rsidP="00847DA9">
      <w:pPr>
        <w:numPr>
          <w:ilvl w:val="12"/>
          <w:numId w:val="0"/>
        </w:numPr>
        <w:jc w:val="both"/>
      </w:pPr>
      <w:r>
        <w:t xml:space="preserve">Овладение методологией на основе Различения, — своеобразным языком природы (отсюда крамольное слово — </w:t>
      </w:r>
      <w:r>
        <w:sym w:font="Times New Roman" w:char="00AB"/>
      </w:r>
      <w:r>
        <w:rPr>
          <w:i/>
        </w:rPr>
        <w:t>язычник</w:t>
      </w:r>
      <w:r>
        <w:rPr>
          <w:i/>
        </w:rPr>
        <w:sym w:font="Times New Roman" w:char="00BB"/>
      </w:r>
      <w:r>
        <w:t>) — помогает гармоничному развитию человека и биосферы в целом. Hо общий ход вещей, при котором человек живет в ладу с Богом и природой, чужд концепции Черномора. Язык Различения горбуну непонятен (тьма волшебная), но некое знание, необходимое для формирования толпо-“элитарной” пирамиды из похищенных красавиц, горбун получил. Вместе с тем он, видимо, разобрал и предсказание неизбежного конца для “Великого архитектора” подобной пирамиды:</w:t>
      </w:r>
    </w:p>
    <w:p w14:paraId="77FA9A2D" w14:textId="77777777" w:rsidR="005D48DB" w:rsidRDefault="005D48DB" w:rsidP="00847DA9">
      <w:pPr>
        <w:pStyle w:val="a7"/>
        <w:numPr>
          <w:ilvl w:val="12"/>
          <w:numId w:val="0"/>
        </w:numPr>
        <w:ind w:left="1418"/>
        <w:jc w:val="both"/>
      </w:pPr>
    </w:p>
    <w:p w14:paraId="63F99CB2"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нас обоих он погубит:</w:t>
      </w:r>
    </w:p>
    <w:p w14:paraId="79FD3C3E"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Мне бороду мою отрубит,</w:t>
      </w:r>
    </w:p>
    <w:p w14:paraId="02FCFFBA"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Тебе главу; суди же сам,</w:t>
      </w:r>
    </w:p>
    <w:p w14:paraId="3EEB36F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Сколь важно нам приобретенье</w:t>
      </w:r>
    </w:p>
    <w:p w14:paraId="60A7BA7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Сего созданья ЗЛЫХ ДУХОВ!"</w:t>
      </w:r>
    </w:p>
    <w:p w14:paraId="1DA9E5FD" w14:textId="77777777" w:rsidR="005D48DB" w:rsidRDefault="005D48DB" w:rsidP="00847DA9">
      <w:pPr>
        <w:pStyle w:val="a7"/>
        <w:numPr>
          <w:ilvl w:val="12"/>
          <w:numId w:val="0"/>
        </w:numPr>
        <w:ind w:left="1418"/>
        <w:jc w:val="both"/>
      </w:pPr>
    </w:p>
    <w:p w14:paraId="19E8E491" w14:textId="77777777" w:rsidR="005D48DB" w:rsidRDefault="005D48DB" w:rsidP="00847DA9">
      <w:pPr>
        <w:numPr>
          <w:ilvl w:val="12"/>
          <w:numId w:val="0"/>
        </w:numPr>
        <w:jc w:val="both"/>
      </w:pPr>
      <w:r>
        <w:t xml:space="preserve">Если Черномор определил, что «духи злые», значит, он сам владеет Различением, но... наоборот. Вспомните Людмилу, только тогда </w:t>
      </w:r>
      <w:r>
        <w:lastRenderedPageBreak/>
        <w:t>разгадавшую секрет горбатого любовника, когда одела его “шапку” задом наперед. Скажем же и мы по примеру Людмилы:</w:t>
      </w:r>
    </w:p>
    <w:p w14:paraId="1695575C" w14:textId="77777777" w:rsidR="005D48DB" w:rsidRDefault="005D48DB" w:rsidP="00847DA9">
      <w:pPr>
        <w:pStyle w:val="a7"/>
        <w:numPr>
          <w:ilvl w:val="12"/>
          <w:numId w:val="0"/>
        </w:numPr>
        <w:ind w:left="1418"/>
        <w:jc w:val="both"/>
      </w:pPr>
    </w:p>
    <w:p w14:paraId="7A451F3D"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Добро, колдун! добро, мой свет!</w:t>
      </w:r>
    </w:p>
    <w:p w14:paraId="48CC578D"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Теперь и нам уж безопасно!</w:t>
      </w:r>
    </w:p>
    <w:p w14:paraId="6247A7BE" w14:textId="77777777" w:rsidR="005D48DB" w:rsidRDefault="005D48DB" w:rsidP="00847DA9">
      <w:pPr>
        <w:pStyle w:val="a7"/>
        <w:numPr>
          <w:ilvl w:val="12"/>
          <w:numId w:val="0"/>
        </w:numPr>
        <w:ind w:left="1418"/>
        <w:jc w:val="both"/>
      </w:pPr>
    </w:p>
    <w:p w14:paraId="71FB16F6" w14:textId="77777777" w:rsidR="005D48DB" w:rsidRDefault="005D48DB" w:rsidP="00847DA9">
      <w:pPr>
        <w:numPr>
          <w:ilvl w:val="12"/>
          <w:numId w:val="0"/>
        </w:numPr>
        <w:jc w:val="both"/>
      </w:pPr>
      <w:r>
        <w:t xml:space="preserve">Если мафия бритоголовых пользовалась шапкой наоборот, то и методологию на основе Различения добра и зла она в корыстных целях могла использовать наоборот. Поэтому мы сегодня и видим: то, что с точки зрения миллионера, банкира, ростовщика-паразита, живущего на проценты от награбленного его предками капитала, — добро; с точки зрения человека, живущего трудом, — зло. Отсюда библейская концепция, сформированная мафией, — действительно её судьба, но судьба, ставшая “судьбой враждебной” Черномору. Жречество, из своекорыстия прибегая к герметизации подлинного знания, используя его наоборот, неизбежно превращается в знахарство. </w:t>
      </w:r>
    </w:p>
    <w:p w14:paraId="48ACCDA2" w14:textId="77777777" w:rsidR="005D48DB" w:rsidRDefault="005D48DB" w:rsidP="00847DA9">
      <w:pPr>
        <w:numPr>
          <w:ilvl w:val="12"/>
          <w:numId w:val="0"/>
        </w:numPr>
        <w:jc w:val="both"/>
      </w:pPr>
      <w:r>
        <w:t>Если наоборот, то книги были не “черные”, а “КРАСHЫЕ” (от слова “красивый”). Другими словами, любые биосистемы, находящиеся в гармонии с природой, стремящиеся к эволюционному совершенству (естественно, это относится и к человечеству), обладают свойством неуничтожимости, поскольку природа сама отвергает все, неспособное порождать качественно новое. Hо есть и непродуктивные биосистемы, в которых присутствуют разрушительные элементы (насилие, гнет ненасытность сладострастного потребления). Эти обреченные, “черные” системы неизбежно терпят крах. С точки зрения Черномора, олицетворяющего черные системы, “красная” смотрится как “ЧЕРHАЯ”. А бывает, что “черные” берут в употребление “красную” вывеску: рот-шильд, в переводе с немецкого — “красная вывеска”.</w:t>
      </w:r>
    </w:p>
    <w:p w14:paraId="285999D8" w14:textId="77777777" w:rsidR="005D48DB" w:rsidRDefault="005D48DB" w:rsidP="00847DA9">
      <w:pPr>
        <w:numPr>
          <w:ilvl w:val="12"/>
          <w:numId w:val="0"/>
        </w:numPr>
        <w:jc w:val="both"/>
      </w:pPr>
      <w:r>
        <w:t xml:space="preserve">Голова должна была сама прочесть книги, не доверяя это дело “черному” уроду, имевшему к тому же “самый глупый рост”; по прочтении они могли вдруг оказаться “красными”; могли, например, помочь Голове сохранить тело. Но Голова привыкла рассуждать по авторитету Черномора. </w:t>
      </w:r>
    </w:p>
    <w:p w14:paraId="106FACB8" w14:textId="77777777" w:rsidR="005D48DB" w:rsidRDefault="005D48DB" w:rsidP="00847DA9">
      <w:pPr>
        <w:numPr>
          <w:ilvl w:val="12"/>
          <w:numId w:val="0"/>
        </w:numPr>
        <w:jc w:val="both"/>
      </w:pPr>
      <w:r>
        <w:t xml:space="preserve">“Зло” Черномора раскрывается в бесхитростном рассказе Головы, после чего невольно возникает вопрос: зачем добывать меч, который, как известно заранее, одного лишит бороды (ну, это не смертельно), а другого — головы (это уже насмерть!)? Понятно, что если бы речь шла о реальном мече, то приобретение сего опасного для “братцев” предмета, имело бы один разумный смысл: уничтожение. Однако, он добывается, чтобы быть снова спрятанным. Зачем? Ведь он же смертельно опасен для тех, кто его ищет. Оказывается, это не совсем так. Он смертельно опасен только для </w:t>
      </w:r>
      <w:r>
        <w:lastRenderedPageBreak/>
        <w:t>того, кто бездумно ДОБЫВАЕТ ЕГО ДЛЯ ДРУГОГО, не понимая механизма действия и истинного предназначения.</w:t>
      </w:r>
    </w:p>
    <w:p w14:paraId="2741B9A1" w14:textId="77777777" w:rsidR="005D48DB" w:rsidRDefault="005D48DB" w:rsidP="00847DA9">
      <w:pPr>
        <w:numPr>
          <w:ilvl w:val="12"/>
          <w:numId w:val="0"/>
        </w:numPr>
        <w:jc w:val="both"/>
      </w:pPr>
      <w:r>
        <w:t>Ответ на все эти вопросы один: сей меч — символ Знания о методологии на основе Различения, и потому уничтожить его в принципе невозможно. Его можно лишь временно спрятать “по-черному”, а если по-русски, то использовать наоборот. В системе образов Пушкина “спрятать под Голову” — “не сделать достоянием Головы”. От кого спрятать? — От кого-то третьего, которому он, видимо, и был предназначен, и который после его “Разгерметизации” должен все-таки исполнить «волю судьбы враждебной». Этот третий — Внутренний Предиктор России, поднявшийся в своем понимании над бритоголовым горбуном, чтобы разрушить ветхозаветный храм, который тот строил тысячелетия. А тогда “злые духи” Черномора — изначально союзники Руслана, ибо меч, по выражению Черномора — «созданье злых духов».</w:t>
      </w:r>
    </w:p>
    <w:p w14:paraId="1F7B2477" w14:textId="77777777" w:rsidR="005D48DB" w:rsidRDefault="005D48DB" w:rsidP="00847DA9">
      <w:pPr>
        <w:numPr>
          <w:ilvl w:val="12"/>
          <w:numId w:val="0"/>
        </w:numPr>
        <w:jc w:val="both"/>
      </w:pPr>
      <w:r>
        <w:t>Первым, кто после Пушкина обратил внимание на образы меча, Черномора и его ветхозаветного храма, был русский поэт Ф.И.Тютчев:</w:t>
      </w:r>
    </w:p>
    <w:p w14:paraId="5232ADF0" w14:textId="77777777" w:rsidR="005D48DB" w:rsidRDefault="005D48DB" w:rsidP="00847DA9">
      <w:pPr>
        <w:numPr>
          <w:ilvl w:val="12"/>
          <w:numId w:val="0"/>
        </w:numPr>
        <w:rPr>
          <w:rFonts w:ascii="Academy" w:hAnsi="Academy"/>
          <w:i/>
          <w:sz w:val="22"/>
        </w:rPr>
      </w:pPr>
    </w:p>
    <w:p w14:paraId="7D47BFAD" w14:textId="77777777" w:rsidR="005D48DB" w:rsidRDefault="005D48DB" w:rsidP="00847DA9">
      <w:pPr>
        <w:numPr>
          <w:ilvl w:val="12"/>
          <w:numId w:val="0"/>
        </w:numPr>
        <w:ind w:firstLine="1701"/>
        <w:rPr>
          <w:i/>
        </w:rPr>
      </w:pPr>
      <w:r>
        <w:rPr>
          <w:i/>
        </w:rPr>
        <w:t>Был день, когда Господней правды молот</w:t>
      </w:r>
    </w:p>
    <w:p w14:paraId="44915AD7" w14:textId="77777777" w:rsidR="005D48DB" w:rsidRDefault="005D48DB" w:rsidP="00847DA9">
      <w:pPr>
        <w:numPr>
          <w:ilvl w:val="12"/>
          <w:numId w:val="0"/>
        </w:numPr>
        <w:ind w:firstLine="1701"/>
        <w:rPr>
          <w:i/>
        </w:rPr>
      </w:pPr>
      <w:r>
        <w:rPr>
          <w:i/>
        </w:rPr>
        <w:t>Громил, дробил ветхозаветный храм,</w:t>
      </w:r>
    </w:p>
    <w:p w14:paraId="1756C1D9" w14:textId="77777777" w:rsidR="005D48DB" w:rsidRDefault="005D48DB" w:rsidP="00847DA9">
      <w:pPr>
        <w:numPr>
          <w:ilvl w:val="12"/>
          <w:numId w:val="0"/>
        </w:numPr>
        <w:ind w:firstLine="1701"/>
        <w:rPr>
          <w:i/>
        </w:rPr>
      </w:pPr>
      <w:r>
        <w:rPr>
          <w:i/>
        </w:rPr>
        <w:t>И собственным мечом своим заколот</w:t>
      </w:r>
    </w:p>
    <w:p w14:paraId="76577034" w14:textId="77777777" w:rsidR="005D48DB" w:rsidRDefault="005D48DB" w:rsidP="00847DA9">
      <w:pPr>
        <w:numPr>
          <w:ilvl w:val="12"/>
          <w:numId w:val="0"/>
        </w:numPr>
        <w:ind w:firstLine="1701"/>
        <w:rPr>
          <w:i/>
        </w:rPr>
      </w:pPr>
      <w:r>
        <w:rPr>
          <w:i/>
        </w:rPr>
        <w:t>В нем издыхал первосвященник сам.</w:t>
      </w:r>
    </w:p>
    <w:p w14:paraId="13787AF2" w14:textId="77777777" w:rsidR="005D48DB" w:rsidRDefault="005D48DB" w:rsidP="00847DA9">
      <w:pPr>
        <w:numPr>
          <w:ilvl w:val="12"/>
          <w:numId w:val="0"/>
        </w:numPr>
        <w:ind w:firstLine="1701"/>
        <w:rPr>
          <w:i/>
        </w:rPr>
      </w:pPr>
      <w:r>
        <w:rPr>
          <w:i/>
        </w:rPr>
        <w:t xml:space="preserve"> ..............................................................</w:t>
      </w:r>
    </w:p>
    <w:p w14:paraId="101159BA" w14:textId="77777777" w:rsidR="005D48DB" w:rsidRDefault="005D48DB" w:rsidP="00847DA9">
      <w:pPr>
        <w:numPr>
          <w:ilvl w:val="12"/>
          <w:numId w:val="0"/>
        </w:numPr>
        <w:ind w:firstLine="1701"/>
        <w:rPr>
          <w:i/>
        </w:rPr>
      </w:pPr>
      <w:r>
        <w:rPr>
          <w:i/>
        </w:rPr>
        <w:t xml:space="preserve"> Не от меча погибнет он земного,</w:t>
      </w:r>
    </w:p>
    <w:p w14:paraId="04ABF6D0" w14:textId="77777777" w:rsidR="005D48DB" w:rsidRDefault="005D48DB" w:rsidP="00847DA9">
      <w:pPr>
        <w:numPr>
          <w:ilvl w:val="12"/>
          <w:numId w:val="0"/>
        </w:numPr>
        <w:ind w:firstLine="1701"/>
        <w:rPr>
          <w:i/>
        </w:rPr>
      </w:pPr>
      <w:r>
        <w:rPr>
          <w:i/>
        </w:rPr>
        <w:t xml:space="preserve"> Мечом земным владевший столько лет!</w:t>
      </w:r>
    </w:p>
    <w:p w14:paraId="54282C8E" w14:textId="77777777" w:rsidR="005D48DB" w:rsidRDefault="005D48DB" w:rsidP="00847DA9">
      <w:pPr>
        <w:numPr>
          <w:ilvl w:val="12"/>
          <w:numId w:val="0"/>
        </w:numPr>
        <w:ind w:firstLine="1701"/>
        <w:rPr>
          <w:i/>
        </w:rPr>
      </w:pPr>
      <w:r>
        <w:rPr>
          <w:i/>
        </w:rPr>
        <w:t xml:space="preserve"> Его погубит роковое слово:</w:t>
      </w:r>
    </w:p>
    <w:p w14:paraId="244216C2" w14:textId="77777777" w:rsidR="005D48DB" w:rsidRDefault="005D48DB" w:rsidP="00847DA9">
      <w:pPr>
        <w:numPr>
          <w:ilvl w:val="12"/>
          <w:numId w:val="0"/>
        </w:numPr>
        <w:ind w:firstLine="1701"/>
        <w:rPr>
          <w:i/>
        </w:rPr>
      </w:pPr>
      <w:r>
        <w:rPr>
          <w:i/>
        </w:rPr>
        <w:t xml:space="preserve"> “Свобода совести есть бред”.</w:t>
      </w:r>
    </w:p>
    <w:p w14:paraId="166FDBC8" w14:textId="77777777" w:rsidR="005D48DB" w:rsidRDefault="005D48DB" w:rsidP="00847DA9">
      <w:pPr>
        <w:numPr>
          <w:ilvl w:val="12"/>
          <w:numId w:val="0"/>
        </w:numPr>
        <w:spacing w:before="240"/>
        <w:ind w:left="3540"/>
      </w:pPr>
      <w:r>
        <w:t>(Стихотворение “Энциклика”</w:t>
      </w:r>
      <w:r>
        <w:softHyphen/>
        <w:t>)</w:t>
      </w:r>
    </w:p>
    <w:p w14:paraId="5C4F502F" w14:textId="77777777" w:rsidR="005D48DB" w:rsidRDefault="005D48DB" w:rsidP="00847DA9">
      <w:pPr>
        <w:numPr>
          <w:ilvl w:val="12"/>
          <w:numId w:val="0"/>
        </w:numPr>
        <w:jc w:val="both"/>
      </w:pPr>
      <w:r>
        <w:t>Вторым был А.Блок:</w:t>
      </w:r>
    </w:p>
    <w:p w14:paraId="69C414AE" w14:textId="77777777" w:rsidR="005D48DB" w:rsidRDefault="005D48DB" w:rsidP="00847DA9">
      <w:pPr>
        <w:numPr>
          <w:ilvl w:val="12"/>
          <w:numId w:val="0"/>
        </w:numPr>
        <w:jc w:val="both"/>
      </w:pPr>
    </w:p>
    <w:p w14:paraId="225A4FD9" w14:textId="77777777" w:rsidR="005D48DB" w:rsidRDefault="005D48DB" w:rsidP="00847DA9">
      <w:pPr>
        <w:numPr>
          <w:ilvl w:val="12"/>
          <w:numId w:val="0"/>
        </w:numPr>
        <w:ind w:firstLine="1985"/>
        <w:jc w:val="both"/>
        <w:rPr>
          <w:i/>
        </w:rPr>
      </w:pPr>
      <w:r>
        <w:rPr>
          <w:i/>
        </w:rPr>
        <w:t xml:space="preserve">Так Зигфрид правит </w:t>
      </w:r>
      <w:r>
        <w:rPr>
          <w:b/>
          <w:i/>
        </w:rPr>
        <w:t>меч</w:t>
      </w:r>
      <w:r>
        <w:rPr>
          <w:i/>
        </w:rPr>
        <w:t xml:space="preserve"> над горном:</w:t>
      </w:r>
    </w:p>
    <w:p w14:paraId="7DB5FC3D" w14:textId="77777777" w:rsidR="005D48DB" w:rsidRDefault="005D48DB" w:rsidP="00847DA9">
      <w:pPr>
        <w:numPr>
          <w:ilvl w:val="12"/>
          <w:numId w:val="0"/>
        </w:numPr>
        <w:ind w:firstLine="1985"/>
        <w:jc w:val="both"/>
        <w:rPr>
          <w:i/>
        </w:rPr>
      </w:pPr>
      <w:r>
        <w:rPr>
          <w:i/>
        </w:rPr>
        <w:t xml:space="preserve">То в красный уголь обратит, </w:t>
      </w:r>
    </w:p>
    <w:p w14:paraId="499AAA25" w14:textId="77777777" w:rsidR="005D48DB" w:rsidRDefault="005D48DB" w:rsidP="00847DA9">
      <w:pPr>
        <w:numPr>
          <w:ilvl w:val="12"/>
          <w:numId w:val="0"/>
        </w:numPr>
        <w:ind w:firstLine="1985"/>
        <w:jc w:val="both"/>
        <w:rPr>
          <w:i/>
        </w:rPr>
      </w:pPr>
      <w:r>
        <w:rPr>
          <w:i/>
        </w:rPr>
        <w:t>То быстро в воду погрузит —</w:t>
      </w:r>
    </w:p>
    <w:p w14:paraId="4D7E1C31" w14:textId="77777777" w:rsidR="005D48DB" w:rsidRDefault="005D48DB" w:rsidP="00847DA9">
      <w:pPr>
        <w:numPr>
          <w:ilvl w:val="12"/>
          <w:numId w:val="0"/>
        </w:numPr>
        <w:ind w:firstLine="1985"/>
        <w:jc w:val="both"/>
        <w:rPr>
          <w:i/>
        </w:rPr>
      </w:pPr>
      <w:r>
        <w:rPr>
          <w:i/>
        </w:rPr>
        <w:t>И зашипит, и станет черным</w:t>
      </w:r>
    </w:p>
    <w:p w14:paraId="7A0C59F7" w14:textId="77777777" w:rsidR="005D48DB" w:rsidRDefault="005D48DB" w:rsidP="00847DA9">
      <w:pPr>
        <w:numPr>
          <w:ilvl w:val="12"/>
          <w:numId w:val="0"/>
        </w:numPr>
        <w:ind w:firstLine="1985"/>
        <w:jc w:val="both"/>
        <w:rPr>
          <w:i/>
        </w:rPr>
      </w:pPr>
      <w:r>
        <w:rPr>
          <w:i/>
        </w:rPr>
        <w:t>Любимцу вверенный клинок ...</w:t>
      </w:r>
    </w:p>
    <w:p w14:paraId="46E45496" w14:textId="77777777" w:rsidR="005D48DB" w:rsidRDefault="005D48DB" w:rsidP="00847DA9">
      <w:pPr>
        <w:numPr>
          <w:ilvl w:val="12"/>
          <w:numId w:val="0"/>
        </w:numPr>
        <w:ind w:firstLine="1985"/>
        <w:jc w:val="both"/>
        <w:rPr>
          <w:i/>
        </w:rPr>
      </w:pPr>
      <w:r>
        <w:rPr>
          <w:i/>
        </w:rPr>
        <w:t>Удар — он блещет, Нотунг верный,</w:t>
      </w:r>
    </w:p>
    <w:p w14:paraId="408DE212" w14:textId="77777777" w:rsidR="005D48DB" w:rsidRDefault="005D48DB" w:rsidP="00847DA9">
      <w:pPr>
        <w:numPr>
          <w:ilvl w:val="12"/>
          <w:numId w:val="0"/>
        </w:numPr>
        <w:ind w:firstLine="1985"/>
        <w:jc w:val="both"/>
        <w:rPr>
          <w:i/>
        </w:rPr>
      </w:pPr>
      <w:r>
        <w:rPr>
          <w:i/>
        </w:rPr>
        <w:t xml:space="preserve">И Миме, </w:t>
      </w:r>
      <w:r>
        <w:rPr>
          <w:b/>
          <w:i/>
        </w:rPr>
        <w:t>карлик лицемерный</w:t>
      </w:r>
      <w:r>
        <w:rPr>
          <w:i/>
        </w:rPr>
        <w:t>,</w:t>
      </w:r>
    </w:p>
    <w:p w14:paraId="1E26B5BE" w14:textId="77777777" w:rsidR="005D48DB" w:rsidRDefault="005D48DB" w:rsidP="00847DA9">
      <w:pPr>
        <w:numPr>
          <w:ilvl w:val="12"/>
          <w:numId w:val="0"/>
        </w:numPr>
        <w:ind w:firstLine="1985"/>
        <w:jc w:val="both"/>
        <w:rPr>
          <w:i/>
        </w:rPr>
      </w:pPr>
      <w:r>
        <w:rPr>
          <w:i/>
        </w:rPr>
        <w:t>В смятенье падает у ног!</w:t>
      </w:r>
    </w:p>
    <w:p w14:paraId="4E16EE66" w14:textId="77777777" w:rsidR="005D48DB" w:rsidRDefault="005D48DB" w:rsidP="00847DA9">
      <w:pPr>
        <w:numPr>
          <w:ilvl w:val="12"/>
          <w:numId w:val="0"/>
        </w:numPr>
        <w:ind w:firstLine="1985"/>
        <w:jc w:val="both"/>
      </w:pPr>
    </w:p>
    <w:p w14:paraId="60C4979E" w14:textId="77777777" w:rsidR="005D48DB" w:rsidRDefault="005D48DB" w:rsidP="00847DA9">
      <w:pPr>
        <w:numPr>
          <w:ilvl w:val="12"/>
          <w:numId w:val="0"/>
        </w:numPr>
        <w:ind w:firstLine="1985"/>
        <w:jc w:val="both"/>
        <w:rPr>
          <w:i/>
        </w:rPr>
      </w:pPr>
      <w:r>
        <w:rPr>
          <w:i/>
        </w:rPr>
        <w:t xml:space="preserve">Кто </w:t>
      </w:r>
      <w:r>
        <w:rPr>
          <w:b/>
          <w:i/>
        </w:rPr>
        <w:t xml:space="preserve">меч </w:t>
      </w:r>
      <w:r>
        <w:rPr>
          <w:i/>
        </w:rPr>
        <w:t>скует? — не знавший страха.</w:t>
      </w:r>
    </w:p>
    <w:p w14:paraId="70F97D0F" w14:textId="77777777" w:rsidR="005D48DB" w:rsidRDefault="005D48DB" w:rsidP="00847DA9">
      <w:pPr>
        <w:numPr>
          <w:ilvl w:val="12"/>
          <w:numId w:val="0"/>
        </w:numPr>
        <w:ind w:firstLine="1985"/>
        <w:jc w:val="both"/>
        <w:rPr>
          <w:i/>
        </w:rPr>
      </w:pPr>
      <w:r>
        <w:rPr>
          <w:i/>
        </w:rPr>
        <w:t>А я — беспомощен и слаб,</w:t>
      </w:r>
    </w:p>
    <w:p w14:paraId="2E3FA189" w14:textId="77777777" w:rsidR="005D48DB" w:rsidRDefault="005D48DB" w:rsidP="00847DA9">
      <w:pPr>
        <w:numPr>
          <w:ilvl w:val="12"/>
          <w:numId w:val="0"/>
        </w:numPr>
        <w:ind w:firstLine="1985"/>
        <w:jc w:val="both"/>
        <w:rPr>
          <w:i/>
        </w:rPr>
      </w:pPr>
      <w:r>
        <w:rPr>
          <w:i/>
        </w:rPr>
        <w:t>Как все, как вы, — лишь умный раб,</w:t>
      </w:r>
    </w:p>
    <w:p w14:paraId="5A24CCA0" w14:textId="77777777" w:rsidR="005D48DB" w:rsidRDefault="005D48DB" w:rsidP="00847DA9">
      <w:pPr>
        <w:numPr>
          <w:ilvl w:val="12"/>
          <w:numId w:val="0"/>
        </w:numPr>
        <w:ind w:firstLine="1985"/>
        <w:jc w:val="both"/>
        <w:rPr>
          <w:i/>
        </w:rPr>
      </w:pPr>
      <w:r>
        <w:rPr>
          <w:i/>
        </w:rPr>
        <w:lastRenderedPageBreak/>
        <w:t xml:space="preserve">Из глины созданный и праха, — </w:t>
      </w:r>
    </w:p>
    <w:p w14:paraId="50CAF762" w14:textId="77777777" w:rsidR="005D48DB" w:rsidRDefault="005D48DB" w:rsidP="00847DA9">
      <w:pPr>
        <w:numPr>
          <w:ilvl w:val="12"/>
          <w:numId w:val="0"/>
        </w:numPr>
        <w:ind w:firstLine="1985"/>
        <w:jc w:val="both"/>
      </w:pPr>
      <w:r>
        <w:rPr>
          <w:i/>
        </w:rPr>
        <w:t>И мир — он страшен для меня.</w:t>
      </w:r>
    </w:p>
    <w:p w14:paraId="15813B9A" w14:textId="77777777" w:rsidR="005D48DB" w:rsidRDefault="005D48DB" w:rsidP="00847DA9">
      <w:pPr>
        <w:numPr>
          <w:ilvl w:val="12"/>
          <w:numId w:val="0"/>
        </w:numPr>
        <w:spacing w:before="240"/>
        <w:ind w:left="2832"/>
        <w:jc w:val="both"/>
      </w:pPr>
      <w:r>
        <w:t xml:space="preserve">  (Пролог к поэме “Возмездие”)</w:t>
      </w:r>
    </w:p>
    <w:p w14:paraId="19D843FC" w14:textId="77777777" w:rsidR="005D48DB" w:rsidRDefault="005D48DB" w:rsidP="00847DA9">
      <w:pPr>
        <w:numPr>
          <w:ilvl w:val="12"/>
          <w:numId w:val="0"/>
        </w:numPr>
        <w:jc w:val="both"/>
      </w:pPr>
    </w:p>
    <w:p w14:paraId="18B4E780" w14:textId="77777777" w:rsidR="005D48DB" w:rsidRDefault="005D48DB" w:rsidP="00847DA9">
      <w:pPr>
        <w:numPr>
          <w:ilvl w:val="12"/>
          <w:numId w:val="0"/>
        </w:numPr>
        <w:jc w:val="both"/>
      </w:pPr>
      <w:r>
        <w:t>Какое-то представление о мече-методологии имеют (вероятно, на уровне подсознания) и наивные фарлафы перестройки, которые иногда высказываются по этому поводу даже более определенно:</w:t>
      </w:r>
    </w:p>
    <w:p w14:paraId="6F21E1E1" w14:textId="2B24E759" w:rsidR="005D48DB" w:rsidRDefault="005D48DB" w:rsidP="00847DA9">
      <w:pPr>
        <w:pStyle w:val="a"/>
        <w:numPr>
          <w:ilvl w:val="12"/>
          <w:numId w:val="0"/>
        </w:numPr>
        <w:jc w:val="both"/>
      </w:pPr>
      <w:r>
        <w:rPr>
          <w:rFonts w:ascii="Academy Cyr" w:hAnsi="Academy Cyr"/>
        </w:rPr>
        <w:t>«Фактов мне хватает, фактами я сыт по горло, но я нищ методологически. (…) Однако мы (это говорит от имени еврейства еврейский писатель Моисей Израилевич Меттер, “Пятый угол”, “Hева”, № 1, 1989 г.) вокруг этого пункта занимаем круговую оборону и отстреливаемся до последнего патрона. Последний патрон — себе»</w:t>
      </w:r>
      <w:r w:rsidRPr="005D48DB">
        <w:rPr>
          <w:vertAlign w:val="superscript"/>
        </w:rPr>
        <w:t>[XXXIII]</w:t>
      </w:r>
      <w:r>
        <w:t>.</w:t>
      </w:r>
    </w:p>
    <w:p w14:paraId="01E3606A" w14:textId="77777777" w:rsidR="005D48DB" w:rsidRDefault="005D48DB" w:rsidP="00847DA9">
      <w:pPr>
        <w:numPr>
          <w:ilvl w:val="12"/>
          <w:numId w:val="0"/>
        </w:numPr>
        <w:jc w:val="both"/>
      </w:pPr>
      <w:r>
        <w:t>Другими словами, они также, как и Голова, сотрудничают с Черномором по части герметизма методологии, даже оставаясь нищими методологически. Тысячелетний опыт Головы их ничему не научил, а история, как мы уже знаем, наказывает за не выученные уроки. Пушкин подводит в поэме итог “методу культурного сотрудничества”.</w:t>
      </w:r>
    </w:p>
    <w:p w14:paraId="0AF676BD" w14:textId="77777777" w:rsidR="005D48DB" w:rsidRDefault="005D48DB" w:rsidP="00847DA9">
      <w:pPr>
        <w:pStyle w:val="a7"/>
        <w:numPr>
          <w:ilvl w:val="12"/>
          <w:numId w:val="0"/>
        </w:numPr>
        <w:ind w:left="1418"/>
        <w:jc w:val="both"/>
      </w:pPr>
    </w:p>
    <w:p w14:paraId="2C35D4EE" w14:textId="77777777" w:rsidR="005D48DB" w:rsidRDefault="005D48DB" w:rsidP="00847DA9">
      <w:pPr>
        <w:pStyle w:val="a7"/>
        <w:numPr>
          <w:ilvl w:val="12"/>
          <w:numId w:val="0"/>
        </w:numPr>
        <w:ind w:left="1418"/>
        <w:jc w:val="both"/>
        <w:rPr>
          <w:rFonts w:ascii="Academy Cyr" w:hAnsi="Academy Cyr"/>
        </w:rPr>
      </w:pPr>
      <w:r>
        <w:rPr>
          <w:rFonts w:ascii="Academy Cyr" w:hAnsi="Academy Cyr"/>
        </w:rPr>
        <w:t>“Hу, что же? где тут затрудненье? —</w:t>
      </w:r>
    </w:p>
    <w:p w14:paraId="283675A3"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Сказал я карле, — я готов;</w:t>
      </w:r>
    </w:p>
    <w:p w14:paraId="4C4BA7D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Иду, хоть за пределы света”.</w:t>
      </w:r>
    </w:p>
    <w:p w14:paraId="0D73FA4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сосну на плечо взвалил,</w:t>
      </w:r>
    </w:p>
    <w:p w14:paraId="35564DDD"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на другое ДЛЯ СОВЕТА</w:t>
      </w:r>
    </w:p>
    <w:p w14:paraId="4AF5F4B8"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Злодея-брата посадил;</w:t>
      </w:r>
    </w:p>
    <w:p w14:paraId="58BA2417" w14:textId="77777777" w:rsidR="005D48DB" w:rsidRDefault="005D48DB" w:rsidP="00847DA9">
      <w:pPr>
        <w:pStyle w:val="a7"/>
        <w:numPr>
          <w:ilvl w:val="12"/>
          <w:numId w:val="0"/>
        </w:numPr>
        <w:ind w:left="1418"/>
        <w:jc w:val="both"/>
      </w:pPr>
    </w:p>
    <w:p w14:paraId="780759BF" w14:textId="77777777" w:rsidR="005D48DB" w:rsidRDefault="005D48DB" w:rsidP="00847DA9">
      <w:pPr>
        <w:numPr>
          <w:ilvl w:val="12"/>
          <w:numId w:val="0"/>
        </w:numPr>
        <w:jc w:val="both"/>
      </w:pPr>
      <w:r>
        <w:t>В сущности, помощников у Головы было два: один — правый (в образе сосны), другой — левый, известный СОВЕТHИК. Помните песню: «У Советской власти сила велика»? В том, что расположение помощников и советников могло быть только такое, каждый может убедиться на себе. И все вместе мы убедились в этом же, когда ясными очами взглянули на “советников” нашей Головы (они всегда слева; “левые” — не способны бороться за правое дело), особенно развернувшихся в годы перестройки. Сосна — помощник Головы и Руслана. Hо послушаем, что несет Голова, «выйдя за пределы света»:</w:t>
      </w:r>
    </w:p>
    <w:p w14:paraId="4D0AFAF5" w14:textId="77777777" w:rsidR="005D48DB" w:rsidRDefault="005D48DB" w:rsidP="00847DA9">
      <w:pPr>
        <w:pStyle w:val="a7"/>
        <w:numPr>
          <w:ilvl w:val="12"/>
          <w:numId w:val="0"/>
        </w:numPr>
        <w:ind w:left="1418"/>
        <w:jc w:val="both"/>
      </w:pPr>
    </w:p>
    <w:p w14:paraId="394A6B89"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Пустился в дальнюю дорогу,</w:t>
      </w:r>
    </w:p>
    <w:p w14:paraId="770C3B23" w14:textId="77777777" w:rsidR="005D48DB" w:rsidRDefault="005D48DB" w:rsidP="00847DA9">
      <w:pPr>
        <w:pStyle w:val="a7"/>
        <w:numPr>
          <w:ilvl w:val="12"/>
          <w:numId w:val="0"/>
        </w:numPr>
        <w:ind w:left="1418"/>
        <w:jc w:val="both"/>
        <w:rPr>
          <w:rFonts w:ascii="Academy Cyr" w:hAnsi="Academy Cyr"/>
        </w:rPr>
      </w:pPr>
      <w:r>
        <w:rPr>
          <w:rFonts w:ascii="Academy Cyr" w:hAnsi="Academy Cyr"/>
        </w:rPr>
        <w:t>Шагал, шагал и, слава богу,</w:t>
      </w:r>
    </w:p>
    <w:p w14:paraId="2B459BC9"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Как бы пророчеству назло,</w:t>
      </w:r>
    </w:p>
    <w:p w14:paraId="2876416B"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 счастливо сначала шло.</w:t>
      </w:r>
    </w:p>
    <w:p w14:paraId="5BB85FB7"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 отдаленными горами</w:t>
      </w:r>
    </w:p>
    <w:p w14:paraId="4B3CD203"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Hашли мы роковой подвал;</w:t>
      </w:r>
    </w:p>
    <w:p w14:paraId="77519175"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РАЗМЕТАЛ ЕГО РУКАМИ</w:t>
      </w:r>
    </w:p>
    <w:p w14:paraId="0F462394"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ПОТАЕHHЫЙ МЕЧ ДОСТАЛ.</w:t>
      </w:r>
    </w:p>
    <w:p w14:paraId="10CF91CD" w14:textId="77777777" w:rsidR="005D48DB" w:rsidRDefault="005D48DB" w:rsidP="00847DA9">
      <w:pPr>
        <w:pStyle w:val="a7"/>
        <w:numPr>
          <w:ilvl w:val="12"/>
          <w:numId w:val="0"/>
        </w:numPr>
        <w:ind w:left="1418"/>
        <w:jc w:val="both"/>
      </w:pPr>
    </w:p>
    <w:p w14:paraId="06191F52" w14:textId="77777777" w:rsidR="005D48DB" w:rsidRDefault="005D48DB" w:rsidP="00847DA9">
      <w:pPr>
        <w:numPr>
          <w:ilvl w:val="12"/>
          <w:numId w:val="0"/>
        </w:numPr>
        <w:jc w:val="both"/>
      </w:pPr>
      <w:r>
        <w:t>Предметно-образное, процессное мышление, за которое отвечает правое полушарие головного мозга человека, развивается в результате непосредственной практической деятельности. Левое полушарие, отвечающее за абстрактно-логическое, дискретное мышление, развивается в процессе логического связывания осознанных и неосознанных образов лексическими формами. При этом связи могут быть верными и ошибочными. Другими словами, человек может лгать только левым полушарием. Меч методологии на основе Различения может быть “добыт” в результате практической деятельности, но разрешен Богом для использования как осознанное практическое знание лишь по нравственности “добытчика”. Различение — как разделение мира в сознании на «это» — «не это» — основа мышления; и если мысли объективно злобные, то оно самоубийственно. Высокой нравственности сопутствует гармоничное взаимодействие предметно-образного, процессного и абстрактно-логического, дискретного мышления. Если абстрактно-логическое, дискретное мышление правильно отражает процессы, происходящие в природе, т.е. точно, без искажений, руководствуясь шестым чувством — чувством меры — наделяет верным словом образы явлений внутреннего и внешнего мира, формируемые предметно-образным, процессным мышлением, то лжи нет и тогда Различение, не столько “добытое”, сколько даваемое Богом по нравственности знание, помогает человеку вписаться в гармонию Природы, если человек нравственно правильно осмысляет то, что Различает. Если абстрактно-логическое мышление по каким-то причинам неадекватно этим процессам, то человек противопоставляет себя Природе и тогда библейская концепция становится концепцией самоуправления не только отдельного человека, но цивилизации в целом с её неизбежным финалом — самоликвидацией под водительством “комплекса Екклезиаста”. Голова «роковой подвал разметала руками» и «потаенный меч достала», но “советник” сидел слева. И потому все дальнейшее для Головы — закономерно.</w:t>
      </w:r>
    </w:p>
    <w:p w14:paraId="0CD348F6" w14:textId="77777777" w:rsidR="005D48DB" w:rsidRDefault="005D48DB" w:rsidP="00847DA9">
      <w:pPr>
        <w:pStyle w:val="a7"/>
        <w:numPr>
          <w:ilvl w:val="12"/>
          <w:numId w:val="0"/>
        </w:numPr>
        <w:ind w:left="1418"/>
        <w:jc w:val="both"/>
      </w:pPr>
    </w:p>
    <w:p w14:paraId="20A2B360"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нет! судьба того хотела:</w:t>
      </w:r>
    </w:p>
    <w:p w14:paraId="1CC83195"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Меж нами ссора закипела —</w:t>
      </w:r>
    </w:p>
    <w:p w14:paraId="4722F47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было, признаюсь, о чем!</w:t>
      </w:r>
    </w:p>
    <w:p w14:paraId="2308B90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Вопрос: кому владеть мечом?</w:t>
      </w:r>
    </w:p>
    <w:p w14:paraId="20AEB51B"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спорил, карла горячился;</w:t>
      </w:r>
    </w:p>
    <w:p w14:paraId="6966A0CD"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Бранились долго; наконец</w:t>
      </w:r>
    </w:p>
    <w:p w14:paraId="2133CA11"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Уловку выдумал хитрец,</w:t>
      </w:r>
    </w:p>
    <w:p w14:paraId="5ADBAFBD"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Притих и будто бы смягчился.</w:t>
      </w:r>
    </w:p>
    <w:p w14:paraId="38F1BD07" w14:textId="77777777" w:rsidR="005D48DB" w:rsidRDefault="005D48DB" w:rsidP="00847DA9">
      <w:pPr>
        <w:pStyle w:val="a7"/>
        <w:numPr>
          <w:ilvl w:val="12"/>
          <w:numId w:val="0"/>
        </w:numPr>
        <w:ind w:left="1418"/>
        <w:jc w:val="both"/>
      </w:pPr>
    </w:p>
    <w:p w14:paraId="2CED8771" w14:textId="77777777" w:rsidR="005D48DB" w:rsidRDefault="005D48DB" w:rsidP="00847DA9">
      <w:pPr>
        <w:numPr>
          <w:ilvl w:val="12"/>
          <w:numId w:val="0"/>
        </w:numPr>
        <w:jc w:val="both"/>
      </w:pPr>
      <w:r>
        <w:t>Меч — с развитием предметно-образного мышления (руками) достала Голова. Кажется, тем самым она как бы уже владела мечом. Hо это только кажется. Ведь речь идет о методологии на основе Различения, а для её осознания и верного использования в интересах всего человечества и Природы, его породившей, нужны были правильные связи на уровне абстрактно-логического, дискретного мышления. Братец для совета был посажен на левое плечо (контролировал деятельность левого полушария). Связи оказались лживыми. А поскольку “воля судьбы враждебной” была уже заранее известна из “черных книг”, то спор свелся лишь к тому, в КАКОМ ПОРЯДКЕ эта воля должна была исполниться т.е. кто первым пострадает — Голова или борода? Советник, сидящий слева, нарушил гармонию взаимодействия левого и правого полушарий Головы, что позволило Черномору не отменить “волю судьбы враждебной” (это ему не под силу), а всего лишь изменить порядок действия меча: в начале отделились Головы всех национальных правительств от народов через глобальное управление многоотраслевым производством посредством кредитно-финансовой системы (бороды Черномора), затем, во исполнение предсказания, должна наступить очередь самой “бороды”. Если же следовать пересказу Предопределения Черномором:</w:t>
      </w:r>
    </w:p>
    <w:p w14:paraId="2F71C1FC" w14:textId="77777777" w:rsidR="005D48DB" w:rsidRDefault="005D48DB" w:rsidP="00847DA9">
      <w:pPr>
        <w:pStyle w:val="a7"/>
        <w:numPr>
          <w:ilvl w:val="12"/>
          <w:numId w:val="0"/>
        </w:numPr>
        <w:ind w:left="1418"/>
        <w:jc w:val="both"/>
      </w:pPr>
    </w:p>
    <w:p w14:paraId="3A2BA269"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Мне бороду мою отрубит,</w:t>
      </w:r>
    </w:p>
    <w:p w14:paraId="37026306"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Тебе — главу; </w:t>
      </w:r>
    </w:p>
    <w:p w14:paraId="719D9E97" w14:textId="77777777" w:rsidR="005D48DB" w:rsidRDefault="005D48DB" w:rsidP="00847DA9">
      <w:pPr>
        <w:pStyle w:val="a7"/>
        <w:numPr>
          <w:ilvl w:val="12"/>
          <w:numId w:val="0"/>
        </w:numPr>
        <w:ind w:left="1418"/>
        <w:jc w:val="both"/>
      </w:pPr>
      <w:r>
        <w:t xml:space="preserve"> </w:t>
      </w:r>
    </w:p>
    <w:p w14:paraId="46D9F6A6" w14:textId="77777777" w:rsidR="005D48DB" w:rsidRDefault="005D48DB" w:rsidP="00847DA9">
      <w:pPr>
        <w:pStyle w:val="aa"/>
        <w:numPr>
          <w:ilvl w:val="12"/>
          <w:numId w:val="0"/>
        </w:numPr>
        <w:jc w:val="both"/>
      </w:pPr>
      <w:r>
        <w:t xml:space="preserve">то финансово-кредитная система — в том виде, как она сейчас существует, — не состоялась бы. Но в реальной истории все идет по Корану: </w:t>
      </w:r>
      <w:r>
        <w:sym w:font="Times New Roman" w:char="00AB"/>
      </w:r>
      <w:r>
        <w:t>Те, которые пожирают рост, восстанут только такими же, как восстанет тот, кого повергает сатана своим прикосновением. Это — за то, что они говорили: “Ведь торговля — то же, что рост”. А Аллах разрешил торговлю, но запретил рост</w:t>
      </w:r>
      <w:r>
        <w:sym w:font="Times New Roman" w:char="00BB"/>
      </w:r>
      <w:r>
        <w:t xml:space="preserve"> (Сура 2, аят 275). Это значит, что методология на основе Различения должна использоваться по ПРЯМОМУ назначению, а не HАОБОРОТ. Hо это предполагает другой вид </w:t>
      </w:r>
      <w:r>
        <w:lastRenderedPageBreak/>
        <w:t>человеческих взаимоотношений и, следовательно, другой вид цивилизации. Чтобы войти в неё, Черномору следовало бы поставить Тору и Евангелие прямо, но в объективно складывающихся на Земле условиях (различная плотность расселения Человечества и, как следствие, различная скорость социального развития в разных регионах) бритоголовый карлик, завладев мечом, пока использует его против матери-Природы и по сути занимается Богоборчеством, поскольку:</w:t>
      </w:r>
    </w:p>
    <w:p w14:paraId="32D81872" w14:textId="77777777" w:rsidR="005D48DB" w:rsidRDefault="005D48DB" w:rsidP="00847DA9">
      <w:pPr>
        <w:pStyle w:val="a7"/>
        <w:numPr>
          <w:ilvl w:val="12"/>
          <w:numId w:val="0"/>
        </w:numPr>
        <w:ind w:left="1418"/>
        <w:jc w:val="both"/>
      </w:pPr>
    </w:p>
    <w:p w14:paraId="272E9499"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Имея самый глупый рост, </w:t>
      </w:r>
    </w:p>
    <w:p w14:paraId="41077A7D" w14:textId="6F56C7AC" w:rsidR="005D48DB" w:rsidRDefault="005D48DB" w:rsidP="00847DA9">
      <w:pPr>
        <w:pStyle w:val="a7"/>
        <w:numPr>
          <w:ilvl w:val="12"/>
          <w:numId w:val="0"/>
        </w:numPr>
        <w:ind w:left="1418"/>
        <w:jc w:val="both"/>
        <w:rPr>
          <w:rFonts w:ascii="Academy Cyr" w:hAnsi="Academy Cyr"/>
        </w:rPr>
      </w:pPr>
      <w:r>
        <w:rPr>
          <w:rFonts w:ascii="Academy Cyr" w:hAnsi="Academy Cyr"/>
        </w:rPr>
        <w:t>Умен как бес</w:t>
      </w:r>
      <w:r w:rsidRPr="005D48DB">
        <w:rPr>
          <w:vertAlign w:val="superscript"/>
        </w:rPr>
        <w:t>[XXXIV]</w:t>
      </w:r>
      <w:r>
        <w:rPr>
          <w:rFonts w:ascii="Academy Cyr" w:hAnsi="Academy Cyr"/>
        </w:rPr>
        <w:t xml:space="preserve"> — и зол ужасно.</w:t>
      </w:r>
    </w:p>
    <w:p w14:paraId="56F2DD22" w14:textId="77777777" w:rsidR="005D48DB" w:rsidRDefault="005D48DB" w:rsidP="00847DA9">
      <w:pPr>
        <w:pStyle w:val="a7"/>
        <w:numPr>
          <w:ilvl w:val="12"/>
          <w:numId w:val="0"/>
        </w:numPr>
        <w:ind w:left="1418"/>
        <w:jc w:val="both"/>
      </w:pPr>
    </w:p>
    <w:p w14:paraId="3E1A4562" w14:textId="77777777" w:rsidR="005D48DB" w:rsidRDefault="005D48DB" w:rsidP="00847DA9">
      <w:pPr>
        <w:numPr>
          <w:ilvl w:val="12"/>
          <w:numId w:val="0"/>
        </w:numPr>
        <w:jc w:val="both"/>
      </w:pPr>
      <w:r>
        <w:t>И вот здесь мы вплотную подходим к вопросам, над разрешением которых билось и продолжает биться Человечество. Может ли “бес”, имея “самый глупый рост”, с помощью меча-методологии, действуя им “наоборот”, уничтожить и Природу, и Человечество как часть Природы. Hа этот счет имеются две различные точки зрения.</w:t>
      </w:r>
    </w:p>
    <w:p w14:paraId="10E486E3" w14:textId="77777777" w:rsidR="005D48DB" w:rsidRDefault="005D48DB" w:rsidP="00847DA9">
      <w:pPr>
        <w:numPr>
          <w:ilvl w:val="12"/>
          <w:numId w:val="0"/>
        </w:numPr>
        <w:jc w:val="both"/>
      </w:pPr>
      <w:r>
        <w:rPr>
          <w:b/>
          <w:i/>
        </w:rPr>
        <w:t>Первая</w:t>
      </w:r>
      <w:r>
        <w:t>: до современного человечества цивилизации на планете не было, и человечество в ходе глобального исторического процесса поднимается из фауны.</w:t>
      </w:r>
    </w:p>
    <w:p w14:paraId="2A17747A" w14:textId="77777777" w:rsidR="005D48DB" w:rsidRDefault="005D48DB" w:rsidP="00847DA9">
      <w:pPr>
        <w:numPr>
          <w:ilvl w:val="12"/>
          <w:numId w:val="0"/>
        </w:numPr>
        <w:jc w:val="both"/>
      </w:pPr>
      <w:r>
        <w:rPr>
          <w:b/>
          <w:i/>
        </w:rPr>
        <w:t>Вторая</w:t>
      </w:r>
      <w:r>
        <w:t>: современная глобальная цивилизация не является первой. Ей предшествовали другие цивилизации, в том числе и нечеловеческие, а современный глобальный исторический процесс — своеобразный подъем человечества после глобальной катастрофы, предшествовавшей цивилизации. Эта глобальная катастрофа могла быть катастрофой культуры, разрушением и забвением практически всей информации, накопленной предшествующей цивилизацией на уровне её социальной организации. Теперь идет освоение человечеством генетически обусловленного потенциала развития вида Человек Разумный.</w:t>
      </w:r>
    </w:p>
    <w:p w14:paraId="60DC4722" w14:textId="77777777" w:rsidR="005D48DB" w:rsidRDefault="005D48DB" w:rsidP="00847DA9">
      <w:pPr>
        <w:numPr>
          <w:ilvl w:val="12"/>
          <w:numId w:val="0"/>
        </w:numPr>
        <w:jc w:val="both"/>
      </w:pPr>
      <w:r>
        <w:t>Однако в любом из этих двух вариантов глобальный исторический процесс — частный процесс в глобальном эволюционном процессе биосферы Земли. Цель человечества в этом процессе — сформировать такой тип социальной организации и культуры, который бы позволил ему устойчиво существовать в биосфере планеты и со временем перейти на новую ступень эволюции, исчерпав данную общевселенской МЕРОЙ-ПРЕДОПРЕДЕЛЕНИЕМ генетическую обусловленность своего развития.</w:t>
      </w:r>
    </w:p>
    <w:p w14:paraId="7DA1C2E2" w14:textId="77777777" w:rsidR="005D48DB" w:rsidRDefault="005D48DB" w:rsidP="00847DA9">
      <w:pPr>
        <w:numPr>
          <w:ilvl w:val="12"/>
          <w:numId w:val="0"/>
        </w:numPr>
        <w:jc w:val="both"/>
      </w:pPr>
      <w:r>
        <w:t xml:space="preserve">Общевселенская МЕРА в нашем представлении — многомерная вероятностная матрица возможных состояний материи. </w:t>
      </w:r>
    </w:p>
    <w:p w14:paraId="41BE48A5" w14:textId="77777777" w:rsidR="005D48DB" w:rsidRDefault="005D48DB" w:rsidP="00847DA9">
      <w:pPr>
        <w:numPr>
          <w:ilvl w:val="12"/>
          <w:numId w:val="0"/>
        </w:numPr>
        <w:jc w:val="both"/>
      </w:pPr>
      <w:r>
        <w:t>Современная цивилизация — технократическая. Она породила глобальный кризис, в котором сама стоит на грани глобальной катастрофы. Роль технократии в этом кризисе очевидна, но на её взаимоотношения с природой также имеется две крайние точки зрения.</w:t>
      </w:r>
    </w:p>
    <w:p w14:paraId="3BF5B530" w14:textId="77777777" w:rsidR="005D48DB" w:rsidRDefault="005D48DB" w:rsidP="00847DA9">
      <w:pPr>
        <w:numPr>
          <w:ilvl w:val="12"/>
          <w:numId w:val="0"/>
        </w:numPr>
        <w:jc w:val="both"/>
      </w:pPr>
      <w:r>
        <w:rPr>
          <w:b/>
          <w:i/>
        </w:rPr>
        <w:lastRenderedPageBreak/>
        <w:t>Первая</w:t>
      </w:r>
      <w:r>
        <w:t>: поскольку вся технократия, вся техника — дьявольское, бесовское искушение и наваждение, то в результате её дальнейшего развития с лица планеты могут быть стерты не только отдельные, особо цивилизованные страны, но и вся современная биосфера Земли.</w:t>
      </w:r>
    </w:p>
    <w:p w14:paraId="5C34C4B5" w14:textId="77777777" w:rsidR="005D48DB" w:rsidRDefault="005D48DB" w:rsidP="00847DA9">
      <w:pPr>
        <w:numPr>
          <w:ilvl w:val="12"/>
          <w:numId w:val="0"/>
        </w:numPr>
        <w:jc w:val="both"/>
      </w:pPr>
      <w:r>
        <w:rPr>
          <w:b/>
          <w:i/>
        </w:rPr>
        <w:t>Вторая</w:t>
      </w:r>
      <w:r>
        <w:t xml:space="preserve">: поскольку природа в соответствии с многомерной общевселенской вероятностной матрицей возможных состояний стремится к эволюционному совершенству в отношении всех своих форм организации (в том числе и социальных) и в силу этого обладает свойством неуничтожимости, то в программе её развития должен быть заложен механизм, отторгающий все некачественные, непродуктивные биосистемы и любые разрушительные элементы. При этом непродуктивными считаются биосистемы, в которых естественные противоречия развития переходят в стадию антагонистических, а их разрешение сопровождается разрушением самих биосистем. Подобные системы с позиций многомерной вероятностной матрицы возможных состояний выглядят как некрасивые или “черные”. Они неизбежно терпят крах, какими бы благополучными ни казались. Hапротив, в красивых, или, по-русски, “красных” (Красная площадь названа “красной” задолго до 1917 г.) системах естественные противоречия не переходят в стадию антагонистических, а разрешаются на созидательном уровне. Такие системы жизнестойки и продуктивны при любых формах организации материи, в том числе и социальных. </w:t>
      </w:r>
    </w:p>
    <w:p w14:paraId="6F6B3E86" w14:textId="77777777" w:rsidR="005D48DB" w:rsidRDefault="005D48DB" w:rsidP="00847DA9">
      <w:pPr>
        <w:numPr>
          <w:ilvl w:val="12"/>
          <w:numId w:val="0"/>
        </w:numPr>
        <w:jc w:val="both"/>
      </w:pPr>
      <w:r>
        <w:t>Естественно, оба варианта таких биосистем с общесуперсистемного уровня идентифицируются как антагонистические, а потому каждая, противостоящую себе, определяет как “черную”.</w:t>
      </w:r>
    </w:p>
    <w:p w14:paraId="004A94AB" w14:textId="77777777" w:rsidR="005D48DB" w:rsidRDefault="005D48DB" w:rsidP="00847DA9">
      <w:pPr>
        <w:numPr>
          <w:ilvl w:val="12"/>
          <w:numId w:val="0"/>
        </w:numPr>
        <w:jc w:val="both"/>
      </w:pPr>
      <w:r>
        <w:t>Вот теперь понятно, почему для Черномора книги с предсказанием его обреченности показались ему “черными”. Возможен ли союз меж такими системами? Нет, не возможен  и Черномор это понимал, а потому — пока Голова “спорила”, карла всего лишь “горячился”, создавая видимость спора. Поскольку честный спор и не предусматривался (у спорящих разный уровень понимания), то разрешение его Черномор как бы предоставил судьбе, жребию или — в терминах Корана — майсиру.</w:t>
      </w:r>
    </w:p>
    <w:p w14:paraId="48360C82" w14:textId="77777777" w:rsidR="005D48DB" w:rsidRDefault="005D48DB" w:rsidP="00847DA9">
      <w:pPr>
        <w:pStyle w:val="a7"/>
        <w:numPr>
          <w:ilvl w:val="12"/>
          <w:numId w:val="0"/>
        </w:numPr>
        <w:ind w:left="1418"/>
        <w:jc w:val="both"/>
      </w:pPr>
    </w:p>
    <w:p w14:paraId="5C8AAD65"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“Оставим бесполезный спор, —</w:t>
      </w:r>
    </w:p>
    <w:p w14:paraId="4F2ADF92"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Сказал мне важно Черномор, —</w:t>
      </w:r>
    </w:p>
    <w:p w14:paraId="3ACFC2C0" w14:textId="77777777" w:rsidR="005D48DB" w:rsidRDefault="005D48DB" w:rsidP="00847DA9">
      <w:pPr>
        <w:pStyle w:val="a7"/>
        <w:numPr>
          <w:ilvl w:val="12"/>
          <w:numId w:val="0"/>
        </w:numPr>
        <w:ind w:left="1418"/>
        <w:jc w:val="both"/>
        <w:rPr>
          <w:rFonts w:ascii="Academy Cyr" w:hAnsi="Academy Cyr"/>
        </w:rPr>
      </w:pPr>
      <w:r>
        <w:rPr>
          <w:rFonts w:ascii="Academy Cyr" w:hAnsi="Academy Cyr"/>
        </w:rPr>
        <w:t>Мы тем союз наш обесславим;</w:t>
      </w:r>
    </w:p>
    <w:p w14:paraId="4F6F0A01"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Рассудок в мире жить велит;</w:t>
      </w:r>
    </w:p>
    <w:p w14:paraId="71DFA26D"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Судьбе решить мы предоставим,</w:t>
      </w:r>
    </w:p>
    <w:p w14:paraId="2B67162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Кому сей меч принадлежит”.</w:t>
      </w:r>
    </w:p>
    <w:p w14:paraId="2CCA8973" w14:textId="77777777" w:rsidR="005D48DB" w:rsidRDefault="005D48DB" w:rsidP="00847DA9">
      <w:pPr>
        <w:pStyle w:val="a7"/>
        <w:numPr>
          <w:ilvl w:val="12"/>
          <w:numId w:val="0"/>
        </w:numPr>
        <w:ind w:left="1418"/>
        <w:jc w:val="both"/>
      </w:pPr>
    </w:p>
    <w:p w14:paraId="7107D718" w14:textId="77777777" w:rsidR="005D48DB" w:rsidRDefault="005D48DB" w:rsidP="00847DA9">
      <w:pPr>
        <w:numPr>
          <w:ilvl w:val="12"/>
          <w:numId w:val="0"/>
        </w:numPr>
        <w:jc w:val="both"/>
      </w:pPr>
      <w:r>
        <w:t xml:space="preserve">Сура 5, аят 92(90) оценивает роль майсира (жребия) так: </w:t>
      </w:r>
    </w:p>
    <w:p w14:paraId="54D39726" w14:textId="77777777" w:rsidR="005D48DB" w:rsidRDefault="005D48DB" w:rsidP="00847DA9">
      <w:pPr>
        <w:pStyle w:val="a"/>
        <w:numPr>
          <w:ilvl w:val="12"/>
          <w:numId w:val="0"/>
        </w:numPr>
        <w:jc w:val="both"/>
        <w:rPr>
          <w:rFonts w:ascii="Academy Cyr" w:hAnsi="Academy Cyr"/>
        </w:rPr>
      </w:pPr>
      <w:r>
        <w:rPr>
          <w:rFonts w:ascii="Academy Cyr" w:hAnsi="Academy Cyr"/>
        </w:rPr>
        <w:lastRenderedPageBreak/>
        <w:t>«О вы, которые уверовали! Вино, майсир, жертвенники, стрелы — мерзость из деяния сатаны. Сторонитесь же этого — может быть, вы окажетесь счастливыми!»</w:t>
      </w:r>
    </w:p>
    <w:p w14:paraId="545A6824" w14:textId="77777777" w:rsidR="005D48DB" w:rsidRDefault="005D48DB" w:rsidP="00847DA9">
      <w:pPr>
        <w:numPr>
          <w:ilvl w:val="12"/>
          <w:numId w:val="0"/>
        </w:numPr>
        <w:jc w:val="both"/>
      </w:pPr>
      <w:r>
        <w:t>Интересный “майсир” придумал Черномор:</w:t>
      </w:r>
    </w:p>
    <w:p w14:paraId="2B5A1707" w14:textId="77777777" w:rsidR="005D48DB" w:rsidRDefault="005D48DB" w:rsidP="00847DA9">
      <w:pPr>
        <w:pStyle w:val="a7"/>
        <w:numPr>
          <w:ilvl w:val="12"/>
          <w:numId w:val="0"/>
        </w:numPr>
        <w:ind w:left="1418"/>
        <w:jc w:val="both"/>
      </w:pPr>
    </w:p>
    <w:p w14:paraId="3A323B3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 земле приникнем ухом оба</w:t>
      </w:r>
    </w:p>
    <w:p w14:paraId="341768E1" w14:textId="77777777" w:rsidR="005D48DB" w:rsidRDefault="005D48DB" w:rsidP="00847DA9">
      <w:pPr>
        <w:pStyle w:val="a7"/>
        <w:numPr>
          <w:ilvl w:val="12"/>
          <w:numId w:val="0"/>
        </w:numPr>
        <w:ind w:left="1418"/>
        <w:jc w:val="both"/>
        <w:rPr>
          <w:rFonts w:ascii="Academy Cyr" w:hAnsi="Academy Cyr"/>
        </w:rPr>
      </w:pPr>
      <w:r>
        <w:rPr>
          <w:rFonts w:ascii="Academy Cyr" w:hAnsi="Academy Cyr"/>
        </w:rPr>
        <w:t>(Чего не выдумает злоба!),</w:t>
      </w:r>
    </w:p>
    <w:p w14:paraId="011F51CA"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кто услышит первый звон,</w:t>
      </w:r>
    </w:p>
    <w:p w14:paraId="299161E4"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Тот и владей мечом до гроба”.</w:t>
      </w:r>
    </w:p>
    <w:p w14:paraId="49652173" w14:textId="77777777" w:rsidR="005D48DB" w:rsidRDefault="005D48DB" w:rsidP="00847DA9">
      <w:pPr>
        <w:pStyle w:val="a7"/>
        <w:numPr>
          <w:ilvl w:val="12"/>
          <w:numId w:val="0"/>
        </w:numPr>
        <w:ind w:left="1418"/>
        <w:jc w:val="both"/>
      </w:pPr>
    </w:p>
    <w:p w14:paraId="47C111E8" w14:textId="325C5CFF" w:rsidR="005D48DB" w:rsidRDefault="005D48DB" w:rsidP="00847DA9">
      <w:pPr>
        <w:numPr>
          <w:ilvl w:val="12"/>
          <w:numId w:val="0"/>
        </w:numPr>
        <w:jc w:val="both"/>
      </w:pPr>
      <w:r>
        <w:t>Это только на первый взгляд кажется, что “майсир” — жребий, предложенный Черномором, безобиден. Hемногим современникам, читающим поэму, известна старинная русская примета: «Слушают на распутье, на перекрестке: колокольчик — к замужеству, КОЛОКОЛ — К СМЕРТИ</w:t>
      </w:r>
      <w:r w:rsidRPr="005D48DB">
        <w:rPr>
          <w:vertAlign w:val="superscript"/>
        </w:rPr>
        <w:t>[XXXV]</w:t>
      </w:r>
      <w:r>
        <w:t xml:space="preserve">» (см. Толковый словарь В.И.Даля). Поскольку Голова меч методологии, действующий на основе Различения, добыла без понимания того, что его использование предопределено Богом по мере нравственности потенциального владельца, то уловка “хитреца” завершается печально: </w:t>
      </w:r>
    </w:p>
    <w:p w14:paraId="54D8BA43" w14:textId="77777777" w:rsidR="005D48DB" w:rsidRDefault="005D48DB" w:rsidP="00847DA9">
      <w:pPr>
        <w:pStyle w:val="a7"/>
        <w:numPr>
          <w:ilvl w:val="12"/>
          <w:numId w:val="0"/>
        </w:numPr>
        <w:ind w:left="1418"/>
        <w:jc w:val="both"/>
      </w:pPr>
    </w:p>
    <w:p w14:paraId="196E730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Сказал и лег на землю он.</w:t>
      </w:r>
    </w:p>
    <w:p w14:paraId="3D3FD9D1"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сдуру тоже растянулся;</w:t>
      </w:r>
    </w:p>
    <w:p w14:paraId="5593ED95"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Лежу, не слышу ничего,</w:t>
      </w:r>
    </w:p>
    <w:p w14:paraId="270E51FC"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Смекая: обману его!</w:t>
      </w:r>
    </w:p>
    <w:p w14:paraId="6B6BF6C1"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сам жестоко обманулся.</w:t>
      </w:r>
    </w:p>
    <w:p w14:paraId="27E62B86" w14:textId="77777777" w:rsidR="005D48DB" w:rsidRDefault="005D48DB" w:rsidP="00847DA9">
      <w:pPr>
        <w:pStyle w:val="a7"/>
        <w:numPr>
          <w:ilvl w:val="12"/>
          <w:numId w:val="0"/>
        </w:numPr>
        <w:ind w:left="1418"/>
        <w:jc w:val="both"/>
      </w:pPr>
    </w:p>
    <w:p w14:paraId="44206C40" w14:textId="336C6A3D" w:rsidR="005D48DB" w:rsidRDefault="005D48DB" w:rsidP="00847DA9">
      <w:pPr>
        <w:numPr>
          <w:ilvl w:val="12"/>
          <w:numId w:val="0"/>
        </w:numPr>
        <w:jc w:val="both"/>
        <w:rPr>
          <w:sz w:val="8"/>
        </w:rPr>
      </w:pPr>
      <w:r>
        <w:t>Обманывать, лгать — злонравно, а потому “сам жестоко обманулся”. В действительности же получилось: слышал звон, да не знает, откуда он. Это тоже народная мудрость и своеобразная мера уже известной формулы культурного сотрудничества: “Каждый работает в меру своего понимания на себя, а в меру непонимания — на того, с кем бездумно и безнравственно</w:t>
      </w:r>
      <w:r w:rsidRPr="005D48DB">
        <w:rPr>
          <w:vertAlign w:val="superscript"/>
        </w:rPr>
        <w:t>[XXXVI]</w:t>
      </w:r>
      <w:r>
        <w:t xml:space="preserve"> сотрудничает”.</w:t>
      </w:r>
    </w:p>
    <w:p w14:paraId="2AE5B269" w14:textId="77777777" w:rsidR="005D48DB" w:rsidRDefault="005D48DB" w:rsidP="00847DA9">
      <w:pPr>
        <w:numPr>
          <w:ilvl w:val="12"/>
          <w:numId w:val="0"/>
        </w:numPr>
        <w:jc w:val="both"/>
        <w:rPr>
          <w:sz w:val="8"/>
        </w:rPr>
      </w:pPr>
    </w:p>
    <w:p w14:paraId="48FA33D8" w14:textId="77777777" w:rsidR="005D48DB" w:rsidRDefault="005D48DB" w:rsidP="00847DA9">
      <w:pPr>
        <w:pStyle w:val="a7"/>
        <w:numPr>
          <w:ilvl w:val="12"/>
          <w:numId w:val="0"/>
        </w:numPr>
        <w:ind w:left="1418"/>
        <w:jc w:val="both"/>
      </w:pPr>
    </w:p>
    <w:p w14:paraId="41A3CD2B"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сам жестоко ОБМАHУЛСЯ.</w:t>
      </w:r>
    </w:p>
    <w:p w14:paraId="4402D372"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Злодей в глубокой тишине,</w:t>
      </w:r>
    </w:p>
    <w:p w14:paraId="3B769AAD"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Привстав, на цыпочках ко мне</w:t>
      </w:r>
    </w:p>
    <w:p w14:paraId="5018A5A7"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Подкрался сзади, размахнулся;</w:t>
      </w:r>
    </w:p>
    <w:p w14:paraId="5C97EA75"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вихорь, свистнул острый меч,</w:t>
      </w:r>
    </w:p>
    <w:p w14:paraId="4B0A6ED5"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И прежде, чем я оглянулся,</w:t>
      </w:r>
    </w:p>
    <w:p w14:paraId="6A4AC388"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голова слетела с плеч —</w:t>
      </w:r>
    </w:p>
    <w:p w14:paraId="513C36A9"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СВЕРХЪЕСТЕСТВЕHHАЯ сила</w:t>
      </w:r>
    </w:p>
    <w:p w14:paraId="0E09CDB6"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ней жизни дух остановила.</w:t>
      </w:r>
    </w:p>
    <w:p w14:paraId="29256A34" w14:textId="77777777" w:rsidR="005D48DB" w:rsidRDefault="005D48DB" w:rsidP="00847DA9">
      <w:pPr>
        <w:pStyle w:val="a7"/>
        <w:numPr>
          <w:ilvl w:val="12"/>
          <w:numId w:val="0"/>
        </w:numPr>
        <w:ind w:left="1418"/>
        <w:jc w:val="both"/>
      </w:pPr>
    </w:p>
    <w:p w14:paraId="1B681161" w14:textId="77777777" w:rsidR="005D48DB" w:rsidRDefault="005D48DB" w:rsidP="00847DA9">
      <w:pPr>
        <w:numPr>
          <w:ilvl w:val="12"/>
          <w:numId w:val="0"/>
        </w:numPr>
        <w:jc w:val="both"/>
      </w:pPr>
      <w:r>
        <w:t>Другими словами, все, что выходит за рамки бездумного и нравственно не определившегося  миропонимания, — чудо, сверхъестественная сила!</w:t>
      </w:r>
    </w:p>
    <w:p w14:paraId="026F6A78" w14:textId="77777777" w:rsidR="005D48DB" w:rsidRDefault="005D48DB" w:rsidP="00847DA9">
      <w:pPr>
        <w:pStyle w:val="a7"/>
        <w:numPr>
          <w:ilvl w:val="12"/>
          <w:numId w:val="0"/>
        </w:numPr>
        <w:ind w:left="1418"/>
        <w:jc w:val="both"/>
      </w:pPr>
    </w:p>
    <w:p w14:paraId="075421DD"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Мой ОСТОВ ТЕРHИЕМ оброс;</w:t>
      </w:r>
    </w:p>
    <w:p w14:paraId="41A3CB77"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Вдали, в стране, людьми забвенный,</w:t>
      </w:r>
    </w:p>
    <w:p w14:paraId="43C17D3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Истлел мой прах непогребенный;</w:t>
      </w:r>
    </w:p>
    <w:p w14:paraId="70ECC413"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злобный карла перенес</w:t>
      </w:r>
    </w:p>
    <w:p w14:paraId="462AEFBC"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Меня в сей край уединенный,</w:t>
      </w:r>
    </w:p>
    <w:p w14:paraId="783BC93F"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Где вечно должен был стеречь</w:t>
      </w:r>
    </w:p>
    <w:p w14:paraId="28A480CE"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Тобой сегодня взятый меч.</w:t>
      </w:r>
    </w:p>
    <w:p w14:paraId="49EE2FAF" w14:textId="77777777" w:rsidR="005D48DB" w:rsidRDefault="005D48DB" w:rsidP="00847DA9">
      <w:pPr>
        <w:pStyle w:val="a7"/>
        <w:numPr>
          <w:ilvl w:val="12"/>
          <w:numId w:val="0"/>
        </w:numPr>
        <w:ind w:left="1418"/>
        <w:jc w:val="both"/>
      </w:pPr>
    </w:p>
    <w:p w14:paraId="51A8260A" w14:textId="77777777" w:rsidR="005D48DB" w:rsidRDefault="005D48DB" w:rsidP="00847DA9">
      <w:pPr>
        <w:numPr>
          <w:ilvl w:val="12"/>
          <w:numId w:val="0"/>
        </w:numPr>
        <w:jc w:val="both"/>
      </w:pPr>
      <w:r>
        <w:t>Раскодирование текста поэмы может идти только на основе информационной базы великого русского языка. Да, согласно словарю В.И.Даля, «терновник — жидовник», а потому выражение «мой остов тернием оброс» раскрывает секрет многих бед нашего народа и отделенного от него правительства-Головы, которой все происходящее в стране кажется результатом “сверхъестественных сил”. “Остов” — это костяк тела народного, генетически здоровое ядро нации. Он, конечно, не погиб, он лишь “тернием оброс”, и потому для возрождения народа (превращения бездумной толпы в народ), как образно знаменует Пушкин, нужно очищение от терния-жидовника. Некоторым пушкинистам такая трактовка символа “остов” может не понравиться, но лишь потому, что они хотели бы и народ превратить в прах, и меч его освобождения по-прежнему держать под мертвой Головой. Однако, он уже у Руслана:</w:t>
      </w:r>
    </w:p>
    <w:p w14:paraId="3AC822D4" w14:textId="77777777" w:rsidR="005D48DB" w:rsidRDefault="005D48DB" w:rsidP="00847DA9">
      <w:pPr>
        <w:pStyle w:val="a7"/>
        <w:numPr>
          <w:ilvl w:val="12"/>
          <w:numId w:val="0"/>
        </w:numPr>
        <w:ind w:left="1418"/>
        <w:jc w:val="both"/>
      </w:pPr>
    </w:p>
    <w:p w14:paraId="2AECE6A6"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витязь! Ты храним судьбою,</w:t>
      </w:r>
    </w:p>
    <w:p w14:paraId="5D593AA8"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Возьми его, и Бог с тобою!</w:t>
      </w:r>
    </w:p>
    <w:p w14:paraId="432C1C64"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Быть может, на своем пути</w:t>
      </w:r>
    </w:p>
    <w:p w14:paraId="0E4A0E9C"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карлу-чародея встретишь —</w:t>
      </w:r>
    </w:p>
    <w:p w14:paraId="4A1F27D3" w14:textId="77777777" w:rsidR="005D48DB" w:rsidRDefault="005D48DB" w:rsidP="00847DA9">
      <w:pPr>
        <w:pStyle w:val="a7"/>
        <w:numPr>
          <w:ilvl w:val="12"/>
          <w:numId w:val="0"/>
        </w:numPr>
        <w:ind w:left="1418"/>
        <w:jc w:val="both"/>
        <w:rPr>
          <w:rFonts w:ascii="Academy Cyr" w:hAnsi="Academy Cyr"/>
        </w:rPr>
      </w:pPr>
      <w:r>
        <w:rPr>
          <w:rFonts w:ascii="Academy Cyr" w:hAnsi="Academy Cyr"/>
        </w:rPr>
        <w:t>Ах, если ты его заметишь,</w:t>
      </w:r>
    </w:p>
    <w:p w14:paraId="2847A97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Коварству, злобе отомсти!”</w:t>
      </w:r>
    </w:p>
    <w:p w14:paraId="603DE019" w14:textId="77777777" w:rsidR="005D48DB" w:rsidRDefault="005D48DB" w:rsidP="00847DA9">
      <w:pPr>
        <w:pStyle w:val="a7"/>
        <w:numPr>
          <w:ilvl w:val="12"/>
          <w:numId w:val="0"/>
        </w:numPr>
        <w:ind w:left="1418"/>
        <w:jc w:val="both"/>
      </w:pPr>
    </w:p>
    <w:p w14:paraId="40CB080F" w14:textId="77777777" w:rsidR="005D48DB" w:rsidRDefault="005D48DB" w:rsidP="00847DA9">
      <w:pPr>
        <w:numPr>
          <w:ilvl w:val="12"/>
          <w:numId w:val="0"/>
        </w:numPr>
        <w:jc w:val="both"/>
      </w:pPr>
      <w:r>
        <w:lastRenderedPageBreak/>
        <w:t>Ах, Голова, Голова! В ней по-прежнему много эмоций и мало понимания. При чем здесь “коварство и злоба” мафии бритоголовых, когда, призывая всех соблюдать “права человека”, — она сама действует по произволу и в большинстве своем — по произволу злонравному, поскольку в ней отсутствует чувство меры. “Пощечина Голове” — это лишь первый шаг в борьбе Руслана с Черномором, продиктованный произволом нравственным, который только и может быть противопоставлен произволу злонравному.</w:t>
      </w:r>
    </w:p>
    <w:p w14:paraId="4800ED48" w14:textId="77777777" w:rsidR="005D48DB" w:rsidRDefault="005D48DB" w:rsidP="00847DA9">
      <w:pPr>
        <w:numPr>
          <w:ilvl w:val="12"/>
          <w:numId w:val="0"/>
        </w:numPr>
        <w:jc w:val="both"/>
      </w:pPr>
      <w:r>
        <w:t>Мы понимаем, что в общественном сознании господствует стереотип отрицательного отношения к слову “произвол”. Обратимся снова к В.И.Далю:</w:t>
      </w:r>
    </w:p>
    <w:p w14:paraId="669BC815" w14:textId="77777777" w:rsidR="005D48DB" w:rsidRDefault="005D48DB" w:rsidP="00847DA9">
      <w:pPr>
        <w:pStyle w:val="a"/>
        <w:numPr>
          <w:ilvl w:val="12"/>
          <w:numId w:val="0"/>
        </w:numPr>
        <w:jc w:val="both"/>
        <w:rPr>
          <w:rFonts w:ascii="Academy Cyr" w:hAnsi="Academy Cyr"/>
        </w:rPr>
      </w:pPr>
      <w:r>
        <w:rPr>
          <w:rFonts w:ascii="Academy Cyr" w:hAnsi="Academy Cyr"/>
        </w:rPr>
        <w:t xml:space="preserve">«ПРОИЗВОЛЕHЬЕ ср. ПРОИЗВОЛ, м. соизволение, согласие. Произвол, СВОЯ воля, ДОБРАЯ воля (о злой воле — ни слова. — Авт.), свобода выбора и действия, хотенье, отсутствие принужденья». </w:t>
      </w:r>
    </w:p>
    <w:p w14:paraId="0157C12C" w14:textId="77777777" w:rsidR="005D48DB" w:rsidRDefault="005D48DB" w:rsidP="00847DA9">
      <w:pPr>
        <w:numPr>
          <w:ilvl w:val="12"/>
          <w:numId w:val="0"/>
        </w:numPr>
        <w:jc w:val="both"/>
      </w:pPr>
      <w:r>
        <w:t>Если по-русски, то произвол — очень хорошее и полезное явление, далеко не тождественное деспотизму.</w:t>
      </w:r>
    </w:p>
    <w:p w14:paraId="1E9A6BE9" w14:textId="77777777" w:rsidR="005D48DB" w:rsidRDefault="005D48DB" w:rsidP="00847DA9">
      <w:pPr>
        <w:numPr>
          <w:ilvl w:val="12"/>
          <w:numId w:val="0"/>
        </w:numPr>
        <w:jc w:val="both"/>
      </w:pPr>
      <w:r>
        <w:t>«Закон» же по В.И.Далю толкуется как «предел, поставленный свободе», талмудический терновник (жидовник), сковавший костяк народа русского. При этом следует понимать, что свобода — не вседозволенность. К сожалению, последнее напутствие Головы Руслану не позволяет нам убедиться в её способностях отличать злонравную талмудическую законность (современную юриспруденцию) от нравственно правого  произвола.</w:t>
      </w:r>
    </w:p>
    <w:p w14:paraId="252A8298" w14:textId="77777777" w:rsidR="005D48DB" w:rsidRDefault="005D48DB" w:rsidP="00847DA9">
      <w:pPr>
        <w:pStyle w:val="a7"/>
        <w:numPr>
          <w:ilvl w:val="12"/>
          <w:numId w:val="0"/>
        </w:numPr>
        <w:ind w:left="1418"/>
        <w:jc w:val="both"/>
      </w:pPr>
    </w:p>
    <w:p w14:paraId="6AE0C1FE"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наконец я счастлив буду,</w:t>
      </w:r>
    </w:p>
    <w:p w14:paraId="4B7F1B6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Спокойно мир оставлю сей —</w:t>
      </w:r>
    </w:p>
    <w:p w14:paraId="664A424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 благодарности моей</w:t>
      </w:r>
    </w:p>
    <w:p w14:paraId="49DCDF01"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Твою пощечину забуду".</w:t>
      </w:r>
    </w:p>
    <w:p w14:paraId="3963FAF6" w14:textId="77777777" w:rsidR="005D48DB" w:rsidRDefault="005D48DB" w:rsidP="00847DA9">
      <w:pPr>
        <w:pStyle w:val="a7"/>
        <w:numPr>
          <w:ilvl w:val="12"/>
          <w:numId w:val="0"/>
        </w:numPr>
        <w:ind w:left="1418"/>
        <w:jc w:val="both"/>
      </w:pPr>
    </w:p>
    <w:p w14:paraId="4B9F81CA" w14:textId="77777777" w:rsidR="005D48DB" w:rsidRDefault="005D48DB" w:rsidP="00847DA9">
      <w:pPr>
        <w:numPr>
          <w:ilvl w:val="12"/>
          <w:numId w:val="0"/>
        </w:numPr>
        <w:jc w:val="both"/>
      </w:pPr>
      <w:r>
        <w:t xml:space="preserve"> «Спокойно мир оставлю сей» — указание на неизбежность разрушения толпо-“элитарной” пирамиды и завершение существования иерархии личностных отношений. Любое правительство, даже самое глупое и недальновидное, состоит все-таки из людей, как правило, лишенных свободы воли и действующих в интересах не народа в целом, а в интересах определенных “элитарных” групп. Счастье человека — в ладу с Богом и тварным Мирозданием, без чего и народное единство невозможно.</w:t>
      </w:r>
    </w:p>
    <w:p w14:paraId="4142F4BB" w14:textId="77777777" w:rsidR="005D48DB" w:rsidRDefault="005D48DB" w:rsidP="00847DA9">
      <w:pPr>
        <w:numPr>
          <w:ilvl w:val="12"/>
          <w:numId w:val="0"/>
        </w:numPr>
        <w:jc w:val="both"/>
      </w:pPr>
    </w:p>
    <w:p w14:paraId="40B37550" w14:textId="77777777" w:rsidR="005D48DB" w:rsidRDefault="005D48DB" w:rsidP="00847DA9">
      <w:pPr>
        <w:numPr>
          <w:ilvl w:val="12"/>
          <w:numId w:val="0"/>
        </w:numPr>
        <w:sectPr w:rsidR="005D48DB">
          <w:headerReference w:type="default" r:id="rId36"/>
          <w:footerReference w:type="even" r:id="rId37"/>
          <w:footerReference w:type="default" r:id="rId38"/>
          <w:footnotePr>
            <w:numRestart w:val="eachPage"/>
          </w:footnotePr>
          <w:pgSz w:w="16840" w:h="11907" w:orient="landscape" w:code="9"/>
          <w:pgMar w:top="851" w:right="851" w:bottom="851" w:left="9667" w:header="680" w:footer="680" w:gutter="0"/>
          <w:cols w:space="720"/>
          <w:titlePg/>
        </w:sectPr>
      </w:pPr>
    </w:p>
    <w:p w14:paraId="3FA84D90" w14:textId="77777777" w:rsidR="005D48DB" w:rsidRDefault="005D48DB" w:rsidP="00847DA9">
      <w:pPr>
        <w:pStyle w:val="Heading1"/>
        <w:numPr>
          <w:ilvl w:val="12"/>
          <w:numId w:val="0"/>
        </w:numPr>
        <w:rPr>
          <w:sz w:val="24"/>
        </w:rPr>
      </w:pPr>
      <w:bookmarkStart w:id="22" w:name="_Toc438127345"/>
      <w:bookmarkStart w:id="23" w:name="_Toc450478483"/>
      <w:bookmarkStart w:id="24" w:name="_Toc450574844"/>
      <w:r>
        <w:lastRenderedPageBreak/>
        <w:t>ПЕСHЬ ЧЕТВЕРТАЯ</w:t>
      </w:r>
      <w:bookmarkEnd w:id="22"/>
      <w:bookmarkEnd w:id="23"/>
      <w:bookmarkEnd w:id="24"/>
    </w:p>
    <w:p w14:paraId="36B45C70" w14:textId="77777777" w:rsidR="005D48DB" w:rsidRDefault="005D48DB" w:rsidP="00847DA9">
      <w:pPr>
        <w:numPr>
          <w:ilvl w:val="12"/>
          <w:numId w:val="0"/>
        </w:numPr>
      </w:pPr>
    </w:p>
    <w:p w14:paraId="404B0755" w14:textId="77777777" w:rsidR="005D48DB" w:rsidRDefault="005D48DB" w:rsidP="00847DA9">
      <w:pPr>
        <w:pStyle w:val="aa"/>
        <w:numPr>
          <w:ilvl w:val="12"/>
          <w:numId w:val="0"/>
        </w:numPr>
        <w:jc w:val="both"/>
      </w:pPr>
      <w:r>
        <w:t>П еснь четвертая” — о развитии чувства Меры, которое является основой Различения и, следовательно, основой формирования нравственности. В ней мы встречаемся с осознанием Пушкиным того, что глубина и развитость чувства Меры позволяет человеку жить в согласии с Божьим промыслом. Об этом подробнее — ниже в “Необходимом отступлении”. А пока:</w:t>
      </w:r>
    </w:p>
    <w:p w14:paraId="19652F22" w14:textId="77777777" w:rsidR="005D48DB" w:rsidRDefault="005D48DB" w:rsidP="00847DA9">
      <w:pPr>
        <w:pStyle w:val="a7"/>
        <w:numPr>
          <w:ilvl w:val="12"/>
          <w:numId w:val="0"/>
        </w:numPr>
        <w:ind w:left="1418"/>
        <w:jc w:val="both"/>
      </w:pPr>
    </w:p>
    <w:p w14:paraId="59CDEA5D"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каждый день, восстав от сна,</w:t>
      </w:r>
    </w:p>
    <w:p w14:paraId="4BA4E8C5"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Благодарю сердечно Бога</w:t>
      </w:r>
    </w:p>
    <w:p w14:paraId="1082B87E"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 то, что в наши времена</w:t>
      </w:r>
    </w:p>
    <w:p w14:paraId="01EC74F9"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Волшебников не так уж много.</w:t>
      </w:r>
    </w:p>
    <w:p w14:paraId="67501499" w14:textId="77777777" w:rsidR="005D48DB" w:rsidRDefault="005D48DB" w:rsidP="00847DA9">
      <w:pPr>
        <w:pStyle w:val="a7"/>
        <w:numPr>
          <w:ilvl w:val="12"/>
          <w:numId w:val="0"/>
        </w:numPr>
        <w:ind w:left="1418"/>
        <w:jc w:val="both"/>
      </w:pPr>
    </w:p>
    <w:p w14:paraId="06332EDE" w14:textId="77777777" w:rsidR="005D48DB" w:rsidRDefault="005D48DB" w:rsidP="00847DA9">
      <w:pPr>
        <w:keepNext/>
        <w:numPr>
          <w:ilvl w:val="12"/>
          <w:numId w:val="0"/>
        </w:numPr>
        <w:jc w:val="both"/>
      </w:pPr>
      <w:r>
        <w:t>Так поэт предупреждает, что с его появлением сфера “чуда старых дней” значительно сужается, а “волшебникам” в недалеком будущем придется уступить свое место людям, раскрывающим “HОУ-ХАУ” замыслов управления социальными системами в глобальном историческом процессе.</w:t>
      </w:r>
    </w:p>
    <w:p w14:paraId="7499B9BC" w14:textId="77777777" w:rsidR="005D48DB" w:rsidRDefault="005D48DB" w:rsidP="00847DA9">
      <w:pPr>
        <w:pStyle w:val="a7"/>
        <w:numPr>
          <w:ilvl w:val="12"/>
          <w:numId w:val="0"/>
        </w:numPr>
        <w:ind w:left="1418"/>
        <w:jc w:val="both"/>
      </w:pPr>
    </w:p>
    <w:p w14:paraId="48775F40" w14:textId="77777777" w:rsidR="005D48DB" w:rsidRDefault="005D48DB" w:rsidP="00847DA9">
      <w:pPr>
        <w:pStyle w:val="a7"/>
        <w:numPr>
          <w:ilvl w:val="12"/>
          <w:numId w:val="0"/>
        </w:numPr>
        <w:ind w:left="1418"/>
        <w:jc w:val="both"/>
        <w:rPr>
          <w:rFonts w:ascii="Academy Cyr" w:hAnsi="Academy Cyr"/>
        </w:rPr>
      </w:pPr>
      <w:r>
        <w:rPr>
          <w:rFonts w:ascii="Academy Cyr" w:hAnsi="Academy Cyr"/>
        </w:rPr>
        <w:t>К тому же — честь и слава им! —</w:t>
      </w:r>
    </w:p>
    <w:p w14:paraId="268E0121" w14:textId="5D4BE5D2" w:rsidR="005D48DB" w:rsidRDefault="005D48DB" w:rsidP="00847DA9">
      <w:pPr>
        <w:pStyle w:val="a7"/>
        <w:numPr>
          <w:ilvl w:val="12"/>
          <w:numId w:val="0"/>
        </w:numPr>
        <w:ind w:left="1418"/>
        <w:jc w:val="both"/>
      </w:pPr>
      <w:r>
        <w:rPr>
          <w:rFonts w:ascii="Academy Cyr" w:hAnsi="Academy Cyr"/>
        </w:rPr>
        <w:t>Женитьбы наши безопасны</w:t>
      </w:r>
      <w:r w:rsidRPr="005D48DB">
        <w:rPr>
          <w:vertAlign w:val="superscript"/>
        </w:rPr>
        <w:t>[XXXVII]</w:t>
      </w:r>
      <w:r>
        <w:t>...</w:t>
      </w:r>
    </w:p>
    <w:p w14:paraId="30CE118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Их замыслы не так ужасны</w:t>
      </w:r>
    </w:p>
    <w:p w14:paraId="6C8326E8" w14:textId="77777777" w:rsidR="005D48DB" w:rsidRDefault="005D48DB" w:rsidP="00847DA9">
      <w:pPr>
        <w:pStyle w:val="a7"/>
        <w:numPr>
          <w:ilvl w:val="12"/>
          <w:numId w:val="0"/>
        </w:numPr>
        <w:ind w:left="1418"/>
        <w:jc w:val="both"/>
        <w:rPr>
          <w:rFonts w:ascii="Academy Cyr" w:hAnsi="Academy Cyr"/>
        </w:rPr>
      </w:pPr>
      <w:r>
        <w:rPr>
          <w:rFonts w:ascii="Academy Cyr" w:hAnsi="Academy Cyr"/>
        </w:rPr>
        <w:t>Мужьям, девицам молодым.</w:t>
      </w:r>
    </w:p>
    <w:p w14:paraId="7E787B54" w14:textId="77777777" w:rsidR="005D48DB" w:rsidRDefault="005D48DB" w:rsidP="00847DA9">
      <w:pPr>
        <w:pStyle w:val="a7"/>
        <w:numPr>
          <w:ilvl w:val="12"/>
          <w:numId w:val="0"/>
        </w:numPr>
        <w:ind w:left="1418"/>
        <w:jc w:val="both"/>
      </w:pPr>
    </w:p>
    <w:p w14:paraId="6F2038D4" w14:textId="77777777" w:rsidR="005D48DB" w:rsidRDefault="005D48DB" w:rsidP="00847DA9">
      <w:pPr>
        <w:numPr>
          <w:ilvl w:val="12"/>
          <w:numId w:val="0"/>
        </w:numPr>
        <w:jc w:val="both"/>
      </w:pPr>
      <w:r>
        <w:t>В издании 1820 г. было важное добавление:</w:t>
      </w:r>
    </w:p>
    <w:p w14:paraId="42310BD6" w14:textId="77777777" w:rsidR="005D48DB" w:rsidRDefault="005D48DB" w:rsidP="00847DA9">
      <w:pPr>
        <w:pStyle w:val="a7"/>
        <w:numPr>
          <w:ilvl w:val="12"/>
          <w:numId w:val="0"/>
        </w:numPr>
        <w:ind w:left="1418"/>
        <w:jc w:val="both"/>
      </w:pPr>
    </w:p>
    <w:p w14:paraId="6E9FDD17"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Hеправ фернийский злой крикун!</w:t>
      </w:r>
    </w:p>
    <w:p w14:paraId="05F1BF1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 к лучшему: теперь колдун</w:t>
      </w:r>
    </w:p>
    <w:p w14:paraId="263C48B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Иль магнетизмом лечит бедных</w:t>
      </w:r>
    </w:p>
    <w:p w14:paraId="71BD93C0"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девушек, худых и бледных,</w:t>
      </w:r>
    </w:p>
    <w:p w14:paraId="10DA2AB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Пророчит, издает журнал, —</w:t>
      </w:r>
    </w:p>
    <w:p w14:paraId="1CA52245"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Дела, достойные похвал.</w:t>
      </w:r>
    </w:p>
    <w:p w14:paraId="0620739B" w14:textId="77777777" w:rsidR="005D48DB" w:rsidRDefault="005D48DB" w:rsidP="00847DA9">
      <w:pPr>
        <w:pStyle w:val="a7"/>
        <w:numPr>
          <w:ilvl w:val="12"/>
          <w:numId w:val="0"/>
        </w:numPr>
        <w:ind w:left="1418"/>
        <w:jc w:val="both"/>
      </w:pPr>
    </w:p>
    <w:p w14:paraId="25FFC02D" w14:textId="77777777" w:rsidR="005D48DB" w:rsidRDefault="005D48DB" w:rsidP="00847DA9">
      <w:pPr>
        <w:numPr>
          <w:ilvl w:val="12"/>
          <w:numId w:val="0"/>
        </w:numPr>
        <w:jc w:val="both"/>
      </w:pPr>
      <w:r>
        <w:t xml:space="preserve">«Фернийский злой крикун» — Вольтер. В чем же он не прав? Пушкин спорит с его сказкой “Что нравится дамам”, в которой Вольтер, один из </w:t>
      </w:r>
      <w:r>
        <w:lastRenderedPageBreak/>
        <w:t>главных идеологов Великой Французской революции, масон, демонстрирует свое извращенное понимание Различения.</w:t>
      </w:r>
    </w:p>
    <w:p w14:paraId="5F7C4108" w14:textId="77777777" w:rsidR="005D48DB" w:rsidRDefault="005D48DB" w:rsidP="00847DA9">
      <w:pPr>
        <w:pStyle w:val="a7"/>
        <w:numPr>
          <w:ilvl w:val="12"/>
          <w:numId w:val="0"/>
        </w:numPr>
        <w:ind w:left="1418"/>
        <w:jc w:val="both"/>
      </w:pPr>
    </w:p>
    <w:p w14:paraId="3CD7C312"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О счастливое время этих сказок, </w:t>
      </w:r>
    </w:p>
    <w:p w14:paraId="3C636A59"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Добрых демонов, домашних духов, </w:t>
      </w:r>
    </w:p>
    <w:p w14:paraId="4CF3A5E2"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Бесенят, помогающих людям.</w:t>
      </w:r>
    </w:p>
    <w:p w14:paraId="3A2FA8DE" w14:textId="77777777" w:rsidR="005D48DB" w:rsidRDefault="005D48DB" w:rsidP="00847DA9">
      <w:pPr>
        <w:pStyle w:val="a7"/>
        <w:numPr>
          <w:ilvl w:val="12"/>
          <w:numId w:val="0"/>
        </w:numPr>
        <w:ind w:left="1418"/>
        <w:jc w:val="both"/>
      </w:pPr>
    </w:p>
    <w:p w14:paraId="516E175A" w14:textId="77777777" w:rsidR="005D48DB" w:rsidRDefault="005D48DB" w:rsidP="00847DA9">
      <w:pPr>
        <w:numPr>
          <w:ilvl w:val="12"/>
          <w:numId w:val="0"/>
        </w:numPr>
        <w:ind w:left="3540"/>
        <w:jc w:val="both"/>
      </w:pPr>
      <w:r>
        <w:t xml:space="preserve">(Перевод с французского. </w:t>
      </w:r>
      <w:r>
        <w:br/>
        <w:t>А.С.Пушкин, ПСС, т. IV, 1957 г.).</w:t>
      </w:r>
    </w:p>
    <w:p w14:paraId="0782B536" w14:textId="77777777" w:rsidR="005D48DB" w:rsidRDefault="005D48DB" w:rsidP="00847DA9">
      <w:pPr>
        <w:numPr>
          <w:ilvl w:val="12"/>
          <w:numId w:val="0"/>
        </w:numPr>
        <w:jc w:val="both"/>
        <w:rPr>
          <w:rFonts w:ascii="Academy" w:hAnsi="Academy"/>
          <w:i/>
          <w:sz w:val="22"/>
        </w:rPr>
      </w:pPr>
    </w:p>
    <w:p w14:paraId="3C6E801B" w14:textId="77777777" w:rsidR="005D48DB" w:rsidRDefault="005D48DB" w:rsidP="00847DA9">
      <w:pPr>
        <w:numPr>
          <w:ilvl w:val="12"/>
          <w:numId w:val="0"/>
        </w:numPr>
        <w:jc w:val="both"/>
      </w:pPr>
      <w:r>
        <w:t>Двое известных в Европе просветителей, представителей голубого, Иоаннова масонства, Вольтер и Лейбниц, нескромным шумом своих ссор смешили публику на уровне третьего, идеологического приоритета обобщенного информационного оружия в интересах Глобального Предиктора, о котором, как посвященные, они не имели ни малейшего представления. Лейбниц, проповедовавший ничем не обоснованный оптимизм, твердил “Все к лучшему”; Вольтер сатирической сказкой “Кандид” с тех же позиций возражал ему. Пушкин предупреждает, что им обоим верить нельзя, ибо они лукавы:</w:t>
      </w:r>
    </w:p>
    <w:p w14:paraId="76355B14" w14:textId="77777777" w:rsidR="005D48DB" w:rsidRDefault="005D48DB" w:rsidP="00847DA9">
      <w:pPr>
        <w:pStyle w:val="a7"/>
        <w:numPr>
          <w:ilvl w:val="12"/>
          <w:numId w:val="0"/>
        </w:numPr>
        <w:ind w:left="1418"/>
        <w:jc w:val="both"/>
      </w:pPr>
    </w:p>
    <w:p w14:paraId="77F41535"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есть волшебники другие,</w:t>
      </w:r>
    </w:p>
    <w:p w14:paraId="69DE97B3"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Которых ненавижу я:</w:t>
      </w:r>
    </w:p>
    <w:p w14:paraId="1B6E9B33"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Улыбка, очи голубые</w:t>
      </w:r>
    </w:p>
    <w:p w14:paraId="7D44BFF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голос милый — о друзья!</w:t>
      </w:r>
    </w:p>
    <w:p w14:paraId="5184D7F8"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верьте им: они лукавы!</w:t>
      </w:r>
    </w:p>
    <w:p w14:paraId="705E275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Страшитесь, подражая мне,</w:t>
      </w:r>
    </w:p>
    <w:p w14:paraId="67177A0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Их упоительной отравы</w:t>
      </w:r>
    </w:p>
    <w:p w14:paraId="0AB09D6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почивайте в тишине.</w:t>
      </w:r>
    </w:p>
    <w:p w14:paraId="349464B8" w14:textId="77777777" w:rsidR="005D48DB" w:rsidRDefault="005D48DB" w:rsidP="00847DA9">
      <w:pPr>
        <w:pStyle w:val="a7"/>
        <w:numPr>
          <w:ilvl w:val="12"/>
          <w:numId w:val="0"/>
        </w:numPr>
        <w:ind w:left="1418"/>
        <w:jc w:val="both"/>
      </w:pPr>
    </w:p>
    <w:p w14:paraId="3BE8C5EE" w14:textId="6E7C05B1" w:rsidR="005D48DB" w:rsidRDefault="005D48DB" w:rsidP="00847DA9">
      <w:pPr>
        <w:numPr>
          <w:ilvl w:val="12"/>
          <w:numId w:val="0"/>
        </w:numPr>
        <w:jc w:val="both"/>
      </w:pPr>
      <w:r>
        <w:t>В сущности, это первый серьезный выпад против масонства, если не считать его полушутливого, но достаточно дерзкого обращения к своему покровителю и духовному опекуну, Александру Ивановичу Тургеневу. Александр Иванович — старший в масонском семейном клане братьев Тургеневых, обладавший вследствие этого самой высокой степенью посвящения. Принимая деятельное участие в заговоре декабристов, он тем не менее вышел сухим из воды, так как был «слишком счастливый гонитель и езуитов</w:t>
      </w:r>
      <w:r w:rsidRPr="005D48DB">
        <w:rPr>
          <w:vertAlign w:val="superscript"/>
        </w:rPr>
        <w:t>[XXXVIII]</w:t>
      </w:r>
      <w:r>
        <w:t xml:space="preserve">, и глупцов». Его подлинная роль в жизни и смерти Первого Поэта России до сих пор тщательно скрывается русским </w:t>
      </w:r>
      <w:r>
        <w:lastRenderedPageBreak/>
        <w:t>масонством, которое всегда было лишь инструментом в руках руководителей лож различных ритуалов. Чтобы отвести от него малейшие подозрения, наши современные масоны подсовывают профанам в примечаниях к “Руслану и Людмиле” сошку помельче:</w:t>
      </w:r>
    </w:p>
    <w:p w14:paraId="6BFE0231" w14:textId="77777777" w:rsidR="005D48DB" w:rsidRDefault="005D48DB" w:rsidP="00847DA9">
      <w:pPr>
        <w:pStyle w:val="a"/>
        <w:numPr>
          <w:ilvl w:val="12"/>
          <w:numId w:val="0"/>
        </w:numPr>
        <w:jc w:val="both"/>
        <w:rPr>
          <w:rFonts w:ascii="Academy Cyr" w:hAnsi="Academy Cyr"/>
        </w:rPr>
      </w:pPr>
      <w:r>
        <w:rPr>
          <w:rFonts w:ascii="Academy Cyr" w:hAnsi="Academy Cyr"/>
        </w:rPr>
        <w:t xml:space="preserve">«В качестве современных колдунов Пушкин называет последователей Месмера, лечивших “магнетизмом” (смесью гипноза с чистым шарлатанством), и в особенности мистиков, игравших в те годы крупную роль в придворных кругах и возглавлявших политическую реакцию (Голицын, Магницкий, Рунич). Однако ближайшим образом имеется в виду масон Лабзин, издававший журнал “Сионский вестник” (1817 — 1818)» (ПСС А.С.Пушкина, под редакцией проф. Б.В.Томашевского, изд. 1957, т. IV, с. 582). </w:t>
      </w:r>
    </w:p>
    <w:p w14:paraId="0AA6FDA0" w14:textId="77777777" w:rsidR="005D48DB" w:rsidRDefault="005D48DB" w:rsidP="00847DA9">
      <w:pPr>
        <w:numPr>
          <w:ilvl w:val="12"/>
          <w:numId w:val="0"/>
        </w:numPr>
        <w:jc w:val="both"/>
      </w:pPr>
      <w:r>
        <w:t>С точки зрения Б.В.Томашевского, Голицын, Магницкий и др., пытавшиеся открыто противостоять проникновению масонской чумы, — мистики, возглавлявшие политическую реакцию; ну а кто не удовлетворится столь примитивной ложью, диктуемой масонской дисциплиной даже во времена “реакции сталинизма”, — жуйте “масона Лабзина” и его “Сионский вестник”.</w:t>
      </w:r>
    </w:p>
    <w:p w14:paraId="435CA549" w14:textId="77777777" w:rsidR="005D48DB" w:rsidRDefault="005D48DB" w:rsidP="00847DA9">
      <w:pPr>
        <w:numPr>
          <w:ilvl w:val="12"/>
          <w:numId w:val="0"/>
        </w:numPr>
        <w:jc w:val="both"/>
      </w:pPr>
      <w:r>
        <w:t>Мы затронули А.И.Тургенева не случайно. Этот человек устраивал Пушкина в Лицей, внимательно вслушивался в последние, предсмертные слова поэта и провожал гроб с его телом в Михайловское. В сущности А.И.Тургенев от имени масонства пытался в обход сознания через подсознание поставить под контроль гений Пушкина, все его творчество. И только убедившись, что эта миссия ему не под силу, что мера понимания поэта выше меры понимания “самых, самых посвященных”, Тургенев бросает белую перчатку в гроб с телом Пушкина, признавая тем самым поражение масонства в борьбе двух уровней понимания.</w:t>
      </w:r>
    </w:p>
    <w:p w14:paraId="543DCA45" w14:textId="77777777" w:rsidR="005D48DB" w:rsidRDefault="005D48DB" w:rsidP="00847DA9">
      <w:pPr>
        <w:numPr>
          <w:ilvl w:val="12"/>
          <w:numId w:val="0"/>
        </w:numPr>
        <w:jc w:val="both"/>
      </w:pPr>
      <w:r>
        <w:t xml:space="preserve">До революции об этом наши соотечественники, видимо, какое-то представление имели: </w:t>
      </w:r>
    </w:p>
    <w:p w14:paraId="6185905B" w14:textId="77777777" w:rsidR="005D48DB" w:rsidRDefault="005D48DB" w:rsidP="00847DA9">
      <w:pPr>
        <w:pStyle w:val="a"/>
        <w:numPr>
          <w:ilvl w:val="12"/>
          <w:numId w:val="0"/>
        </w:numPr>
        <w:jc w:val="both"/>
        <w:rPr>
          <w:rFonts w:ascii="Academy Cyr" w:hAnsi="Academy Cyr"/>
        </w:rPr>
      </w:pPr>
      <w:r>
        <w:rPr>
          <w:rFonts w:ascii="Academy Cyr" w:hAnsi="Academy Cyr"/>
        </w:rPr>
        <w:t xml:space="preserve">«В особенности внимательно следил за работою молодого своего друга А.И.Тургенев, который еще в конце 1817 г. настойчиво требовал от Пушкина окончания поэмы и затем постоянно сообщал кн. Вяземскому о том, как подвигается это дело. Так, 3 декабря 1818 г. он писал: “Пушкин уже на 4-й песне своей поэмы, которая будет иметь всего шесть. То ли дело, как 20 лет ему стукнет! Эй, старички, не плошайте!”» </w:t>
      </w:r>
    </w:p>
    <w:p w14:paraId="5BFFE459" w14:textId="77777777" w:rsidR="005D48DB" w:rsidRDefault="005D48DB" w:rsidP="00847DA9">
      <w:pPr>
        <w:numPr>
          <w:ilvl w:val="12"/>
          <w:numId w:val="0"/>
        </w:numPr>
        <w:jc w:val="both"/>
      </w:pPr>
      <w:r>
        <w:lastRenderedPageBreak/>
        <w:t>Через 12 лет, в октябре 1830 г. Пушкин ответит на призыв к неправым (кривым старичкам) своего покровителя в четвертой октаве “Домика в Коломне”:</w:t>
      </w:r>
    </w:p>
    <w:p w14:paraId="02E81CC0" w14:textId="77777777" w:rsidR="005D48DB" w:rsidRDefault="005D48DB" w:rsidP="00847DA9">
      <w:pPr>
        <w:numPr>
          <w:ilvl w:val="12"/>
          <w:numId w:val="0"/>
        </w:numPr>
        <w:jc w:val="both"/>
        <w:rPr>
          <w:rFonts w:ascii="Academy" w:hAnsi="Academy"/>
          <w:i/>
          <w:sz w:val="22"/>
        </w:rPr>
      </w:pPr>
    </w:p>
    <w:p w14:paraId="1DA3B33D" w14:textId="77777777" w:rsidR="005D48DB" w:rsidRDefault="005D48DB" w:rsidP="00847DA9">
      <w:pPr>
        <w:numPr>
          <w:ilvl w:val="12"/>
          <w:numId w:val="0"/>
        </w:numPr>
        <w:ind w:firstLine="1701"/>
        <w:jc w:val="both"/>
        <w:rPr>
          <w:rFonts w:ascii="Academy" w:hAnsi="Academy"/>
          <w:i/>
        </w:rPr>
      </w:pPr>
      <w:r>
        <w:rPr>
          <w:rFonts w:ascii="Academy Cyr" w:hAnsi="Academy Cyr"/>
          <w:i/>
        </w:rPr>
        <w:t xml:space="preserve">   Уж люди! Мелочь, </w:t>
      </w:r>
      <w:r>
        <w:rPr>
          <w:rFonts w:ascii="Academy Cyr" w:hAnsi="Academy Cyr"/>
          <w:b/>
          <w:i/>
        </w:rPr>
        <w:t>старички кривые</w:t>
      </w:r>
      <w:r>
        <w:rPr>
          <w:rFonts w:ascii="Academy" w:hAnsi="Academy"/>
          <w:i/>
        </w:rPr>
        <w:t>,</w:t>
      </w:r>
    </w:p>
    <w:p w14:paraId="2C1FFB90" w14:textId="77777777" w:rsidR="005D48DB" w:rsidRDefault="005D48DB" w:rsidP="00847DA9">
      <w:pPr>
        <w:numPr>
          <w:ilvl w:val="12"/>
          <w:numId w:val="0"/>
        </w:numPr>
        <w:ind w:firstLine="1701"/>
        <w:jc w:val="both"/>
        <w:rPr>
          <w:rFonts w:ascii="Academy Cyr" w:hAnsi="Academy Cyr"/>
          <w:i/>
        </w:rPr>
      </w:pPr>
      <w:r>
        <w:rPr>
          <w:rFonts w:ascii="Academy Cyr" w:hAnsi="Academy Cyr"/>
          <w:i/>
        </w:rPr>
        <w:t>А в деле всяк из них, что в стаде волк!</w:t>
      </w:r>
    </w:p>
    <w:p w14:paraId="620289F8" w14:textId="77777777" w:rsidR="005D48DB" w:rsidRDefault="005D48DB" w:rsidP="00847DA9">
      <w:pPr>
        <w:numPr>
          <w:ilvl w:val="12"/>
          <w:numId w:val="0"/>
        </w:numPr>
        <w:jc w:val="both"/>
        <w:rPr>
          <w:rFonts w:ascii="Academy" w:hAnsi="Academy"/>
          <w:i/>
          <w:sz w:val="22"/>
        </w:rPr>
      </w:pPr>
    </w:p>
    <w:p w14:paraId="1673D3F3" w14:textId="77777777" w:rsidR="005D48DB" w:rsidRDefault="005D48DB" w:rsidP="00847DA9">
      <w:pPr>
        <w:numPr>
          <w:ilvl w:val="12"/>
          <w:numId w:val="0"/>
        </w:numPr>
        <w:jc w:val="both"/>
      </w:pPr>
      <w:r>
        <w:t xml:space="preserve">А после написания и чтения друзьям пятой песни в августе 1819 г. в письме тому же Вяземскому Тургенев пишет: </w:t>
      </w:r>
      <w:r>
        <w:rPr>
          <w:b/>
        </w:rPr>
        <w:t>«Что из этой головы лезет! Жаль, если он её не сносит...»</w:t>
      </w:r>
      <w:r>
        <w:t xml:space="preserve"> Последующие письма А.И.Тургенева, выдержки из которых мы приводим по ПСС А.С.Пушкина под редакцией П.О.Морозова, изд. 1909 г., с. 4 — 6, пестрят сетованиями на то, что Пушкин не спешит остепениться и попасть в Академию. Другими словами, он сетует, что целостное мировоззрение поэта не поддается воздействию всякого рода посвящений в обход сознания в системе Академии. Здесь самое время привести ответ Пушкина на настойчивые требования Тургенева об окончании поэмы 8 ноября 1817 г. </w:t>
      </w:r>
    </w:p>
    <w:p w14:paraId="7496D77B" w14:textId="77777777" w:rsidR="005D48DB" w:rsidRDefault="005D48DB" w:rsidP="00847DA9">
      <w:pPr>
        <w:numPr>
          <w:ilvl w:val="12"/>
          <w:numId w:val="0"/>
        </w:numPr>
        <w:jc w:val="both"/>
        <w:rPr>
          <w:rFonts w:ascii="Academy" w:hAnsi="Academy"/>
          <w:i/>
          <w:sz w:val="22"/>
        </w:rPr>
      </w:pPr>
    </w:p>
    <w:p w14:paraId="59D59174"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Тургенев, верный покровитель</w:t>
      </w:r>
    </w:p>
    <w:p w14:paraId="7139EE12"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Попов, евреев и скопцов,</w:t>
      </w:r>
    </w:p>
    <w:p w14:paraId="566F2E0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слишком счастливый гонитель</w:t>
      </w:r>
    </w:p>
    <w:p w14:paraId="0246E9A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езуитов, и глупцов,</w:t>
      </w:r>
    </w:p>
    <w:p w14:paraId="757EEE0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лености моей бесплодной,</w:t>
      </w:r>
    </w:p>
    <w:p w14:paraId="217E897E"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Всегда беспечной и свободной,</w:t>
      </w:r>
    </w:p>
    <w:p w14:paraId="0E6D766D"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Подруги благотворных снов!</w:t>
      </w:r>
    </w:p>
    <w:p w14:paraId="1864EA4C" w14:textId="77777777" w:rsidR="005D48DB" w:rsidRDefault="005D48DB" w:rsidP="00847DA9">
      <w:pPr>
        <w:pStyle w:val="a7"/>
        <w:numPr>
          <w:ilvl w:val="12"/>
          <w:numId w:val="0"/>
        </w:numPr>
        <w:ind w:left="1418"/>
        <w:jc w:val="both"/>
        <w:rPr>
          <w:rFonts w:ascii="Academy Cyr" w:hAnsi="Academy Cyr"/>
        </w:rPr>
      </w:pPr>
      <w:r>
        <w:rPr>
          <w:rFonts w:ascii="Academy Cyr" w:hAnsi="Academy Cyr"/>
        </w:rPr>
        <w:t>К чему смеяться надо мною,</w:t>
      </w:r>
    </w:p>
    <w:p w14:paraId="727D3003"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Когда я слабою рукою</w:t>
      </w:r>
    </w:p>
    <w:p w14:paraId="47A7CB17"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 лире с трепетом брожу</w:t>
      </w:r>
    </w:p>
    <w:p w14:paraId="0B270FB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лишь изнеженные звуки</w:t>
      </w:r>
    </w:p>
    <w:p w14:paraId="7491C713"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Любви, сей милой сердцу муки,</w:t>
      </w:r>
    </w:p>
    <w:p w14:paraId="178F1293"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струнах незвонких нахожу?</w:t>
      </w:r>
    </w:p>
    <w:p w14:paraId="66C84FD1"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Душой предавшись наслажденью,</w:t>
      </w:r>
    </w:p>
    <w:p w14:paraId="2DAAEA88"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сладко, сладко задремал.</w:t>
      </w:r>
    </w:p>
    <w:p w14:paraId="10F42293"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Один лишь ты с глубокой ленью</w:t>
      </w:r>
    </w:p>
    <w:p w14:paraId="00DF199A" w14:textId="77777777" w:rsidR="005D48DB" w:rsidRDefault="005D48DB" w:rsidP="00847DA9">
      <w:pPr>
        <w:pStyle w:val="a7"/>
        <w:numPr>
          <w:ilvl w:val="12"/>
          <w:numId w:val="0"/>
        </w:numPr>
        <w:ind w:left="1418"/>
        <w:jc w:val="both"/>
        <w:rPr>
          <w:rFonts w:ascii="Academy Cyr" w:hAnsi="Academy Cyr"/>
        </w:rPr>
      </w:pPr>
      <w:r>
        <w:rPr>
          <w:rFonts w:ascii="Academy Cyr" w:hAnsi="Academy Cyr"/>
        </w:rPr>
        <w:t>К трудам охоту сочетал;</w:t>
      </w:r>
    </w:p>
    <w:p w14:paraId="09E5E544"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Один лишь ты, любовник страстный</w:t>
      </w:r>
    </w:p>
    <w:p w14:paraId="53991DA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Соломирской, и креста,</w:t>
      </w:r>
    </w:p>
    <w:p w14:paraId="34133446"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 ночью прыгаешь с прекрасной,</w:t>
      </w:r>
    </w:p>
    <w:p w14:paraId="5FC91DD2"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То проповедуешь Христа.</w:t>
      </w:r>
    </w:p>
    <w:p w14:paraId="4189EA90"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свадьбах и в Библейской зале,</w:t>
      </w:r>
    </w:p>
    <w:p w14:paraId="62F8780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Среди веселий и забот,</w:t>
      </w:r>
    </w:p>
    <w:p w14:paraId="71212C42"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Роняешь Лунину на бале,</w:t>
      </w:r>
    </w:p>
    <w:p w14:paraId="20ABD504"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Подъемлешь трепетных сирот;</w:t>
      </w:r>
    </w:p>
    <w:p w14:paraId="7B17C9CD"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Ленивец милый на Парнасе,</w:t>
      </w:r>
    </w:p>
    <w:p w14:paraId="5AA5A506"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Забыв любви своей печаль,</w:t>
      </w:r>
    </w:p>
    <w:p w14:paraId="1FB8B238"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улыбкой дремлешь в Арзамасе</w:t>
      </w:r>
    </w:p>
    <w:p w14:paraId="0B99DC6C"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спишь у графа де Лаваль;</w:t>
      </w:r>
    </w:p>
    <w:p w14:paraId="28A9D90D"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Hося мучительное бремя</w:t>
      </w:r>
    </w:p>
    <w:p w14:paraId="16F89BF2"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Пустых иль тяжких должностей,</w:t>
      </w:r>
    </w:p>
    <w:p w14:paraId="5A834CAF"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Один лишь ты находишь время</w:t>
      </w:r>
    </w:p>
    <w:p w14:paraId="7A21B12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Смеяться лености моей.</w:t>
      </w:r>
    </w:p>
    <w:p w14:paraId="79956434"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HЕ ВЫЗЫВАЙ МЕHЯ ТЫ БОЛЕ</w:t>
      </w:r>
    </w:p>
    <w:p w14:paraId="73320CA8" w14:textId="77777777" w:rsidR="005D48DB" w:rsidRDefault="005D48DB" w:rsidP="00847DA9">
      <w:pPr>
        <w:pStyle w:val="a7"/>
        <w:numPr>
          <w:ilvl w:val="12"/>
          <w:numId w:val="0"/>
        </w:numPr>
        <w:ind w:left="1418"/>
        <w:jc w:val="both"/>
        <w:rPr>
          <w:rFonts w:ascii="Academy Cyr" w:hAnsi="Academy Cyr"/>
        </w:rPr>
      </w:pPr>
      <w:r>
        <w:rPr>
          <w:rFonts w:ascii="Academy Cyr" w:hAnsi="Academy Cyr"/>
        </w:rPr>
        <w:t>К HАВЕК ОСТАВЛЕHHЫМ ТРУДАМ,</w:t>
      </w:r>
    </w:p>
    <w:p w14:paraId="621C8D47" w14:textId="77777777" w:rsidR="005D48DB" w:rsidRDefault="005D48DB" w:rsidP="00847DA9">
      <w:pPr>
        <w:pStyle w:val="a7"/>
        <w:numPr>
          <w:ilvl w:val="12"/>
          <w:numId w:val="0"/>
        </w:numPr>
        <w:ind w:left="1418"/>
        <w:jc w:val="both"/>
        <w:rPr>
          <w:rFonts w:ascii="Academy Cyr" w:hAnsi="Academy Cyr"/>
        </w:rPr>
      </w:pPr>
      <w:r>
        <w:rPr>
          <w:rFonts w:ascii="Academy Cyr" w:hAnsi="Academy Cyr"/>
        </w:rPr>
        <w:t>HИ К ПОЭТИЧЕСКОЙ HЕВОЛЕ,</w:t>
      </w:r>
    </w:p>
    <w:p w14:paraId="7C64CD8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HИ К ОБРАБОТАHHЫМ СТИХАМ.</w:t>
      </w:r>
    </w:p>
    <w:p w14:paraId="422ECEF3"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нужды, если и с ошибкой</w:t>
      </w:r>
    </w:p>
    <w:p w14:paraId="18C61E9D"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слабо иногда пою?</w:t>
      </w:r>
    </w:p>
    <w:p w14:paraId="03913AD1"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Пускай Hинета лишь улыбкой</w:t>
      </w:r>
    </w:p>
    <w:p w14:paraId="758A05DE"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Любовь беспечную мою</w:t>
      </w:r>
    </w:p>
    <w:p w14:paraId="4B0FFA5A"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Воспламенит и успокоит!</w:t>
      </w:r>
    </w:p>
    <w:p w14:paraId="3F042D55"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труд и холоден и пуст;</w:t>
      </w:r>
    </w:p>
    <w:p w14:paraId="1E4BD92B"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ПОЭМА HИКОГДА HЕ СТОИТ</w:t>
      </w:r>
    </w:p>
    <w:p w14:paraId="5ED6FE71"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УЛЫБКИ СЛАДОСТРАСТHЫХ УСТ.</w:t>
      </w:r>
    </w:p>
    <w:p w14:paraId="78EC1B40" w14:textId="77777777" w:rsidR="005D48DB" w:rsidRDefault="005D48DB" w:rsidP="00847DA9">
      <w:pPr>
        <w:numPr>
          <w:ilvl w:val="12"/>
          <w:numId w:val="0"/>
        </w:numPr>
        <w:jc w:val="both"/>
        <w:rPr>
          <w:i/>
        </w:rPr>
      </w:pPr>
    </w:p>
    <w:p w14:paraId="14DE5D2A" w14:textId="77777777" w:rsidR="005D48DB" w:rsidRDefault="005D48DB" w:rsidP="00847DA9">
      <w:pPr>
        <w:numPr>
          <w:ilvl w:val="12"/>
          <w:numId w:val="0"/>
        </w:numPr>
        <w:jc w:val="both"/>
      </w:pPr>
      <w:r>
        <w:t xml:space="preserve">Hе надо думать, что это послание не имеет никакого отношения к “Руслану и Людмиле”. Здесь не только отвергаются наглые притязания «голубоглазых волшебников с их упоительной отравой», но и самим им дается точная и беспощадная характеристика. Для тех, кто посчитает досужим домыслом такую трактовку обращения Пушкина к А.И.Тургеневу, сошлемся лишь на характеристику, данную ему ближайшим другом обоих — П.А.Вяземским: </w:t>
      </w:r>
    </w:p>
    <w:p w14:paraId="31A8D1ED" w14:textId="77777777" w:rsidR="005D48DB" w:rsidRDefault="005D48DB" w:rsidP="00847DA9">
      <w:pPr>
        <w:pStyle w:val="a"/>
        <w:numPr>
          <w:ilvl w:val="12"/>
          <w:numId w:val="0"/>
        </w:numPr>
        <w:jc w:val="both"/>
        <w:rPr>
          <w:rFonts w:ascii="Academy Cyr" w:hAnsi="Academy Cyr"/>
        </w:rPr>
      </w:pPr>
      <w:r>
        <w:rPr>
          <w:rFonts w:ascii="Academy Cyr" w:hAnsi="Academy Cyr"/>
        </w:rPr>
        <w:t xml:space="preserve">«Александр Тургенев был типичная, самородная личность, хотя не было в нем цельности ни в характере, ни в уме. (Самый лучший материал для вовлечения в масонство. — Авт.). Он был натуры эклектической... В нем встречались и немецкий педантизм, и </w:t>
      </w:r>
      <w:r>
        <w:rPr>
          <w:rFonts w:ascii="Academy Cyr" w:hAnsi="Academy Cyr"/>
        </w:rPr>
        <w:lastRenderedPageBreak/>
        <w:t>французское любезное легкомыслие, — все это на чисто русском грунте, с его блестящими свойствами и качествами, а, может быть, частью — и недостатками его. Он был умственный космополит; ни в каком участке человеческих познаний не был он, что называется, дома, но ни в каком участке не был он и совершенно лишним».</w:t>
      </w:r>
    </w:p>
    <w:p w14:paraId="348A3762" w14:textId="77777777" w:rsidR="005D48DB" w:rsidRDefault="005D48DB" w:rsidP="00847DA9">
      <w:pPr>
        <w:numPr>
          <w:ilvl w:val="12"/>
          <w:numId w:val="0"/>
        </w:numPr>
        <w:jc w:val="both"/>
      </w:pPr>
      <w:r>
        <w:t xml:space="preserve">Эта характеристика опубликована в примечаниях к “Тургеневу”, которые заканчиваются следующим образом: </w:t>
      </w:r>
    </w:p>
    <w:p w14:paraId="357B6C9D" w14:textId="77777777" w:rsidR="005D48DB" w:rsidRDefault="005D48DB" w:rsidP="00847DA9">
      <w:pPr>
        <w:pStyle w:val="a"/>
        <w:numPr>
          <w:ilvl w:val="12"/>
          <w:numId w:val="0"/>
        </w:numPr>
        <w:jc w:val="both"/>
        <w:rPr>
          <w:rFonts w:ascii="Academy Cyr" w:hAnsi="Academy Cyr"/>
        </w:rPr>
      </w:pPr>
      <w:r>
        <w:rPr>
          <w:rFonts w:ascii="Academy Cyr" w:hAnsi="Academy Cyr"/>
        </w:rPr>
        <w:t>«Послание Пушкина и является ответом на “приставания” Тургенева, требовавшего работы над “Русланом”» (ПСС А.С.Пушкина под ред. П.О.Морозова. Санкт-Петербург, 1909 г., т. I, с. 523 — 524).</w:t>
      </w:r>
    </w:p>
    <w:p w14:paraId="5B029DD9" w14:textId="77777777" w:rsidR="005D48DB" w:rsidRDefault="005D48DB" w:rsidP="00847DA9">
      <w:pPr>
        <w:numPr>
          <w:ilvl w:val="12"/>
          <w:numId w:val="0"/>
        </w:numPr>
        <w:jc w:val="both"/>
      </w:pPr>
      <w:r>
        <w:t>Мы вынуждены были перенести внимание читателя в непростую атмосферу того времени, которая многим нашим современникам кажется возвышенной и даже романтической. Hет, информационная война шла всегда и на уровне всех приоритетов. Технология её ведения тогда, возможно, была изящнее: до пошлых терцевских и маминских “прогулок с Пушкиным” и “бакенбардов” не опускались. Советы давались “милым и лукавым” тоном, ибо приятели, а также числившие себя таковыми, были уже знакомы с предупреждением поэта от 25 января 1825 года:</w:t>
      </w:r>
    </w:p>
    <w:p w14:paraId="0E6E6D5E" w14:textId="77777777" w:rsidR="005D48DB" w:rsidRDefault="005D48DB" w:rsidP="00847DA9">
      <w:pPr>
        <w:numPr>
          <w:ilvl w:val="12"/>
          <w:numId w:val="0"/>
        </w:numPr>
        <w:jc w:val="both"/>
        <w:rPr>
          <w:rFonts w:ascii="Academy" w:hAnsi="Academy"/>
          <w:i/>
          <w:sz w:val="22"/>
        </w:rPr>
      </w:pPr>
    </w:p>
    <w:p w14:paraId="3D667954" w14:textId="77777777" w:rsidR="005D48DB" w:rsidRDefault="005D48DB" w:rsidP="00847DA9">
      <w:pPr>
        <w:pStyle w:val="Heading3"/>
        <w:numPr>
          <w:ilvl w:val="12"/>
          <w:numId w:val="0"/>
        </w:numPr>
        <w:jc w:val="both"/>
      </w:pPr>
      <w:r>
        <w:t xml:space="preserve"> </w:t>
      </w:r>
      <w:bookmarkStart w:id="25" w:name="_Toc450574845"/>
      <w:r>
        <w:t>Приятелям</w:t>
      </w:r>
      <w:bookmarkEnd w:id="25"/>
    </w:p>
    <w:p w14:paraId="1F495E9D" w14:textId="77777777" w:rsidR="005D48DB" w:rsidRDefault="005D48DB" w:rsidP="00847DA9">
      <w:pPr>
        <w:pStyle w:val="a7"/>
        <w:numPr>
          <w:ilvl w:val="12"/>
          <w:numId w:val="0"/>
        </w:numPr>
        <w:ind w:left="1418"/>
        <w:jc w:val="both"/>
      </w:pPr>
    </w:p>
    <w:p w14:paraId="5CBF715E"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Враги мои, покамест я ни слова...</w:t>
      </w:r>
    </w:p>
    <w:p w14:paraId="376D162A"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кажется, мой быстрый гнев угас;</w:t>
      </w:r>
    </w:p>
    <w:p w14:paraId="6EF81C20"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из виду не выпускаю вас</w:t>
      </w:r>
    </w:p>
    <w:p w14:paraId="3F5BF3C8"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выберу когда-нибудь любого:</w:t>
      </w:r>
    </w:p>
    <w:p w14:paraId="45A418B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избежит пронзительных когтей,</w:t>
      </w:r>
    </w:p>
    <w:p w14:paraId="4356301A"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налечу нежданный, беспощадный.</w:t>
      </w:r>
    </w:p>
    <w:p w14:paraId="5C8031AE"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Так в облаках кружится ястреб жадный</w:t>
      </w:r>
    </w:p>
    <w:p w14:paraId="3CFED10E"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сторожит индеек и гусей.</w:t>
      </w:r>
    </w:p>
    <w:p w14:paraId="16A6CEB2" w14:textId="77777777" w:rsidR="005D48DB" w:rsidRDefault="005D48DB" w:rsidP="00847DA9">
      <w:pPr>
        <w:numPr>
          <w:ilvl w:val="12"/>
          <w:numId w:val="0"/>
        </w:numPr>
        <w:ind w:firstLine="1701"/>
        <w:jc w:val="both"/>
        <w:rPr>
          <w:rFonts w:ascii="Academy" w:hAnsi="Academy"/>
          <w:i/>
        </w:rPr>
      </w:pPr>
    </w:p>
    <w:p w14:paraId="18543684" w14:textId="77777777" w:rsidR="005D48DB" w:rsidRDefault="005D48DB" w:rsidP="00847DA9">
      <w:pPr>
        <w:numPr>
          <w:ilvl w:val="12"/>
          <w:numId w:val="0"/>
        </w:numPr>
        <w:jc w:val="both"/>
      </w:pPr>
      <w:r>
        <w:t xml:space="preserve">Со времени написания “Руслана и Людмилы” прошло пять лет. Перед нами по-прежнему самый глубокий уровень понимания и самый высокий уровень глобальной ответственности: образ кружащего ястреба — образ Глобального Предиктора. “Опекун” Тургенев спешил и торопил завершение поэмы, но девятнадцатилетний Пушкин не признавал “поэтической неволи”. “Четвертой песнею” он сдавал экзамен на владение мечом методологии на основе Различения. Критики, увидевшие в ней </w:t>
      </w:r>
      <w:r>
        <w:lastRenderedPageBreak/>
        <w:t>лишь пародию на поэму В.А.Жуковского, сами Различением не владели и потому, как и многие современные пушкинисты, стремились опустить Пушкина до своего уровня понимания, а не подняться на “порог его хижины”. “Четвертая песнь” — это своеобразный вызов “северному Орфею” XIX века, чью «лиру музы своенравной во лжи прелестной» решил обличить Пушкин.</w:t>
      </w:r>
    </w:p>
    <w:p w14:paraId="71BC341A" w14:textId="77777777" w:rsidR="005D48DB" w:rsidRDefault="005D48DB" w:rsidP="00847DA9">
      <w:pPr>
        <w:pStyle w:val="a7"/>
        <w:numPr>
          <w:ilvl w:val="12"/>
          <w:numId w:val="0"/>
        </w:numPr>
        <w:ind w:left="1418"/>
        <w:jc w:val="both"/>
      </w:pPr>
    </w:p>
    <w:p w14:paraId="5C27B497"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Поэзии чудесный гений,</w:t>
      </w:r>
    </w:p>
    <w:p w14:paraId="7A47FB77"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Певец таинственных видений,</w:t>
      </w:r>
    </w:p>
    <w:p w14:paraId="3686F2AD"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Любви, мечтаний и чертей,</w:t>
      </w:r>
    </w:p>
    <w:p w14:paraId="7218A6CB"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Могил и рая верный житель,</w:t>
      </w:r>
    </w:p>
    <w:p w14:paraId="36C3B2AE"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музы ветреной моей</w:t>
      </w:r>
    </w:p>
    <w:p w14:paraId="0CAA9DA6"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Hаперсник, пестун и хранитель!</w:t>
      </w:r>
    </w:p>
    <w:p w14:paraId="086E9404"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Прости мне, северный Орфей,</w:t>
      </w:r>
    </w:p>
    <w:p w14:paraId="15312576"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в повести моей забавной</w:t>
      </w:r>
    </w:p>
    <w:p w14:paraId="1976E8B3"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Теперь вослед тебе лечу</w:t>
      </w:r>
    </w:p>
    <w:p w14:paraId="01C9E3C9"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лиру музы своенравной</w:t>
      </w:r>
    </w:p>
    <w:p w14:paraId="393457CF"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 лжи прелестной обличу.</w:t>
      </w:r>
    </w:p>
    <w:p w14:paraId="2819661D" w14:textId="77777777" w:rsidR="005D48DB" w:rsidRDefault="005D48DB" w:rsidP="00847DA9">
      <w:pPr>
        <w:pStyle w:val="a7"/>
        <w:numPr>
          <w:ilvl w:val="12"/>
          <w:numId w:val="0"/>
        </w:numPr>
        <w:ind w:left="1418"/>
        <w:jc w:val="both"/>
      </w:pPr>
    </w:p>
    <w:p w14:paraId="716F1CB5" w14:textId="77777777" w:rsidR="005D48DB" w:rsidRDefault="005D48DB" w:rsidP="00847DA9">
      <w:pPr>
        <w:numPr>
          <w:ilvl w:val="12"/>
          <w:numId w:val="0"/>
        </w:numPr>
        <w:jc w:val="both"/>
      </w:pPr>
      <w:r>
        <w:t>Столь необычное обращение молодого поэта к очень популярному в то время 35-летнему В.А.Жуковскому было продиктовано определенными обстоятельствами, без раскрытия которых невозможно раскрыть символику системы образов “Руслана и Людмилы”.</w:t>
      </w:r>
    </w:p>
    <w:p w14:paraId="4EAD321B" w14:textId="77777777" w:rsidR="005D48DB" w:rsidRDefault="005D48DB" w:rsidP="00847DA9">
      <w:pPr>
        <w:numPr>
          <w:ilvl w:val="12"/>
          <w:numId w:val="0"/>
        </w:numPr>
        <w:jc w:val="both"/>
      </w:pPr>
      <w:r>
        <w:t>Поэма-баллада “Двенадцать спящих дев”, состоящая из двух частей: “Громобой” и “Вадим”, была закончена в 1817 г. В ней В.А.Жуковский использовал сюжет немецкого романа Х.-Г. Шписа “Двенадцать спящих дев, история о привидениях”, основанного на средневековых католических легендах о грешниках, предающих душу дьяволу, а затем религиозным покаянием искупающих свою вину. “Северный Орфей” событие средневековой феодальной Германии переносит во времена Киевской Руси, которая не только феодализма, но даже рабовладения еще не проходила. Тщательно приправляя этот калейдоскоп древнерусским колоритом, «могил и рая верный житель» помимо воли создает вычурные картины с претензией на древнерусский эпос. Могло ли целостное мировосприятие Пушкина пройти мимо столь «прелестной лжи»? Ведь он своей “ветреной музой” вскрывал технологию любого “чуда старых дней”. А Жуковский к своему творению приложил эпиграф из первой части “Фауста” Гете:</w:t>
      </w:r>
    </w:p>
    <w:p w14:paraId="65681471" w14:textId="77777777" w:rsidR="005D48DB" w:rsidRDefault="005D48DB" w:rsidP="00847DA9">
      <w:pPr>
        <w:numPr>
          <w:ilvl w:val="12"/>
          <w:numId w:val="0"/>
        </w:numPr>
        <w:jc w:val="both"/>
        <w:rPr>
          <w:rFonts w:ascii="Academy" w:hAnsi="Academy"/>
          <w:i/>
          <w:sz w:val="22"/>
        </w:rPr>
      </w:pPr>
    </w:p>
    <w:p w14:paraId="64E51CB3" w14:textId="2541A087" w:rsidR="005D48DB" w:rsidRDefault="005D48DB" w:rsidP="00847DA9">
      <w:pPr>
        <w:numPr>
          <w:ilvl w:val="12"/>
          <w:numId w:val="0"/>
        </w:numPr>
        <w:jc w:val="both"/>
        <w:rPr>
          <w:b/>
          <w:i/>
        </w:rPr>
      </w:pPr>
      <w:r>
        <w:rPr>
          <w:b/>
          <w:i/>
        </w:rPr>
        <w:t>“ЧУДО — ЛЮБИМОЕ ДИТЯ ВЕРЫ!”</w:t>
      </w:r>
      <w:r w:rsidRPr="005D48DB">
        <w:rPr>
          <w:b/>
          <w:i/>
          <w:vertAlign w:val="superscript"/>
        </w:rPr>
        <w:t>[XXXIX]</w:t>
      </w:r>
    </w:p>
    <w:p w14:paraId="448ADD36" w14:textId="77777777" w:rsidR="005D48DB" w:rsidRDefault="005D48DB" w:rsidP="00847DA9">
      <w:pPr>
        <w:numPr>
          <w:ilvl w:val="12"/>
          <w:numId w:val="0"/>
        </w:numPr>
        <w:jc w:val="both"/>
        <w:rPr>
          <w:rFonts w:ascii="Academy" w:hAnsi="Academy"/>
          <w:b/>
          <w:i/>
          <w:sz w:val="22"/>
        </w:rPr>
      </w:pPr>
    </w:p>
    <w:p w14:paraId="1E5546D2" w14:textId="03BB23CE" w:rsidR="005D48DB" w:rsidRDefault="005D48DB" w:rsidP="00847DA9">
      <w:pPr>
        <w:numPr>
          <w:ilvl w:val="12"/>
          <w:numId w:val="0"/>
        </w:numPr>
        <w:jc w:val="both"/>
      </w:pPr>
      <w:r>
        <w:t>Там, где чудо правит бал, методологии на основе Различения добра и зла нет места, а пониманию общего хода вещей в сознании любого, даже очень талантливого художника, противостоит калейдоскоп “добрых” и “злых” случайностей. При этом “стекляшки” в заморской игрушке, легко меняясь местами, могут действительно создавать иллюзию реальности приЧУДливых картин мироздания. Возможно поэтому Гете, по словам Карлейля, «видел себя окруженным со всех сторон чудесами и сознавал, что все естественное в сущности — сверхъестественное»</w:t>
      </w:r>
      <w:r w:rsidRPr="005D48DB">
        <w:rPr>
          <w:vertAlign w:val="superscript"/>
        </w:rPr>
        <w:t>[XL]</w:t>
      </w:r>
      <w:r>
        <w:t>.</w:t>
      </w:r>
    </w:p>
    <w:p w14:paraId="488AB6D6" w14:textId="77777777" w:rsidR="005D48DB" w:rsidRDefault="005D48DB" w:rsidP="00847DA9">
      <w:pPr>
        <w:numPr>
          <w:ilvl w:val="12"/>
          <w:numId w:val="0"/>
        </w:numPr>
        <w:jc w:val="both"/>
      </w:pPr>
      <w:r>
        <w:t xml:space="preserve">И вот Пушкин делает довольно смелый шаг по меркам того времени. Он кратко, в 32 строки укладывает причудливый калейдоскоп В.А.Жуковского, состоящий из 1832 строк. 32 строки у В.А.Жуковского — вступление к поэме “Двенадцать спящих дев” — совпадают с пушкинскими 32 строками только по ритму. </w:t>
      </w:r>
    </w:p>
    <w:p w14:paraId="0C9513B3" w14:textId="77777777" w:rsidR="005D48DB" w:rsidRDefault="005D48DB" w:rsidP="00847DA9">
      <w:pPr>
        <w:numPr>
          <w:ilvl w:val="12"/>
          <w:numId w:val="0"/>
        </w:numPr>
        <w:jc w:val="both"/>
        <w:rPr>
          <w:rFonts w:ascii="Academy" w:hAnsi="Academy"/>
          <w:i/>
          <w:sz w:val="22"/>
        </w:rPr>
      </w:pPr>
    </w:p>
    <w:p w14:paraId="4E217957"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Друзья мои, вы все слыхали,</w:t>
      </w:r>
    </w:p>
    <w:p w14:paraId="7538EB19"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бесу в древни дни злодей</w:t>
      </w:r>
    </w:p>
    <w:p w14:paraId="23A01EE3"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Предал сперва себя с печали,</w:t>
      </w:r>
    </w:p>
    <w:p w14:paraId="50CDA73B"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там и души дочерей;</w:t>
      </w:r>
    </w:p>
    <w:p w14:paraId="7C95682F"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после щедрым подаяньем,</w:t>
      </w:r>
    </w:p>
    <w:p w14:paraId="0ACAC68B"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Молитвой, верой, и постом,</w:t>
      </w:r>
    </w:p>
    <w:p w14:paraId="202F728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непритворным покаяньем</w:t>
      </w:r>
    </w:p>
    <w:p w14:paraId="5749691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Снискал заступника в святом;</w:t>
      </w:r>
    </w:p>
    <w:p w14:paraId="3650FB68"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умер он и как заснули</w:t>
      </w:r>
    </w:p>
    <w:p w14:paraId="5BC9A823"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Его двенадцать дочерей:</w:t>
      </w:r>
    </w:p>
    <w:p w14:paraId="62441B0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нас пленили, ужаснули</w:t>
      </w:r>
    </w:p>
    <w:p w14:paraId="69CD02D3"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Картины тайных сих ночей,</w:t>
      </w:r>
    </w:p>
    <w:p w14:paraId="78F2567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Сии чудесные виденья,</w:t>
      </w:r>
    </w:p>
    <w:p w14:paraId="03EB9F5F" w14:textId="77777777" w:rsidR="005D48DB" w:rsidRDefault="005D48DB" w:rsidP="00847DA9">
      <w:pPr>
        <w:pStyle w:val="a7"/>
        <w:numPr>
          <w:ilvl w:val="12"/>
          <w:numId w:val="0"/>
        </w:numPr>
        <w:ind w:left="1418"/>
        <w:jc w:val="both"/>
      </w:pPr>
    </w:p>
    <w:p w14:paraId="014DC37A"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Сей мрачный бес, сей божий гнев,</w:t>
      </w:r>
    </w:p>
    <w:p w14:paraId="1F50C922" w14:textId="77777777" w:rsidR="005D48DB" w:rsidRDefault="005D48DB" w:rsidP="00847DA9">
      <w:pPr>
        <w:pStyle w:val="a7"/>
        <w:numPr>
          <w:ilvl w:val="12"/>
          <w:numId w:val="0"/>
        </w:numPr>
        <w:ind w:left="1418"/>
        <w:jc w:val="both"/>
        <w:rPr>
          <w:rFonts w:ascii="Academy Cyr" w:hAnsi="Academy Cyr"/>
        </w:rPr>
      </w:pPr>
      <w:r>
        <w:rPr>
          <w:rFonts w:ascii="Academy Cyr" w:hAnsi="Academy Cyr"/>
        </w:rPr>
        <w:t>Живые грешника мученья</w:t>
      </w:r>
    </w:p>
    <w:p w14:paraId="7940DE7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прелесть непорочных дев.</w:t>
      </w:r>
    </w:p>
    <w:p w14:paraId="48A35AA7" w14:textId="77777777" w:rsidR="005D48DB" w:rsidRDefault="005D48DB" w:rsidP="00847DA9">
      <w:pPr>
        <w:pStyle w:val="a7"/>
        <w:numPr>
          <w:ilvl w:val="12"/>
          <w:numId w:val="0"/>
        </w:numPr>
        <w:ind w:left="1418"/>
        <w:jc w:val="both"/>
        <w:rPr>
          <w:rFonts w:ascii="Academy Cyr" w:hAnsi="Academy Cyr"/>
        </w:rPr>
      </w:pPr>
      <w:r>
        <w:rPr>
          <w:rFonts w:ascii="Academy Cyr" w:hAnsi="Academy Cyr"/>
        </w:rPr>
        <w:t>Мы с ними плакали, бродили</w:t>
      </w:r>
    </w:p>
    <w:p w14:paraId="3DD98B9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Вокруг зубчатых замка стен,</w:t>
      </w:r>
    </w:p>
    <w:p w14:paraId="5DCDE2C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сердцем тронутым любили</w:t>
      </w:r>
    </w:p>
    <w:p w14:paraId="3E82810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Их тихий сон, их тихий плен;</w:t>
      </w:r>
    </w:p>
    <w:p w14:paraId="2F9BD57C"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Душой Вадима призывали,</w:t>
      </w:r>
    </w:p>
    <w:p w14:paraId="0859D2E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пробужденье зрели их,</w:t>
      </w:r>
    </w:p>
    <w:p w14:paraId="78FC03F6"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И часто инокинь святых</w:t>
      </w:r>
    </w:p>
    <w:p w14:paraId="7730E8BA"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гроб отцовский провожали.</w:t>
      </w:r>
    </w:p>
    <w:p w14:paraId="2A5D2B39"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что ж, возможно ль?.. нам солгали!</w:t>
      </w:r>
    </w:p>
    <w:p w14:paraId="534FE2BA"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правду возвещу ли я?..</w:t>
      </w:r>
    </w:p>
    <w:p w14:paraId="3AB9DC2D" w14:textId="77777777" w:rsidR="005D48DB" w:rsidRDefault="005D48DB" w:rsidP="00847DA9">
      <w:pPr>
        <w:pStyle w:val="a7"/>
        <w:numPr>
          <w:ilvl w:val="12"/>
          <w:numId w:val="0"/>
        </w:numPr>
        <w:ind w:left="1418"/>
        <w:jc w:val="both"/>
      </w:pPr>
    </w:p>
    <w:p w14:paraId="074085B0" w14:textId="77777777" w:rsidR="005D48DB" w:rsidRDefault="005D48DB" w:rsidP="00847DA9">
      <w:pPr>
        <w:numPr>
          <w:ilvl w:val="12"/>
          <w:numId w:val="0"/>
        </w:numPr>
        <w:jc w:val="both"/>
      </w:pPr>
      <w:r>
        <w:t>В издании 1820г. другое окончание:</w:t>
      </w:r>
    </w:p>
    <w:p w14:paraId="51557486" w14:textId="77777777" w:rsidR="005D48DB" w:rsidRDefault="005D48DB" w:rsidP="00847DA9">
      <w:pPr>
        <w:pStyle w:val="a7"/>
        <w:numPr>
          <w:ilvl w:val="12"/>
          <w:numId w:val="0"/>
        </w:numPr>
        <w:ind w:left="1418"/>
        <w:jc w:val="both"/>
      </w:pPr>
    </w:p>
    <w:p w14:paraId="56640C60"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Дерзну ли истину вещать?</w:t>
      </w:r>
    </w:p>
    <w:p w14:paraId="573B9498"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Дерзну ли ясно описать</w:t>
      </w:r>
    </w:p>
    <w:p w14:paraId="23C05D44"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монастырь уединенный,</w:t>
      </w:r>
    </w:p>
    <w:p w14:paraId="25C6CF93"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робких инокинь собор,</w:t>
      </w:r>
    </w:p>
    <w:p w14:paraId="5715F405"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трепещу! в душе смущенной</w:t>
      </w:r>
    </w:p>
    <w:p w14:paraId="003F57CF"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Дивлюсь — и потупляю взор.</w:t>
      </w:r>
    </w:p>
    <w:p w14:paraId="19185A92" w14:textId="77777777" w:rsidR="005D48DB" w:rsidRDefault="005D48DB" w:rsidP="00847DA9">
      <w:pPr>
        <w:pStyle w:val="a7"/>
        <w:numPr>
          <w:ilvl w:val="12"/>
          <w:numId w:val="0"/>
        </w:numPr>
        <w:ind w:left="1418"/>
        <w:jc w:val="both"/>
      </w:pPr>
    </w:p>
    <w:p w14:paraId="5657599F" w14:textId="77777777" w:rsidR="005D48DB" w:rsidRDefault="005D48DB" w:rsidP="00847DA9">
      <w:pPr>
        <w:numPr>
          <w:ilvl w:val="12"/>
          <w:numId w:val="0"/>
        </w:numPr>
        <w:jc w:val="both"/>
      </w:pPr>
      <w:r>
        <w:t xml:space="preserve">Внешне это был поединок представителей двух поколений русской словесности. Hе будем забывать, что к началу состязания — 1817 году — Пушкин был вдвое моложе очень популярного и очень плодовитого Жуковского. В действительности же это был поединок двух разных уровней понимания, в котором достоинства владения мечом методологии на основе Различения были на стороне молодости и таланта совершенно своеобразного, а потому В.А.Жуковский, как человек истинно русский и более озабоченный славою русской поэзии, чем личной популярностью, признал свое поражение, знаменующее новую победу российской словесности. </w:t>
      </w:r>
      <w:r>
        <w:rPr>
          <w:b/>
        </w:rPr>
        <w:sym w:font="Times New Roman" w:char="00AB"/>
      </w:r>
      <w:r>
        <w:rPr>
          <w:b/>
        </w:rPr>
        <w:t>Победителю ученику от побежденного учителя в сей высокоторжественный день, в который он окончил поэму “Руслан и Людмила”, — 1820, марта 26, великая пятница</w:t>
      </w:r>
      <w:r>
        <w:rPr>
          <w:b/>
        </w:rPr>
        <w:sym w:font="Times New Roman" w:char="00BB"/>
      </w:r>
      <w:r>
        <w:rPr>
          <w:b/>
        </w:rPr>
        <w:t xml:space="preserve">. </w:t>
      </w:r>
      <w:r>
        <w:t>Этой надписью сопроводил Жуковский свой портрет, подаренный Пушкину в день окончания поэмы.</w:t>
      </w:r>
    </w:p>
    <w:p w14:paraId="70161503" w14:textId="77777777" w:rsidR="005D48DB" w:rsidRDefault="005D48DB" w:rsidP="00847DA9">
      <w:pPr>
        <w:numPr>
          <w:ilvl w:val="12"/>
          <w:numId w:val="0"/>
        </w:numPr>
        <w:jc w:val="both"/>
      </w:pPr>
      <w:r>
        <w:t xml:space="preserve">Критика же, не владевшая Различением, бодро демонстрировала свой уровень понимания: </w:t>
      </w:r>
    </w:p>
    <w:p w14:paraId="1A3107DB" w14:textId="77777777" w:rsidR="005D48DB" w:rsidRDefault="005D48DB" w:rsidP="00847DA9">
      <w:pPr>
        <w:pStyle w:val="a"/>
        <w:numPr>
          <w:ilvl w:val="12"/>
          <w:numId w:val="0"/>
        </w:numPr>
        <w:jc w:val="both"/>
        <w:rPr>
          <w:rFonts w:ascii="Academy Cyr" w:hAnsi="Academy Cyr"/>
        </w:rPr>
      </w:pPr>
      <w:r>
        <w:rPr>
          <w:rFonts w:ascii="Academy Cyr" w:hAnsi="Academy Cyr"/>
        </w:rPr>
        <w:t xml:space="preserve">«Обращением к Жуковскому в этой песне пародируется его поэма “Двенадцать спящих дев”. Зависимость Руслана от этой поэмы Жуковского была указана А.И.Hезеленовым: он обратил внимание на то, что в обеих поэмах рассказывается о похищении киевской княжны и появляются 12 прекрасных дев. Только Вадим Жуковского РАЗДЕЛИЛСЯ у Пушкина на две личности — на Руслана и на Ратмира: первый отправляется на поиски за княжной, а второй увлекается 12-ю девами. Великан Жуковского, похитивший княжну, </w:t>
      </w:r>
      <w:r>
        <w:rPr>
          <w:rFonts w:ascii="Academy Cyr" w:hAnsi="Academy Cyr"/>
        </w:rPr>
        <w:lastRenderedPageBreak/>
        <w:t>также РАЗДВОИЛСЯ у Пушкина: на карлу-Черномора и его брата-Голову; Руслан борется и с тем, и с другим. Святой угодник Жуковского превратился у Пушкина в Финна, бес — в Hаину; как угодник и бес состязаются из-за Громобоя, так Финн и Hаина спорят и враждуют из-за Руслана; как Вадим, так и Руслан привозят в Киев похищенную княжну. Против этого мнения высказывался профессор П.В.Владимиров; он указывает на то, что Пушкин хотел противопоставить “прелестной лжи” романтических поэм “печальную истину”, основанную на “преданьях старины глубокой” и на естественном взгляде на человека и его страсти».</w:t>
      </w:r>
    </w:p>
    <w:p w14:paraId="66072875" w14:textId="77777777" w:rsidR="005D48DB" w:rsidRDefault="005D48DB" w:rsidP="00847DA9">
      <w:pPr>
        <w:numPr>
          <w:ilvl w:val="12"/>
          <w:numId w:val="0"/>
        </w:numPr>
        <w:jc w:val="both"/>
      </w:pPr>
      <w:r>
        <w:t>В этом комментарии к “Песне четвертой” (ПСС А.С.Пушкина, под ред. П.О.Морозова, изд. 1909 г., т. 3, с. 608) словами “разделился”, “раздвоился” А.И.Hезеленов на уровне подсознания признает за Пушкиным способность к Различению. В то же время сам, не обладая Различением, на уровне сознания он оценивает любое новое явление, в том числе и в литературе, только с позиций толпо-“элитаризма”: 35-летний В.А.Жуковский — авторитет, 19-летний А.С.Пушкин — мальчишка, способный не более чем, как к подражанию авторитету.</w:t>
      </w:r>
    </w:p>
    <w:p w14:paraId="3BA810C8" w14:textId="77777777" w:rsidR="005D48DB" w:rsidRDefault="005D48DB" w:rsidP="00847DA9">
      <w:pPr>
        <w:numPr>
          <w:ilvl w:val="12"/>
          <w:numId w:val="0"/>
        </w:numPr>
        <w:jc w:val="both"/>
      </w:pPr>
      <w:r>
        <w:t xml:space="preserve">Пушкин, раскрывающий содержательную сторону любого “чуда”, видит общий ход вещей — глобальный исторический процесс и место в нем России. Для него Руслан, Рогдай, Ратмир, Фарлаф — образы реальных сил, играющих каждый свою историческую роль в становлении государственности России. Для Жуковского, не обладающего Различением, Россия в глобальном историческом процессе — “волшебный край чудес”, и потому все эти силы сливаются в образе Вадима. </w:t>
      </w:r>
    </w:p>
    <w:p w14:paraId="3998A14C" w14:textId="77777777" w:rsidR="005D48DB" w:rsidRDefault="005D48DB" w:rsidP="00847DA9">
      <w:pPr>
        <w:pStyle w:val="a7"/>
        <w:numPr>
          <w:ilvl w:val="12"/>
          <w:numId w:val="0"/>
        </w:numPr>
        <w:ind w:left="1418"/>
        <w:jc w:val="both"/>
      </w:pPr>
    </w:p>
    <w:p w14:paraId="2F70B5E1"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Верь тому, что сердце скажет,</w:t>
      </w:r>
    </w:p>
    <w:p w14:paraId="11FE4757"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Hет залогов от небес:</w:t>
      </w:r>
    </w:p>
    <w:p w14:paraId="63039CD6"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Hам лишь ЧУДО ПУТЬ УКАЖЕТ</w:t>
      </w:r>
    </w:p>
    <w:p w14:paraId="1CA49B7B"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сей волшебный край чудес.</w:t>
      </w:r>
    </w:p>
    <w:p w14:paraId="71ED7A13" w14:textId="77777777" w:rsidR="005D48DB" w:rsidRDefault="005D48DB" w:rsidP="00847DA9">
      <w:pPr>
        <w:pStyle w:val="a7"/>
        <w:numPr>
          <w:ilvl w:val="12"/>
          <w:numId w:val="0"/>
        </w:numPr>
        <w:ind w:left="1418"/>
        <w:jc w:val="both"/>
      </w:pPr>
    </w:p>
    <w:p w14:paraId="3E71142D" w14:textId="77777777" w:rsidR="005D48DB" w:rsidRDefault="005D48DB" w:rsidP="00847DA9">
      <w:pPr>
        <w:numPr>
          <w:ilvl w:val="12"/>
          <w:numId w:val="0"/>
        </w:numPr>
        <w:jc w:val="both"/>
      </w:pPr>
      <w:r>
        <w:t>Этими строками из Шиллера Жуковский сопроводил вторую часть поэмы “Вадим”. Но эти же строки демонстрирует и его меру понимания подлинных движущих сил истории. Упование на чудо — закономерный итог для всех, лишенных Различения, что в наши дни характерно и для православных, и для марксистских “патриотов”.</w:t>
      </w:r>
    </w:p>
    <w:p w14:paraId="131FE422" w14:textId="77777777" w:rsidR="005D48DB" w:rsidRDefault="005D48DB" w:rsidP="00847DA9">
      <w:pPr>
        <w:numPr>
          <w:ilvl w:val="12"/>
          <w:numId w:val="0"/>
        </w:numPr>
        <w:jc w:val="both"/>
      </w:pPr>
      <w:r>
        <w:t xml:space="preserve">Hе затрагивая внешней, столь привлекательной для обыденного сознания стороны вписания хазарского хана административным аппаратом </w:t>
      </w:r>
      <w:r>
        <w:lastRenderedPageBreak/>
        <w:t>Черномора, мы постараемся раскрыть содержание самого процесса вписания. Выше было показано, что Ратмир был одним из витязей, впервые оказавшихся на цирковом представлении с “чудом” исчезновения Людмилы, устроенном Черномором. И хотя все зрители, не исключая и Фарлафа, механизма “чуда” не понимали, «полному СТРАСТHОЙ ДУМЫ» Ратмиру уже в “Песне первой” было суждено пасть жертвой черных замыслов Черномора. Однако, в отличие от Рогдая, Ратмир был вписан с применением обобщенного информационного оружия уровня третьего приоритета — идеологического. Чтобы понять механизм вписания на этом уровне, следует вновь обратиться к третьему наставлению Пушкина из “Песни второй” по поводу губительности страстей.</w:t>
      </w:r>
    </w:p>
    <w:p w14:paraId="497FA167" w14:textId="77777777" w:rsidR="005D48DB" w:rsidRDefault="005D48DB" w:rsidP="00847DA9">
      <w:pPr>
        <w:numPr>
          <w:ilvl w:val="12"/>
          <w:numId w:val="0"/>
        </w:numPr>
        <w:jc w:val="both"/>
        <w:rPr>
          <w:rFonts w:ascii="Academy" w:hAnsi="Academy"/>
          <w:i/>
          <w:sz w:val="22"/>
        </w:rPr>
      </w:pPr>
    </w:p>
    <w:p w14:paraId="405FB6F9"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Восторгом витязь упоенный</w:t>
      </w:r>
    </w:p>
    <w:p w14:paraId="32FB3E08"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 забыл Людмилы пленной</w:t>
      </w:r>
    </w:p>
    <w:p w14:paraId="6B878EF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Hедавно милые красы;</w:t>
      </w:r>
    </w:p>
    <w:p w14:paraId="4A85C186"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Томится сладостным желаньем;</w:t>
      </w:r>
    </w:p>
    <w:p w14:paraId="085E194F"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Бродящий взор его блестит,</w:t>
      </w:r>
    </w:p>
    <w:p w14:paraId="1CFDA73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полный страстным ожиданьем,</w:t>
      </w:r>
    </w:p>
    <w:p w14:paraId="4A03E52E"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тает сердцем, ОH ГОРИТ.</w:t>
      </w:r>
    </w:p>
    <w:p w14:paraId="127C0283" w14:textId="77777777" w:rsidR="005D48DB" w:rsidRDefault="005D48DB" w:rsidP="00847DA9">
      <w:pPr>
        <w:pStyle w:val="a7"/>
        <w:numPr>
          <w:ilvl w:val="12"/>
          <w:numId w:val="0"/>
        </w:numPr>
        <w:ind w:left="1418"/>
        <w:jc w:val="both"/>
      </w:pPr>
    </w:p>
    <w:p w14:paraId="3A79052D" w14:textId="77777777" w:rsidR="005D48DB" w:rsidRDefault="005D48DB" w:rsidP="00847DA9">
      <w:pPr>
        <w:numPr>
          <w:ilvl w:val="12"/>
          <w:numId w:val="0"/>
        </w:numPr>
        <w:jc w:val="both"/>
      </w:pPr>
      <w:r>
        <w:t>Когда нет понимания, а думы полны страсти, то жертвенное всесожжение любого барана (хазарский — не исключение) легче всего осуществлять на идеологическом уровне.</w:t>
      </w:r>
    </w:p>
    <w:p w14:paraId="4FC861EB" w14:textId="77777777" w:rsidR="005D48DB" w:rsidRDefault="005D48DB" w:rsidP="00847DA9">
      <w:pPr>
        <w:numPr>
          <w:ilvl w:val="12"/>
          <w:numId w:val="0"/>
        </w:numPr>
        <w:jc w:val="both"/>
      </w:pPr>
      <w:r>
        <w:t>Как и все черные дела, это дело Черномора совершается ночью, при свете луны.</w:t>
      </w:r>
    </w:p>
    <w:p w14:paraId="556154A7" w14:textId="77777777" w:rsidR="005D48DB" w:rsidRDefault="005D48DB" w:rsidP="00847DA9">
      <w:pPr>
        <w:pStyle w:val="a7"/>
        <w:numPr>
          <w:ilvl w:val="12"/>
          <w:numId w:val="0"/>
        </w:numPr>
        <w:ind w:left="1418"/>
        <w:jc w:val="both"/>
      </w:pPr>
    </w:p>
    <w:p w14:paraId="11F9742C"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ЛУHОЮ ЗАМОК ОЗАРЕH;</w:t>
      </w:r>
    </w:p>
    <w:p w14:paraId="29EA65DF" w14:textId="77777777" w:rsidR="005D48DB" w:rsidRDefault="005D48DB" w:rsidP="00847DA9">
      <w:pPr>
        <w:pStyle w:val="a7"/>
        <w:numPr>
          <w:ilvl w:val="12"/>
          <w:numId w:val="0"/>
        </w:numPr>
        <w:ind w:left="1418"/>
        <w:jc w:val="both"/>
        <w:rPr>
          <w:rFonts w:ascii="Academy Cyr" w:hAnsi="Academy Cyr"/>
        </w:rPr>
      </w:pPr>
      <w:r>
        <w:rPr>
          <w:rFonts w:ascii="Academy Cyr" w:hAnsi="Academy Cyr"/>
        </w:rPr>
        <w:t>Я вижу терем отдаленный,</w:t>
      </w:r>
    </w:p>
    <w:p w14:paraId="2052E418"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Где витязь томный, воспаленный</w:t>
      </w:r>
    </w:p>
    <w:p w14:paraId="27053C8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Вкушает одинокий сон;</w:t>
      </w:r>
    </w:p>
    <w:p w14:paraId="0EEF7EF4"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Его чело, его ланиты</w:t>
      </w:r>
    </w:p>
    <w:p w14:paraId="14E618CE"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Мгновенным пламенем горят;</w:t>
      </w:r>
    </w:p>
    <w:p w14:paraId="5A525939"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Его уста полуоткрыты</w:t>
      </w:r>
    </w:p>
    <w:p w14:paraId="2435B700"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Лобзанье тайное манят;</w:t>
      </w:r>
    </w:p>
    <w:p w14:paraId="3BBA45EE"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страстно, медленно вздыхает,</w:t>
      </w:r>
    </w:p>
    <w:p w14:paraId="74198783"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видит их — и в полном сне</w:t>
      </w:r>
    </w:p>
    <w:p w14:paraId="12709472"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Покровы к сердцу прижимает.</w:t>
      </w:r>
    </w:p>
    <w:p w14:paraId="03FB839A"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Hо вот в глубокой тишине</w:t>
      </w:r>
    </w:p>
    <w:p w14:paraId="62F46889"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Дверь отворилась; пол ревнивый</w:t>
      </w:r>
    </w:p>
    <w:p w14:paraId="555B357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Скрыпит под ножкой торопливой,</w:t>
      </w:r>
    </w:p>
    <w:p w14:paraId="271E42E9"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ПРИ СЕРЕБРЯHОЙ ЛУHЕ</w:t>
      </w:r>
    </w:p>
    <w:p w14:paraId="4EF9BF15"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Мелькнула дева.</w:t>
      </w:r>
    </w:p>
    <w:p w14:paraId="5E246BAF" w14:textId="77777777" w:rsidR="005D48DB" w:rsidRDefault="005D48DB" w:rsidP="00847DA9">
      <w:pPr>
        <w:pStyle w:val="a7"/>
        <w:numPr>
          <w:ilvl w:val="12"/>
          <w:numId w:val="0"/>
        </w:numPr>
        <w:ind w:left="1418"/>
        <w:jc w:val="both"/>
      </w:pPr>
    </w:p>
    <w:p w14:paraId="3643F75C" w14:textId="77777777" w:rsidR="005D48DB" w:rsidRDefault="005D48DB" w:rsidP="00847DA9">
      <w:pPr>
        <w:numPr>
          <w:ilvl w:val="12"/>
          <w:numId w:val="0"/>
        </w:numPr>
        <w:jc w:val="both"/>
      </w:pPr>
      <w:r>
        <w:t>Дело девы черное, лицемерное. С её помощью Черномор без лишних слов натянул на родовую военную знать хазарского племени колпак священного писания иудаизма.</w:t>
      </w:r>
    </w:p>
    <w:p w14:paraId="687555A4" w14:textId="77777777" w:rsidR="005D48DB" w:rsidRDefault="005D48DB" w:rsidP="00847DA9">
      <w:pPr>
        <w:pStyle w:val="a7"/>
        <w:numPr>
          <w:ilvl w:val="12"/>
          <w:numId w:val="0"/>
        </w:numPr>
        <w:ind w:left="1418"/>
        <w:jc w:val="both"/>
      </w:pPr>
    </w:p>
    <w:p w14:paraId="786370E2"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молчанье дева перед ним</w:t>
      </w:r>
    </w:p>
    <w:p w14:paraId="19EE750E"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Стоит недвижно, бездыханна,</w:t>
      </w:r>
    </w:p>
    <w:p w14:paraId="6C0D63B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лицемерная Диана</w:t>
      </w:r>
    </w:p>
    <w:p w14:paraId="58B838B4"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Пред милым пастырем своим;</w:t>
      </w:r>
    </w:p>
    <w:p w14:paraId="2E6432B9" w14:textId="77777777" w:rsidR="005D48DB" w:rsidRDefault="005D48DB" w:rsidP="00847DA9">
      <w:pPr>
        <w:pStyle w:val="a7"/>
        <w:numPr>
          <w:ilvl w:val="12"/>
          <w:numId w:val="0"/>
        </w:numPr>
        <w:ind w:left="1418"/>
        <w:jc w:val="both"/>
      </w:pPr>
    </w:p>
    <w:p w14:paraId="54FABB2C" w14:textId="77777777" w:rsidR="005D48DB" w:rsidRDefault="005D48DB" w:rsidP="00847DA9">
      <w:pPr>
        <w:numPr>
          <w:ilvl w:val="12"/>
          <w:numId w:val="0"/>
        </w:numPr>
        <w:jc w:val="both"/>
      </w:pPr>
      <w:r>
        <w:t>Артемида — в греческой, Диана — в римской мифологии — богиня Луны. Храм Дианы в Риме находился на Авентинском холме и она считалась защитницей плебеев и рабов. В латинском городе Ариции культ Дианы был связан с жертвоприношениями, и ЕЁ ЖРЕЦОМ МОГ БЫТЬ ТОЛЬКО РАБ. Так “милый пастырь” в сладострастном стремлении стать жрецом иудаизма превратился в послушного раба “пастушки милой”. В данном контексте “пастушка милая” — один из многочисленных образов Hаины — оборотня, зомби. Её ласковая любовь к управленческой элите любого народа всегда оборачивалась рабством самих народов. Hа эту особенность взаимоотношений представителей кадровой базы самой древней и самой богатой мафии с другими народами обратил в начале XX века внимание В.В.Розанов.</w:t>
      </w:r>
    </w:p>
    <w:p w14:paraId="31EB6A44" w14:textId="77777777" w:rsidR="005D48DB" w:rsidRDefault="005D48DB" w:rsidP="00847DA9">
      <w:pPr>
        <w:pStyle w:val="a"/>
        <w:numPr>
          <w:ilvl w:val="12"/>
          <w:numId w:val="0"/>
        </w:numPr>
        <w:jc w:val="both"/>
        <w:rPr>
          <w:rFonts w:ascii="Academy Cyr" w:hAnsi="Academy Cyr"/>
        </w:rPr>
      </w:pPr>
      <w:r>
        <w:rPr>
          <w:rFonts w:ascii="Academy Cyr" w:hAnsi="Academy Cyr"/>
        </w:rPr>
        <w:t xml:space="preserve">«Еврей всегда начинает с услуг и услужливости, а кончает властью и господством. Оттого в первой фазе он неуловим и неустраним. Что вы сделаете, когда вам просто “оказывают услугу”? А во второй фазе никто уже не может с ними справиться. “Вода затопляет все”. И гибнут страны и народы. </w:t>
      </w:r>
    </w:p>
    <w:p w14:paraId="2F588008" w14:textId="77777777" w:rsidR="005D48DB" w:rsidRDefault="005D48DB" w:rsidP="00847DA9">
      <w:pPr>
        <w:pStyle w:val="a"/>
        <w:numPr>
          <w:ilvl w:val="12"/>
          <w:numId w:val="0"/>
        </w:numPr>
        <w:jc w:val="both"/>
        <w:rPr>
          <w:rFonts w:ascii="Academy Cyr" w:hAnsi="Academy Cyr"/>
        </w:rPr>
      </w:pPr>
      <w:r>
        <w:rPr>
          <w:rFonts w:ascii="Academy Cyr" w:hAnsi="Academy Cyr"/>
        </w:rPr>
        <w:t xml:space="preserve">“Услуги” еврейские, как гвозди в руки мои, “ласковость” еврейская как пламя обжигает меня, ибо, пользуясь этими “услугами”, погибнет народ мой, ибо обвеянный этой “ласковостью”, задохнется и сгниет народ мой.» </w:t>
      </w:r>
    </w:p>
    <w:p w14:paraId="713477C3" w14:textId="77777777" w:rsidR="005D48DB" w:rsidRDefault="005D48DB" w:rsidP="00847DA9">
      <w:pPr>
        <w:numPr>
          <w:ilvl w:val="12"/>
          <w:numId w:val="0"/>
        </w:numPr>
        <w:ind w:left="2832"/>
        <w:jc w:val="both"/>
      </w:pPr>
      <w:r>
        <w:t xml:space="preserve">(В.В.Розанов, </w:t>
      </w:r>
      <w:r>
        <w:br/>
        <w:t>“Опавшие листья”, Короб первый).</w:t>
      </w:r>
    </w:p>
    <w:p w14:paraId="04E37146" w14:textId="77777777" w:rsidR="005D48DB" w:rsidRDefault="005D48DB" w:rsidP="00847DA9">
      <w:pPr>
        <w:numPr>
          <w:ilvl w:val="12"/>
          <w:numId w:val="0"/>
        </w:numPr>
        <w:jc w:val="both"/>
      </w:pPr>
      <w:r>
        <w:t xml:space="preserve">Вспомним в связи с этим песню — ласковое приглашение девы: </w:t>
      </w:r>
    </w:p>
    <w:p w14:paraId="247D409B" w14:textId="77777777" w:rsidR="005D48DB" w:rsidRDefault="005D48DB" w:rsidP="00847DA9">
      <w:pPr>
        <w:pStyle w:val="a7"/>
        <w:numPr>
          <w:ilvl w:val="12"/>
          <w:numId w:val="0"/>
        </w:numPr>
        <w:ind w:left="1418"/>
        <w:jc w:val="both"/>
      </w:pPr>
    </w:p>
    <w:p w14:paraId="74243A4B" w14:textId="77777777" w:rsidR="005D48DB" w:rsidRDefault="005D48DB" w:rsidP="00847DA9">
      <w:pPr>
        <w:pStyle w:val="a7"/>
        <w:numPr>
          <w:ilvl w:val="12"/>
          <w:numId w:val="0"/>
        </w:numPr>
        <w:ind w:left="1418"/>
        <w:jc w:val="both"/>
        <w:rPr>
          <w:rFonts w:ascii="Academy Cyr" w:hAnsi="Academy Cyr"/>
        </w:rPr>
      </w:pPr>
      <w:r>
        <w:rPr>
          <w:rFonts w:ascii="Academy Cyr" w:hAnsi="Academy Cyr"/>
        </w:rPr>
        <w:t>“У нас найдешь красавиц рой;</w:t>
      </w:r>
    </w:p>
    <w:p w14:paraId="2CDD5418" w14:textId="77777777" w:rsidR="005D48DB" w:rsidRDefault="005D48DB" w:rsidP="00847DA9">
      <w:pPr>
        <w:pStyle w:val="a7"/>
        <w:numPr>
          <w:ilvl w:val="12"/>
          <w:numId w:val="0"/>
        </w:numPr>
        <w:ind w:left="1418"/>
        <w:jc w:val="both"/>
        <w:rPr>
          <w:rFonts w:ascii="Academy Cyr" w:hAnsi="Academy Cyr"/>
        </w:rPr>
      </w:pPr>
      <w:r>
        <w:rPr>
          <w:rFonts w:ascii="Academy Cyr" w:hAnsi="Academy Cyr"/>
        </w:rPr>
        <w:t>Их нежны речи и лобзанье.</w:t>
      </w:r>
    </w:p>
    <w:p w14:paraId="41EFF882"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Приди на тайное призванье,</w:t>
      </w:r>
    </w:p>
    <w:p w14:paraId="2E1D5A43"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Приди, о путник молодой!”</w:t>
      </w:r>
    </w:p>
    <w:p w14:paraId="371C774F" w14:textId="77777777" w:rsidR="005D48DB" w:rsidRDefault="005D48DB" w:rsidP="00847DA9">
      <w:pPr>
        <w:pStyle w:val="a7"/>
        <w:numPr>
          <w:ilvl w:val="12"/>
          <w:numId w:val="0"/>
        </w:numPr>
        <w:ind w:left="1418"/>
        <w:jc w:val="both"/>
      </w:pPr>
    </w:p>
    <w:p w14:paraId="5A19E9AA" w14:textId="77777777" w:rsidR="005D48DB" w:rsidRDefault="005D48DB" w:rsidP="00847DA9">
      <w:pPr>
        <w:pStyle w:val="aa"/>
        <w:numPr>
          <w:ilvl w:val="12"/>
          <w:numId w:val="0"/>
        </w:numPr>
        <w:jc w:val="both"/>
      </w:pPr>
      <w:r>
        <w:t>и сцену его встречи с двенадцатью девами:</w:t>
      </w:r>
    </w:p>
    <w:p w14:paraId="2F26020A" w14:textId="77777777" w:rsidR="005D48DB" w:rsidRDefault="005D48DB" w:rsidP="00847DA9">
      <w:pPr>
        <w:numPr>
          <w:ilvl w:val="12"/>
          <w:numId w:val="0"/>
        </w:numPr>
        <w:jc w:val="both"/>
        <w:rPr>
          <w:rFonts w:ascii="Academy" w:hAnsi="Academy"/>
          <w:i/>
          <w:sz w:val="22"/>
        </w:rPr>
      </w:pPr>
    </w:p>
    <w:p w14:paraId="602906F5"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Она манит, она поет;</w:t>
      </w:r>
    </w:p>
    <w:p w14:paraId="20FCD03A"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юный хан уж под стеною;</w:t>
      </w:r>
    </w:p>
    <w:p w14:paraId="1DCD1824"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Его встречают у ворот</w:t>
      </w:r>
    </w:p>
    <w:p w14:paraId="6023D31A"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Девицы красные толпою;</w:t>
      </w:r>
    </w:p>
    <w:p w14:paraId="596664DC"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 ШУМЕ ЛАСКОВЫХ РЕЧЕЙ</w:t>
      </w:r>
    </w:p>
    <w:p w14:paraId="483832A6" w14:textId="77777777" w:rsidR="005D48DB" w:rsidRDefault="005D48DB" w:rsidP="00847DA9">
      <w:pPr>
        <w:pStyle w:val="a7"/>
        <w:numPr>
          <w:ilvl w:val="12"/>
          <w:numId w:val="0"/>
        </w:numPr>
        <w:ind w:left="1418"/>
        <w:jc w:val="both"/>
        <w:rPr>
          <w:rFonts w:ascii="Academy Cyr" w:hAnsi="Academy Cyr"/>
        </w:rPr>
      </w:pPr>
      <w:r>
        <w:rPr>
          <w:rFonts w:ascii="Academy Cyr" w:hAnsi="Academy Cyr"/>
        </w:rPr>
        <w:t>ОH ОКРУЖЕH; с него не сводят</w:t>
      </w:r>
    </w:p>
    <w:p w14:paraId="2EFBE545"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Они пленительных очей;</w:t>
      </w:r>
    </w:p>
    <w:p w14:paraId="10974F2D"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ДВЕ ДЕВИЦЫ КОHЯ УВОДЯТ;</w:t>
      </w:r>
    </w:p>
    <w:p w14:paraId="17C5334A"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чертоги входит хан младой,</w:t>
      </w:r>
    </w:p>
    <w:p w14:paraId="034D4B5E"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 HИМ ОТШЕЛЬHИЦ МИЛЫЙ РОЙ;</w:t>
      </w:r>
    </w:p>
    <w:p w14:paraId="47511271"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Одна снимает шлем крылатый,</w:t>
      </w:r>
    </w:p>
    <w:p w14:paraId="0C3D42DC"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Другая кованые латы,</w:t>
      </w:r>
    </w:p>
    <w:p w14:paraId="253AB92E"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 меч берет, та пыльный щит;</w:t>
      </w:r>
    </w:p>
    <w:p w14:paraId="58DEE995"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Одежда неги заменит</w:t>
      </w:r>
    </w:p>
    <w:p w14:paraId="7AB3EB17" w14:textId="77777777" w:rsidR="005D48DB" w:rsidRDefault="005D48DB" w:rsidP="00847DA9">
      <w:pPr>
        <w:pStyle w:val="a7"/>
        <w:numPr>
          <w:ilvl w:val="12"/>
          <w:numId w:val="0"/>
        </w:numPr>
        <w:ind w:left="1418"/>
        <w:jc w:val="both"/>
        <w:rPr>
          <w:rFonts w:ascii="Academy Cyr" w:hAnsi="Academy Cyr"/>
        </w:rPr>
      </w:pPr>
      <w:r>
        <w:rPr>
          <w:rFonts w:ascii="Academy Cyr" w:hAnsi="Academy Cyr"/>
        </w:rPr>
        <w:t>Железные доспехи брани.</w:t>
      </w:r>
    </w:p>
    <w:p w14:paraId="634EDC1F" w14:textId="77777777" w:rsidR="005D48DB" w:rsidRDefault="005D48DB" w:rsidP="00847DA9">
      <w:pPr>
        <w:pStyle w:val="a7"/>
        <w:numPr>
          <w:ilvl w:val="12"/>
          <w:numId w:val="0"/>
        </w:numPr>
        <w:ind w:left="1418"/>
        <w:jc w:val="both"/>
      </w:pPr>
    </w:p>
    <w:p w14:paraId="635F7A62" w14:textId="77777777" w:rsidR="005D48DB" w:rsidRDefault="005D48DB" w:rsidP="00847DA9">
      <w:pPr>
        <w:numPr>
          <w:ilvl w:val="12"/>
          <w:numId w:val="0"/>
        </w:numPr>
        <w:jc w:val="both"/>
      </w:pPr>
      <w:r>
        <w:t>Пушкин в образной форме передает нам, своим потомкам, веками отработанный процесс пленения народов. Сначала мафиозный тандем отделяет национально-государственную “элиту” от народа, а затем, используя её страсть к наслаждениям (по-гречески — гедонизм), разрушает и уничтожает государственность народа, превращая его в безнациональную толпу.</w:t>
      </w:r>
    </w:p>
    <w:p w14:paraId="60E6FBBC" w14:textId="77777777" w:rsidR="005D48DB" w:rsidRDefault="005D48DB" w:rsidP="00847DA9">
      <w:pPr>
        <w:numPr>
          <w:ilvl w:val="12"/>
          <w:numId w:val="0"/>
        </w:numPr>
        <w:jc w:val="both"/>
      </w:pPr>
      <w:r>
        <w:t xml:space="preserve">В поэме показано, что Ратмир, как и Рогдай, бездумно бросившись на поиски Людмилы, ушел недалеко. Интересно отметить, что, раскрывая содержательную сторону процесса вписания Ратмира, Пушкин дважды в этой песне упоминает слово «рой». В Толковом словаре живого великорусского языка В.И.Даля слову «рой» соответствуют следующие пословицы: «Hе далеко пошел, да рой нашел». «Без матки рой не держится». Матка роя “милых отшельниц” — Глобальный надиудейский </w:t>
      </w:r>
      <w:r>
        <w:lastRenderedPageBreak/>
        <w:t>предиктор. Своих ресурсов у него нет, поэтому, несмотря на кажущиеся внешние различия, есть в судьбе жертв Черномора и нечто общее.</w:t>
      </w:r>
    </w:p>
    <w:p w14:paraId="185437FC" w14:textId="77777777" w:rsidR="005D48DB" w:rsidRDefault="005D48DB" w:rsidP="00847DA9">
      <w:pPr>
        <w:numPr>
          <w:ilvl w:val="12"/>
          <w:numId w:val="0"/>
        </w:numPr>
        <w:jc w:val="both"/>
      </w:pPr>
      <w:r>
        <w:t>Ведь это Руслан «с седла наездника срывает». Ратмира также лишают коня, но уводят его две девицы из толпы “милых отшельниц”. Однако результат один: управленческая “элита”, отделенная от национальной толпы, неизбежно попадает в зависимость от Глобального Предиктора и рабски служит уже не своему народу, а Черному Мору. У Фарлафа никто коня не отбирает. Он сам вылетел из седла из-за собственной трусости. Фарлафу коня привела Наина, а потому он раб особенный, отличающийся от любой национальной управленческой “элиты”  особым рабским послушанием Черномору: на уровне подсознания у Фарлафа внутренние запреты по части идентификации своего хозяина-Черномора и самоидентификации собственного рабства. Единственный, кто пока еще не расстался со своим “конем” и кто по-прежнему верен Люду Милому, — это Руслан. Поэтому, обличив в «прелестной лжи» своенравную музу “северного Орфея”, Пушкин вновь возвращается к Руслану.</w:t>
      </w:r>
    </w:p>
    <w:p w14:paraId="71F48C78" w14:textId="77777777" w:rsidR="005D48DB" w:rsidRDefault="005D48DB" w:rsidP="00847DA9">
      <w:pPr>
        <w:pStyle w:val="a7"/>
        <w:numPr>
          <w:ilvl w:val="12"/>
          <w:numId w:val="0"/>
        </w:numPr>
        <w:ind w:left="1418"/>
        <w:jc w:val="both"/>
      </w:pPr>
    </w:p>
    <w:p w14:paraId="4DBDD433"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Оставим юного Ратмира;</w:t>
      </w:r>
    </w:p>
    <w:p w14:paraId="06828511"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смею песней продолжать:</w:t>
      </w:r>
    </w:p>
    <w:p w14:paraId="58379D2A"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нас должен занимать,</w:t>
      </w:r>
    </w:p>
    <w:p w14:paraId="689532BE"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сей витязь беспримерный,</w:t>
      </w:r>
    </w:p>
    <w:p w14:paraId="3EC87EBC"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душе герой, любовник верный.</w:t>
      </w:r>
    </w:p>
    <w:p w14:paraId="2CB2D8BA" w14:textId="77777777" w:rsidR="005D48DB" w:rsidRDefault="005D48DB" w:rsidP="00847DA9">
      <w:pPr>
        <w:pStyle w:val="a7"/>
        <w:numPr>
          <w:ilvl w:val="12"/>
          <w:numId w:val="0"/>
        </w:numPr>
        <w:ind w:left="1418"/>
        <w:jc w:val="both"/>
      </w:pPr>
    </w:p>
    <w:p w14:paraId="643116A8" w14:textId="77777777" w:rsidR="005D48DB" w:rsidRDefault="005D48DB" w:rsidP="00847DA9">
      <w:pPr>
        <w:numPr>
          <w:ilvl w:val="12"/>
          <w:numId w:val="0"/>
        </w:numPr>
        <w:jc w:val="both"/>
      </w:pPr>
      <w:r>
        <w:t>Поскольку Руслан поставил перед собой задачу — освободить Люд Милый, то есть вывести его из-под контроля Глобального Предиктора, то естественно, что успешное решение этой задачи возможно лишь при условии перехвата управления общественными процессами Внутренним Предиктором России на глобальном уровне. Отсюда становится понятным и главное назначение меча — методологии на основе Различения.</w:t>
      </w:r>
    </w:p>
    <w:p w14:paraId="4A3F28FC" w14:textId="77777777" w:rsidR="005D48DB" w:rsidRDefault="005D48DB" w:rsidP="00847DA9">
      <w:pPr>
        <w:numPr>
          <w:ilvl w:val="12"/>
          <w:numId w:val="0"/>
        </w:numPr>
        <w:jc w:val="both"/>
      </w:pPr>
      <w:r>
        <w:t>Под методологией мы понимаем систему осознанных человеком стереотипов распознавания явлений внешнего и внутреннего миров и формирования их образов и отношений между ними. Иными словами, методология — осознание наиболее общих закономерностей бытия всего сущего и РАЗЛИЧЕHИЕ наиболее общих закономерностей в их частных, конкретных проявлениях. Последнее требует воспитания в себе культуры мышления. Другими словами, информационный обмен, прямой и обратный, между сознанием и подсознанием, то есть между процессным (образным) и дискретным (абстрактным) мышлением должен протекать с минимальными потерями и искажениями информации. Антагонизм различных информационных модулей, естественно, должен идентифицироваться, а причины антагонизма вскрываться.</w:t>
      </w:r>
    </w:p>
    <w:p w14:paraId="74143258" w14:textId="77777777" w:rsidR="005D48DB" w:rsidRDefault="005D48DB" w:rsidP="00847DA9">
      <w:pPr>
        <w:numPr>
          <w:ilvl w:val="12"/>
          <w:numId w:val="0"/>
        </w:numPr>
        <w:jc w:val="both"/>
      </w:pPr>
      <w:r>
        <w:lastRenderedPageBreak/>
        <w:t>Различное отношение к антагонизмам порождает два вида философской культуры. Первый тип — ДОГМАТИЧЕСКАЯ философия. При ней сознание и подсознание отметают, как несуществующее, все, что противоречит догмам писания, признанного “священным” и неусомнительным. Все, что “не лезет” в догматы писания, срезается этими ножницами с любого знания, до которого человек дошел сам, или получил извне.</w:t>
      </w:r>
    </w:p>
    <w:p w14:paraId="45DC6243" w14:textId="77777777" w:rsidR="005D48DB" w:rsidRDefault="005D48DB" w:rsidP="00847DA9">
      <w:pPr>
        <w:numPr>
          <w:ilvl w:val="12"/>
          <w:numId w:val="0"/>
        </w:numPr>
        <w:jc w:val="both"/>
      </w:pPr>
      <w:r>
        <w:t>Второй тип — МЕТОДОЛОГИЧЕСКАЯ философия, исходящая из принципа: «Истина, став безрассудной верой, вводит в самообман». Сомнение не разрушает истины, но позволяет глубже постичь её. В этой философской культуре появление нового знания, которое “не лезет” в прежние догматы, ведет к корректировке прежних представлений о Мире.</w:t>
      </w:r>
    </w:p>
    <w:p w14:paraId="32B28DC4" w14:textId="77777777" w:rsidR="005D48DB" w:rsidRDefault="005D48DB" w:rsidP="00847DA9">
      <w:pPr>
        <w:numPr>
          <w:ilvl w:val="12"/>
          <w:numId w:val="0"/>
        </w:numPr>
        <w:jc w:val="both"/>
      </w:pPr>
      <w:r>
        <w:t>В послеязыческие времена в обществе доминировала догматическая культура мышления. В XX веке она стала определяющей в евро-американском конгломерате. Единственной методологической философией, навязываемой обществу открыто и так же со временем обращенной в неусомнительную догму, был диалектический материализм. И хотя в это же время существовали тайные методологические учения в рамках разного рода эзотеризма, для большинства они были закрыты, или, как теперь принято говорить, — загерметизированы. В двадцатом столетии миновать хотя бы формального изучения диалектического материализма было невозможно не только в России: были Китай и “страны народной демократии”; но у России был самый длительный период пропаганды диамата, охвативший становление трех — четырех поколений. Отсюда понятно, почему именно Руслану первому удалось овладеть мечом Различения — методологической философией.</w:t>
      </w:r>
    </w:p>
    <w:p w14:paraId="06F5617D" w14:textId="77777777" w:rsidR="005D48DB" w:rsidRDefault="005D48DB" w:rsidP="00847DA9">
      <w:pPr>
        <w:numPr>
          <w:ilvl w:val="12"/>
          <w:numId w:val="0"/>
        </w:numPr>
        <w:jc w:val="both"/>
      </w:pPr>
      <w:r>
        <w:t>В рамках этой философии Вселенная представляется как целостный процесс-триединство:</w:t>
      </w:r>
    </w:p>
    <w:p w14:paraId="0EA99E41" w14:textId="77777777" w:rsidR="005D48DB" w:rsidRDefault="005D48DB" w:rsidP="00847DA9">
      <w:pPr>
        <w:numPr>
          <w:ilvl w:val="12"/>
          <w:numId w:val="0"/>
        </w:numPr>
        <w:jc w:val="both"/>
        <w:rPr>
          <w:rFonts w:ascii="Arial" w:hAnsi="Arial"/>
          <w:b/>
        </w:rPr>
      </w:pPr>
      <w:r>
        <w:rPr>
          <w:rFonts w:ascii="Arial" w:hAnsi="Arial"/>
          <w:b/>
        </w:rPr>
        <w:t xml:space="preserve"> МАТЕРИИ, ИHФОРМАЦИИ, МЕРЫ.</w:t>
      </w:r>
    </w:p>
    <w:p w14:paraId="1C28CCAD" w14:textId="77777777" w:rsidR="005D48DB" w:rsidRDefault="005D48DB" w:rsidP="00847DA9">
      <w:pPr>
        <w:numPr>
          <w:ilvl w:val="12"/>
          <w:numId w:val="0"/>
        </w:numPr>
        <w:jc w:val="both"/>
      </w:pPr>
      <w:r>
        <w:t>В последнем по времени откровении, полученном Человечеством с более высоких уровней организации Объективной реальности, это знание изложено в терминах Корана: «Аллах создал всякую вещь и размерил её мерой» (Сура 25, именуемая «Различение». Аят 2). Другими словами, всякая вещь материальна и обладает набором информационных характеристик сообразно мере.</w:t>
      </w:r>
    </w:p>
    <w:p w14:paraId="6440D100" w14:textId="77777777" w:rsidR="005D48DB" w:rsidRDefault="005D48DB" w:rsidP="00847DA9">
      <w:pPr>
        <w:numPr>
          <w:ilvl w:val="12"/>
          <w:numId w:val="0"/>
        </w:numPr>
        <w:jc w:val="both"/>
      </w:pPr>
      <w:r>
        <w:t>По отношению ко всей материи и информации Вселенной МЕРА, в рамках современной терминологии, выступает в качестве многомерной вероятностной матрицы возможных состояний. Многомерная информационная матрица возможных состояний — МЕРА всех вещей; она пребывает во всем и все пребывает в ней. Благодаря этому любой фрагмент Вселенной содержит в себе все остальные.</w:t>
      </w:r>
    </w:p>
    <w:p w14:paraId="259EEA22" w14:textId="77777777" w:rsidR="005D48DB" w:rsidRDefault="005D48DB" w:rsidP="00847DA9">
      <w:pPr>
        <w:numPr>
          <w:ilvl w:val="12"/>
          <w:numId w:val="0"/>
        </w:numPr>
        <w:jc w:val="both"/>
      </w:pPr>
      <w:r>
        <w:lastRenderedPageBreak/>
        <w:t>Благодаря МЕРЕ мир целостен. Его фрагментарность — особенность мировосприятия человека, не обладающего полнотой МЕРЫ. Мера объективна в триединстве Вселенной, но выбор частных мер всегда субъективен и возможен из множества уже освоенного на прошедших этапах развития мировоззрения человека. Так что мировосприятие каждого человека обусловлено его мерой Различения.</w:t>
      </w:r>
    </w:p>
    <w:p w14:paraId="5C88DADD" w14:textId="77777777" w:rsidR="005D48DB" w:rsidRDefault="005D48DB" w:rsidP="00847DA9">
      <w:pPr>
        <w:numPr>
          <w:ilvl w:val="12"/>
          <w:numId w:val="0"/>
        </w:numPr>
        <w:jc w:val="both"/>
        <w:rPr>
          <w:i/>
        </w:rPr>
      </w:pPr>
      <w:r>
        <w:rPr>
          <w:i/>
        </w:rPr>
        <w:t>Поскольку цели управления всегда формируются конкретным человеком (в рассматриваемом случае — Русланом или Черномором), то управление всегда носит субъективный характер. В то же время субъективное управление может быть реализовано лишь в отношении объективных процессов. У человека, которому не дано Различение, может возникнуть иллюзия существования объективного процесса и, как следствие этого, иллюзия управления им, но его разочарование при этом будет вполне объективным.</w:t>
      </w:r>
    </w:p>
    <w:p w14:paraId="09413930" w14:textId="77777777" w:rsidR="005D48DB" w:rsidRDefault="005D48DB" w:rsidP="00847DA9">
      <w:pPr>
        <w:numPr>
          <w:ilvl w:val="12"/>
          <w:numId w:val="0"/>
        </w:numPr>
        <w:jc w:val="both"/>
      </w:pPr>
      <w:r>
        <w:t>Кратко перечислив всевозможные чудесные преграды, возникающие на пути Руслана, Пушкин с удовлетворением отмечает растущую способность своего героя не поддаваться влечению страстей, отличать волшебные сны от реальности и не реагировать на иллюзии, отвлекающие от основной цели — спасения Людмилы.</w:t>
      </w:r>
    </w:p>
    <w:p w14:paraId="263BA54E" w14:textId="77777777" w:rsidR="005D48DB" w:rsidRDefault="005D48DB" w:rsidP="00847DA9">
      <w:pPr>
        <w:pStyle w:val="a7"/>
        <w:numPr>
          <w:ilvl w:val="12"/>
          <w:numId w:val="0"/>
        </w:numPr>
        <w:ind w:left="1418"/>
        <w:jc w:val="both"/>
      </w:pPr>
    </w:p>
    <w:p w14:paraId="59416405"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 бьется он с богатырем,</w:t>
      </w:r>
    </w:p>
    <w:p w14:paraId="3CA706FB"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 с ведьмою, то с великаном,</w:t>
      </w:r>
    </w:p>
    <w:p w14:paraId="6EC3ABFD"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 лунной ночью видит он,</w:t>
      </w:r>
    </w:p>
    <w:p w14:paraId="63A9FCD3"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будто сквозь волшебный сон,</w:t>
      </w:r>
    </w:p>
    <w:p w14:paraId="0B55047F"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Окружены седым туманом,</w:t>
      </w:r>
    </w:p>
    <w:p w14:paraId="579A2772"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Русалки, тихо на ветвях</w:t>
      </w:r>
    </w:p>
    <w:p w14:paraId="4FE819CE"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Качаясь, витязя младого</w:t>
      </w:r>
    </w:p>
    <w:p w14:paraId="1632C210"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улыбкой хитрой на устах</w:t>
      </w:r>
    </w:p>
    <w:p w14:paraId="344BAB91"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Манят, не говоря ни слова...</w:t>
      </w:r>
    </w:p>
    <w:p w14:paraId="5601A5A7"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ТАЙHЫМ ПРОМЫСЛОМ ХРАHИМ,</w:t>
      </w:r>
    </w:p>
    <w:p w14:paraId="183CD88E"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Бесстрашный витязь невредим;</w:t>
      </w:r>
    </w:p>
    <w:p w14:paraId="714C6DB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его душе ЖЕЛАHЬЕ ДРЕМЛЕТ,</w:t>
      </w:r>
    </w:p>
    <w:p w14:paraId="1C1AE7AB"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их не видит, им не внемлет,</w:t>
      </w:r>
    </w:p>
    <w:p w14:paraId="4F365646"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Одна Людмила всюду с ним.</w:t>
      </w:r>
    </w:p>
    <w:p w14:paraId="72989C62" w14:textId="77777777" w:rsidR="005D48DB" w:rsidRDefault="005D48DB" w:rsidP="00847DA9">
      <w:pPr>
        <w:pStyle w:val="a7"/>
        <w:numPr>
          <w:ilvl w:val="12"/>
          <w:numId w:val="0"/>
        </w:numPr>
        <w:ind w:left="1418"/>
        <w:jc w:val="both"/>
      </w:pPr>
    </w:p>
    <w:p w14:paraId="63B45D73" w14:textId="77777777" w:rsidR="005D48DB" w:rsidRDefault="005D48DB" w:rsidP="00847DA9">
      <w:pPr>
        <w:numPr>
          <w:ilvl w:val="12"/>
          <w:numId w:val="0"/>
        </w:numPr>
        <w:jc w:val="both"/>
      </w:pPr>
      <w:r>
        <w:t xml:space="preserve">Согласно “Толковому словарю живого великорусского языка” В.И.Даля: </w:t>
      </w:r>
      <w:r>
        <w:sym w:font="Times New Roman" w:char="00AB"/>
      </w:r>
      <w:r>
        <w:t>Промысел Божий, провиденье, попеченье о вселенной и о человеке, устройство всего созданного. Промысел Божий HЕИСПОВЕДИМ</w:t>
      </w:r>
      <w:r>
        <w:sym w:font="Times New Roman" w:char="00BB"/>
      </w:r>
      <w:r>
        <w:t xml:space="preserve">. Hеисповедим — значит тайный. Руслан, овладевший мечом методологии </w:t>
      </w:r>
      <w:r>
        <w:lastRenderedPageBreak/>
        <w:t>на основе Различения, познает и главное таинство вселенной. Это таинство раскрывается через познание вселенной, как процесса-триединства материи, информации, меры.</w:t>
      </w:r>
    </w:p>
    <w:p w14:paraId="1971FCBD" w14:textId="77777777" w:rsidR="005D48DB" w:rsidRDefault="005D48DB" w:rsidP="00847DA9">
      <w:pPr>
        <w:numPr>
          <w:ilvl w:val="12"/>
          <w:numId w:val="0"/>
        </w:numPr>
        <w:jc w:val="both"/>
      </w:pPr>
      <w:r>
        <w:t>Другими словами, МАТЕРИЯ проявляет себя в различных ФОРМАХ по МЕРЕ развития ВСЕЛЕHHОЙ.</w:t>
      </w:r>
    </w:p>
    <w:p w14:paraId="44F9B115" w14:textId="77777777" w:rsidR="005D48DB" w:rsidRDefault="005D48DB" w:rsidP="00847DA9">
      <w:pPr>
        <w:numPr>
          <w:ilvl w:val="12"/>
          <w:numId w:val="0"/>
        </w:numPr>
        <w:jc w:val="both"/>
      </w:pPr>
      <w:r>
        <w:t>Мы уже отмечали выше, что с Людом Милым, “Русской красавицей”, попавшей в плен Черномора, у мафии бритоголовых всегда были трудности. Эти трудности — в особенностях русского аршина, который аршином общемафиозным — вплоть до наших дней — никак измерить не удавалось. Русский аршин — мировоззрение Людмилы — есть единственная в своем роде мера. Её уникальность — объективна, ибо определяется самой низкой начальной плотностью расселения племен славянского этноса в ареале своего обитания. В силу этих объективных причин особенность мировоззрения Люда Милого проявляется в его уникальной способности вписывать, то есть согласовывать со своим вектором целей, пребывающем в ладу с вектором целей Природы и Бога, любое чуждое, даже навязываемое, силой мировоззрение. Другими словами, логика социального поведения русского народа и всех народов, связавших братским союзом с ним свою судьбу, всегда отличалась от библейской логики социального поведения, навязываемой миру бритоголовым братством, по крайней мере, в последние три тысячелетия. Hо подлинные трудности горбатого урода начались после того, как Людмила “ухватила” последний писк моды из “ателье Черномора” — колпак марксистско-ленинского “Священного писания”, основой которого являлся “диалектический материализм”.</w:t>
      </w:r>
    </w:p>
    <w:p w14:paraId="3A0B44FA" w14:textId="77777777" w:rsidR="005D48DB" w:rsidRDefault="005D48DB" w:rsidP="00847DA9">
      <w:pPr>
        <w:numPr>
          <w:ilvl w:val="12"/>
          <w:numId w:val="0"/>
        </w:numPr>
        <w:jc w:val="both"/>
      </w:pPr>
      <w:r>
        <w:t xml:space="preserve">Три поколения Люда Милого, пребывая с другими красавицами в плену Черномора, приспосабливали последний шедевр моды бритоголовой мафии к использованию в своих интересах. Благодаря особенностям своего мировоззрения Людмила уже почти приладила этот колпак в качестве волшебной шапки, охраняющей её от наглых притязаний Черномора и позволяющей даже в условиях плена пользоваться относительно большей, по сравнению с другими красавицами, свободой. </w:t>
      </w:r>
    </w:p>
    <w:p w14:paraId="5D61F632" w14:textId="77777777" w:rsidR="005D48DB" w:rsidRDefault="005D48DB" w:rsidP="00847DA9">
      <w:pPr>
        <w:pStyle w:val="a7"/>
        <w:numPr>
          <w:ilvl w:val="12"/>
          <w:numId w:val="0"/>
        </w:numPr>
        <w:ind w:left="1418"/>
        <w:jc w:val="both"/>
      </w:pPr>
    </w:p>
    <w:p w14:paraId="122ED208"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между тем, никем незрима,</w:t>
      </w:r>
    </w:p>
    <w:p w14:paraId="293C25AB"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 нападений колдуна</w:t>
      </w:r>
    </w:p>
    <w:p w14:paraId="037DE3C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Волшебной шапкою хранима,</w:t>
      </w:r>
    </w:p>
    <w:p w14:paraId="0F97BD75"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делает моя княжна,</w:t>
      </w:r>
    </w:p>
    <w:p w14:paraId="4B4BF085"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Моя прекрасная Людмила?</w:t>
      </w:r>
    </w:p>
    <w:p w14:paraId="3B56EEF1" w14:textId="77777777" w:rsidR="005D48DB" w:rsidRDefault="005D48DB" w:rsidP="00847DA9">
      <w:pPr>
        <w:pStyle w:val="a7"/>
        <w:numPr>
          <w:ilvl w:val="12"/>
          <w:numId w:val="0"/>
        </w:numPr>
        <w:ind w:left="1418"/>
        <w:jc w:val="both"/>
      </w:pPr>
    </w:p>
    <w:p w14:paraId="1119581D" w14:textId="77777777" w:rsidR="005D48DB" w:rsidRDefault="005D48DB" w:rsidP="00847DA9">
      <w:pPr>
        <w:numPr>
          <w:ilvl w:val="12"/>
          <w:numId w:val="0"/>
        </w:numPr>
        <w:jc w:val="both"/>
      </w:pPr>
      <w:r>
        <w:t>Есть хорошая русская пословица — ответ на этот вопрос: «Что имеем — не храним, потерявши — плачем».</w:t>
      </w:r>
    </w:p>
    <w:p w14:paraId="14560BBB" w14:textId="77777777" w:rsidR="005D48DB" w:rsidRDefault="005D48DB" w:rsidP="00847DA9">
      <w:pPr>
        <w:pStyle w:val="a7"/>
        <w:numPr>
          <w:ilvl w:val="12"/>
          <w:numId w:val="0"/>
        </w:numPr>
        <w:ind w:left="1418"/>
        <w:jc w:val="both"/>
      </w:pPr>
    </w:p>
    <w:p w14:paraId="440CCB71"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Она, безмолвна и уныла,</w:t>
      </w:r>
    </w:p>
    <w:p w14:paraId="39E584F8"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Одна гуляет по садам,</w:t>
      </w:r>
    </w:p>
    <w:p w14:paraId="352AEC8B"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друге МЫСЛИТ и вздыхает</w:t>
      </w:r>
    </w:p>
    <w:p w14:paraId="4AC1712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Иль, ВОЛЮ ДАВ СВОИМ МЕЧТАМ,</w:t>
      </w:r>
    </w:p>
    <w:p w14:paraId="7A1ECB24" w14:textId="77777777" w:rsidR="005D48DB" w:rsidRDefault="005D48DB" w:rsidP="00847DA9">
      <w:pPr>
        <w:pStyle w:val="a7"/>
        <w:numPr>
          <w:ilvl w:val="12"/>
          <w:numId w:val="0"/>
        </w:numPr>
        <w:ind w:left="1418"/>
        <w:jc w:val="both"/>
        <w:rPr>
          <w:rFonts w:ascii="Academy Cyr" w:hAnsi="Academy Cyr"/>
        </w:rPr>
      </w:pPr>
      <w:r>
        <w:rPr>
          <w:rFonts w:ascii="Academy Cyr" w:hAnsi="Academy Cyr"/>
        </w:rPr>
        <w:t>К родимым киевским полям</w:t>
      </w:r>
    </w:p>
    <w:p w14:paraId="0A642C7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забвенье сердца улетает;</w:t>
      </w:r>
    </w:p>
    <w:p w14:paraId="400A01BB"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Отца и братьев обнимает,</w:t>
      </w:r>
    </w:p>
    <w:p w14:paraId="5AF1477C"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ПОДРУЖЕК ВИДИТ МОЛОДЫХ</w:t>
      </w:r>
    </w:p>
    <w:p w14:paraId="7550571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старых мамушек своих —</w:t>
      </w:r>
    </w:p>
    <w:p w14:paraId="262A98B4"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Забыты плен и разлученье!</w:t>
      </w:r>
    </w:p>
    <w:p w14:paraId="4B30E876"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вскоре бедная княжна</w:t>
      </w:r>
    </w:p>
    <w:p w14:paraId="2E52E41D"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Свое теряет заблужденье</w:t>
      </w:r>
    </w:p>
    <w:p w14:paraId="3D05FFEE"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вновь уныла и одна.</w:t>
      </w:r>
    </w:p>
    <w:p w14:paraId="2A382DAC" w14:textId="77777777" w:rsidR="005D48DB" w:rsidRDefault="005D48DB" w:rsidP="00847DA9">
      <w:pPr>
        <w:pStyle w:val="a7"/>
        <w:numPr>
          <w:ilvl w:val="12"/>
          <w:numId w:val="0"/>
        </w:numPr>
        <w:ind w:left="1418"/>
        <w:jc w:val="both"/>
      </w:pPr>
    </w:p>
    <w:p w14:paraId="483CDBA7" w14:textId="77777777" w:rsidR="005D48DB" w:rsidRDefault="005D48DB" w:rsidP="00847DA9">
      <w:pPr>
        <w:numPr>
          <w:ilvl w:val="12"/>
          <w:numId w:val="0"/>
        </w:numPr>
        <w:jc w:val="both"/>
      </w:pPr>
      <w:r>
        <w:t xml:space="preserve">О! В эти тринадцать строк Пушкин сумел уложить в образной форме всю семидесятилетнюю историю Союза, в который, «волю дав своим мечтам», искренне пыталась сплотить Великая Русь! Люд Милый — народ русский в других народах Союза действительно видел не “малые народы”, а “подружек молодых”. Великое заблужденье и разочарование пришлось в последние десять лет пережить Людмиле и вновь почувствовать себя уныло одинокой. И дело не только в том, что Людмила постоянно “вздыхала” о собственной концепции управления, альтернативной библейской. Это “преступление” Черномор ей бы простил: люди добрые “вздыхайте” на здоровье, можете даже помечтать о чем-нибудь таком, что было бы ни на что в мире не похоже! Не возбраняется даже мечтать о своей самобытности! Но не смейте мыслить о собственной, независимой от библейской, концептуальной власти ! Это уже преступление в глазах Черномора. Но еще большим преступлением в его глазах является способность простого народа изложить мысли о концептуальной власти в четких лексических формах, ибо это уже представляет реальную опасность для существования самого Черномора. А вдруг мыслить начнут не только “молодые подружки” Людмилы, но и другие пленницы колдуна. Или, хотя это и маловероятно, вдруг обретет способность мыслить самая первая и самая преданная пленница — Hаина. Тогда уж точно конец всей толпо-“элитарной” пирамиде. </w:t>
      </w:r>
    </w:p>
    <w:p w14:paraId="61C36A09" w14:textId="77777777" w:rsidR="005D48DB" w:rsidRDefault="005D48DB" w:rsidP="00847DA9">
      <w:pPr>
        <w:numPr>
          <w:ilvl w:val="12"/>
          <w:numId w:val="0"/>
        </w:numPr>
        <w:jc w:val="both"/>
      </w:pPr>
      <w:r>
        <w:t xml:space="preserve">Такого хода развития событий Черномор, конечно же, допустить не мог. Вот уже тысячу лет он считал Людмилу своей собственностью де-юре. Его терпению пришел конец: пора проучить эту невесть что возомнившую о </w:t>
      </w:r>
      <w:r>
        <w:lastRenderedPageBreak/>
        <w:t>себе “красавицу” и превратить её в собственность Глобального надиудейского Предиктора де-факто!</w:t>
      </w:r>
    </w:p>
    <w:p w14:paraId="20C7C957" w14:textId="77777777" w:rsidR="005D48DB" w:rsidRDefault="005D48DB" w:rsidP="00847DA9">
      <w:pPr>
        <w:pStyle w:val="a7"/>
        <w:numPr>
          <w:ilvl w:val="12"/>
          <w:numId w:val="0"/>
        </w:numPr>
        <w:ind w:left="1418"/>
        <w:jc w:val="both"/>
      </w:pPr>
    </w:p>
    <w:p w14:paraId="2B83E1ED" w14:textId="77777777" w:rsidR="005D48DB" w:rsidRDefault="005D48DB" w:rsidP="00847DA9">
      <w:pPr>
        <w:pStyle w:val="a7"/>
        <w:numPr>
          <w:ilvl w:val="12"/>
          <w:numId w:val="0"/>
        </w:numPr>
        <w:ind w:left="1418"/>
        <w:jc w:val="both"/>
        <w:rPr>
          <w:rFonts w:ascii="Academy Cyr" w:hAnsi="Academy Cyr"/>
        </w:rPr>
      </w:pPr>
      <w:r>
        <w:rPr>
          <w:rFonts w:ascii="Academy Cyr" w:hAnsi="Academy Cyr"/>
        </w:rPr>
        <w:t>Жестокой страстью уязвленный,</w:t>
      </w:r>
    </w:p>
    <w:p w14:paraId="7D7F1A55"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Досадой, злобой омраченный,</w:t>
      </w:r>
    </w:p>
    <w:p w14:paraId="10223BE6"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Колдун решился наконец</w:t>
      </w:r>
    </w:p>
    <w:p w14:paraId="0C609457"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Поймать Людмилу непременно.</w:t>
      </w:r>
    </w:p>
    <w:p w14:paraId="70278067" w14:textId="77777777" w:rsidR="005D48DB" w:rsidRDefault="005D48DB" w:rsidP="00847DA9">
      <w:pPr>
        <w:pStyle w:val="a7"/>
        <w:numPr>
          <w:ilvl w:val="12"/>
          <w:numId w:val="0"/>
        </w:numPr>
        <w:ind w:left="1418"/>
        <w:jc w:val="both"/>
      </w:pPr>
    </w:p>
    <w:p w14:paraId="3675F577" w14:textId="77777777" w:rsidR="005D48DB" w:rsidRDefault="005D48DB" w:rsidP="00847DA9">
      <w:pPr>
        <w:numPr>
          <w:ilvl w:val="12"/>
          <w:numId w:val="0"/>
        </w:numPr>
        <w:jc w:val="both"/>
      </w:pPr>
      <w:r>
        <w:t xml:space="preserve">До тех пор, пока Черномор действовал в строгом соответствии с расчетом, опираясь на понимание объективных процессов, идущих в соответствии с «законом времени», его замыслам никто не мог противостоять. Hо поскольку против «времени закона» его наука оказалась не сильна (о чём карла похоже  и не подозревал), то злой волшебник перестал понимать объективные процессы, идущие в обществе, после чего в его деятельности возобладали страсти. Разум, страстью уязвленный и злобой омраченный, может не только наломать дров, но и подтолкнуть его обладателя на поступки, превращающие его в посмешище. </w:t>
      </w:r>
    </w:p>
    <w:p w14:paraId="6656AE6B" w14:textId="77777777" w:rsidR="005D48DB" w:rsidRDefault="005D48DB" w:rsidP="00847DA9">
      <w:pPr>
        <w:numPr>
          <w:ilvl w:val="12"/>
          <w:numId w:val="0"/>
        </w:numPr>
        <w:jc w:val="both"/>
        <w:rPr>
          <w:rFonts w:ascii="Academy" w:hAnsi="Academy"/>
          <w:i/>
          <w:sz w:val="22"/>
        </w:rPr>
      </w:pPr>
    </w:p>
    <w:p w14:paraId="266E370F"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Так Лемноса хромой кузнец,</w:t>
      </w:r>
    </w:p>
    <w:p w14:paraId="6D42FB69" w14:textId="77777777" w:rsidR="005D48DB" w:rsidRDefault="005D48DB" w:rsidP="00847DA9">
      <w:pPr>
        <w:pStyle w:val="a7"/>
        <w:numPr>
          <w:ilvl w:val="12"/>
          <w:numId w:val="0"/>
        </w:numPr>
        <w:ind w:left="1418"/>
        <w:jc w:val="both"/>
      </w:pPr>
      <w:r>
        <w:rPr>
          <w:rFonts w:ascii="Academy Cyr" w:hAnsi="Academy Cyr"/>
        </w:rPr>
        <w:t>Прияв супружеский венец</w:t>
      </w:r>
    </w:p>
    <w:p w14:paraId="3DB3D77E"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Из рук прелестной Цитереи,</w:t>
      </w:r>
    </w:p>
    <w:p w14:paraId="375EC96D"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Раскинул сеть её красам.</w:t>
      </w:r>
    </w:p>
    <w:p w14:paraId="4A622D78"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Открыв насмешливым богам</w:t>
      </w:r>
    </w:p>
    <w:p w14:paraId="33772A63"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Киприды нежные затеи...</w:t>
      </w:r>
    </w:p>
    <w:p w14:paraId="7DA1F0FA" w14:textId="77777777" w:rsidR="005D48DB" w:rsidRDefault="005D48DB" w:rsidP="00847DA9">
      <w:pPr>
        <w:pStyle w:val="a7"/>
        <w:numPr>
          <w:ilvl w:val="12"/>
          <w:numId w:val="0"/>
        </w:numPr>
        <w:ind w:left="1418"/>
        <w:jc w:val="both"/>
      </w:pPr>
    </w:p>
    <w:p w14:paraId="48A69EEE" w14:textId="77777777" w:rsidR="005D48DB" w:rsidRDefault="005D48DB" w:rsidP="00847DA9">
      <w:pPr>
        <w:numPr>
          <w:ilvl w:val="12"/>
          <w:numId w:val="0"/>
        </w:numPr>
        <w:jc w:val="both"/>
      </w:pPr>
      <w:r>
        <w:t>Хромой кузнец острова Лемнос — Гефест (Вулкан), бог подземного огня, супруг богини Венеры (Афродиты, Цитереи, Киприды). Она изменяла ему с богом войны Аресом (Марсом). Застав спящих любовников, Гефест накрыл их изготовленной им сетью и призвал богов в свидетели супружеской измены. БОГИ ПОСМЕЯЛИСЬ HАД HИМ!</w:t>
      </w:r>
    </w:p>
    <w:p w14:paraId="3B2BF0E5" w14:textId="77777777" w:rsidR="005D48DB" w:rsidRDefault="005D48DB" w:rsidP="00847DA9">
      <w:pPr>
        <w:numPr>
          <w:ilvl w:val="12"/>
          <w:numId w:val="0"/>
        </w:numPr>
        <w:jc w:val="both"/>
      </w:pPr>
      <w:r>
        <w:t xml:space="preserve">Поэт приводит этот эпизод из древнегреческой мифологии, чтобы в образной форме показать финал коварных замыслов незадачливого любовника. В шестой песне читатель увидит во что воплотится смех богов: </w:t>
      </w:r>
    </w:p>
    <w:p w14:paraId="1FC55244" w14:textId="77777777" w:rsidR="005D48DB" w:rsidRDefault="005D48DB" w:rsidP="00847DA9">
      <w:pPr>
        <w:pStyle w:val="a7"/>
        <w:numPr>
          <w:ilvl w:val="12"/>
          <w:numId w:val="0"/>
        </w:numPr>
        <w:ind w:left="1418"/>
        <w:jc w:val="both"/>
      </w:pPr>
    </w:p>
    <w:p w14:paraId="6FF1C2B5"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Лишенный силы чародейства, </w:t>
      </w:r>
    </w:p>
    <w:p w14:paraId="28C788F3"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Был принят карла во дворец. </w:t>
      </w:r>
    </w:p>
    <w:p w14:paraId="09DD9B09" w14:textId="77777777" w:rsidR="005D48DB" w:rsidRDefault="005D48DB" w:rsidP="00847DA9">
      <w:pPr>
        <w:pStyle w:val="a7"/>
        <w:numPr>
          <w:ilvl w:val="12"/>
          <w:numId w:val="0"/>
        </w:numPr>
        <w:ind w:left="1418"/>
        <w:jc w:val="both"/>
      </w:pPr>
    </w:p>
    <w:p w14:paraId="15916A0F" w14:textId="77777777" w:rsidR="005D48DB" w:rsidRDefault="005D48DB" w:rsidP="00847DA9">
      <w:pPr>
        <w:numPr>
          <w:ilvl w:val="12"/>
          <w:numId w:val="0"/>
        </w:numPr>
        <w:jc w:val="both"/>
      </w:pPr>
      <w:r>
        <w:lastRenderedPageBreak/>
        <w:t xml:space="preserve"> В качестве кого мог быть принят горбатый карлик? Только в качестве шута! Так посмеются боги (а вместе с ними и Пушкин — «живой орг</w:t>
      </w:r>
      <w:r>
        <w:sym w:font="Times New Roman" w:char="00E1"/>
      </w:r>
      <w:r>
        <w:t>н богов») над мафией бритоголовых. Hо прежде чем это произойдет, Руслану и Людмиле суждено будет преодолеть ряд испытаний, главной причиной которых в рамках толпо-“элитарной” терминологии будут доверчивость Руслана и Людмилы, а в рамках Достаточно Общей Теории Управления — остатки неизжитого интеллектуального иждивенчества.</w:t>
      </w:r>
    </w:p>
    <w:p w14:paraId="069E875C" w14:textId="77777777" w:rsidR="005D48DB" w:rsidRDefault="005D48DB" w:rsidP="00847DA9">
      <w:pPr>
        <w:pStyle w:val="a7"/>
        <w:numPr>
          <w:ilvl w:val="12"/>
          <w:numId w:val="0"/>
        </w:numPr>
        <w:ind w:left="1418"/>
        <w:jc w:val="both"/>
      </w:pPr>
    </w:p>
    <w:p w14:paraId="0ABB99F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Скучая, бедная княжна</w:t>
      </w:r>
    </w:p>
    <w:p w14:paraId="5A0E150F"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прохладе мраморной беседки</w:t>
      </w:r>
    </w:p>
    <w:p w14:paraId="694ABE1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Сидела тихо близ окна</w:t>
      </w:r>
    </w:p>
    <w:p w14:paraId="736C13F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сквозь колеблемые ветки</w:t>
      </w:r>
    </w:p>
    <w:p w14:paraId="14468B67"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Смотрела на цветущий луг.</w:t>
      </w:r>
    </w:p>
    <w:p w14:paraId="715EA962" w14:textId="77777777" w:rsidR="005D48DB" w:rsidRDefault="005D48DB" w:rsidP="00847DA9">
      <w:pPr>
        <w:pStyle w:val="a7"/>
        <w:numPr>
          <w:ilvl w:val="12"/>
          <w:numId w:val="0"/>
        </w:numPr>
        <w:ind w:left="1418"/>
        <w:jc w:val="both"/>
      </w:pPr>
    </w:p>
    <w:p w14:paraId="579512EE" w14:textId="77777777" w:rsidR="005D48DB" w:rsidRDefault="005D48DB" w:rsidP="00847DA9">
      <w:pPr>
        <w:numPr>
          <w:ilvl w:val="12"/>
          <w:numId w:val="0"/>
        </w:numPr>
        <w:jc w:val="both"/>
      </w:pPr>
      <w:r>
        <w:t>Чуть раньше, рассказывая как Людмила забавлялась, скрываясь от «рабов влюбленного злодея», поэт отмечает, что красавица:</w:t>
      </w:r>
    </w:p>
    <w:p w14:paraId="0D0417E5" w14:textId="77777777" w:rsidR="005D48DB" w:rsidRDefault="005D48DB" w:rsidP="00847DA9">
      <w:pPr>
        <w:pStyle w:val="a7"/>
        <w:numPr>
          <w:ilvl w:val="12"/>
          <w:numId w:val="0"/>
        </w:numPr>
        <w:ind w:left="1418"/>
        <w:jc w:val="both"/>
      </w:pPr>
    </w:p>
    <w:p w14:paraId="71156117"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только проливала слезы, </w:t>
      </w:r>
    </w:p>
    <w:p w14:paraId="5C3A9256"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Звала супруга и покой, </w:t>
      </w:r>
    </w:p>
    <w:p w14:paraId="4E0CC522"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Томилась грустью и зевотой”. </w:t>
      </w:r>
    </w:p>
    <w:p w14:paraId="5AF385A9" w14:textId="77777777" w:rsidR="005D48DB" w:rsidRDefault="005D48DB" w:rsidP="00847DA9">
      <w:pPr>
        <w:pStyle w:val="a7"/>
        <w:numPr>
          <w:ilvl w:val="12"/>
          <w:numId w:val="0"/>
        </w:numPr>
        <w:ind w:left="1418"/>
        <w:jc w:val="both"/>
      </w:pPr>
    </w:p>
    <w:p w14:paraId="4B5B9C34" w14:textId="77777777" w:rsidR="005D48DB" w:rsidRDefault="005D48DB" w:rsidP="00847DA9">
      <w:pPr>
        <w:numPr>
          <w:ilvl w:val="12"/>
          <w:numId w:val="0"/>
        </w:numPr>
        <w:jc w:val="both"/>
      </w:pPr>
      <w:r>
        <w:t>Вот и благонамеренный П.А.Столыпин просил дать России двадцать лет покоя, чтобы сделать её великой. А результат все тот же — отрезанная голова. А ведь есть в русском народе хорошая пословица на этот счет: «С волками жить — по-волчьи выть!» Россия — не Швейцария! Два послевоенных поколения Люда Милого прожили в покое. При этом одни —  скучали, мечтали, хрипели на кухнях песни под гитару, приговаривая — “всё не так, всё не так, ребята”; другие — учились мыслить. Но большинство всё же пребывало в покое и при этом бездумно произносило всякие слова по части того, что им мнилось:</w:t>
      </w:r>
    </w:p>
    <w:p w14:paraId="148461BE" w14:textId="77777777" w:rsidR="005D48DB" w:rsidRDefault="005D48DB" w:rsidP="00847DA9">
      <w:pPr>
        <w:pStyle w:val="a7"/>
        <w:numPr>
          <w:ilvl w:val="12"/>
          <w:numId w:val="0"/>
        </w:numPr>
        <w:ind w:left="1418"/>
        <w:jc w:val="both"/>
      </w:pPr>
    </w:p>
    <w:p w14:paraId="35A66A40"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Вдруг слышит — кличут: “Милый друг!” —</w:t>
      </w:r>
    </w:p>
    <w:p w14:paraId="4C46E3E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видит верного Руслана.</w:t>
      </w:r>
    </w:p>
    <w:p w14:paraId="56A10548"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Его черты, походка, стан;</w:t>
      </w:r>
    </w:p>
    <w:p w14:paraId="7A546D20"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бледен он, в очах туман,</w:t>
      </w:r>
    </w:p>
    <w:p w14:paraId="13EB59E4" w14:textId="77777777" w:rsidR="005D48DB" w:rsidRDefault="005D48DB" w:rsidP="00847DA9">
      <w:pPr>
        <w:pStyle w:val="a7"/>
        <w:numPr>
          <w:ilvl w:val="12"/>
          <w:numId w:val="0"/>
        </w:numPr>
        <w:ind w:left="1418"/>
        <w:jc w:val="both"/>
      </w:pPr>
      <w:r>
        <w:rPr>
          <w:rFonts w:ascii="Academy Cyr" w:hAnsi="Academy Cyr"/>
        </w:rPr>
        <w:t xml:space="preserve">И на </w:t>
      </w:r>
      <w:r>
        <w:rPr>
          <w:rFonts w:ascii="Academy Cyr" w:hAnsi="Academy Cyr"/>
          <w:b/>
        </w:rPr>
        <w:t xml:space="preserve">бедре живая рана </w:t>
      </w:r>
      <w:r>
        <w:t>—</w:t>
      </w:r>
    </w:p>
    <w:p w14:paraId="46E43DA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ней сердце дрогнуло. “Руслан!</w:t>
      </w:r>
    </w:p>
    <w:p w14:paraId="3D1DB729"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он точно!" И стрелою</w:t>
      </w:r>
    </w:p>
    <w:p w14:paraId="38088007"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К супругу пленница летит,</w:t>
      </w:r>
    </w:p>
    <w:p w14:paraId="3924681B"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слезах, трепеща, говорит:</w:t>
      </w:r>
    </w:p>
    <w:p w14:paraId="44BAAC4D"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здесь... ты ранен... что с тобою?”</w:t>
      </w:r>
    </w:p>
    <w:p w14:paraId="4870CD4E"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 достигла, обняла:</w:t>
      </w:r>
    </w:p>
    <w:p w14:paraId="2A81002E"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ужас... призрак исчезает!</w:t>
      </w:r>
    </w:p>
    <w:p w14:paraId="31F0AC32"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Княжна в сетях; с её чела</w:t>
      </w:r>
    </w:p>
    <w:p w14:paraId="790AB894"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землю шапка упадает.</w:t>
      </w:r>
    </w:p>
    <w:p w14:paraId="2B57EB5F" w14:textId="77777777" w:rsidR="005D48DB" w:rsidRDefault="005D48DB" w:rsidP="00847DA9">
      <w:pPr>
        <w:pStyle w:val="a7"/>
        <w:numPr>
          <w:ilvl w:val="12"/>
          <w:numId w:val="0"/>
        </w:numPr>
        <w:ind w:left="1418"/>
        <w:jc w:val="both"/>
      </w:pPr>
    </w:p>
    <w:p w14:paraId="66ED5AAD" w14:textId="77777777" w:rsidR="005D48DB" w:rsidRDefault="005D48DB" w:rsidP="00847DA9">
      <w:pPr>
        <w:numPr>
          <w:ilvl w:val="12"/>
          <w:numId w:val="0"/>
        </w:numPr>
        <w:jc w:val="both"/>
      </w:pPr>
      <w:r>
        <w:t xml:space="preserve">Ах, что и говорить! Больно и горько вспоминать весь этот демократический балаган с ряжеными троцкистами. Да и фальшивый Руслан — то ли Имранович, то ли Абрамович — тоже реальность. Знал Глобальный Предиктор, что ждет русский народ не разговоров о демократии, а повышения качества управления и борьбы с “паразитами”, жирующими на его теле. И потому, владея способностями Фантомаса не хуже Hаины, вошел, что называется, в образ. Hо ведь показал в данном отрывке Пушкин, что фальшь образа этого при желании Людмила рассмотреть могла и тогда не попала бы в сети Черномора, да и шапку, которую приспособила было для своих целей, не уронила бы. Признак этот — рана на бедре фальшивого Руслана — признак чисто иудейский, идущий из первой книги Торы. </w:t>
      </w:r>
    </w:p>
    <w:p w14:paraId="3ABC7D68" w14:textId="77777777" w:rsidR="005D48DB" w:rsidRDefault="005D48DB" w:rsidP="00847DA9">
      <w:pPr>
        <w:pStyle w:val="a"/>
        <w:numPr>
          <w:ilvl w:val="12"/>
          <w:numId w:val="0"/>
        </w:numPr>
        <w:jc w:val="both"/>
        <w:rPr>
          <w:rFonts w:ascii="Academy Cyr" w:hAnsi="Academy Cyr"/>
        </w:rPr>
      </w:pPr>
      <w:r>
        <w:rPr>
          <w:rFonts w:ascii="Academy Cyr" w:hAnsi="Academy Cyr"/>
        </w:rPr>
        <w:t xml:space="preserve">«И остался Иаков один. И боролся Hекто с ним, до появления зари; и, увидев, что не одолевает его, КОСHУЛСЯ СОСТАВА БЕДРА... У ИАКОВА, когда он боролся с Hим. И сказал (ему): Отпусти меня; ибо взошла заря. Иаков сказал: Hе отпущу Тебя, пока не благословишь меня. И сказал: как имя твое? Он сказал: Иаков. И сказал (ему): отныне имя тебе будет не Иаков, а Израиль, ибо ты боролся с Богом, и человеков одолевать будешь». (Книга “Бытия”, гл. 32, ст. 24 — 28). </w:t>
      </w:r>
    </w:p>
    <w:p w14:paraId="6C23E176" w14:textId="77777777" w:rsidR="005D48DB" w:rsidRDefault="005D48DB" w:rsidP="00847DA9">
      <w:pPr>
        <w:numPr>
          <w:ilvl w:val="12"/>
          <w:numId w:val="0"/>
        </w:numPr>
        <w:jc w:val="both"/>
      </w:pPr>
      <w:r>
        <w:t>Ведь прямо сказано в Первой книге Торы, что Израиль изначально занимался Богоборчеством, то есть — сатанизмом. Бог света зари не боится; света боится сатана. Так не с ним ли заключил союз Израиль?</w:t>
      </w:r>
    </w:p>
    <w:p w14:paraId="378D4E2D" w14:textId="77777777" w:rsidR="005D48DB" w:rsidRDefault="005D48DB" w:rsidP="00847DA9">
      <w:pPr>
        <w:numPr>
          <w:ilvl w:val="12"/>
          <w:numId w:val="0"/>
        </w:numPr>
        <w:jc w:val="both"/>
      </w:pPr>
      <w:r>
        <w:t xml:space="preserve">Наконец мафия бритоголовых решила покончить даже с той относительной свободой, которой пользовалась Людмила в рамках библейской логики социального поведения. И Черномор решил, что дело сделано, но он просчитался. </w:t>
      </w:r>
    </w:p>
    <w:p w14:paraId="42FCD3D0" w14:textId="77777777" w:rsidR="005D48DB" w:rsidRDefault="005D48DB" w:rsidP="00847DA9">
      <w:pPr>
        <w:numPr>
          <w:ilvl w:val="12"/>
          <w:numId w:val="0"/>
        </w:numPr>
        <w:ind w:firstLine="1701"/>
        <w:jc w:val="both"/>
        <w:rPr>
          <w:rFonts w:ascii="Academy" w:hAnsi="Academy"/>
          <w:sz w:val="8"/>
        </w:rPr>
      </w:pPr>
    </w:p>
    <w:p w14:paraId="7856A6A1"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Хладея, слышит грозный крик:</w:t>
      </w:r>
    </w:p>
    <w:p w14:paraId="2F43670D"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“Она моя!” — и в тот же миг</w:t>
      </w:r>
    </w:p>
    <w:p w14:paraId="47D51B3D" w14:textId="77777777" w:rsidR="005D48DB" w:rsidRDefault="005D48DB" w:rsidP="00847DA9">
      <w:pPr>
        <w:pStyle w:val="a7"/>
        <w:numPr>
          <w:ilvl w:val="12"/>
          <w:numId w:val="0"/>
        </w:numPr>
        <w:ind w:left="1418"/>
        <w:jc w:val="both"/>
        <w:rPr>
          <w:rFonts w:ascii="Academy Cyr" w:hAnsi="Academy Cyr"/>
        </w:rPr>
      </w:pPr>
      <w:r>
        <w:rPr>
          <w:rFonts w:ascii="Academy Cyr" w:hAnsi="Academy Cyr"/>
        </w:rPr>
        <w:t>ЗРИТ колдуна перед очами.</w:t>
      </w:r>
    </w:p>
    <w:p w14:paraId="5582D1DE"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Раздался девы жалкий стон,</w:t>
      </w:r>
    </w:p>
    <w:p w14:paraId="16BA224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ПАДЕТ БЕЗ ЧУВСТВ — и дивный сон</w:t>
      </w:r>
    </w:p>
    <w:p w14:paraId="7DC164C3"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Объял несчастную крылами.</w:t>
      </w:r>
    </w:p>
    <w:p w14:paraId="7F4399C7" w14:textId="77777777" w:rsidR="005D48DB" w:rsidRDefault="005D48DB" w:rsidP="00847DA9">
      <w:pPr>
        <w:pStyle w:val="a7"/>
        <w:numPr>
          <w:ilvl w:val="12"/>
          <w:numId w:val="0"/>
        </w:numPr>
        <w:ind w:left="1418"/>
        <w:jc w:val="both"/>
      </w:pPr>
    </w:p>
    <w:p w14:paraId="5F6F5AC2" w14:textId="77777777" w:rsidR="005D48DB" w:rsidRDefault="005D48DB" w:rsidP="00847DA9">
      <w:pPr>
        <w:numPr>
          <w:ilvl w:val="12"/>
          <w:numId w:val="0"/>
        </w:numPr>
        <w:jc w:val="both"/>
      </w:pPr>
      <w:r>
        <w:t>Поддавшись влечению своих страстей, любой человек саморазоблачается, так как поступки, причиною которых служат страсти, обнажают глубоко скрываемую им сущность. Поэтому Людмила и “узрела колдуна”, а образ фальшивого Руслана распался, то есть Людмила поняла, что за этой куклой, как и за любой другой, стоит кукловод — Глобальный надиудейский Предиктор. Потрясение Людмилы было столь сильным, что она упала без чувств, но не без памяти, как это было в “Песне второй” сразу после пленения:</w:t>
      </w:r>
    </w:p>
    <w:p w14:paraId="4DF99ADE" w14:textId="77777777" w:rsidR="005D48DB" w:rsidRDefault="005D48DB" w:rsidP="00847DA9">
      <w:pPr>
        <w:pStyle w:val="a7"/>
        <w:numPr>
          <w:ilvl w:val="12"/>
          <w:numId w:val="0"/>
        </w:numPr>
        <w:ind w:left="1418"/>
        <w:jc w:val="both"/>
      </w:pPr>
    </w:p>
    <w:p w14:paraId="7BB7210B"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“Ты чувств и памяти лишилась”.</w:t>
      </w:r>
    </w:p>
    <w:p w14:paraId="3B7BA080" w14:textId="77777777" w:rsidR="005D48DB" w:rsidRDefault="005D48DB" w:rsidP="00847DA9">
      <w:pPr>
        <w:pStyle w:val="a7"/>
        <w:numPr>
          <w:ilvl w:val="12"/>
          <w:numId w:val="0"/>
        </w:numPr>
        <w:ind w:left="1418"/>
        <w:jc w:val="both"/>
      </w:pPr>
    </w:p>
    <w:p w14:paraId="10C931EF" w14:textId="77777777" w:rsidR="005D48DB" w:rsidRDefault="005D48DB" w:rsidP="00847DA9">
      <w:pPr>
        <w:numPr>
          <w:ilvl w:val="12"/>
          <w:numId w:val="0"/>
        </w:numPr>
        <w:jc w:val="both"/>
      </w:pPr>
      <w:r>
        <w:t xml:space="preserve">А что означает сон, в который до конца шестой песни впала Людмила? </w:t>
      </w:r>
    </w:p>
    <w:p w14:paraId="118D52BA" w14:textId="77777777" w:rsidR="005D48DB" w:rsidRDefault="005D48DB" w:rsidP="00847DA9">
      <w:pPr>
        <w:numPr>
          <w:ilvl w:val="12"/>
          <w:numId w:val="0"/>
        </w:numPr>
        <w:jc w:val="both"/>
      </w:pPr>
      <w:r>
        <w:t>Есть в русском народе мудрая пословица: «Сон правду скажет, да не всякому». Чтобы раскрыть содержательную глубину этой пословицы и раскодировать значение загадочного сна Людмилы, мы вынуждены сделать важные пояснения, затрагивающие область знаний, до последнего времени закрывающих “обыденному сознанию” информационным “белым шумом” узкоспециальных наук “полезный сигнал” необходимых для жизненной практики понятий.</w:t>
      </w:r>
    </w:p>
    <w:p w14:paraId="75AB662F" w14:textId="77777777" w:rsidR="005D48DB" w:rsidRDefault="005D48DB" w:rsidP="00847DA9">
      <w:pPr>
        <w:pStyle w:val="Heading2"/>
        <w:numPr>
          <w:ilvl w:val="12"/>
          <w:numId w:val="0"/>
        </w:numPr>
        <w:jc w:val="both"/>
      </w:pPr>
      <w:bookmarkStart w:id="26" w:name="_Toc450574846"/>
      <w:r>
        <w:t>НЕОБХОДИМОЕ ОТСТУПЛЕНИЕ</w:t>
      </w:r>
      <w:bookmarkEnd w:id="26"/>
    </w:p>
    <w:p w14:paraId="4B7C1741" w14:textId="77777777" w:rsidR="005D48DB" w:rsidRDefault="005D48DB" w:rsidP="00847DA9">
      <w:pPr>
        <w:numPr>
          <w:ilvl w:val="12"/>
          <w:numId w:val="0"/>
        </w:numPr>
        <w:jc w:val="both"/>
      </w:pPr>
    </w:p>
    <w:p w14:paraId="7294EDF4" w14:textId="77777777" w:rsidR="005D48DB" w:rsidRDefault="005D48DB" w:rsidP="00847DA9">
      <w:pPr>
        <w:numPr>
          <w:ilvl w:val="12"/>
          <w:numId w:val="0"/>
        </w:numPr>
        <w:jc w:val="both"/>
      </w:pPr>
      <w:r>
        <w:t xml:space="preserve">Любой человек, явившийся в мир, входит в сложившуюся информационную систему общества; она формирует его; повзрослев, он живет в ней и сам оказывает на нее информационное воздействие. </w:t>
      </w:r>
    </w:p>
    <w:p w14:paraId="5679A592" w14:textId="77777777" w:rsidR="005D48DB" w:rsidRDefault="005D48DB" w:rsidP="00847DA9">
      <w:pPr>
        <w:numPr>
          <w:ilvl w:val="12"/>
          <w:numId w:val="0"/>
        </w:numPr>
        <w:jc w:val="both"/>
      </w:pPr>
      <w:r>
        <w:t>При этом взаимодействуют две информационные системы: психика человека, управляющая его поведением, и информационная среда общества.</w:t>
      </w:r>
    </w:p>
    <w:p w14:paraId="13D1BCAA" w14:textId="77777777" w:rsidR="005D48DB" w:rsidRDefault="005D48DB" w:rsidP="00847DA9">
      <w:pPr>
        <w:numPr>
          <w:ilvl w:val="12"/>
          <w:numId w:val="0"/>
        </w:numPr>
        <w:jc w:val="both"/>
      </w:pPr>
      <w:r>
        <w:t xml:space="preserve">Известно, что интеллект человека, по крайней мере, — двухуровневая информационная система: сознание — подсознание, работающие в диалоге друг с другом. И на обоих уровнях есть своя мера — скорость обработки информации: на уровне сознания она для всех примерно одинакова — 15-16 бит в секунду; на уровне подсознания эта скорость в миллиарды раз выше. Отсюда очевидно, что подсознание — более мощная информационная система. Ему принадлежит детерминированная и вероятностная память, память реальных явлений и память моделирований </w:t>
      </w:r>
      <w:r>
        <w:lastRenderedPageBreak/>
        <w:t xml:space="preserve">(фантазий); механизм перебора информации памяти и собственно интеллектуальный фактор, формирующий новые информационные модули разного назначения. В подсознании объединяются информационные потоки генетически обусловленные, экстрасенсорные, сенсорные, диалоговые потоки сознания-подсознания. К детерминированной памяти принадлежит генетически обусловленная матрица потенциальных возможностей и предрасположенностей. </w:t>
      </w:r>
    </w:p>
    <w:p w14:paraId="703F8B70" w14:textId="77777777" w:rsidR="005D48DB" w:rsidRDefault="005D48DB" w:rsidP="00847DA9">
      <w:pPr>
        <w:numPr>
          <w:ilvl w:val="12"/>
          <w:numId w:val="0"/>
        </w:numPr>
        <w:jc w:val="both"/>
      </w:pPr>
      <w:r>
        <w:t>К вероятностной памяти принадлежит долговременная память подсознания, запоминающая все, что происходило в пределах обзора сенсорных и экстрасенсорных каналов получения информации; и оперативная память, содержащая информацию, которую человек по своему желанию в состоянии воспроизвести в сознании в какой-либо форме. Оба вида вероятностной памяти взаимодействуют.</w:t>
      </w:r>
    </w:p>
    <w:p w14:paraId="50D5450B" w14:textId="77777777" w:rsidR="005D48DB" w:rsidRDefault="005D48DB" w:rsidP="00847DA9">
      <w:pPr>
        <w:numPr>
          <w:ilvl w:val="12"/>
          <w:numId w:val="0"/>
        </w:numPr>
        <w:jc w:val="both"/>
      </w:pPr>
      <w:r>
        <w:t>Мозг человека — жидко-биокристаллическая структура. Это означает, что он может работать в режиме приемно-передающей антенны, что, в свою очередь, не исключает возможности существования реинкарнационной памяти, хранящей информацию памяти умерших людей, излучаемую их мозгом при смерти.</w:t>
      </w:r>
    </w:p>
    <w:p w14:paraId="20C68C7E" w14:textId="77777777" w:rsidR="005D48DB" w:rsidRDefault="005D48DB" w:rsidP="00847DA9">
      <w:pPr>
        <w:numPr>
          <w:ilvl w:val="12"/>
          <w:numId w:val="0"/>
        </w:numPr>
        <w:jc w:val="both"/>
      </w:pPr>
      <w:r>
        <w:t xml:space="preserve">Информационные модули вероятностной памяти представляют собой некоторую систему осознаваемых и неосознаваемых образов явлений внешнего и внутреннего миров и систему осознаваемых и неосознаваемых связей между ними. Это позволяет необозримую вселенную некоторым образом отобразить в весьма ограниченную её часть. Механизм процесса отображения-познания целого (вселенной) частью целого (человеком) может быть описан следующим образом. </w:t>
      </w:r>
    </w:p>
    <w:p w14:paraId="7C087AE9" w14:textId="77777777" w:rsidR="005D48DB" w:rsidRDefault="005D48DB" w:rsidP="00847DA9">
      <w:pPr>
        <w:numPr>
          <w:ilvl w:val="12"/>
          <w:numId w:val="0"/>
        </w:numPr>
        <w:jc w:val="both"/>
      </w:pPr>
      <w:r>
        <w:t xml:space="preserve"> По своей природе, что означает — по Божьему Предопределению, человек наделен индивидуальными пятью органами чувств — пятью приемными рецепторами, с помощью которых он как бы снимает “информационную кальку” с окружающего его единого и целостного внешнего мира и формирует в индивидуальном внутреннем мире субъективные образы объективных явлений внешнего мира. В конце ХХ столетия в мире насчитывается около 6 млрд. человек, но нет двух людей, у которых был бы одинаковый рисунок кожного покрова пальцев руки. На этом построена вся современная дактилоскопия; но в этом же и проявление индивидуальности чувства осязания. В мире также не найти двух абсолютно одинаковых по форме уха, носа или по цвету сетчатки глаза; в этом проявление (зрительное) индивидуальности чувств слуха, обоняния, зрения или, другими словами, порога их чувствительности. Точно также обстоит дело и с чувством вкуса.</w:t>
      </w:r>
    </w:p>
    <w:p w14:paraId="6C60453D" w14:textId="77777777" w:rsidR="005D48DB" w:rsidRDefault="005D48DB" w:rsidP="00847DA9">
      <w:pPr>
        <w:numPr>
          <w:ilvl w:val="12"/>
          <w:numId w:val="0"/>
        </w:numPr>
        <w:jc w:val="both"/>
      </w:pPr>
      <w:r>
        <w:t xml:space="preserve"> Таким образом, субъективные образы вещей и явлений объективного внешнего мира, сформированные в результате взаимодействия индивидуальных приемных рецепторов (пяти органов чувств) — и есть то, </w:t>
      </w:r>
      <w:r>
        <w:lastRenderedPageBreak/>
        <w:t>что мы назвали “информацией” в понятии: Вселенная — процесс триединства материи, информации и меры. Особенностью этого вида “информации” — субъективной категории — является то, что она существует как бы отдельно от материи, меры и информации — объективных категорий — только на уровне подсознания; на уровень сознания она переходит (если можно так выразиться) после обретения ею кода = меры = слова. Каждый желающий может на собственном опыте убедиться, как неосознанные, т.е. безмерные образы вещей и явлений внешнего мира (субъективная информация) обретают и субъективную меру = слово. Происходит это во сне, когда сознание “отдыхает”, а подсознание активизируется и ведет интенсивную обработку поступившей к этому времени из внешнего мира объективной информации. Сны “видят” и “слышат” внутренним зрением и слухом практически все (даже те, кто это отрицает), но пересказать из “увиденного” и “услышанного” могут немногое: только те образы, которые обретут меру. Так неосознанные внелексические образы обретают меру, т.е. слово и человек может пересказать свой сон.</w:t>
      </w:r>
    </w:p>
    <w:p w14:paraId="444D1418" w14:textId="2494F1FE" w:rsidR="005D48DB" w:rsidRDefault="005D48DB" w:rsidP="00847DA9">
      <w:pPr>
        <w:numPr>
          <w:ilvl w:val="12"/>
          <w:numId w:val="0"/>
        </w:numPr>
        <w:jc w:val="both"/>
      </w:pPr>
      <w:r>
        <w:t xml:space="preserve"> Отсюда хорошо видно, что у отдельных видов животного мира существует довольно развитое подсознание: настолько, насколько развиты их приемные рецепторы (органы чувств). И животные отражают в подсознание объективный мир вещей и отдельных явлений психической жизни в виде безмерных образов. Говорить о развитости сознания животных можно лишь настолько, насколько они способны к многовариантному кодированию безразмерной информации подсознания. Увы! У собаки на все многообразие безмерных образов подсознания один код, мера (при различной эмоциональной и мелодийной окраске): «Гав!» У коровы: «Му!» У кошки: «Мяу!»</w:t>
      </w:r>
      <w:r w:rsidRPr="005D48DB">
        <w:rPr>
          <w:vertAlign w:val="superscript"/>
        </w:rPr>
        <w:t>[XLI]</w:t>
      </w:r>
      <w:r>
        <w:t xml:space="preserve"> и т.д.</w:t>
      </w:r>
    </w:p>
    <w:p w14:paraId="5C08BBF4" w14:textId="77777777" w:rsidR="005D48DB" w:rsidRDefault="005D48DB" w:rsidP="00847DA9">
      <w:pPr>
        <w:numPr>
          <w:ilvl w:val="12"/>
          <w:numId w:val="0"/>
        </w:numPr>
        <w:jc w:val="both"/>
      </w:pPr>
      <w:r>
        <w:t xml:space="preserve">И свобода человека, живущего в едином и целостном мире, и, следовательно, связанного с этим миром и обществом людей причинно-следственными обусловленностями, состоит: </w:t>
      </w:r>
    </w:p>
    <w:p w14:paraId="561F544F" w14:textId="77777777" w:rsidR="005D48DB" w:rsidRDefault="005D48DB" w:rsidP="00847DA9">
      <w:pPr>
        <w:numPr>
          <w:ilvl w:val="12"/>
          <w:numId w:val="0"/>
        </w:numPr>
        <w:jc w:val="both"/>
      </w:pPr>
      <w:r>
        <w:t>— на первом этапе — в свободе формирования индивидуальных безмерных (неосознанных) образов мира на уровне подсознания;</w:t>
      </w:r>
    </w:p>
    <w:p w14:paraId="0AF23E48" w14:textId="77777777" w:rsidR="005D48DB" w:rsidRDefault="005D48DB" w:rsidP="00847DA9">
      <w:pPr>
        <w:numPr>
          <w:ilvl w:val="12"/>
          <w:numId w:val="0"/>
        </w:numPr>
        <w:jc w:val="both"/>
      </w:pPr>
      <w:r>
        <w:t>— на втором этапе — в кодировании словом на уровне сознания неосознанных образов на основе шестого чувства — чувства меры. В реальном, внешнем человеку мире, — материя, информация и мера — существуют как процесс триединства. Об этом говорится и в древних эзотерических учениях.</w:t>
      </w:r>
    </w:p>
    <w:p w14:paraId="0A4C12FF" w14:textId="77777777" w:rsidR="005D48DB" w:rsidRDefault="005D48DB" w:rsidP="00847DA9">
      <w:pPr>
        <w:numPr>
          <w:ilvl w:val="12"/>
          <w:numId w:val="0"/>
        </w:numPr>
        <w:jc w:val="both"/>
      </w:pPr>
      <w:r>
        <w:t xml:space="preserve">Но реальная свобода человека заканчивается уже на первом этапе этого процесса, ибо на втором этапе, как только он начинает “свободно” кодировать личностные внелексические образы объективных явлений, он тут же сталкивается с кодами (словами) этих же объективных явлений другого человека, имеющего собственные (субъективные) о них </w:t>
      </w:r>
      <w:r>
        <w:lastRenderedPageBreak/>
        <w:t>представления (образы). И если по отношению к вещам вполне осязаемым (стол, стул, дом и т.д.) еще как-то можно договориться с оппонентом по части единого их кодирования, то по отношению к таким объективным явлениям социальной жизни как справедливость, правда, ложь, добро, зло — можно прийти к общему пониманию лишь на основе единого чувства меры и соответствующего ему единого мировоззрения.</w:t>
      </w:r>
    </w:p>
    <w:p w14:paraId="23817503" w14:textId="77777777" w:rsidR="005D48DB" w:rsidRDefault="005D48DB" w:rsidP="00847DA9">
      <w:pPr>
        <w:numPr>
          <w:ilvl w:val="12"/>
          <w:numId w:val="0"/>
        </w:numPr>
        <w:jc w:val="both"/>
      </w:pPr>
      <w:r>
        <w:t xml:space="preserve">Но все это только первая половина спирального процесса познания. Каждый человек в своей реальной жизни принадлежит одновременно множеству взаимовложенных социальных групп, отличающихся одна от другой по кругу интересов: семейных, профессиональных, партийных, религиозных, национальных, мафиозных и т.д. И если в первичной такой группе-семье каждое произнесенное слово или выражение, как правило, вызывает у членов семьи единые образы в отношении явлений внутреннего и внешнего мира, то при вхождении в каждую последующую социальную группу те же самые слова могут вызвать совершенно другие образы в отношении точно таких же вещей и явлений окружающего мира. Это и отражено в русской поговорке: «Не всякое слово всяким понимается». И в этом — тоже проявление свободы человека, но не той декларативной, о которой так любит порассуждать наша безответственно болтающая “либеральная” (в переводе с английского — свободная) интеллигенция, а подлинной, предопределенной Свыше. Слово, слововыражение, вызывающее единый образ в отношении определенных вещей и явлений окружающего мира в достаточно широкой по своему социальному составу группе, становится для данной группы общепринятым понятием. И чем шире по своему социальному составу такая группа, чем более широкий круг интересов она представляет, тем весомее и значительнее в жизнедеятельности людей становится общепринятое слово-понятие. И происходит то, что в стихотворной форме отражено поэтом Н.Гумилевым: «Словом останавливают солнце, словом разрушают города». Разумеется, словом не только разрушают, но и созидают. Все зависит от того, образы каких явлений — созидательных или разрушительных — вызывает в сознании человека слово, которое является одновременно кодом, мерой внелексических образов подсознания. </w:t>
      </w:r>
    </w:p>
    <w:p w14:paraId="3872CCA8" w14:textId="77777777" w:rsidR="005D48DB" w:rsidRDefault="005D48DB" w:rsidP="00847DA9">
      <w:pPr>
        <w:numPr>
          <w:ilvl w:val="12"/>
          <w:numId w:val="0"/>
        </w:numPr>
        <w:jc w:val="both"/>
      </w:pPr>
      <w:r>
        <w:t xml:space="preserve">Другими словами, вторая половина спирали отображения-познания человеком окружающего мира выглядит так: слово, порождая осознанный образ на уровне массового сознания, становится понятием по отношению к неким объективным явлениям в конкретный исторический период развития общества. В силу того, что вселенная целостна и представляет собой процесс триединства материи, информации и меры, при наличии двух составляющих: меры-слова и информации-образа, третья составляющая — материализующееся явление — происходит как бы </w:t>
      </w:r>
      <w:r>
        <w:lastRenderedPageBreak/>
        <w:t>автоматически. Так вид “человек разумный”, в отличие от всех остальных видов, живущих в ладу с окружающим миром, отражая и познавая этот мир, его еще и преображает. Весь вопрос в том — как преображает?</w:t>
      </w:r>
    </w:p>
    <w:p w14:paraId="27221755" w14:textId="77777777" w:rsidR="005D48DB" w:rsidRDefault="005D48DB" w:rsidP="00847DA9">
      <w:pPr>
        <w:numPr>
          <w:ilvl w:val="12"/>
          <w:numId w:val="0"/>
        </w:numPr>
        <w:jc w:val="both"/>
      </w:pPr>
      <w:r>
        <w:t>В нашей стране после разрухи гражданской войны созидательный энтузиазм масс был велик . Это исторический факт. И порожден он был словом, вызывающим образы созидательных процессов. “Перестройка” тоже началась со слов, но эти слова порождали через газеты, радио, телевидение образы разрушительных процессов; они нагнетали в обществе безысходность, эсхатологию. И разрушительные процессы “материализовались” Чернобылем, Карабахом, Чечней .</w:t>
      </w:r>
    </w:p>
    <w:p w14:paraId="61E5EA99" w14:textId="77777777" w:rsidR="005D48DB" w:rsidRDefault="005D48DB" w:rsidP="00847DA9">
      <w:pPr>
        <w:numPr>
          <w:ilvl w:val="12"/>
          <w:numId w:val="0"/>
        </w:numPr>
        <w:jc w:val="both"/>
      </w:pPr>
      <w:r>
        <w:t xml:space="preserve"> Человек часть Божьего Творения — Вселенной. Но это действительно особенная её часть: она не только отражает в себя Вселенную, но познаёт её и преображает; преображает не как придется, а на основе Божьего Промысла, Божьего Предопределения. Для отражения окружающего мира ему даны пять чувств, о которых мы говорили выше. Для познания окружающего мира человеку дан интеллект и свобода воли. Для постижения Божьего промысла (без понимания которого, даже обладая знаниями и свободой воли, человек может разрушить и себя и окружающий мир) ему дано еще шестое чувство — Чувство Меры. Чем более развито в человеке это чувство, тем он ближе к Богу; чем менее оно развито, тем он ближе к сатане.</w:t>
      </w:r>
    </w:p>
    <w:p w14:paraId="4C65DDCD" w14:textId="77777777" w:rsidR="005D48DB" w:rsidRDefault="005D48DB" w:rsidP="00847DA9">
      <w:pPr>
        <w:numPr>
          <w:ilvl w:val="12"/>
          <w:numId w:val="0"/>
        </w:numPr>
        <w:jc w:val="both"/>
      </w:pPr>
      <w:r>
        <w:t xml:space="preserve">Какое отношение имеет все это к раскодированию образов явлений, описываемых в поэме Пушкина? Самое прямое. Образы, порождаемые пушкинским словом, во многих поколениях читающих по-русски, — это всегда образы созидательные. И таинственная притягательность пушкинского творчества, непостижимая для западного читателя, — в глубине чувства Меры самого Пушкина, отраженного в его слове. Отсюда пушкинское слово — явленная нам Свыше своеобразная </w:t>
      </w:r>
      <w:r>
        <w:rPr>
          <w:b/>
          <w:i/>
        </w:rPr>
        <w:t xml:space="preserve">мера различения </w:t>
      </w:r>
      <w:r>
        <w:t>добра и зла, причём мера устойчивая при смене поколений. В этом, по-видимому, и состоит содержательная сторона , тютчевского определения: Пушкин — «живой орган богов».</w:t>
      </w:r>
    </w:p>
    <w:p w14:paraId="7AFAE2BA" w14:textId="77777777" w:rsidR="005D48DB" w:rsidRDefault="005D48DB" w:rsidP="00847DA9">
      <w:pPr>
        <w:numPr>
          <w:ilvl w:val="12"/>
          <w:numId w:val="0"/>
        </w:numPr>
        <w:jc w:val="both"/>
      </w:pPr>
      <w:r>
        <w:t xml:space="preserve">Различение же дается каждому человеку Свыше: “О те, которые уверовали! Если вы будете бояться Бога, Он даст вам различение и очистит вас  от ваших злых деяний и простит вам. Поистине, Бог — обладатель великой милости!” Коран, 8:29. Согласно этому изречению, Различение не просто дается Свыше каждому, но по его объективной, а не декларируемой нравственности, вследствие чего он и способен выделить в своем внутреннем мире стереотипы разного функционального назначения: </w:t>
      </w:r>
    </w:p>
    <w:p w14:paraId="05D8F0EF" w14:textId="77777777" w:rsidR="005D48DB" w:rsidRDefault="005D48DB" w:rsidP="00847DA9">
      <w:pPr>
        <w:numPr>
          <w:ilvl w:val="12"/>
          <w:numId w:val="0"/>
        </w:numPr>
        <w:spacing w:before="240"/>
        <w:jc w:val="both"/>
        <w:rPr>
          <w:b/>
        </w:rPr>
      </w:pPr>
      <w:r>
        <w:rPr>
          <w:rFonts w:ascii="Arial" w:hAnsi="Arial"/>
          <w:b/>
        </w:rPr>
        <w:t>Методологические</w:t>
      </w:r>
      <w:r>
        <w:rPr>
          <w:b/>
        </w:rPr>
        <w:t>:</w:t>
      </w:r>
    </w:p>
    <w:p w14:paraId="6E9FC1EF" w14:textId="77777777" w:rsidR="005D48DB" w:rsidRDefault="005D48DB" w:rsidP="00847DA9">
      <w:pPr>
        <w:numPr>
          <w:ilvl w:val="12"/>
          <w:numId w:val="0"/>
        </w:numPr>
        <w:jc w:val="both"/>
      </w:pPr>
      <w:r>
        <w:t>— стереотипы распознавания явлений внешнего и внутреннего миров;</w:t>
      </w:r>
    </w:p>
    <w:p w14:paraId="01DFE81C" w14:textId="77777777" w:rsidR="005D48DB" w:rsidRDefault="005D48DB" w:rsidP="00847DA9">
      <w:pPr>
        <w:numPr>
          <w:ilvl w:val="12"/>
          <w:numId w:val="0"/>
        </w:numPr>
        <w:jc w:val="both"/>
      </w:pPr>
      <w:r>
        <w:lastRenderedPageBreak/>
        <w:t>— стереотипы формирования образов и системы отношений между ними во внутреннем мире.</w:t>
      </w:r>
    </w:p>
    <w:p w14:paraId="05D83E6F" w14:textId="77777777" w:rsidR="005D48DB" w:rsidRDefault="005D48DB" w:rsidP="00847DA9">
      <w:pPr>
        <w:numPr>
          <w:ilvl w:val="12"/>
          <w:numId w:val="0"/>
        </w:numPr>
        <w:jc w:val="both"/>
        <w:rPr>
          <w:rFonts w:ascii="Academy" w:hAnsi="Academy"/>
          <w:b/>
          <w:i/>
          <w:sz w:val="22"/>
        </w:rPr>
      </w:pPr>
    </w:p>
    <w:p w14:paraId="53DFEE02" w14:textId="77777777" w:rsidR="005D48DB" w:rsidRDefault="005D48DB" w:rsidP="00847DA9">
      <w:pPr>
        <w:numPr>
          <w:ilvl w:val="12"/>
          <w:numId w:val="0"/>
        </w:numPr>
        <w:jc w:val="both"/>
        <w:rPr>
          <w:b/>
        </w:rPr>
      </w:pPr>
      <w:r>
        <w:rPr>
          <w:rFonts w:ascii="Arial" w:hAnsi="Arial"/>
          <w:b/>
        </w:rPr>
        <w:t>Фактологические</w:t>
      </w:r>
      <w:r>
        <w:rPr>
          <w:b/>
        </w:rPr>
        <w:t>:</w:t>
      </w:r>
    </w:p>
    <w:p w14:paraId="50BAB0B6" w14:textId="77777777" w:rsidR="005D48DB" w:rsidRDefault="005D48DB" w:rsidP="00847DA9">
      <w:pPr>
        <w:numPr>
          <w:ilvl w:val="12"/>
          <w:numId w:val="0"/>
        </w:numPr>
        <w:ind w:firstLine="426"/>
        <w:jc w:val="both"/>
      </w:pPr>
      <w:r>
        <w:t>— образы явлений внешнего и внутреннего миров;</w:t>
      </w:r>
    </w:p>
    <w:p w14:paraId="251A198D" w14:textId="77777777" w:rsidR="005D48DB" w:rsidRDefault="005D48DB" w:rsidP="00847DA9">
      <w:pPr>
        <w:numPr>
          <w:ilvl w:val="12"/>
          <w:numId w:val="0"/>
        </w:numPr>
        <w:ind w:firstLine="426"/>
        <w:jc w:val="both"/>
      </w:pPr>
      <w:r>
        <w:t>— стереотипы отношения к образам и явлениям;</w:t>
      </w:r>
    </w:p>
    <w:p w14:paraId="7552EB1E" w14:textId="77777777" w:rsidR="005D48DB" w:rsidRDefault="005D48DB" w:rsidP="00847DA9">
      <w:pPr>
        <w:numPr>
          <w:ilvl w:val="12"/>
          <w:numId w:val="0"/>
        </w:numPr>
        <w:ind w:firstLine="426"/>
        <w:jc w:val="both"/>
      </w:pPr>
      <w:r>
        <w:t>— стереотипы поведения: внешнего и внутреннего мышления.</w:t>
      </w:r>
    </w:p>
    <w:p w14:paraId="0912E73F" w14:textId="77777777" w:rsidR="005D48DB" w:rsidRDefault="005D48DB" w:rsidP="00847DA9">
      <w:pPr>
        <w:numPr>
          <w:ilvl w:val="12"/>
          <w:numId w:val="0"/>
        </w:numPr>
        <w:jc w:val="both"/>
        <w:rPr>
          <w:rFonts w:ascii="Academy" w:hAnsi="Academy"/>
          <w:i/>
          <w:sz w:val="22"/>
        </w:rPr>
      </w:pPr>
    </w:p>
    <w:p w14:paraId="353E0D6A" w14:textId="77777777" w:rsidR="005D48DB" w:rsidRDefault="005D48DB" w:rsidP="00847DA9">
      <w:pPr>
        <w:numPr>
          <w:ilvl w:val="12"/>
          <w:numId w:val="0"/>
        </w:numPr>
        <w:jc w:val="both"/>
      </w:pPr>
      <w:r>
        <w:t xml:space="preserve">Разделение информационных модулей на МЕТОДОЛОГИЧЕСКИЕ и ФАКТОЛОГИЧЕСКИЕ невозможно без Различения. Здесь кроется разгадка подлинных причин “усекновения головы” и сокрытия меча методологии, действующего на основе Различения, а также и тайна власти Черномора над народами-красавицами. </w:t>
      </w:r>
    </w:p>
    <w:p w14:paraId="289577D2" w14:textId="77777777" w:rsidR="005D48DB" w:rsidRDefault="005D48DB" w:rsidP="00847DA9">
      <w:pPr>
        <w:numPr>
          <w:ilvl w:val="12"/>
          <w:numId w:val="0"/>
        </w:numPr>
        <w:jc w:val="both"/>
      </w:pPr>
      <w:r>
        <w:t>Интеллектуальный фактор, опираясь на существующие стереотипы, создает стереотипы новых видов. Интеллектуальная мощь скрыта в подсознании. Сознание по сравнению с подсознанием обладает крайне низкими возможностями обработки информации. Оно может удерживать одновременно не более 7 — 9 объектов и проводить с ними, как было показано выше, простейшие операции при скорости обработки информации не более 15 бит/сек. Эти параметры близки и у гениев, и у слабоумных. Поэтому сознанию предстает картина мира, примитивизированная настолько, чтобы логика сознания могла с ней иметь дело. Логика сознания оперирует только с осознаваемыми образами, то есть теми, понятийные границы которых определены. Подсознание оперирует с более сложной мозаичной картиной мира, в состав которой входят и неосознаваемые образы.</w:t>
      </w:r>
    </w:p>
    <w:p w14:paraId="092284BD" w14:textId="77777777" w:rsidR="005D48DB" w:rsidRDefault="005D48DB" w:rsidP="00847DA9">
      <w:pPr>
        <w:numPr>
          <w:ilvl w:val="12"/>
          <w:numId w:val="0"/>
        </w:numPr>
        <w:jc w:val="both"/>
      </w:pPr>
      <w:r>
        <w:t xml:space="preserve">Сознание в состоянии бодрствования занято непрерывным просмотром содержимого памяти и сопоставлением его с информационным потоком внешнего и внутреннего миров, на основе чего вырабатываются поведенческие реакции и новые осознанные стереотипы. Все это несет головной мозг, полушария которого тоже несут функциональное разделение. Правое отвечает за предметно-образное мышление. Оно мыслит процессами, целостностями разной степени детальности, но лишенными связей между собой. Оно отображает мир, как он есть, вопрос может стоять лишь о детальности этого отображения. Левое отвечает за абстрактно-логическое мышление и речь. Оно мыслит формами целостностей и связями между ними и поэтому оно способно лгать, нарушая связи и полноту элементов в логических системах преднамеренно, или самообманываться при непреднамеренном нарушении связей и полноты. Образному мышлению открыто видение общего хода процессов в мироздании, то есть неограниченность. Абстрактно-логическому видна только конечная последовательность </w:t>
      </w:r>
      <w:r>
        <w:lastRenderedPageBreak/>
        <w:t xml:space="preserve">состояний в конечной системе элементов, подчиненных конечной совокупности формальных преобразований, то есть ограниченность. </w:t>
      </w:r>
    </w:p>
    <w:p w14:paraId="0C4B0B26" w14:textId="77777777" w:rsidR="005D48DB" w:rsidRDefault="005D48DB" w:rsidP="00847DA9">
      <w:pPr>
        <w:numPr>
          <w:ilvl w:val="12"/>
          <w:numId w:val="0"/>
        </w:numPr>
        <w:jc w:val="both"/>
      </w:pPr>
      <w:r>
        <w:t>Образное мышление отвечает за гармонию, абстрактно-логическое — за “алгебру”. Поэтому попытки “поверить алгеброй гармонию” — это попытки проверить ограниченностью неограниченность, измерить конечным бесконечное. Эту тему Пушкин разовьет в дальнейшем в “Моцарте и Сальери”.</w:t>
      </w:r>
    </w:p>
    <w:p w14:paraId="35F76508" w14:textId="77777777" w:rsidR="005D48DB" w:rsidRDefault="005D48DB" w:rsidP="00847DA9">
      <w:pPr>
        <w:numPr>
          <w:ilvl w:val="12"/>
          <w:numId w:val="0"/>
        </w:numPr>
        <w:jc w:val="both"/>
      </w:pPr>
      <w:r>
        <w:t>Логика может вскрывать только свои же ошибки в конечной системе элементов и их отношений. Вывести логику за пределы ограниченности этих элементов и отношений может только образное мышление, единственно способное дать ограниченной конечной системе элементов, отношений и формальных преобразований, с которой имеет дело логика, HОВЫЙ ЭЛЕМЕHТ или ПРОЦЕСС ПРЕОБРАЗОВАHИЙ.</w:t>
      </w:r>
    </w:p>
    <w:p w14:paraId="6EEBAE88" w14:textId="77777777" w:rsidR="005D48DB" w:rsidRDefault="005D48DB" w:rsidP="00847DA9">
      <w:pPr>
        <w:numPr>
          <w:ilvl w:val="12"/>
          <w:numId w:val="0"/>
        </w:numPr>
        <w:jc w:val="both"/>
      </w:pPr>
      <w:r>
        <w:t xml:space="preserve">Сложность понимания этой части работы головного мозга состоит в том, что основной её объем происходит на уровне подсознания и в те периоды, когда контроль сознания значительно ослаблен, то есть во время сна. Как это ни покажется парадоксальным, но интеллектуальная мощь нашего мозга реализуется в периоды сна, хотя и проявляется во время бодрствования. Понимание этого процесса в народе нашло отражение в пословицах «Утро вечера мудренее» и «Русский мужик задним умом крепок». </w:t>
      </w:r>
    </w:p>
    <w:p w14:paraId="6293944F" w14:textId="77777777" w:rsidR="005D48DB" w:rsidRDefault="005D48DB" w:rsidP="00847DA9">
      <w:pPr>
        <w:numPr>
          <w:ilvl w:val="12"/>
          <w:numId w:val="0"/>
        </w:numPr>
        <w:jc w:val="both"/>
      </w:pPr>
      <w:r>
        <w:t>«Задний ум» русского мужика — интеллектуальная мощь его подсознания. Здесь же и разгадка содержания пословицы «Сон правду скажет, да не всякому». Скажет правду о мироздании и общем ходе вещей «задний ум» — лишь тому, кто развил в себе чувство Меры и через него постиг Божий промысел. В городе Божий промысел постичь труднее, чем в деревне, ибо всякое знание — только приданое к строю психики. Психика человека, живущего в ладу с природой, более человечна, чем психика индивида, раздавленного “достижениями цивилизации”. Отсюда и другая русская пословица: «В России что ни город, то вера, что ни деревня, то — мера».</w:t>
      </w:r>
    </w:p>
    <w:p w14:paraId="52AD931C" w14:textId="77777777" w:rsidR="005D48DB" w:rsidRDefault="005D48DB" w:rsidP="00847DA9">
      <w:pPr>
        <w:numPr>
          <w:ilvl w:val="12"/>
          <w:numId w:val="0"/>
        </w:numPr>
        <w:jc w:val="both"/>
      </w:pPr>
      <w:r>
        <w:t>Проявление же определенного уровня интеллектуальной мощи человека раскрывается в его речи, когда образное и абстрактно-логическое мышление объединяются: при говорении образное дает содержание, а абстрактно-логическое — лексические формы; при слушании абстрактно-логическое воспринимает ЧУЖИЕ лексические формы, а образное подыскивает к ним в памяти СВОИ образы, или создает новые, если не находит.</w:t>
      </w:r>
    </w:p>
    <w:p w14:paraId="67F16F0A" w14:textId="77777777" w:rsidR="005D48DB" w:rsidRDefault="005D48DB" w:rsidP="00847DA9">
      <w:pPr>
        <w:numPr>
          <w:ilvl w:val="12"/>
          <w:numId w:val="0"/>
        </w:numPr>
        <w:jc w:val="both"/>
      </w:pPr>
      <w:r>
        <w:t xml:space="preserve">Двое могут пользоваться одними и теми же лексическими формами, но не поймут друг друга, если: </w:t>
      </w:r>
    </w:p>
    <w:p w14:paraId="343DB29E" w14:textId="77777777" w:rsidR="005D48DB" w:rsidRDefault="005D48DB" w:rsidP="00847DA9">
      <w:pPr>
        <w:numPr>
          <w:ilvl w:val="12"/>
          <w:numId w:val="0"/>
        </w:numPr>
        <w:jc w:val="both"/>
      </w:pPr>
      <w:r>
        <w:t xml:space="preserve"> — у них разные системы стереотипов образов явлений внешнего и внутреннего миров и отношений между ними;</w:t>
      </w:r>
    </w:p>
    <w:p w14:paraId="3DFA2506" w14:textId="77777777" w:rsidR="005D48DB" w:rsidRDefault="005D48DB" w:rsidP="00847DA9">
      <w:pPr>
        <w:numPr>
          <w:ilvl w:val="12"/>
          <w:numId w:val="0"/>
        </w:numPr>
        <w:jc w:val="both"/>
      </w:pPr>
      <w:r>
        <w:lastRenderedPageBreak/>
        <w:t xml:space="preserve"> — они не будут успевать со-ОБРАЖАТЬ услышанные ими лексические формы, ранее не знакомые им, с образами явлений, необходимыми для понимания речи.</w:t>
      </w:r>
    </w:p>
    <w:p w14:paraId="406B37EA" w14:textId="77777777" w:rsidR="005D48DB" w:rsidRDefault="005D48DB" w:rsidP="00847DA9">
      <w:pPr>
        <w:numPr>
          <w:ilvl w:val="12"/>
          <w:numId w:val="0"/>
        </w:numPr>
        <w:jc w:val="both"/>
      </w:pPr>
      <w:r>
        <w:t>Показательный пример — фраза, известная многим филологам: «Глокая куздра будланула бокра и куздрячит бокренка». Это примерно соответствует лексическим формам демократической прессы, которые она использовала в предвыборный период. Какие образы вкладывал в эти формы народ, демократов не интересовало, поскольку главной целью тогда для них было прорваться к власти.</w:t>
      </w:r>
    </w:p>
    <w:p w14:paraId="6C4CD296" w14:textId="77777777" w:rsidR="005D48DB" w:rsidRDefault="005D48DB" w:rsidP="00847DA9">
      <w:pPr>
        <w:numPr>
          <w:ilvl w:val="12"/>
          <w:numId w:val="0"/>
        </w:numPr>
        <w:jc w:val="both"/>
      </w:pPr>
      <w:r>
        <w:t xml:space="preserve">Основа непонимания — внесение своих образов в услышанные лексические формы. Основа понимания — освоение чужих образов, передаваемых в лексических формах. </w:t>
      </w:r>
    </w:p>
    <w:p w14:paraId="5A37C8BD" w14:textId="77777777" w:rsidR="005D48DB" w:rsidRDefault="005D48DB" w:rsidP="00847DA9">
      <w:pPr>
        <w:pStyle w:val="a9"/>
        <w:numPr>
          <w:ilvl w:val="12"/>
          <w:numId w:val="0"/>
        </w:numPr>
        <w:spacing w:before="240"/>
        <w:jc w:val="both"/>
      </w:pPr>
      <w:r>
        <w:t>(Конец “Необходимого отступления”)</w:t>
      </w:r>
    </w:p>
    <w:p w14:paraId="291CEB6E" w14:textId="77777777" w:rsidR="005D48DB" w:rsidRDefault="005D48DB" w:rsidP="00847DA9">
      <w:pPr>
        <w:numPr>
          <w:ilvl w:val="12"/>
          <w:numId w:val="0"/>
        </w:numPr>
        <w:jc w:val="both"/>
      </w:pPr>
    </w:p>
    <w:p w14:paraId="55809C99" w14:textId="77777777" w:rsidR="005D48DB" w:rsidRDefault="005D48DB" w:rsidP="00847DA9">
      <w:pPr>
        <w:numPr>
          <w:ilvl w:val="12"/>
          <w:numId w:val="0"/>
        </w:numPr>
        <w:jc w:val="both"/>
      </w:pPr>
      <w:r>
        <w:t>После такого отступления можно понять, как Черномор, освоив образ Руслана, хранившийся в долговременной памяти Люда Милого, смоделировал и выдал толпе в 1993 году желанную, но фальшивую куклу Руслана Имрановича, а также кучу П-резидентов: каждой национальной толпе — свою куклу и даже в национальной упаковке, за которую народы СССР и вынуждены сегодня платить из своего кармана отдельную плату. Конечно, и в бывшем СССР в Кремле сидела кукла (за исключением И.В.Сталина), но то была кукла общая и расходы на нее были общие. После развала СССР каждая национальная кукла потребовала и соответствующий ей наряд, театр, декорации (посольства, почетные караулы, личные резиденции, личные самолёты и т.д. и т.п.). Станет ли жить при новых атрибутах власти народ лучше, ни одну из сувенирных кукол не интересовало, а что касается Люда Милого, то обманутый в своих ожиданиях он погрузился в долгий сон.</w:t>
      </w:r>
    </w:p>
    <w:p w14:paraId="420477EB" w14:textId="77777777" w:rsidR="005D48DB" w:rsidRDefault="005D48DB" w:rsidP="00847DA9">
      <w:pPr>
        <w:numPr>
          <w:ilvl w:val="12"/>
          <w:numId w:val="0"/>
        </w:numPr>
        <w:jc w:val="both"/>
      </w:pPr>
      <w:r>
        <w:t xml:space="preserve">Hо долгий сон Людмилы — это залог реализации интеллектуальной мощи русского народа. То, что Людмила впала в сон без чувств — важный положительный фактор. Появляется реальная надежда, что с пробуждением народа оценка им исторических событий будет лишена лишних эмоций. Одна из главных причин прорыва к власти социолухов всех мастей состоит в том, что Черномор, уловив стремление Людмилы к развитию чувства меры и росту на его основе меры понимания в обществе, навязал толпе, живущей по преданию и рассуждающей по авторитету вождей, с помощью продажных средств массовой информации эмоциональную оценку процесса формирования справедливого (в социальном отношении) общества. Так на какое-то время энергия Люда Милого была использована в процессах разрушения основ социальной </w:t>
      </w:r>
      <w:r>
        <w:lastRenderedPageBreak/>
        <w:t>справедливости, созданных трудом трех поколений народов России. Во многом это вылилось в борьбу Люда Милого с самим собой.</w:t>
      </w:r>
    </w:p>
    <w:p w14:paraId="40794026" w14:textId="77777777" w:rsidR="005D48DB" w:rsidRDefault="005D48DB" w:rsidP="00847DA9">
      <w:pPr>
        <w:numPr>
          <w:ilvl w:val="12"/>
          <w:numId w:val="0"/>
        </w:numPr>
        <w:ind w:firstLine="1701"/>
        <w:jc w:val="both"/>
        <w:rPr>
          <w:rFonts w:ascii="Academy" w:hAnsi="Academy"/>
          <w:i/>
          <w:sz w:val="8"/>
        </w:rPr>
      </w:pPr>
    </w:p>
    <w:p w14:paraId="069EBA1D"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будет с бедною княжной!</w:t>
      </w:r>
    </w:p>
    <w:p w14:paraId="1256A8E1"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страшный вид: волшебник хилый</w:t>
      </w:r>
    </w:p>
    <w:p w14:paraId="21997803"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Ласкает дерзостной рукой</w:t>
      </w:r>
    </w:p>
    <w:p w14:paraId="179DCE61"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Младые прелести Людмилы!</w:t>
      </w:r>
    </w:p>
    <w:p w14:paraId="1C031710"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Ужели счастлив будет он?</w:t>
      </w:r>
    </w:p>
    <w:p w14:paraId="3D9880A7" w14:textId="77777777" w:rsidR="005D48DB" w:rsidRDefault="005D48DB" w:rsidP="00847DA9">
      <w:pPr>
        <w:pStyle w:val="a7"/>
        <w:numPr>
          <w:ilvl w:val="12"/>
          <w:numId w:val="0"/>
        </w:numPr>
        <w:ind w:left="1418"/>
        <w:jc w:val="both"/>
      </w:pPr>
    </w:p>
    <w:p w14:paraId="1E8C5738" w14:textId="77777777" w:rsidR="005D48DB" w:rsidRDefault="005D48DB" w:rsidP="00847DA9">
      <w:pPr>
        <w:numPr>
          <w:ilvl w:val="12"/>
          <w:numId w:val="0"/>
        </w:numPr>
        <w:jc w:val="both"/>
      </w:pPr>
      <w:r>
        <w:t>Этот вопрос стоит в конце ХХ столетия перед всем Человечеством. Если восторжествует горбатый карлик, то может погибнуть не только народ русский; не будет условий для реализации генетически предопределенного потенциала всего Человечества. Конечно, если погибнет тело народа, то погибнут и “паразиты”, питающиеся его соками; погибнет цивилизация, о которой многословно хлопочут современные цивилизаторы.</w:t>
      </w:r>
    </w:p>
    <w:p w14:paraId="08FABCF0" w14:textId="77777777" w:rsidR="005D48DB" w:rsidRDefault="005D48DB" w:rsidP="00847DA9">
      <w:pPr>
        <w:pStyle w:val="a7"/>
        <w:numPr>
          <w:ilvl w:val="12"/>
          <w:numId w:val="0"/>
        </w:numPr>
        <w:ind w:left="1418"/>
        <w:jc w:val="both"/>
      </w:pPr>
    </w:p>
    <w:p w14:paraId="162F0281"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Чу... вдруг раздался рога звон,</w:t>
      </w:r>
    </w:p>
    <w:p w14:paraId="247FD500"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кто-то карлу вызывает.</w:t>
      </w:r>
    </w:p>
    <w:p w14:paraId="571B1513"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смятенье, бледный чародей</w:t>
      </w:r>
    </w:p>
    <w:p w14:paraId="45045CF5"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деву шапку надевает;</w:t>
      </w:r>
    </w:p>
    <w:p w14:paraId="536F01CA" w14:textId="77777777" w:rsidR="005D48DB" w:rsidRDefault="005D48DB" w:rsidP="00847DA9">
      <w:pPr>
        <w:pStyle w:val="a7"/>
        <w:numPr>
          <w:ilvl w:val="12"/>
          <w:numId w:val="0"/>
        </w:numPr>
        <w:ind w:left="1418"/>
        <w:jc w:val="both"/>
      </w:pPr>
    </w:p>
    <w:p w14:paraId="64A4739A" w14:textId="77777777" w:rsidR="005D48DB" w:rsidRDefault="005D48DB" w:rsidP="00847DA9">
      <w:pPr>
        <w:numPr>
          <w:ilvl w:val="12"/>
          <w:numId w:val="0"/>
        </w:numPr>
        <w:jc w:val="both"/>
      </w:pPr>
      <w:r>
        <w:t xml:space="preserve">Пушкин заканчивает “Песнь четвертую” оптимистически. Мафия бритоголовых в смятенье делает совершенную глупость — вновь натягивает на Людмилу колпак “Священного писанья”. И это после того, как Руслан овладел мечом методологии на основе Различения, а Людмила впала в сон — без чувств, но с памятью. А ну как Люд Милый проснется и поймет весь механизм формирования неосознаваемых коллективных стереотипов поведения на основе Библии, да к тому же еще начнет различать созидательные и разрушительные стереотипы? Более того, вдруг Людмиле, вновь обнаружившей на себе колпак “Священного писания”, придет в голову сделать сравнительный анализ текстов “Ветхого завета”, “Талмуда”, “Hового завета”, “Корана”, а также сравнительный анализ стереотипов, порождаемых в обществе этими текстами?  Если это произойдет, Люд Милый может получить представление и о самом методе управления в обход сознания через подсознание! Одна мысль о такой возможности не могла не вызвать смятения у карлы, и в варианте 1820 года (первое издание) это смятенье слышно более чем отчетливо: </w:t>
      </w:r>
    </w:p>
    <w:p w14:paraId="13F3D741" w14:textId="77777777" w:rsidR="005D48DB" w:rsidRDefault="005D48DB" w:rsidP="00847DA9">
      <w:pPr>
        <w:pStyle w:val="a7"/>
        <w:numPr>
          <w:ilvl w:val="12"/>
          <w:numId w:val="0"/>
        </w:numPr>
        <w:ind w:left="1418"/>
        <w:jc w:val="both"/>
      </w:pPr>
    </w:p>
    <w:p w14:paraId="0C959934"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Стеная, дряхлый чародей</w:t>
      </w:r>
    </w:p>
    <w:p w14:paraId="6223296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бессильной дерзости своей</w:t>
      </w:r>
    </w:p>
    <w:p w14:paraId="79F7E8CC"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Пред сонной девой увядает;</w:t>
      </w:r>
    </w:p>
    <w:p w14:paraId="36AAC389"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нем сердце ноет, плачет он.</w:t>
      </w:r>
    </w:p>
    <w:p w14:paraId="501C2820" w14:textId="77777777" w:rsidR="005D48DB" w:rsidRDefault="005D48DB" w:rsidP="00847DA9">
      <w:pPr>
        <w:pStyle w:val="a7"/>
        <w:numPr>
          <w:ilvl w:val="12"/>
          <w:numId w:val="0"/>
        </w:numPr>
        <w:ind w:left="1418"/>
        <w:jc w:val="both"/>
      </w:pPr>
    </w:p>
    <w:p w14:paraId="633C26CB" w14:textId="77777777" w:rsidR="005D48DB" w:rsidRDefault="005D48DB" w:rsidP="00847DA9">
      <w:pPr>
        <w:numPr>
          <w:ilvl w:val="12"/>
          <w:numId w:val="0"/>
        </w:numPr>
        <w:jc w:val="both"/>
      </w:pPr>
      <w:r>
        <w:t>Читающая публика того времени, увидевшая в этих стихах страдания «бесстыдного седого», лишенная по своему злонравию Свыше Различения (перечитайте ещё раз Коран 8:29), естественно не могла выйти за пределы круга понятий, которыми оперировала в своей повседневной деятельности. И в этом смысле слово — действительно всего лишь палец, указующий на некое объективное явление, но уж точно не само явление. Слово — код, мера образа объективного явления, процесса. Только при таком подходе к вселенной, как к процессу триединства: материи (</w:t>
      </w:r>
      <w:r>
        <w:rPr>
          <w:b/>
          <w:i/>
        </w:rPr>
        <w:t>явление</w:t>
      </w:r>
      <w:r>
        <w:t>) — информации (</w:t>
      </w:r>
      <w:r>
        <w:rPr>
          <w:b/>
          <w:i/>
        </w:rPr>
        <w:t>образ</w:t>
      </w:r>
      <w:r>
        <w:t>) — меры (</w:t>
      </w:r>
      <w:r>
        <w:rPr>
          <w:b/>
          <w:i/>
        </w:rPr>
        <w:t>слово</w:t>
      </w:r>
      <w:r>
        <w:t>), человеку дано предугадать как слово его отзовется. Пушкину это было дано. Что-то, видимо, понимал об этом Н.В.Гоголь, предупреждая своих потомков о Пушкине, как неком явлении русской жизни, которое станет реальностью лет через двести.</w:t>
      </w:r>
    </w:p>
    <w:p w14:paraId="15A92B6A" w14:textId="77777777" w:rsidR="005D48DB" w:rsidRDefault="005D48DB" w:rsidP="00847DA9">
      <w:pPr>
        <w:numPr>
          <w:ilvl w:val="12"/>
          <w:numId w:val="0"/>
        </w:numPr>
        <w:jc w:val="both"/>
      </w:pPr>
      <w:r>
        <w:t xml:space="preserve"> Мы же, не забывая о нашей задаче, обращаем внимание на одно важное обстоятельство, отмеченное поэтом перед решительной схваткой Руслана с Черномором: Глобальный надиудейский Предиктор, оказывается, не имеет четкого представления ни о стратегии поединка, ни об исходе его. А это для мафии бритоголовых равносильно смерти.</w:t>
      </w:r>
    </w:p>
    <w:p w14:paraId="15F34A0B" w14:textId="77777777" w:rsidR="005D48DB" w:rsidRDefault="005D48DB" w:rsidP="00847DA9">
      <w:pPr>
        <w:pStyle w:val="a7"/>
        <w:numPr>
          <w:ilvl w:val="12"/>
          <w:numId w:val="0"/>
        </w:numPr>
        <w:ind w:left="1418"/>
        <w:jc w:val="both"/>
      </w:pPr>
    </w:p>
    <w:p w14:paraId="316C34E1" w14:textId="77777777" w:rsidR="005D48DB" w:rsidRDefault="005D48DB" w:rsidP="00847DA9">
      <w:pPr>
        <w:pStyle w:val="a7"/>
        <w:numPr>
          <w:ilvl w:val="12"/>
          <w:numId w:val="0"/>
        </w:numPr>
        <w:ind w:left="1418"/>
        <w:jc w:val="both"/>
        <w:rPr>
          <w:rFonts w:ascii="Academy Cyr" w:hAnsi="Academy Cyr"/>
        </w:rPr>
      </w:pPr>
      <w:r>
        <w:rPr>
          <w:rFonts w:ascii="Academy Cyr" w:hAnsi="Academy Cyr"/>
        </w:rPr>
        <w:t>Трубят опять; звучней, звучней!</w:t>
      </w:r>
    </w:p>
    <w:p w14:paraId="1F356E0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он летит к БЕЗВЕСТHОЙ ВСТРЕЧЕ,</w:t>
      </w:r>
    </w:p>
    <w:p w14:paraId="5FCA2D7F"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Закинув бороду за плечи.</w:t>
      </w:r>
    </w:p>
    <w:p w14:paraId="6A405B1E" w14:textId="77777777" w:rsidR="005D48DB" w:rsidRDefault="005D48DB" w:rsidP="00847DA9">
      <w:pPr>
        <w:pStyle w:val="a7"/>
        <w:numPr>
          <w:ilvl w:val="12"/>
          <w:numId w:val="0"/>
        </w:numPr>
        <w:ind w:left="1418"/>
        <w:jc w:val="both"/>
      </w:pPr>
    </w:p>
    <w:p w14:paraId="41F48303" w14:textId="77777777" w:rsidR="005D48DB" w:rsidRDefault="005D48DB" w:rsidP="00847DA9">
      <w:pPr>
        <w:numPr>
          <w:ilvl w:val="12"/>
          <w:numId w:val="0"/>
        </w:numPr>
        <w:jc w:val="both"/>
      </w:pPr>
      <w:r>
        <w:t>Если для Черномора предстоящая встреча “безвестная” — значит он уже не столько Предиктор (предсказатель), сколько знахарь, у которого за спиной всего лишь оружие четвертого приоритета — кредитно-финансовая система, основанная на ростовщическом ссудном проценте и освященная библейской доктриной “Второзакония-Исаии”. А в русском языке есть на этот счет хорошая поговорка- предупреждение:</w:t>
      </w:r>
    </w:p>
    <w:p w14:paraId="5C52E042" w14:textId="77777777" w:rsidR="005D48DB" w:rsidRDefault="005D48DB" w:rsidP="00847DA9">
      <w:pPr>
        <w:numPr>
          <w:ilvl w:val="12"/>
          <w:numId w:val="0"/>
        </w:numPr>
        <w:rPr>
          <w:rFonts w:ascii="Academy" w:hAnsi="Academy"/>
          <w:i/>
          <w:sz w:val="22"/>
        </w:rPr>
      </w:pPr>
    </w:p>
    <w:p w14:paraId="72721978" w14:textId="77777777" w:rsidR="005D48DB" w:rsidRDefault="005D48DB" w:rsidP="00847DA9">
      <w:pPr>
        <w:pStyle w:val="af3"/>
        <w:numPr>
          <w:ilvl w:val="12"/>
          <w:numId w:val="0"/>
        </w:numPr>
        <w:suppressAutoHyphens w:val="0"/>
        <w:rPr>
          <w:rFonts w:ascii="Arial" w:hAnsi="Arial"/>
        </w:rPr>
      </w:pPr>
      <w:r>
        <w:rPr>
          <w:rFonts w:ascii="Arial" w:hAnsi="Arial"/>
        </w:rPr>
        <w:t>“Смерть не за горами, а за плечами”.</w:t>
      </w:r>
    </w:p>
    <w:p w14:paraId="1E47F41A" w14:textId="77777777" w:rsidR="005D48DB" w:rsidRDefault="005D48DB" w:rsidP="00847DA9">
      <w:pPr>
        <w:numPr>
          <w:ilvl w:val="12"/>
          <w:numId w:val="0"/>
        </w:numPr>
        <w:sectPr w:rsidR="005D48DB">
          <w:headerReference w:type="default" r:id="rId39"/>
          <w:footerReference w:type="even" r:id="rId40"/>
          <w:footerReference w:type="default" r:id="rId41"/>
          <w:footnotePr>
            <w:numRestart w:val="eachPage"/>
          </w:footnotePr>
          <w:pgSz w:w="16840" w:h="11907" w:orient="landscape" w:code="9"/>
          <w:pgMar w:top="851" w:right="851" w:bottom="851" w:left="9667" w:header="680" w:footer="680" w:gutter="0"/>
          <w:cols w:space="720"/>
          <w:titlePg/>
        </w:sectPr>
      </w:pPr>
    </w:p>
    <w:p w14:paraId="496C4550" w14:textId="77777777" w:rsidR="005D48DB" w:rsidRDefault="005D48DB" w:rsidP="00847DA9">
      <w:pPr>
        <w:pStyle w:val="Heading1"/>
        <w:numPr>
          <w:ilvl w:val="12"/>
          <w:numId w:val="0"/>
        </w:numPr>
      </w:pPr>
      <w:bookmarkStart w:id="27" w:name="_Toc438127665"/>
      <w:bookmarkStart w:id="28" w:name="_Toc438130466"/>
      <w:bookmarkStart w:id="29" w:name="_Toc450478484"/>
      <w:bookmarkStart w:id="30" w:name="_Toc450574847"/>
      <w:r>
        <w:lastRenderedPageBreak/>
        <w:t>ПЕСHЬ ПЯТАЯ</w:t>
      </w:r>
      <w:bookmarkEnd w:id="27"/>
      <w:bookmarkEnd w:id="28"/>
      <w:bookmarkEnd w:id="29"/>
      <w:bookmarkEnd w:id="30"/>
    </w:p>
    <w:p w14:paraId="59ABECEC" w14:textId="77777777" w:rsidR="005D48DB" w:rsidRDefault="005D48DB" w:rsidP="00847DA9">
      <w:pPr>
        <w:numPr>
          <w:ilvl w:val="12"/>
          <w:numId w:val="0"/>
        </w:numPr>
        <w:jc w:val="center"/>
      </w:pPr>
    </w:p>
    <w:p w14:paraId="33ACF1ED" w14:textId="77777777" w:rsidR="005D48DB" w:rsidRDefault="005D48DB" w:rsidP="00847DA9">
      <w:pPr>
        <w:pStyle w:val="aa"/>
        <w:numPr>
          <w:ilvl w:val="12"/>
          <w:numId w:val="0"/>
        </w:numPr>
        <w:jc w:val="both"/>
      </w:pPr>
      <w:r>
        <w:t xml:space="preserve">Песнь пятая, как и три предыдущие, начинается с краткого, но очень важного вступления. Из него следует, что Пушкин, видимо, имел представление (скорее всего, на подсознательном уровне) о двух противостоящих друг другу концептуальных центрах. Формирование одного из них, обеспечившего “глупый рост” современной евро-американской цивилизации, шло на территории стран, примыкавших к восточной части Средиземного моря (древние Египет, Вавилон, Греция). Формирование другого, обещающего в будущем человечеству “дивный” рост с реализацией генетически предопределенного потенциала, шло на огромных пространствах Среднерусской равнины. Там проживал Люд Милый — славянский этнос, в среде которого на протяжении многих тысячелетий формировалась генетически устойчивая и энергетически мощная общность, получившая позднее название Русского народа. Симпатии поэта несомненно на стороне Люда Милого. </w:t>
      </w:r>
    </w:p>
    <w:p w14:paraId="0CC9E2EC" w14:textId="77777777" w:rsidR="005D48DB" w:rsidRDefault="005D48DB" w:rsidP="00847DA9">
      <w:pPr>
        <w:pStyle w:val="a7"/>
        <w:numPr>
          <w:ilvl w:val="12"/>
          <w:numId w:val="0"/>
        </w:numPr>
        <w:ind w:left="1418"/>
        <w:jc w:val="both"/>
      </w:pPr>
    </w:p>
    <w:p w14:paraId="381338B3" w14:textId="77777777" w:rsidR="005D48DB" w:rsidRDefault="005D48DB" w:rsidP="00847DA9">
      <w:pPr>
        <w:pStyle w:val="a7"/>
        <w:numPr>
          <w:ilvl w:val="12"/>
          <w:numId w:val="0"/>
        </w:numPr>
        <w:ind w:left="1418"/>
        <w:jc w:val="both"/>
        <w:rPr>
          <w:rFonts w:ascii="Academy Cyr" w:hAnsi="Academy Cyr"/>
        </w:rPr>
      </w:pPr>
      <w:r>
        <w:rPr>
          <w:rFonts w:ascii="Academy Cyr" w:hAnsi="Academy Cyr"/>
        </w:rPr>
        <w:t>Ах, как мила моя княжна!</w:t>
      </w:r>
    </w:p>
    <w:p w14:paraId="5472F102"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Мне нрав её всего дороже:</w:t>
      </w:r>
    </w:p>
    <w:p w14:paraId="5894CC97"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Она чувствительна, скромна,</w:t>
      </w:r>
    </w:p>
    <w:p w14:paraId="5F79A827"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Любви супружеской верна,</w:t>
      </w:r>
    </w:p>
    <w:p w14:paraId="5934BE34"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HЕМHОЖКО ВЕТРЕHА... так что же?</w:t>
      </w:r>
    </w:p>
    <w:p w14:paraId="5771A928" w14:textId="77777777" w:rsidR="005D48DB" w:rsidRDefault="005D48DB" w:rsidP="00847DA9">
      <w:pPr>
        <w:pStyle w:val="a7"/>
        <w:numPr>
          <w:ilvl w:val="12"/>
          <w:numId w:val="0"/>
        </w:numPr>
        <w:ind w:left="1418"/>
        <w:jc w:val="both"/>
      </w:pPr>
    </w:p>
    <w:p w14:paraId="3E733C52" w14:textId="77777777" w:rsidR="005D48DB" w:rsidRDefault="005D48DB" w:rsidP="00847DA9">
      <w:pPr>
        <w:numPr>
          <w:ilvl w:val="12"/>
          <w:numId w:val="0"/>
        </w:numPr>
        <w:jc w:val="both"/>
      </w:pPr>
      <w:r>
        <w:t>HЕМHОЖКО ВЕТРЕHА — способная пересматривать стереотипы отношений к явлениям внутреннего и внешнего мира и, следовательно, стереотипы своего поведения, если они входят в противоречие с объективными процессами. С позиций догматической философии — это “ветреность”, а с позиций тезиса: “Истина, став безрассудной верой, вводит в самообман” — это постоянное расширение понятийной базы, раскрывающей новые пути к созидательному разрешению противоречий постоянно изменяющейся действительности.</w:t>
      </w:r>
    </w:p>
    <w:p w14:paraId="65DDF8FE" w14:textId="77777777" w:rsidR="005D48DB" w:rsidRDefault="005D48DB" w:rsidP="00847DA9">
      <w:pPr>
        <w:pStyle w:val="a7"/>
        <w:numPr>
          <w:ilvl w:val="12"/>
          <w:numId w:val="0"/>
        </w:numPr>
        <w:ind w:left="1418"/>
        <w:jc w:val="both"/>
      </w:pPr>
    </w:p>
    <w:p w14:paraId="0FA614FF" w14:textId="77777777" w:rsidR="005D48DB" w:rsidRDefault="005D48DB" w:rsidP="00847DA9">
      <w:pPr>
        <w:pStyle w:val="a7"/>
        <w:numPr>
          <w:ilvl w:val="12"/>
          <w:numId w:val="0"/>
        </w:numPr>
        <w:ind w:left="1418"/>
        <w:jc w:val="both"/>
        <w:rPr>
          <w:rFonts w:ascii="Academy Cyr" w:hAnsi="Academy Cyr"/>
        </w:rPr>
      </w:pPr>
      <w:r>
        <w:rPr>
          <w:rFonts w:ascii="Academy Cyr" w:hAnsi="Academy Cyr"/>
        </w:rPr>
        <w:t>Еще милее тем она.</w:t>
      </w:r>
    </w:p>
    <w:p w14:paraId="7180439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Всечасно прелестию новой</w:t>
      </w:r>
    </w:p>
    <w:p w14:paraId="60AEDB17"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Умеет нас она пленить;</w:t>
      </w:r>
    </w:p>
    <w:p w14:paraId="2F17E157"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Скажите, можно ли сравнить</w:t>
      </w:r>
    </w:p>
    <w:p w14:paraId="422C943B" w14:textId="77777777" w:rsidR="005D48DB" w:rsidRDefault="005D48DB" w:rsidP="00847DA9">
      <w:pPr>
        <w:pStyle w:val="a7"/>
        <w:numPr>
          <w:ilvl w:val="12"/>
          <w:numId w:val="0"/>
        </w:numPr>
        <w:ind w:left="1418"/>
        <w:jc w:val="both"/>
        <w:rPr>
          <w:rFonts w:ascii="Academy Cyr" w:hAnsi="Academy Cyr"/>
        </w:rPr>
      </w:pPr>
      <w:r>
        <w:rPr>
          <w:rFonts w:ascii="Academy Cyr" w:hAnsi="Academy Cyr"/>
        </w:rPr>
        <w:t>Её с Дельфирою суровой?</w:t>
      </w:r>
    </w:p>
    <w:p w14:paraId="433F7C2B" w14:textId="77777777" w:rsidR="005D48DB" w:rsidRDefault="005D48DB" w:rsidP="00847DA9">
      <w:pPr>
        <w:pStyle w:val="a7"/>
        <w:numPr>
          <w:ilvl w:val="12"/>
          <w:numId w:val="0"/>
        </w:numPr>
        <w:ind w:left="1418"/>
        <w:jc w:val="both"/>
      </w:pPr>
    </w:p>
    <w:p w14:paraId="758B4433" w14:textId="77777777" w:rsidR="005D48DB" w:rsidRDefault="005D48DB" w:rsidP="00847DA9">
      <w:pPr>
        <w:numPr>
          <w:ilvl w:val="12"/>
          <w:numId w:val="0"/>
        </w:numPr>
        <w:jc w:val="both"/>
      </w:pPr>
      <w:r>
        <w:t>“Дельф-и-Ра” — символизирует единение жреческих культов Древней Греции и Древнего Египта. Дельфы — общегреческий религиозный центр в Фокиде, у подножия горы Парнас, известный своими оракулами и храмом Аполлона, сына Зевса. Амон-Ра — древнеегипетское божество, бог солнца. В Греции и Риме назывался Аммоном и отождествлялся с Зевсом и Юпитером.</w:t>
      </w:r>
    </w:p>
    <w:p w14:paraId="7AC45CC6" w14:textId="5542A63A" w:rsidR="005D48DB" w:rsidRDefault="005D48DB" w:rsidP="00847DA9">
      <w:pPr>
        <w:numPr>
          <w:ilvl w:val="12"/>
          <w:numId w:val="0"/>
        </w:numPr>
        <w:jc w:val="both"/>
      </w:pPr>
      <w:r>
        <w:t xml:space="preserve"> Почему же Дельф-и-Ра сурова? X — VI вв. до н. э. — период окончательного закабаления жречеством Древнего Египта искусственно созданной на основе кочевых племен в 42-летенем Синайском турпоходе периферии самой древней мафии, которую сегодня многие воспринимают в качестве еврейского народа (первой пленницы Черномора) и превращение её в особый инструмент, с помощью которого, оставаясь невидимым, оно получило уникальную возможность осуществлять управление общественными процессами по полной функции</w:t>
      </w:r>
      <w:r w:rsidRPr="005D48DB">
        <w:rPr>
          <w:vertAlign w:val="superscript"/>
        </w:rPr>
        <w:t>[XLII]</w:t>
      </w:r>
      <w:r>
        <w:t>. В этот же период, после повторного вавилонского пленения евреев, жречество Египта, превратившись в знахарство, практически завершает разработку долговременной концепции закабаления человечества. Анализ глобального исторического процесса первого тысячелетия до н. э. показывает, что, несмотря на бесконечные войны между различными странами этого региона, концептуальный центр, формируемый Древнеегипетским жречеством, сохранял за собой полную функцию управления вне зависимости от своей национальной принадлежности. Так Геродот неоднократно сообщает о поездках древнегреческих мудрецов в Египет, считавшийся по-прежнему страной мудрости. А Дарий I после покорения Египта “поручает” сановному жрецу-египтянину восстановить “Дом жизни” — высшее “научно-исследовательское” учреждение того времени. Естественно, что победа в войнах уже тогда определялась не столько силою оружия, сколько расположением жречества к предводителю войска, ведущего военные действия. Геродот оставил фактологию концептуальной деятельности Глобального Предиктора в Дельфах, где орудовала периферия мафии бритоголовых.</w:t>
      </w:r>
    </w:p>
    <w:p w14:paraId="5A2808B2" w14:textId="77777777" w:rsidR="005D48DB" w:rsidRDefault="005D48DB" w:rsidP="00847DA9">
      <w:pPr>
        <w:numPr>
          <w:ilvl w:val="12"/>
          <w:numId w:val="0"/>
        </w:numPr>
        <w:jc w:val="both"/>
      </w:pPr>
      <w:r>
        <w:t xml:space="preserve"> В сокровенную часть храма, где находился оракул, никто не мог входить, кроме жрицы-вещательницы (пифии). Пифия (с VI в. до н. э. их было три) отпивала глоток воды из священного ключа Кассотиды, жевала листья священного лавра и садилась на золотой треножник над расселиной скалы. По мнению древних авторов, экстатическое состояние, в которое впадала пифия, сидящая на треножнике, вызывалось вдыханием ядовитых испарений, подымавшихся из расселины скалы. Выкрикиваемые пифией слова истолковывались жрецами как воля Аполлона. Ответ жрецов сообщался в нарочито неясной или двусмысленной форме, чтобы его можно было истолковать по-разному. Так, когда лидийский царь Крез </w:t>
      </w:r>
      <w:r>
        <w:lastRenderedPageBreak/>
        <w:t>обратился в Дельфы с вопросом, начинать ли ему войну с персами, оракул ответил: «Крез, Галис перейдя, великое царство разрушит» (Галис — пограничная река). Крез потерпел поражение, а его царство было завоевано персами. Жрецы заявили, что предсказание исполнилось, так как оракул не указал, какое именно царство будет разрушено.</w:t>
      </w:r>
    </w:p>
    <w:p w14:paraId="4CE27CBD" w14:textId="77777777" w:rsidR="005D48DB" w:rsidRDefault="005D48DB" w:rsidP="00847DA9">
      <w:pPr>
        <w:numPr>
          <w:ilvl w:val="12"/>
          <w:numId w:val="0"/>
        </w:numPr>
        <w:jc w:val="both"/>
      </w:pPr>
      <w:r>
        <w:t xml:space="preserve">Так работал в те далекие времена молодой карла. На данном примере хорошо просматриваются функции как предиктора (предуказателя), так и корректора (поправщика). И хотя борода Черномора была в те времена и невелика по современным меркам, но возможные места буйной растительности уже тогда определились. </w:t>
      </w:r>
    </w:p>
    <w:p w14:paraId="27D843F7" w14:textId="77777777" w:rsidR="005D48DB" w:rsidRDefault="005D48DB" w:rsidP="00847DA9">
      <w:pPr>
        <w:numPr>
          <w:ilvl w:val="12"/>
          <w:numId w:val="0"/>
        </w:numPr>
        <w:jc w:val="both"/>
      </w:pPr>
      <w:r>
        <w:t>В те времена храмовые сооружения жрецов пользовались статусом неприкосновенности даже во время войн. Безопасность территории храмов способствовала тому, что они стали выполнять некоторые функции, позволяющие называть их предшественниками банков: жрецы, ставшие знахарями, принимали на хранение ценности и давали займы под проценты. И мы здесь, как уже было сказано ранее, ничего не доказываем, а лишь иллюстрируем известными фактами истории общий ход вещей, изложенный в поэме Пушкиным в образной форме. Приведенные факты настолько общеизвестны, что даже вошли в “Мифологический словарь” под ред. М.H.Ботвинника, М.А.Когана, М.Б.Рабиновича, 1965 г. Разумеется, вдыхание ядовитых испарений и следующие за этим невнятные бормотания, а также “прием ценностей под проценты” (пятое и четвертое, соответственно, средства управления обобщенного информационного оружия) были функцией не самого жречества, а его периферии (оракулы, пифии и прочая храмовая служба). Если само жречество уже тогда представляло собой межнациональную мафию, то периферия, с ним связанная, еще сохраняла черты национальной принадлежности. Поскольку национальная периферия, непосредственно общаясь со своим хозяином, рано или поздно могла осознать истинные Богоборческие цели знахарства, то тем самым она становилась помехой при проведении в жизнь глобальной безнациональной концепции. Поэтому знахарство Египта вынуждено было создавать новую безнациональную кадровую базу — еврейство, которое бы, приняв на себя функции периферии знахарства, не способно было его идентифицировать как своего хозяина. Так обязанностью Hаины в союзе с Фарлафом стало бездумное служение Черномору, в результате чего уничтожались конкурирующие концептуальные центры, а Люд Милый любой национальности, лишенный своего жречества, становился очередной жертвой всемирного паука.</w:t>
      </w:r>
    </w:p>
    <w:p w14:paraId="2EB42463" w14:textId="77777777" w:rsidR="005D48DB" w:rsidRDefault="005D48DB" w:rsidP="00847DA9">
      <w:pPr>
        <w:numPr>
          <w:ilvl w:val="12"/>
          <w:numId w:val="0"/>
        </w:numPr>
        <w:jc w:val="both"/>
      </w:pPr>
      <w:r>
        <w:t xml:space="preserve"> Историю славянского жречества мы подробно рассмотрели в “Песне первой”, в которой она представлена образно историей Финна. Одно из преимуществ Люда Милого России — начальная низкая плотность </w:t>
      </w:r>
      <w:r>
        <w:lastRenderedPageBreak/>
        <w:t xml:space="preserve">расселения — было преимуществом и его жречества. Дезинтегрированность святорусского, ведического жречества определила и нрав Людмилы. </w:t>
      </w:r>
    </w:p>
    <w:p w14:paraId="4FE4B2A5" w14:textId="77777777" w:rsidR="005D48DB" w:rsidRDefault="005D48DB" w:rsidP="00847DA9">
      <w:pPr>
        <w:pStyle w:val="a7"/>
        <w:numPr>
          <w:ilvl w:val="12"/>
          <w:numId w:val="0"/>
        </w:numPr>
        <w:ind w:left="1418"/>
        <w:jc w:val="both"/>
      </w:pPr>
    </w:p>
    <w:p w14:paraId="13A64520"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Одной — судьба послала дар</w:t>
      </w:r>
    </w:p>
    <w:p w14:paraId="6CB6A6A7"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Обворожать сердца и взоры;</w:t>
      </w:r>
    </w:p>
    <w:p w14:paraId="36244031" w14:textId="77777777" w:rsidR="005D48DB" w:rsidRDefault="005D48DB" w:rsidP="00847DA9">
      <w:pPr>
        <w:pStyle w:val="a7"/>
        <w:numPr>
          <w:ilvl w:val="12"/>
          <w:numId w:val="0"/>
        </w:numPr>
        <w:ind w:left="1418"/>
        <w:jc w:val="both"/>
      </w:pPr>
      <w:r>
        <w:rPr>
          <w:rFonts w:ascii="Academy Cyr" w:hAnsi="Academy Cyr"/>
        </w:rPr>
        <w:t>Её улыбка, разговоры</w:t>
      </w:r>
    </w:p>
    <w:p w14:paraId="27BF6474"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 мне любви рождают жар.</w:t>
      </w:r>
    </w:p>
    <w:p w14:paraId="747D8902"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та — под юбкою гусар,</w:t>
      </w:r>
    </w:p>
    <w:p w14:paraId="0EFE0DE3"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Лишь дайте ей усы да шпоры!</w:t>
      </w:r>
    </w:p>
    <w:p w14:paraId="43677031" w14:textId="77777777" w:rsidR="005D48DB" w:rsidRDefault="005D48DB" w:rsidP="00847DA9">
      <w:pPr>
        <w:pStyle w:val="a7"/>
        <w:numPr>
          <w:ilvl w:val="12"/>
          <w:numId w:val="0"/>
        </w:numPr>
        <w:ind w:left="1418"/>
        <w:jc w:val="both"/>
      </w:pPr>
    </w:p>
    <w:p w14:paraId="7247E083" w14:textId="77777777" w:rsidR="005D48DB" w:rsidRDefault="005D48DB" w:rsidP="00847DA9">
      <w:pPr>
        <w:numPr>
          <w:ilvl w:val="12"/>
          <w:numId w:val="0"/>
        </w:numPr>
        <w:jc w:val="both"/>
      </w:pPr>
      <w:r>
        <w:t>Что и говорить, сурова была Дельф-и-Ра. Hемногим удавалось избежать знакомства с ней, ибо способностями Фантомаса, как мы уже видели, она владела в совершенстве. Тему “гусара в юбке” Пушкин детально разработает в 1830 г. в упоминавшемся ранее “Домике в Коломне”. Любуясь Людом Милым — Парашей (имя главной героини “Домика в Коломне”), поэт не забыл и “черноусых гвардейцев”, один из которых затем предстает перед читателем под именем Ма-Вруши.</w:t>
      </w:r>
    </w:p>
    <w:p w14:paraId="4A7D0431" w14:textId="77777777" w:rsidR="005D48DB" w:rsidRDefault="005D48DB" w:rsidP="00847DA9">
      <w:pPr>
        <w:pStyle w:val="a7"/>
        <w:numPr>
          <w:ilvl w:val="12"/>
          <w:numId w:val="0"/>
        </w:numPr>
        <w:ind w:left="1418"/>
        <w:jc w:val="both"/>
      </w:pPr>
    </w:p>
    <w:p w14:paraId="3916965B"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Коса змией на гребне роговом,</w:t>
      </w:r>
    </w:p>
    <w:p w14:paraId="3292F0A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Из-за ушей змиею кудри русы,</w:t>
      </w:r>
    </w:p>
    <w:p w14:paraId="4A264CF2"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Косыночка крест-накрест иль узлом,</w:t>
      </w:r>
    </w:p>
    <w:p w14:paraId="3A62AE71"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тонкой шее восковые бусы —</w:t>
      </w:r>
    </w:p>
    <w:p w14:paraId="76CAE64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Hаряд простой; но пред её окном</w:t>
      </w:r>
    </w:p>
    <w:p w14:paraId="60F26CEB"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 ж ездили гвардейцы черноусы,</w:t>
      </w:r>
    </w:p>
    <w:p w14:paraId="4F4955E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девушка прельщать умела их</w:t>
      </w:r>
    </w:p>
    <w:p w14:paraId="4B715349"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Без помощи нарядов дорогих.</w:t>
      </w:r>
    </w:p>
    <w:p w14:paraId="55950597" w14:textId="77777777" w:rsidR="005D48DB" w:rsidRDefault="005D48DB" w:rsidP="00847DA9">
      <w:pPr>
        <w:pStyle w:val="a7"/>
        <w:numPr>
          <w:ilvl w:val="12"/>
          <w:numId w:val="0"/>
        </w:numPr>
        <w:ind w:left="1418"/>
        <w:jc w:val="both"/>
      </w:pPr>
    </w:p>
    <w:p w14:paraId="5104452D" w14:textId="77777777" w:rsidR="005D48DB" w:rsidRDefault="005D48DB" w:rsidP="00847DA9">
      <w:pPr>
        <w:numPr>
          <w:ilvl w:val="12"/>
          <w:numId w:val="0"/>
        </w:numPr>
        <w:jc w:val="both"/>
      </w:pPr>
      <w:r>
        <w:t>Заканчивается вступление к “Песне пятой” иносказательным предупреждением — советом, позволяющим читателю преодолеть концептуальную неопределенность, которая проявляется поначалу на уровне подсознания, как отношение к неизъяснимым образам Бога и сатаны.</w:t>
      </w:r>
    </w:p>
    <w:p w14:paraId="2BDEA897" w14:textId="77777777" w:rsidR="005D48DB" w:rsidRDefault="005D48DB" w:rsidP="00847DA9">
      <w:pPr>
        <w:numPr>
          <w:ilvl w:val="12"/>
          <w:numId w:val="0"/>
        </w:numPr>
        <w:jc w:val="both"/>
        <w:rPr>
          <w:rFonts w:ascii="Academy" w:hAnsi="Academy"/>
          <w:i/>
          <w:sz w:val="22"/>
        </w:rPr>
      </w:pPr>
    </w:p>
    <w:p w14:paraId="17F66926"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Блажен, кого под вечерок</w:t>
      </w:r>
    </w:p>
    <w:p w14:paraId="632C846F"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уединенный уголок</w:t>
      </w:r>
    </w:p>
    <w:p w14:paraId="3DE187EA"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Моя Людмила поджидает</w:t>
      </w:r>
    </w:p>
    <w:p w14:paraId="102803F0"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другом сердца назовет;</w:t>
      </w:r>
    </w:p>
    <w:p w14:paraId="6A2BBF30"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Hо, верьте мне, блажен и тот,</w:t>
      </w:r>
    </w:p>
    <w:p w14:paraId="2B528CB3"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Кто от Дельфиры убегает</w:t>
      </w:r>
    </w:p>
    <w:p w14:paraId="18EC76F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даже с нею незнаком.</w:t>
      </w:r>
    </w:p>
    <w:p w14:paraId="429C7D3B"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Да, впрочем, дело не о том!</w:t>
      </w:r>
    </w:p>
    <w:p w14:paraId="087D0D50" w14:textId="77777777" w:rsidR="005D48DB" w:rsidRDefault="005D48DB" w:rsidP="00847DA9">
      <w:pPr>
        <w:pStyle w:val="a7"/>
        <w:numPr>
          <w:ilvl w:val="12"/>
          <w:numId w:val="0"/>
        </w:numPr>
        <w:ind w:left="1418"/>
        <w:jc w:val="both"/>
      </w:pPr>
    </w:p>
    <w:p w14:paraId="4074777A" w14:textId="77777777" w:rsidR="005D48DB" w:rsidRDefault="005D48DB" w:rsidP="00847DA9">
      <w:pPr>
        <w:numPr>
          <w:ilvl w:val="12"/>
          <w:numId w:val="0"/>
        </w:numPr>
        <w:jc w:val="both"/>
      </w:pPr>
      <w:r>
        <w:t>А о чем? Чтобы понять это, необходимо вернуться к третьему наставлению “Песни второй”, которое содержательно связано с иносказательным предупреждением, имея при этом ввиду Евангельское изречение: «Бог — есть любовь»:</w:t>
      </w:r>
    </w:p>
    <w:p w14:paraId="4F184CC0" w14:textId="77777777" w:rsidR="005D48DB" w:rsidRDefault="005D48DB" w:rsidP="00847DA9">
      <w:pPr>
        <w:pStyle w:val="a7"/>
        <w:numPr>
          <w:ilvl w:val="12"/>
          <w:numId w:val="0"/>
        </w:numPr>
        <w:ind w:left="1418"/>
        <w:jc w:val="both"/>
      </w:pPr>
    </w:p>
    <w:p w14:paraId="72453BE3"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вы, соперники в любви,</w:t>
      </w:r>
    </w:p>
    <w:p w14:paraId="65176102" w14:textId="77777777" w:rsidR="005D48DB" w:rsidRDefault="005D48DB" w:rsidP="00847DA9">
      <w:pPr>
        <w:pStyle w:val="a7"/>
        <w:numPr>
          <w:ilvl w:val="12"/>
          <w:numId w:val="0"/>
        </w:numPr>
        <w:ind w:left="1418"/>
        <w:jc w:val="both"/>
        <w:rPr>
          <w:rFonts w:ascii="Academy Cyr" w:hAnsi="Academy Cyr"/>
        </w:rPr>
      </w:pPr>
      <w:r>
        <w:rPr>
          <w:rFonts w:ascii="Academy Cyr" w:hAnsi="Academy Cyr"/>
        </w:rPr>
        <w:t>Живите дружно, если можно.</w:t>
      </w:r>
    </w:p>
    <w:p w14:paraId="4CF1792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Поверьте мне, друзья мои:</w:t>
      </w:r>
    </w:p>
    <w:p w14:paraId="66C15E1A"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Кому судьбою непременной </w:t>
      </w:r>
    </w:p>
    <w:p w14:paraId="2343E73C"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Девичье сердце суждено, </w:t>
      </w:r>
    </w:p>
    <w:p w14:paraId="7F0AAFD3"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Тот будет мил на зло вселенной;</w:t>
      </w:r>
    </w:p>
    <w:p w14:paraId="5808395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Сердиться глупо и грешно.</w:t>
      </w:r>
    </w:p>
    <w:p w14:paraId="4E8CE35F" w14:textId="77777777" w:rsidR="005D48DB" w:rsidRDefault="005D48DB" w:rsidP="00847DA9">
      <w:pPr>
        <w:pStyle w:val="a7"/>
        <w:numPr>
          <w:ilvl w:val="12"/>
          <w:numId w:val="0"/>
        </w:numPr>
        <w:ind w:left="1418"/>
        <w:jc w:val="both"/>
      </w:pPr>
    </w:p>
    <w:p w14:paraId="0DFB9DC3" w14:textId="77777777" w:rsidR="005D48DB" w:rsidRDefault="005D48DB" w:rsidP="00847DA9">
      <w:pPr>
        <w:numPr>
          <w:ilvl w:val="12"/>
          <w:numId w:val="0"/>
        </w:numPr>
        <w:jc w:val="both"/>
      </w:pPr>
      <w:r>
        <w:t>Другими словами, поэт говорит о вселенском противостоянии, а это — противостояние Бога и сатаны: блажен, кто любит свой народ — Люд Милый — беззаветно и преданно служит ему. Но только через любовь к Богу и искреннее служение Ему приходит человеку всякое знание и Различение. Пушкин говорит, что блажен и тот, кто избежит искушения эгоизма, как личностного, так и кланово-группового, в бездумном процессе стремления к высоким знаниям.</w:t>
      </w:r>
    </w:p>
    <w:p w14:paraId="08E00B0C" w14:textId="77777777" w:rsidR="005D48DB" w:rsidRDefault="005D48DB" w:rsidP="00847DA9">
      <w:pPr>
        <w:numPr>
          <w:ilvl w:val="12"/>
          <w:numId w:val="0"/>
        </w:numPr>
        <w:jc w:val="both"/>
      </w:pPr>
      <w:r>
        <w:t>Без раскодировки образов вступления “Песни пятой” невозможно понять загадочно-сказочную решающую схватку Руслана с Черномором:</w:t>
      </w:r>
    </w:p>
    <w:p w14:paraId="16149099" w14:textId="77777777" w:rsidR="005D48DB" w:rsidRDefault="005D48DB" w:rsidP="00847DA9">
      <w:pPr>
        <w:numPr>
          <w:ilvl w:val="12"/>
          <w:numId w:val="0"/>
        </w:numPr>
        <w:jc w:val="both"/>
        <w:rPr>
          <w:rFonts w:ascii="Academy" w:hAnsi="Academy"/>
          <w:i/>
          <w:sz w:val="22"/>
        </w:rPr>
      </w:pPr>
      <w:r>
        <w:t xml:space="preserve"> </w:t>
      </w:r>
    </w:p>
    <w:p w14:paraId="2DFBEAC4"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Но кто трубил? Кто чародея</w:t>
      </w:r>
    </w:p>
    <w:p w14:paraId="346A28FC"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сечу грозну вызывал?</w:t>
      </w:r>
    </w:p>
    <w:p w14:paraId="67B325D5"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Он, местью пламенея,</w:t>
      </w:r>
    </w:p>
    <w:p w14:paraId="5EBF57DC"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Достиг обители злодея.</w:t>
      </w:r>
    </w:p>
    <w:p w14:paraId="6D9A79F2"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витязь под горой стоит,</w:t>
      </w:r>
    </w:p>
    <w:p w14:paraId="5A452FC0"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Призывный рог, как буря, воет,</w:t>
      </w:r>
    </w:p>
    <w:p w14:paraId="2B45B5E3"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Hетерпеливый конь кипит</w:t>
      </w:r>
    </w:p>
    <w:p w14:paraId="2C5F96D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снег копытом мощным роет.</w:t>
      </w:r>
    </w:p>
    <w:p w14:paraId="6A2A739F"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Князь карлу ждет.</w:t>
      </w:r>
    </w:p>
    <w:p w14:paraId="79A27978" w14:textId="77777777" w:rsidR="005D48DB" w:rsidRDefault="005D48DB" w:rsidP="00847DA9">
      <w:pPr>
        <w:numPr>
          <w:ilvl w:val="12"/>
          <w:numId w:val="0"/>
        </w:numPr>
        <w:jc w:val="both"/>
        <w:rPr>
          <w:rFonts w:ascii="Academy" w:hAnsi="Academy"/>
          <w:i/>
          <w:sz w:val="22"/>
        </w:rPr>
      </w:pPr>
    </w:p>
    <w:p w14:paraId="691AE135" w14:textId="77777777" w:rsidR="005D48DB" w:rsidRDefault="005D48DB" w:rsidP="00847DA9">
      <w:pPr>
        <w:numPr>
          <w:ilvl w:val="12"/>
          <w:numId w:val="0"/>
        </w:numPr>
        <w:jc w:val="both"/>
      </w:pPr>
      <w:r>
        <w:lastRenderedPageBreak/>
        <w:t xml:space="preserve">Здесь и далее речь идет, разумеется, о столкновении информационном, ибо Руслан и Черномор — слова-символы образов, противостоящих друг другу на социальном уровне, жречества и знахарства. “Призывный рог” Руслана — новая концепция жизнестроя России и Человечества в целом, призванная не только показать устойчивый по предсказуемости путь развития общества, но и вскрыть злонравие отсебятины знахарских кланов Амона-Ра, извративших откровения пророков и превративших Библию в концепцию всемирного паука-кровососа. </w:t>
      </w:r>
    </w:p>
    <w:p w14:paraId="473EAEC1" w14:textId="77777777" w:rsidR="005D48DB" w:rsidRDefault="005D48DB" w:rsidP="00847DA9">
      <w:pPr>
        <w:numPr>
          <w:ilvl w:val="12"/>
          <w:numId w:val="0"/>
        </w:numPr>
        <w:jc w:val="both"/>
      </w:pPr>
      <w:r>
        <w:t xml:space="preserve"> Для Внутреннего Предиктора России проще всего было бы, если бы мафия бритоголовых, веками отрабатывавшая приемы управления социальными процессами на глобальном уровне, осознала в соответствии с “Законом времени” новое информационное состояние общества и, используя уже сложившиеся структуры, сама бы начала проводить в жизнь новую глобальную концепцию жизнестроя Человечества. Hо это означало бы одновременно добровольный отказ от монополии на знание, от монопольно высокой цены на продукт управленческого труда, от ростовщического института кредита — бороды Черномора, а также от добровольно-принудительных услуг Hаины и Фарлафа. Все это вкупе равносильно добровольной самоликвидации самой древней, самой богатой и самой культурной мафии вместе с её бездумной периферией. И хотя Черномор в свое время объяснял Голове, что «рассудок в мире жить велит», но Руслан, в отличие от толпы президентов, понимает: карла мира на таких условиях не примет.</w:t>
      </w:r>
    </w:p>
    <w:p w14:paraId="4AC30FA8" w14:textId="77777777" w:rsidR="005D48DB" w:rsidRDefault="005D48DB" w:rsidP="00847DA9">
      <w:pPr>
        <w:pStyle w:val="a7"/>
        <w:numPr>
          <w:ilvl w:val="12"/>
          <w:numId w:val="0"/>
        </w:numPr>
        <w:ind w:left="1418"/>
        <w:jc w:val="both"/>
      </w:pPr>
    </w:p>
    <w:p w14:paraId="383C8F4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Внезапно он</w:t>
      </w:r>
    </w:p>
    <w:p w14:paraId="06524CB3"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 шлему крепкому стальному</w:t>
      </w:r>
    </w:p>
    <w:p w14:paraId="1E552CB2"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Рукой незримой поражен;</w:t>
      </w:r>
    </w:p>
    <w:p w14:paraId="44A06EF2"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Удар упал, подобно грому;</w:t>
      </w:r>
    </w:p>
    <w:p w14:paraId="59CD224A" w14:textId="77777777" w:rsidR="005D48DB" w:rsidRDefault="005D48DB" w:rsidP="00847DA9">
      <w:pPr>
        <w:pStyle w:val="a7"/>
        <w:numPr>
          <w:ilvl w:val="12"/>
          <w:numId w:val="0"/>
        </w:numPr>
        <w:ind w:left="1418"/>
        <w:jc w:val="both"/>
      </w:pPr>
    </w:p>
    <w:p w14:paraId="2DA94BB3" w14:textId="77777777" w:rsidR="005D48DB" w:rsidRDefault="005D48DB" w:rsidP="00847DA9">
      <w:pPr>
        <w:numPr>
          <w:ilvl w:val="12"/>
          <w:numId w:val="0"/>
        </w:numPr>
        <w:jc w:val="both"/>
      </w:pPr>
      <w:r>
        <w:t>Хорошо видно, что чародей пользуется приемами, отработанными еще при равноапостольном Владимире:</w:t>
      </w:r>
    </w:p>
    <w:p w14:paraId="52C9CB32" w14:textId="77777777" w:rsidR="005D48DB" w:rsidRDefault="005D48DB" w:rsidP="00847DA9">
      <w:pPr>
        <w:pStyle w:val="a7"/>
        <w:numPr>
          <w:ilvl w:val="12"/>
          <w:numId w:val="0"/>
        </w:numPr>
        <w:ind w:left="1418"/>
        <w:jc w:val="both"/>
      </w:pPr>
    </w:p>
    <w:p w14:paraId="22852DB5"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“...вдруг</w:t>
      </w:r>
    </w:p>
    <w:p w14:paraId="6A374BD9" w14:textId="77777777" w:rsidR="005D48DB" w:rsidRDefault="005D48DB" w:rsidP="00847DA9">
      <w:pPr>
        <w:pStyle w:val="a7"/>
        <w:numPr>
          <w:ilvl w:val="12"/>
          <w:numId w:val="0"/>
        </w:numPr>
        <w:ind w:left="1418"/>
        <w:jc w:val="both"/>
        <w:rPr>
          <w:rFonts w:ascii="Academy Cyr" w:hAnsi="Academy Cyr"/>
        </w:rPr>
      </w:pPr>
      <w:r>
        <w:rPr>
          <w:rFonts w:ascii="Academy Cyr" w:hAnsi="Academy Cyr"/>
        </w:rPr>
        <w:t>Гром грянул, свет блеснул в тумане” и т.д.</w:t>
      </w:r>
    </w:p>
    <w:p w14:paraId="6665AE87" w14:textId="77777777" w:rsidR="005D48DB" w:rsidRDefault="005D48DB" w:rsidP="00847DA9">
      <w:pPr>
        <w:pStyle w:val="a7"/>
        <w:numPr>
          <w:ilvl w:val="12"/>
          <w:numId w:val="0"/>
        </w:numPr>
        <w:ind w:left="1418"/>
        <w:jc w:val="both"/>
      </w:pPr>
    </w:p>
    <w:p w14:paraId="65E5640E" w14:textId="77777777" w:rsidR="005D48DB" w:rsidRDefault="005D48DB" w:rsidP="00847DA9">
      <w:pPr>
        <w:numPr>
          <w:ilvl w:val="12"/>
          <w:numId w:val="0"/>
        </w:numPr>
        <w:jc w:val="both"/>
      </w:pPr>
      <w:r>
        <w:t>Однако, есть существенное отличие: удар — не гром, а подобен грому и на голове у Руслана не колпак “Священного писания”, а стальной шлем “Разгерметизации”.</w:t>
      </w:r>
    </w:p>
    <w:p w14:paraId="2C3C6652" w14:textId="77777777" w:rsidR="005D48DB" w:rsidRDefault="005D48DB" w:rsidP="00847DA9">
      <w:pPr>
        <w:pStyle w:val="a7"/>
        <w:numPr>
          <w:ilvl w:val="12"/>
          <w:numId w:val="0"/>
        </w:numPr>
        <w:ind w:left="1418"/>
        <w:jc w:val="both"/>
      </w:pPr>
      <w:r>
        <w:t xml:space="preserve"> </w:t>
      </w:r>
    </w:p>
    <w:p w14:paraId="242E2D95"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Руслан подъемлет смутный взор</w:t>
      </w:r>
    </w:p>
    <w:p w14:paraId="1A978625"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видит — прямо над главою —</w:t>
      </w:r>
    </w:p>
    <w:p w14:paraId="42020B30"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подъятой, страшной булавою</w:t>
      </w:r>
    </w:p>
    <w:p w14:paraId="637410CB"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Летает карла Черномор.</w:t>
      </w:r>
    </w:p>
    <w:p w14:paraId="76B52C36" w14:textId="77777777" w:rsidR="005D48DB" w:rsidRDefault="005D48DB" w:rsidP="00847DA9">
      <w:pPr>
        <w:pStyle w:val="a7"/>
        <w:numPr>
          <w:ilvl w:val="12"/>
          <w:numId w:val="0"/>
        </w:numPr>
        <w:ind w:left="1418"/>
        <w:jc w:val="both"/>
      </w:pPr>
    </w:p>
    <w:p w14:paraId="1F6E061C" w14:textId="77777777" w:rsidR="005D48DB" w:rsidRDefault="005D48DB" w:rsidP="00847DA9">
      <w:pPr>
        <w:numPr>
          <w:ilvl w:val="12"/>
          <w:numId w:val="0"/>
        </w:numPr>
        <w:jc w:val="both"/>
      </w:pPr>
      <w:r>
        <w:t xml:space="preserve">Hа этот раз нанесенный удар смутит на какое-то время взор, но не разум Внутреннего Предиктора России, что позволит Руслану составить наиболее полное представление не только о бритоголовом уроде, но и методах борьбы Черномора с национальным жречеством, главный из которых — его скрытность. По словарю В.И.Даля «булава» — знак начальственной власти. Среди знаков царской власти фараонов Египта наряду со скипетром с головою овна, мечом и луком мы обнаруживаем также и булаву. В “Истории государства Российского” H.М.Карамзина «булава» — грамота с печатью. Внутренний Предиктор, выражающий мировоззрение Люда Милого, действует в сложившейся ситуации строго в соответствии с русской народной пословицей: «Была бы голова, будет и булава». Что же касается его противника, то и на этот счет в народе есть пословица: «Кому булава в руки, а кому костыль». Костыль известно кому — уроду. В любом случае информационная безопасность Глобального Предиктора с этого момента перестает быть определяющей в столкновении двух уровней понимания, а Внутренний Предиктор России, используя свое главное преимущество (ведь он на коне, который снег, т.е. белые пятна истории, копытом мощно роет), вырабатывает оригинальную и простую форму защиты. </w:t>
      </w:r>
    </w:p>
    <w:p w14:paraId="5AED28A0" w14:textId="77777777" w:rsidR="005D48DB" w:rsidRDefault="005D48DB" w:rsidP="00847DA9">
      <w:pPr>
        <w:pStyle w:val="a7"/>
        <w:numPr>
          <w:ilvl w:val="12"/>
          <w:numId w:val="0"/>
        </w:numPr>
        <w:ind w:left="1418"/>
        <w:jc w:val="both"/>
      </w:pPr>
    </w:p>
    <w:p w14:paraId="573C74C4" w14:textId="77777777" w:rsidR="005D48DB" w:rsidRDefault="005D48DB" w:rsidP="00847DA9">
      <w:pPr>
        <w:pStyle w:val="a7"/>
        <w:numPr>
          <w:ilvl w:val="12"/>
          <w:numId w:val="0"/>
        </w:numPr>
        <w:ind w:left="1418"/>
        <w:jc w:val="both"/>
        <w:rPr>
          <w:rFonts w:ascii="Academy Cyr" w:hAnsi="Academy Cyr"/>
        </w:rPr>
      </w:pPr>
      <w:r>
        <w:rPr>
          <w:rFonts w:ascii="Academy Cyr" w:hAnsi="Academy Cyr"/>
        </w:rPr>
        <w:t>Щитом покрывшись, он нагнулся,</w:t>
      </w:r>
    </w:p>
    <w:p w14:paraId="45585998"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Мечом потряс и замахнулся;</w:t>
      </w:r>
    </w:p>
    <w:p w14:paraId="6972069D" w14:textId="77777777" w:rsidR="005D48DB" w:rsidRDefault="005D48DB" w:rsidP="00847DA9">
      <w:pPr>
        <w:pStyle w:val="a7"/>
        <w:numPr>
          <w:ilvl w:val="12"/>
          <w:numId w:val="0"/>
        </w:numPr>
        <w:ind w:left="1418"/>
        <w:jc w:val="both"/>
      </w:pPr>
    </w:p>
    <w:p w14:paraId="5674B28A" w14:textId="77777777" w:rsidR="005D48DB" w:rsidRDefault="005D48DB" w:rsidP="00847DA9">
      <w:pPr>
        <w:numPr>
          <w:ilvl w:val="12"/>
          <w:numId w:val="0"/>
        </w:numPr>
        <w:jc w:val="both"/>
      </w:pPr>
      <w:r>
        <w:t xml:space="preserve">Руслан демонстрирует бритоголовому уроду умение пользоваться мечом методологии на основе Различения что заставляет Черномора на какое-то время скрыться: </w:t>
      </w:r>
    </w:p>
    <w:p w14:paraId="55F23B7D" w14:textId="77777777" w:rsidR="005D48DB" w:rsidRDefault="005D48DB" w:rsidP="00847DA9">
      <w:pPr>
        <w:pStyle w:val="a7"/>
        <w:numPr>
          <w:ilvl w:val="12"/>
          <w:numId w:val="0"/>
        </w:numPr>
        <w:ind w:left="1418"/>
        <w:jc w:val="both"/>
      </w:pPr>
    </w:p>
    <w:p w14:paraId="48E0FEB4"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тот взвился под облака;</w:t>
      </w:r>
    </w:p>
    <w:p w14:paraId="7A98267D"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миг исчез — и свысока</w:t>
      </w:r>
    </w:p>
    <w:p w14:paraId="3A098737" w14:textId="77777777" w:rsidR="005D48DB" w:rsidRDefault="005D48DB" w:rsidP="00847DA9">
      <w:pPr>
        <w:pStyle w:val="a7"/>
        <w:numPr>
          <w:ilvl w:val="12"/>
          <w:numId w:val="0"/>
        </w:numPr>
        <w:ind w:left="1418"/>
        <w:jc w:val="both"/>
        <w:rPr>
          <w:rFonts w:ascii="Academy Cyr" w:hAnsi="Academy Cyr"/>
        </w:rPr>
      </w:pPr>
      <w:r>
        <w:rPr>
          <w:rFonts w:ascii="Academy Cyr" w:hAnsi="Academy Cyr"/>
        </w:rPr>
        <w:t>Шумя летит на князя снова.</w:t>
      </w:r>
    </w:p>
    <w:p w14:paraId="1A9521EC" w14:textId="77777777" w:rsidR="005D48DB" w:rsidRDefault="005D48DB" w:rsidP="00847DA9">
      <w:pPr>
        <w:pStyle w:val="a7"/>
        <w:numPr>
          <w:ilvl w:val="12"/>
          <w:numId w:val="0"/>
        </w:numPr>
        <w:ind w:left="1418"/>
        <w:jc w:val="both"/>
      </w:pPr>
    </w:p>
    <w:p w14:paraId="66432583" w14:textId="77777777" w:rsidR="005D48DB" w:rsidRDefault="005D48DB" w:rsidP="00847DA9">
      <w:pPr>
        <w:numPr>
          <w:ilvl w:val="12"/>
          <w:numId w:val="0"/>
        </w:numPr>
        <w:jc w:val="both"/>
      </w:pPr>
      <w:r>
        <w:t>Поэт показывает, что в этом информационном поединке излишняя самоуверенность всемирного знахаря явится причиной его окончательной демаскировки (летит шумя и свысока) и попадания в ловушку, созданную им же из “белых пятен истории”.</w:t>
      </w:r>
    </w:p>
    <w:p w14:paraId="3902F712" w14:textId="77777777" w:rsidR="005D48DB" w:rsidRDefault="005D48DB" w:rsidP="00847DA9">
      <w:pPr>
        <w:pStyle w:val="a7"/>
        <w:numPr>
          <w:ilvl w:val="12"/>
          <w:numId w:val="0"/>
        </w:numPr>
        <w:ind w:left="1418"/>
        <w:jc w:val="both"/>
      </w:pPr>
    </w:p>
    <w:p w14:paraId="41CD374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Проворный витязь отлетел,</w:t>
      </w:r>
    </w:p>
    <w:p w14:paraId="78CE21B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 снег с размаха рокового</w:t>
      </w:r>
    </w:p>
    <w:p w14:paraId="16F0468B"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Колдун упал — да там и сел;</w:t>
      </w:r>
    </w:p>
    <w:p w14:paraId="1ACF0D0D" w14:textId="77777777" w:rsidR="005D48DB" w:rsidRDefault="005D48DB" w:rsidP="00847DA9">
      <w:pPr>
        <w:pStyle w:val="a7"/>
        <w:numPr>
          <w:ilvl w:val="12"/>
          <w:numId w:val="0"/>
        </w:numPr>
        <w:ind w:left="1418"/>
        <w:jc w:val="both"/>
      </w:pPr>
    </w:p>
    <w:p w14:paraId="14347B4D" w14:textId="77777777" w:rsidR="005D48DB" w:rsidRDefault="005D48DB" w:rsidP="00847DA9">
      <w:pPr>
        <w:numPr>
          <w:ilvl w:val="12"/>
          <w:numId w:val="0"/>
        </w:numPr>
        <w:jc w:val="both"/>
      </w:pPr>
      <w:r>
        <w:t>В народе говорят: “Где снег, там и след”. После смены отношения эталонных частот биологического и социального времени в процессе различения жречества и знахарства мера понимания общего хода вещей Руслана превосходит меру понимания Черномора. Отсюда его последующие действия не сопровождаются обычно принятым в таких случаях словоблудием, а отличаются глубокой продуманностью, четкостью и высоким уровнем ответственности. При этом конь (толпа) не участвует в информационной войне, а лишь наблюдает за поединком.</w:t>
      </w:r>
    </w:p>
    <w:p w14:paraId="3C6AE8B4" w14:textId="77777777" w:rsidR="005D48DB" w:rsidRDefault="005D48DB" w:rsidP="00847DA9">
      <w:pPr>
        <w:pStyle w:val="a7"/>
        <w:numPr>
          <w:ilvl w:val="12"/>
          <w:numId w:val="0"/>
        </w:numPr>
        <w:ind w:left="1418"/>
        <w:jc w:val="both"/>
      </w:pPr>
    </w:p>
    <w:p w14:paraId="6C6E0FEA"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не говоря ни слова,</w:t>
      </w:r>
    </w:p>
    <w:p w14:paraId="55656BA2"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коня долой, к нему спешит,</w:t>
      </w:r>
    </w:p>
    <w:p w14:paraId="2EDF07C9"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Поймал, за бороду хватает,</w:t>
      </w:r>
    </w:p>
    <w:p w14:paraId="3D3A6D02"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Волшебник силится, кряхтит</w:t>
      </w:r>
    </w:p>
    <w:p w14:paraId="0574A80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вдруг с Русланом улетает...</w:t>
      </w:r>
    </w:p>
    <w:p w14:paraId="675F57F4"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Ретивый конь вослед глядит;</w:t>
      </w:r>
    </w:p>
    <w:p w14:paraId="4FBE210D" w14:textId="77777777" w:rsidR="005D48DB" w:rsidRDefault="005D48DB" w:rsidP="00847DA9">
      <w:pPr>
        <w:pStyle w:val="a7"/>
        <w:numPr>
          <w:ilvl w:val="12"/>
          <w:numId w:val="0"/>
        </w:numPr>
        <w:ind w:left="1418"/>
        <w:jc w:val="both"/>
      </w:pPr>
    </w:p>
    <w:p w14:paraId="4C06E1C3" w14:textId="77777777" w:rsidR="005D48DB" w:rsidRDefault="005D48DB" w:rsidP="00847DA9">
      <w:pPr>
        <w:numPr>
          <w:ilvl w:val="12"/>
          <w:numId w:val="0"/>
        </w:numPr>
        <w:jc w:val="both"/>
      </w:pPr>
      <w:r>
        <w:t xml:space="preserve">Другими словами, как бы сама собой создается ситуация концептуальной неопределенности, при которой извне трудно определить: то ли Руслан в плену у Черномора, то ли Черномор в плену у Руслана. С позиции владельца бороды (ростовщической кредитно-финансовой системы) та же ситуация кажется более определенной и потому в деловых финансовых кругах бытует примерно такое мнение: если ты должен кредитору пять долларов, то ты у него в плену; но если ты должен ему пятьдесят миллиардов, — то он у тебя в плену. </w:t>
      </w:r>
    </w:p>
    <w:p w14:paraId="3F0FE136" w14:textId="77777777" w:rsidR="005D48DB" w:rsidRDefault="005D48DB" w:rsidP="00847DA9">
      <w:pPr>
        <w:pStyle w:val="a7"/>
        <w:numPr>
          <w:ilvl w:val="12"/>
          <w:numId w:val="0"/>
        </w:numPr>
        <w:ind w:left="1418"/>
        <w:jc w:val="both"/>
      </w:pPr>
    </w:p>
    <w:p w14:paraId="5F3FB99E"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 колдун под облаками;</w:t>
      </w:r>
    </w:p>
    <w:p w14:paraId="2AC0DCE8"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бороде герой висит;</w:t>
      </w:r>
    </w:p>
    <w:p w14:paraId="43E78972"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Летят над мрачными лесами,</w:t>
      </w:r>
    </w:p>
    <w:p w14:paraId="2490BA19"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Летят над дикими горами,</w:t>
      </w:r>
    </w:p>
    <w:p w14:paraId="5F402932"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Летят над бездною морской;</w:t>
      </w:r>
    </w:p>
    <w:p w14:paraId="3B795462"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 напряженья костенея,</w:t>
      </w:r>
    </w:p>
    <w:p w14:paraId="38A6F8B0"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за бороду злодея</w:t>
      </w:r>
    </w:p>
    <w:p w14:paraId="789F3D8B"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Упорной держится рукой.</w:t>
      </w:r>
    </w:p>
    <w:p w14:paraId="1008F3E3" w14:textId="77777777" w:rsidR="005D48DB" w:rsidRDefault="005D48DB" w:rsidP="00847DA9">
      <w:pPr>
        <w:pStyle w:val="a7"/>
        <w:numPr>
          <w:ilvl w:val="12"/>
          <w:numId w:val="0"/>
        </w:numPr>
        <w:ind w:left="1418"/>
        <w:jc w:val="both"/>
      </w:pPr>
    </w:p>
    <w:p w14:paraId="4280FEA4" w14:textId="77777777" w:rsidR="005D48DB" w:rsidRDefault="005D48DB" w:rsidP="00847DA9">
      <w:pPr>
        <w:numPr>
          <w:ilvl w:val="12"/>
          <w:numId w:val="0"/>
        </w:numPr>
        <w:jc w:val="both"/>
      </w:pPr>
      <w:r>
        <w:t>Трудное это будет противоборство, но победа Внутреннего Предиктора России предопределена тем, что Черномор в соответствии с новой концепцией управления, альтернативной библейской, должен быть выведен на чистую воду, а в терминах “Руслана и Людмилы” — “на воздух”.</w:t>
      </w:r>
    </w:p>
    <w:p w14:paraId="69B5B5BD" w14:textId="77777777" w:rsidR="005D48DB" w:rsidRDefault="005D48DB" w:rsidP="00847DA9">
      <w:pPr>
        <w:pStyle w:val="a7"/>
        <w:numPr>
          <w:ilvl w:val="12"/>
          <w:numId w:val="0"/>
        </w:numPr>
        <w:ind w:left="1418"/>
        <w:jc w:val="both"/>
      </w:pPr>
    </w:p>
    <w:p w14:paraId="7B09FD88"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Меж тем, на воздухе слабея</w:t>
      </w:r>
    </w:p>
    <w:p w14:paraId="49503D7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силе русской изумясь,</w:t>
      </w:r>
    </w:p>
    <w:p w14:paraId="26540AFA"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Волшебник гордому Руслану</w:t>
      </w:r>
    </w:p>
    <w:p w14:paraId="0135EA7F"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Коварно молвит: “Слушай, князь!</w:t>
      </w:r>
    </w:p>
    <w:p w14:paraId="0C71BD2B"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Тебе вредить я перестану;</w:t>
      </w:r>
    </w:p>
    <w:p w14:paraId="0272C27D"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Младое мужество любя,</w:t>
      </w:r>
    </w:p>
    <w:p w14:paraId="079BE64E"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Забуду все, прощу тебя,</w:t>
      </w:r>
    </w:p>
    <w:p w14:paraId="02DEF29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Спущусь — но только с уговором...”</w:t>
      </w:r>
    </w:p>
    <w:p w14:paraId="3E0DCFDF" w14:textId="77777777" w:rsidR="005D48DB" w:rsidRDefault="005D48DB" w:rsidP="00847DA9">
      <w:pPr>
        <w:pStyle w:val="a7"/>
        <w:numPr>
          <w:ilvl w:val="12"/>
          <w:numId w:val="0"/>
        </w:numPr>
        <w:ind w:left="1418"/>
        <w:jc w:val="both"/>
      </w:pPr>
    </w:p>
    <w:p w14:paraId="32EC6D5B" w14:textId="77777777" w:rsidR="005D48DB" w:rsidRDefault="005D48DB" w:rsidP="00847DA9">
      <w:pPr>
        <w:numPr>
          <w:ilvl w:val="12"/>
          <w:numId w:val="0"/>
        </w:numPr>
        <w:jc w:val="both"/>
      </w:pPr>
      <w:r>
        <w:t xml:space="preserve">Раз промахнувшись, горбатый карла и далее совершает одну ошибку за другой. Он обращается к своему сопернику не как к жрецу, ответственно занимающемуся процессом жизнеречения, а как к очередной жертве своей интриги — к будущей Голове, всегда готовой пойти на сделку по расчету или по недомыслию. Изумляясь русской силе, он полагает, что перед ним бездумное упрямство, а не концептуально дисциплинированная непреклонность, и потому не в состоянии понять, что автократия концептуальной власти, помимо элитарной, может быть еще и народной. </w:t>
      </w:r>
    </w:p>
    <w:p w14:paraId="332C04F7" w14:textId="77777777" w:rsidR="005D48DB" w:rsidRDefault="005D48DB" w:rsidP="00847DA9">
      <w:pPr>
        <w:pStyle w:val="a7"/>
        <w:numPr>
          <w:ilvl w:val="12"/>
          <w:numId w:val="0"/>
        </w:numPr>
        <w:ind w:left="1418"/>
        <w:jc w:val="both"/>
      </w:pPr>
    </w:p>
    <w:p w14:paraId="3AC74774" w14:textId="77777777" w:rsidR="005D48DB" w:rsidRDefault="005D48DB" w:rsidP="00847DA9">
      <w:pPr>
        <w:pStyle w:val="a7"/>
        <w:numPr>
          <w:ilvl w:val="12"/>
          <w:numId w:val="0"/>
        </w:numPr>
        <w:ind w:left="1418"/>
        <w:jc w:val="both"/>
        <w:rPr>
          <w:rFonts w:ascii="Academy Cyr" w:hAnsi="Academy Cyr"/>
        </w:rPr>
      </w:pPr>
      <w:r>
        <w:rPr>
          <w:rFonts w:ascii="Academy Cyr" w:hAnsi="Academy Cyr"/>
        </w:rPr>
        <w:t>— “Молчи, коварный чародей! —</w:t>
      </w:r>
    </w:p>
    <w:p w14:paraId="0A0D112C" w14:textId="77777777" w:rsidR="005D48DB" w:rsidRDefault="005D48DB" w:rsidP="00847DA9">
      <w:pPr>
        <w:pStyle w:val="a7"/>
        <w:numPr>
          <w:ilvl w:val="12"/>
          <w:numId w:val="0"/>
        </w:numPr>
        <w:ind w:left="1418"/>
        <w:jc w:val="both"/>
      </w:pPr>
      <w:r>
        <w:rPr>
          <w:rFonts w:ascii="Academy Cyr" w:hAnsi="Academy Cyr"/>
        </w:rPr>
        <w:t>Прервал наш витязь, — с Черномором</w:t>
      </w:r>
      <w:r>
        <w:t>,</w:t>
      </w:r>
    </w:p>
    <w:p w14:paraId="32588B4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мучителем жены своей,</w:t>
      </w:r>
    </w:p>
    <w:p w14:paraId="09E39815"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не знает договора!”</w:t>
      </w:r>
    </w:p>
    <w:p w14:paraId="7B4E1213" w14:textId="77777777" w:rsidR="005D48DB" w:rsidRDefault="005D48DB" w:rsidP="00847DA9">
      <w:pPr>
        <w:pStyle w:val="a7"/>
        <w:numPr>
          <w:ilvl w:val="12"/>
          <w:numId w:val="0"/>
        </w:numPr>
        <w:ind w:left="1418"/>
        <w:jc w:val="both"/>
      </w:pPr>
    </w:p>
    <w:p w14:paraId="7D1868CC" w14:textId="77777777" w:rsidR="005D48DB" w:rsidRDefault="005D48DB" w:rsidP="00847DA9">
      <w:pPr>
        <w:numPr>
          <w:ilvl w:val="12"/>
          <w:numId w:val="0"/>
        </w:numPr>
        <w:jc w:val="both"/>
      </w:pPr>
      <w:r>
        <w:t xml:space="preserve">Ответ повергает в ужас глобальное знахарство не только потому, что за долгие тысячелетия впервые все вещи называются свойственными им именами (вор остается вором, даже если воровство узаконено доктриной “Второзакония-Исаии”), но прежде всего прямой угрозой применения самого мощного информационного оружия первого приоритета — методологического. </w:t>
      </w:r>
    </w:p>
    <w:p w14:paraId="2C794ABA" w14:textId="77777777" w:rsidR="005D48DB" w:rsidRDefault="005D48DB" w:rsidP="00847DA9">
      <w:pPr>
        <w:pStyle w:val="a7"/>
        <w:numPr>
          <w:ilvl w:val="12"/>
          <w:numId w:val="0"/>
        </w:numPr>
        <w:ind w:left="1418"/>
        <w:jc w:val="both"/>
      </w:pPr>
    </w:p>
    <w:p w14:paraId="44349BB6"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“Сей грозный меч накажет вора.</w:t>
      </w:r>
    </w:p>
    <w:p w14:paraId="31465C4D"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Лети хоть до ночной звезды,</w:t>
      </w:r>
    </w:p>
    <w:p w14:paraId="734FBEE0"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А быть тебе без бороды!"</w:t>
      </w:r>
    </w:p>
    <w:p w14:paraId="555A8D76" w14:textId="77777777" w:rsidR="005D48DB" w:rsidRDefault="005D48DB" w:rsidP="00847DA9">
      <w:pPr>
        <w:pStyle w:val="a7"/>
        <w:numPr>
          <w:ilvl w:val="12"/>
          <w:numId w:val="0"/>
        </w:numPr>
        <w:ind w:left="1418"/>
        <w:jc w:val="both"/>
      </w:pPr>
    </w:p>
    <w:p w14:paraId="0DF1CBE6" w14:textId="77777777" w:rsidR="005D48DB" w:rsidRDefault="005D48DB" w:rsidP="00847DA9">
      <w:pPr>
        <w:numPr>
          <w:ilvl w:val="12"/>
          <w:numId w:val="0"/>
        </w:numPr>
        <w:jc w:val="both"/>
      </w:pPr>
      <w:r>
        <w:t>Осведомленность Внутреннего Предиктора России о дутой долларовой мощи “ночных звезд” США — главной причине надвигающегося развала ростовщической кредитно-финансовой системы — не может не вызвать досады в доме всемирного паука. Ибо не внял он своевременно Корану:</w:t>
      </w:r>
    </w:p>
    <w:p w14:paraId="1027FCD7" w14:textId="77777777" w:rsidR="005D48DB" w:rsidRDefault="005D48DB" w:rsidP="00847DA9">
      <w:pPr>
        <w:pStyle w:val="a"/>
        <w:numPr>
          <w:ilvl w:val="12"/>
          <w:numId w:val="0"/>
        </w:numPr>
        <w:jc w:val="both"/>
        <w:rPr>
          <w:rFonts w:ascii="Academy Cyr" w:hAnsi="Academy Cyr"/>
        </w:rPr>
      </w:pPr>
      <w:r>
        <w:rPr>
          <w:rFonts w:ascii="Academy Cyr" w:hAnsi="Academy Cyr"/>
        </w:rPr>
        <w:t>«Те, которые взяли себе помимо Аллаха помощников, подобны пауку, который устроил себе дом. А ведь слабейший из домов, конечно, дом паука, если бы они знали!» (Сура 29. Паук. Аят 40(41)).</w:t>
      </w:r>
    </w:p>
    <w:p w14:paraId="691B861D" w14:textId="77777777" w:rsidR="005D48DB" w:rsidRDefault="005D48DB" w:rsidP="00847DA9">
      <w:pPr>
        <w:pStyle w:val="a7"/>
        <w:numPr>
          <w:ilvl w:val="12"/>
          <w:numId w:val="0"/>
        </w:numPr>
        <w:ind w:left="1418"/>
        <w:jc w:val="both"/>
      </w:pPr>
    </w:p>
    <w:p w14:paraId="5FF507B6"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Боязнь объемлет Черномора;</w:t>
      </w:r>
    </w:p>
    <w:p w14:paraId="5635B0A6"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досаде, в горести немой</w:t>
      </w:r>
    </w:p>
    <w:p w14:paraId="64C6C0D8"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Hапрасно длинной бородой</w:t>
      </w:r>
    </w:p>
    <w:p w14:paraId="37E117EE" w14:textId="77777777" w:rsidR="005D48DB" w:rsidRDefault="005D48DB" w:rsidP="00847DA9">
      <w:pPr>
        <w:pStyle w:val="a7"/>
        <w:numPr>
          <w:ilvl w:val="12"/>
          <w:numId w:val="0"/>
        </w:numPr>
        <w:ind w:left="1418"/>
        <w:jc w:val="both"/>
        <w:rPr>
          <w:rFonts w:ascii="Academy Cyr" w:hAnsi="Academy Cyr"/>
        </w:rPr>
      </w:pPr>
      <w:r>
        <w:rPr>
          <w:rFonts w:ascii="Academy Cyr" w:hAnsi="Academy Cyr"/>
        </w:rPr>
        <w:t>Усталый карла потрясает:</w:t>
      </w:r>
    </w:p>
    <w:p w14:paraId="515FC9CB"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её не выпускает</w:t>
      </w:r>
    </w:p>
    <w:p w14:paraId="62CD63C2"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щиплет волосы порой.</w:t>
      </w:r>
    </w:p>
    <w:p w14:paraId="7C7902B5" w14:textId="77777777" w:rsidR="005D48DB" w:rsidRDefault="005D48DB" w:rsidP="00847DA9">
      <w:pPr>
        <w:pStyle w:val="a7"/>
        <w:numPr>
          <w:ilvl w:val="12"/>
          <w:numId w:val="0"/>
        </w:numPr>
        <w:ind w:left="1418"/>
        <w:jc w:val="both"/>
      </w:pPr>
    </w:p>
    <w:p w14:paraId="4969D5E9" w14:textId="77777777" w:rsidR="005D48DB" w:rsidRDefault="005D48DB" w:rsidP="00847DA9">
      <w:pPr>
        <w:numPr>
          <w:ilvl w:val="12"/>
          <w:numId w:val="0"/>
        </w:numPr>
        <w:jc w:val="both"/>
      </w:pPr>
      <w:r>
        <w:t xml:space="preserve">Становясь народом, толпа наблюдает за происходящим снизу, но пока видит лишь то, что ей демонстрируют средства массовой информации: </w:t>
      </w:r>
    </w:p>
    <w:p w14:paraId="7C4024BB" w14:textId="77777777" w:rsidR="005D48DB" w:rsidRDefault="005D48DB" w:rsidP="00847DA9">
      <w:pPr>
        <w:pStyle w:val="a7"/>
        <w:numPr>
          <w:ilvl w:val="12"/>
          <w:numId w:val="0"/>
        </w:numPr>
        <w:ind w:left="1418"/>
        <w:jc w:val="both"/>
      </w:pPr>
    </w:p>
    <w:p w14:paraId="43CE1903"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Там в облаках, ПЕРЕД HАРОДОМ,</w:t>
      </w:r>
    </w:p>
    <w:p w14:paraId="54A26453" w14:textId="77777777" w:rsidR="005D48DB" w:rsidRDefault="005D48DB" w:rsidP="00847DA9">
      <w:pPr>
        <w:pStyle w:val="a7"/>
        <w:numPr>
          <w:ilvl w:val="12"/>
          <w:numId w:val="0"/>
        </w:numPr>
        <w:ind w:left="1418"/>
        <w:jc w:val="both"/>
        <w:rPr>
          <w:rFonts w:ascii="Academy Cyr" w:hAnsi="Academy Cyr"/>
        </w:rPr>
      </w:pPr>
      <w:r>
        <w:rPr>
          <w:rFonts w:ascii="Academy Cyr" w:hAnsi="Academy Cyr"/>
        </w:rPr>
        <w:t>Через леса, через моря</w:t>
      </w:r>
    </w:p>
    <w:p w14:paraId="74EFB4FE"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КОЛДУH HЕСЕТ БОГАТЫРЯ.</w:t>
      </w:r>
    </w:p>
    <w:p w14:paraId="2AFF633E" w14:textId="77777777" w:rsidR="005D48DB" w:rsidRDefault="005D48DB" w:rsidP="00847DA9">
      <w:pPr>
        <w:numPr>
          <w:ilvl w:val="12"/>
          <w:numId w:val="0"/>
        </w:numPr>
        <w:jc w:val="both"/>
        <w:rPr>
          <w:rFonts w:ascii="Academy" w:hAnsi="Academy"/>
          <w:i/>
          <w:sz w:val="22"/>
        </w:rPr>
      </w:pPr>
    </w:p>
    <w:p w14:paraId="228F1BD0" w14:textId="77777777" w:rsidR="005D48DB" w:rsidRDefault="005D48DB" w:rsidP="00847DA9">
      <w:pPr>
        <w:numPr>
          <w:ilvl w:val="12"/>
          <w:numId w:val="0"/>
        </w:numPr>
        <w:jc w:val="both"/>
      </w:pPr>
      <w:r>
        <w:t>Этот фрагмент “Пролога” к поэме дает возможность убедиться, что предложенные нами ключи к раскрытию второго смыслового ряда основных символов поэмы согласуются с авторским замыслом. Оставаясь на земле, конь Руслана не может определить, кто у кого в плену; рассмотреть же снизу, как витязь “щиплет” ростовщическую кредитно-финансовую систему Черномора, тем более затруднительно.</w:t>
      </w:r>
    </w:p>
    <w:p w14:paraId="672ACFAE" w14:textId="77777777" w:rsidR="005D48DB" w:rsidRDefault="005D48DB" w:rsidP="00847DA9">
      <w:pPr>
        <w:pStyle w:val="a7"/>
        <w:numPr>
          <w:ilvl w:val="12"/>
          <w:numId w:val="0"/>
        </w:numPr>
        <w:ind w:left="1418"/>
        <w:jc w:val="both"/>
      </w:pPr>
    </w:p>
    <w:p w14:paraId="706E2D3C"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Два дня колдун героя носит,</w:t>
      </w:r>
    </w:p>
    <w:p w14:paraId="4DCA4DA2"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третий он пощады просит:</w:t>
      </w:r>
    </w:p>
    <w:p w14:paraId="65111CFC" w14:textId="77777777" w:rsidR="005D48DB" w:rsidRDefault="005D48DB" w:rsidP="00847DA9">
      <w:pPr>
        <w:pStyle w:val="a7"/>
        <w:numPr>
          <w:ilvl w:val="12"/>
          <w:numId w:val="0"/>
        </w:numPr>
        <w:ind w:left="1418"/>
        <w:jc w:val="both"/>
        <w:rPr>
          <w:rFonts w:ascii="Academy Cyr" w:hAnsi="Academy Cyr"/>
        </w:rPr>
      </w:pPr>
      <w:r>
        <w:rPr>
          <w:rFonts w:ascii="Academy Cyr" w:hAnsi="Academy Cyr"/>
        </w:rPr>
        <w:t>“О рыцарь, сжалься надо мной;</w:t>
      </w:r>
    </w:p>
    <w:p w14:paraId="5C91E748"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Едва дышу; нет мочи боле;</w:t>
      </w:r>
    </w:p>
    <w:p w14:paraId="64629909"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Оставь мне жизнь, в твоей я воле;</w:t>
      </w:r>
    </w:p>
    <w:p w14:paraId="3595CCF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Скажи — спущусь, куда велишь...”</w:t>
      </w:r>
    </w:p>
    <w:p w14:paraId="4EE58370" w14:textId="77777777" w:rsidR="005D48DB" w:rsidRDefault="005D48DB" w:rsidP="00847DA9">
      <w:pPr>
        <w:pStyle w:val="a7"/>
        <w:numPr>
          <w:ilvl w:val="12"/>
          <w:numId w:val="0"/>
        </w:numPr>
        <w:ind w:left="1418"/>
        <w:jc w:val="both"/>
      </w:pPr>
    </w:p>
    <w:p w14:paraId="55F039C0" w14:textId="77777777" w:rsidR="005D48DB" w:rsidRDefault="005D48DB" w:rsidP="00847DA9">
      <w:pPr>
        <w:numPr>
          <w:ilvl w:val="12"/>
          <w:numId w:val="0"/>
        </w:numPr>
        <w:jc w:val="both"/>
      </w:pPr>
      <w:r>
        <w:lastRenderedPageBreak/>
        <w:t>Все, приехали! Или уж совсем по-русски: «Укатали сивку крутые горки». Сивый — седой. У бритоголового карлика борода седая. Толпа, взирающая на мир через окно телевизора, не может пока ни видеть, ни слышать за туманом лжи средств массовой информации мольбу Глобального Предиктора о помиловании. И тем не менее надвигается долгожданное время, когда Руслан твердо скажет:</w:t>
      </w:r>
    </w:p>
    <w:p w14:paraId="7BE46153" w14:textId="77777777" w:rsidR="005D48DB" w:rsidRDefault="005D48DB" w:rsidP="00847DA9">
      <w:pPr>
        <w:numPr>
          <w:ilvl w:val="12"/>
          <w:numId w:val="0"/>
        </w:numPr>
        <w:jc w:val="both"/>
        <w:rPr>
          <w:rFonts w:ascii="Academy" w:hAnsi="Academy"/>
          <w:i/>
          <w:sz w:val="22"/>
        </w:rPr>
      </w:pPr>
    </w:p>
    <w:p w14:paraId="0376A08C"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 “Теперь ты наш: ага, дрожишь!</w:t>
      </w:r>
    </w:p>
    <w:p w14:paraId="78F9C3D8"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Смирись, покорствуй русской силе!</w:t>
      </w:r>
    </w:p>
    <w:p w14:paraId="20DB1D06"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Hеси меня к моей Людмиле”.</w:t>
      </w:r>
    </w:p>
    <w:p w14:paraId="10F523DC" w14:textId="77777777" w:rsidR="005D48DB" w:rsidRDefault="005D48DB" w:rsidP="00847DA9">
      <w:pPr>
        <w:pStyle w:val="a7"/>
        <w:numPr>
          <w:ilvl w:val="12"/>
          <w:numId w:val="0"/>
        </w:numPr>
        <w:ind w:left="1418"/>
        <w:jc w:val="both"/>
      </w:pPr>
    </w:p>
    <w:p w14:paraId="276D56A3" w14:textId="77777777" w:rsidR="005D48DB" w:rsidRDefault="005D48DB" w:rsidP="00847DA9">
      <w:pPr>
        <w:numPr>
          <w:ilvl w:val="12"/>
          <w:numId w:val="0"/>
        </w:numPr>
        <w:jc w:val="both"/>
      </w:pPr>
      <w:r>
        <w:t xml:space="preserve">Как это ни покажется парадоксальным, но соединение Внутреннего Предиктора России с Людом Милым произойдет не вопреки, а благодаря Черномору: с помощью методологии на основе  Различения (меч — все время в правой руке Руслана) святорусское жречество, раскрывая знания о структурах и методах управления, делает их достоянием народов России с целью расширения своей социальной базы до границ всего общества. А как посмотрит на это горбатый карла? Ведь он лишается монополии на знание и монопольно высокой цены на продукт управленческого труда, что в свою очередь может послужить причиной развала всей толпо-“элитарной” пирамиды. </w:t>
      </w:r>
    </w:p>
    <w:p w14:paraId="28A16908" w14:textId="77777777" w:rsidR="005D48DB" w:rsidRDefault="005D48DB" w:rsidP="00847DA9">
      <w:pPr>
        <w:pStyle w:val="a7"/>
        <w:numPr>
          <w:ilvl w:val="12"/>
          <w:numId w:val="0"/>
        </w:numPr>
        <w:ind w:left="1418"/>
        <w:jc w:val="both"/>
      </w:pPr>
    </w:p>
    <w:p w14:paraId="53472C20"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Смиренно внемлет Черномор;</w:t>
      </w:r>
    </w:p>
    <w:p w14:paraId="6C74A7C1"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Домой он с витязем пустился;</w:t>
      </w:r>
    </w:p>
    <w:p w14:paraId="5254990A"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Летит — и мигом очутился</w:t>
      </w:r>
    </w:p>
    <w:p w14:paraId="127FED47"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Среди своих ужасных гор.</w:t>
      </w:r>
    </w:p>
    <w:p w14:paraId="50BE6BB3" w14:textId="77777777" w:rsidR="005D48DB" w:rsidRDefault="005D48DB" w:rsidP="00847DA9">
      <w:pPr>
        <w:numPr>
          <w:ilvl w:val="12"/>
          <w:numId w:val="0"/>
        </w:numPr>
        <w:jc w:val="both"/>
      </w:pPr>
    </w:p>
    <w:p w14:paraId="343680A1" w14:textId="3ED38C71" w:rsidR="005D48DB" w:rsidRDefault="005D48DB" w:rsidP="00847DA9">
      <w:pPr>
        <w:numPr>
          <w:ilvl w:val="12"/>
          <w:numId w:val="0"/>
        </w:numPr>
        <w:jc w:val="both"/>
      </w:pPr>
      <w:r>
        <w:t xml:space="preserve">В русских сказках центральный отрицательный персонаж — трехглавый Змей Горыныч, как и Черномор, похищал красавиц. В сказках, преданиях, былинах — отражено мировоззрение народа. Отдельно взятому человеку, рожденному и выросшему в информационной среде, сформированной библейской концепцией и культурой, взращенной на её основе, трудно осознать её экспансионистский характер, ибо противоречивость основных заповедей иудаизма и христианства становится видна лишь в том случае, если человек обладает определенным уровнем методологической культуры на основе Различения, даваемого Свыше по объективной нравственности, позволяющей оценивать противоречивость этих заповедей на уровне сознания и подсознания. Но если человек, обладающий подобной культурой мышления, способен к осмыслению библейских стереотипов, разрушающих его сознание, то действия трех </w:t>
      </w:r>
      <w:r>
        <w:lastRenderedPageBreak/>
        <w:t>составляющих библейской концепции — своеобразных трех голов Змея Горыныча — не покажутся ему бессмысленными и несогласованными вне зависимости от внешне кажущихся разногласий меж самими головами. По существу этих внешних разногласий необходимо сказать следующее. Коран указывает прямо на то, что исторически сложившееся христианство</w:t>
      </w:r>
      <w:r w:rsidRPr="005D48DB">
        <w:rPr>
          <w:vertAlign w:val="superscript"/>
        </w:rPr>
        <w:t>[XLIII]</w:t>
      </w:r>
      <w:r>
        <w:t xml:space="preserve"> и иудаизм — не противостоящие друг другу силы, а «друзья один другому», т.е. единый идеологический комплекс: если иудаизм освящает воровство пятой книгой Торы — “Второзаконием”, то христианство, не осуждая прямо ростовщичество иудаизма, тем самым по умолчанию способствует Богоборчеству иудеев. Коран открыто осуждает ростовщичество и призывает мусульман к тому, чтобы среди них была община, «которая призывает к добру, приказывает одобренное и удерживает от неодобряемого» (Сура 3, аят 100). </w:t>
      </w:r>
    </w:p>
    <w:p w14:paraId="29F168B9" w14:textId="77777777" w:rsidR="005D48DB" w:rsidRDefault="005D48DB" w:rsidP="00847DA9">
      <w:pPr>
        <w:numPr>
          <w:ilvl w:val="12"/>
          <w:numId w:val="0"/>
        </w:numPr>
        <w:jc w:val="both"/>
      </w:pPr>
      <w:r>
        <w:t>Для претворения в жизнь предписаний Корана такая община должна осознанно владеть Различением Добра и Зла, т.е. Мечом Методологии. Другими словами, данная сура призывает к формированию концептуальной власти внутри исламской общины. Однако, этот завет Мухаммада повис в воздухе возможно потому, что меч методологии на основе Различения (методологическая культура мышления), рассыпанный по тексту Корану в целях защиты от исключения при канонизации из текста, остался недоступным для народов, принявших ислам в его исторически сложившемся виде. По этой причине, хотя ислам и родился как сила, противостоящая иудо-христианской экспансии, но в реальном историческом воплощении был оседлан и влился третьей составляющей в иудо-христианский комплекс. Так у Змея Горыныча выросла третья голова. Исламский мир поклоняется на словах Корану так же, как мир христианский — Евангелию. Живут же и те, и другие — по Ветхому завету, об извращениях  откровений в котором Коран предупреждает неоднократно:</w:t>
      </w:r>
    </w:p>
    <w:p w14:paraId="2D4B3895" w14:textId="77777777" w:rsidR="005D48DB" w:rsidRDefault="005D48DB" w:rsidP="00847DA9">
      <w:pPr>
        <w:pStyle w:val="a"/>
        <w:numPr>
          <w:ilvl w:val="12"/>
          <w:numId w:val="0"/>
        </w:numPr>
        <w:jc w:val="both"/>
        <w:rPr>
          <w:rFonts w:ascii="Academy Cyr" w:hAnsi="Academy Cyr"/>
        </w:rPr>
      </w:pPr>
      <w:r>
        <w:rPr>
          <w:rFonts w:ascii="Academy Cyr" w:hAnsi="Academy Cyr"/>
        </w:rPr>
        <w:t>«Скажи: “О люди писания! Вы ни на чем не держитесь, пока не установите прямо Торы и Евангелия и того, что низведено вам от вашего Господа» (Сура 5. Трапеза. Аят 72).</w:t>
      </w:r>
    </w:p>
    <w:p w14:paraId="39C66886" w14:textId="77777777" w:rsidR="005D48DB" w:rsidRDefault="005D48DB" w:rsidP="00847DA9">
      <w:pPr>
        <w:numPr>
          <w:ilvl w:val="12"/>
          <w:numId w:val="0"/>
        </w:numPr>
        <w:jc w:val="both"/>
      </w:pPr>
      <w:r>
        <w:t xml:space="preserve"> Все возвращается на круги своя! Мафии творят культы для собственной выгоды, а не для пользы народов, из среды которых вырастают любые мафиозные “элиты”, и потому последние повторяют судьбу самих культов. Гор начал свою карьеру как бог Солнца, бог Hеба, бог Жизни, а окончил как сын бога загробного царства Осириса. Пока египетское жречество оставалось национальным и использовало свои знания в интересах повышения качества управления обществом, Египет процветал и жрецов уважали не только фараоны. Став безнациональной мафией, лишившись национальных корней и превратившись из жречества в знахарство, оно должно было рухнуть само и разрушить дом паука — </w:t>
      </w:r>
      <w:r>
        <w:lastRenderedPageBreak/>
        <w:t xml:space="preserve">слабейший из домов. Судьба бороды Черномора — такая же, как и паутины всемирного паука. </w:t>
      </w:r>
    </w:p>
    <w:p w14:paraId="0BA49F98" w14:textId="77777777" w:rsidR="005D48DB" w:rsidRDefault="005D48DB" w:rsidP="00847DA9">
      <w:pPr>
        <w:pStyle w:val="a7"/>
        <w:numPr>
          <w:ilvl w:val="12"/>
          <w:numId w:val="0"/>
        </w:numPr>
        <w:ind w:left="1418"/>
        <w:jc w:val="both"/>
      </w:pPr>
    </w:p>
    <w:p w14:paraId="458B4590"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Тогда Руслан одной рукою</w:t>
      </w:r>
    </w:p>
    <w:p w14:paraId="0AF879C3"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Взял меч сраженной головы</w:t>
      </w:r>
    </w:p>
    <w:p w14:paraId="7963D62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бороду схватив другою,</w:t>
      </w:r>
    </w:p>
    <w:p w14:paraId="061B655F" w14:textId="77777777" w:rsidR="005D48DB" w:rsidRDefault="005D48DB" w:rsidP="00847DA9">
      <w:pPr>
        <w:pStyle w:val="a7"/>
        <w:numPr>
          <w:ilvl w:val="12"/>
          <w:numId w:val="0"/>
        </w:numPr>
        <w:ind w:left="1418"/>
        <w:jc w:val="both"/>
      </w:pPr>
    </w:p>
    <w:p w14:paraId="640CA0D6"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Отсек её, как горсть травы.</w:t>
      </w:r>
    </w:p>
    <w:p w14:paraId="53831BD7"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“Знай наших! — молвил он жестоко, —</w:t>
      </w:r>
    </w:p>
    <w:p w14:paraId="67CFE8BC" w14:textId="77777777" w:rsidR="005D48DB" w:rsidRDefault="005D48DB" w:rsidP="00847DA9">
      <w:pPr>
        <w:pStyle w:val="a7"/>
        <w:numPr>
          <w:ilvl w:val="12"/>
          <w:numId w:val="0"/>
        </w:numPr>
        <w:ind w:left="1418"/>
        <w:jc w:val="both"/>
        <w:rPr>
          <w:rFonts w:ascii="Academy Cyr" w:hAnsi="Academy Cyr"/>
        </w:rPr>
      </w:pPr>
      <w:r>
        <w:rPr>
          <w:rFonts w:ascii="Academy Cyr" w:hAnsi="Academy Cyr"/>
        </w:rPr>
        <w:t>Что, хищник, где твоя краса?</w:t>
      </w:r>
    </w:p>
    <w:p w14:paraId="2E206823"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Где сила?” — и на шлем высокий</w:t>
      </w:r>
    </w:p>
    <w:p w14:paraId="2C47D983"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Седые вяжет волоса;</w:t>
      </w:r>
    </w:p>
    <w:p w14:paraId="5B70456A" w14:textId="77777777" w:rsidR="005D48DB" w:rsidRDefault="005D48DB" w:rsidP="00847DA9">
      <w:pPr>
        <w:pStyle w:val="a7"/>
        <w:numPr>
          <w:ilvl w:val="12"/>
          <w:numId w:val="0"/>
        </w:numPr>
        <w:ind w:left="1418"/>
        <w:jc w:val="both"/>
      </w:pPr>
    </w:p>
    <w:p w14:paraId="7D23D0A4" w14:textId="77777777" w:rsidR="005D48DB" w:rsidRDefault="005D48DB" w:rsidP="00847DA9">
      <w:pPr>
        <w:numPr>
          <w:ilvl w:val="12"/>
          <w:numId w:val="0"/>
        </w:numPr>
        <w:jc w:val="both"/>
      </w:pPr>
      <w:r>
        <w:t xml:space="preserve">Вообще-то катание Руслана в течение почти трех поколений на экспортной модификации библейской концепции — марксизме — необходимый этап процесса “культурного сотрудничества” святорусского жречества и безнационального знахарства, после которого  Руслан и Черномор спускаются с небес на землю. Так поэт изобразил, воспринимаемый в качестве чуда толпой и пока никак не воспринимаемый народом, финал длительного исторического противостояния двух антагонистичных информационных систем. </w:t>
      </w:r>
    </w:p>
    <w:p w14:paraId="62081B50" w14:textId="77777777" w:rsidR="005D48DB" w:rsidRDefault="005D48DB" w:rsidP="00847DA9">
      <w:pPr>
        <w:numPr>
          <w:ilvl w:val="12"/>
          <w:numId w:val="0"/>
        </w:numPr>
        <w:jc w:val="both"/>
      </w:pPr>
      <w:r>
        <w:t xml:space="preserve"> Кредитно-финансовая система, освященная ростовщической доктриной “Второзакония-Исаии”, достаточно стара: по крайней мере, ей не менее трех тысяч лет. За это время она успела не только поседеть, но и утратила свое основное предназначение: подменяя процессы самоуправления в обществе содействовать ускорению глобального многоотраслевого продуктообмена, если возможно, без снижения качества управления в нем. Прейскурант на все виды товаров и услуг, включая рабочую силу, — вектор ошибки управления, определяющий качество управления. Во времена ниспослания откровений Моисею, Христу и Мухаммаду ростовщичество в различной форме было злом не меньшим, чем в наши времена, поскольку всегда приводило к росту цен на все виды товаров и услуг и, как следствие, к раскручиванию инфляционной спирали. Все это, конечно, отрицательно сказывалось и на качестве управления, издержки которого, однако, были невелики по сравнению с темпами роста продуктообмена. Но по мере того, как формировалось многоотраслевое мировое хозяйство, наращивание инфляционной спирали все более отражалось на величине вектора ошибки управления общества в целом, а ко времени отмены “золотого стандарта” количество перешло в новое качество и стало причиной потери устойчивости по предсказуемости </w:t>
      </w:r>
      <w:r>
        <w:lastRenderedPageBreak/>
        <w:t xml:space="preserve">процессом управления в обществе при доминировании в нем западной цивилизации. </w:t>
      </w:r>
    </w:p>
    <w:p w14:paraId="6C0CB017" w14:textId="77777777" w:rsidR="005D48DB" w:rsidRDefault="005D48DB" w:rsidP="00847DA9">
      <w:pPr>
        <w:numPr>
          <w:ilvl w:val="12"/>
          <w:numId w:val="0"/>
        </w:numPr>
        <w:jc w:val="both"/>
      </w:pPr>
      <w:r>
        <w:t xml:space="preserve">Через два-три поколения после изменения соотношения скоростей обновления информации на генетическом и внегенетическом уровне, в соответствии с «законом времени», должна завершиться и смена логики социального поведения. Новая логика социального поведения с неизбежностью порождает новые отношения в сфере денежного обращения, при которых ростовщическая кредитно-финансовая система — борода Черномора — становится уже опасным тормозом гармоничного с биосферой развития человечества. Таким образом, ростовщическое воровство, освященное доктриной “Второзакония-Исаии”, представленное в поэме в образе бороды Черномора, — предопределено к уничтожению и Свыше. </w:t>
      </w:r>
    </w:p>
    <w:p w14:paraId="3DCC4F01" w14:textId="77777777" w:rsidR="005D48DB" w:rsidRDefault="005D48DB" w:rsidP="00847DA9">
      <w:pPr>
        <w:numPr>
          <w:ilvl w:val="12"/>
          <w:numId w:val="0"/>
        </w:numPr>
        <w:jc w:val="both"/>
      </w:pPr>
      <w:r>
        <w:t xml:space="preserve"> Hесмотря на столь оптимистичный прогноз, Люд Милый должен помнить, что карла был горбат. “Словарь великорусского живого языка” В.И.Даля раскрывает нам закрытую для обыденного сознания сторону явления “горбачевизма” и его связь с Черномором: «Вор не бывает богат, а бывает горбат». Отсюда и предупреждение Руслана:</w:t>
      </w:r>
    </w:p>
    <w:p w14:paraId="61FF9B86" w14:textId="77777777" w:rsidR="005D48DB" w:rsidRDefault="005D48DB" w:rsidP="00847DA9">
      <w:pPr>
        <w:numPr>
          <w:ilvl w:val="12"/>
          <w:numId w:val="0"/>
        </w:numPr>
        <w:jc w:val="both"/>
        <w:rPr>
          <w:sz w:val="4"/>
        </w:rPr>
      </w:pPr>
    </w:p>
    <w:p w14:paraId="25FE4C6E" w14:textId="77777777" w:rsidR="005D48DB" w:rsidRDefault="005D48DB" w:rsidP="00847DA9">
      <w:pPr>
        <w:pStyle w:val="a7"/>
        <w:numPr>
          <w:ilvl w:val="12"/>
          <w:numId w:val="0"/>
        </w:numPr>
        <w:ind w:left="1418"/>
        <w:jc w:val="both"/>
      </w:pPr>
    </w:p>
    <w:p w14:paraId="27C6EF4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“Сей грозный меч накажет вора”.</w:t>
      </w:r>
    </w:p>
    <w:p w14:paraId="15D55B8B" w14:textId="77777777" w:rsidR="005D48DB" w:rsidRDefault="005D48DB" w:rsidP="00847DA9">
      <w:pPr>
        <w:pStyle w:val="a7"/>
        <w:numPr>
          <w:ilvl w:val="12"/>
          <w:numId w:val="0"/>
        </w:numPr>
        <w:ind w:left="1418"/>
        <w:jc w:val="both"/>
      </w:pPr>
    </w:p>
    <w:p w14:paraId="3525AF8D" w14:textId="77777777" w:rsidR="005D48DB" w:rsidRDefault="005D48DB" w:rsidP="00847DA9">
      <w:pPr>
        <w:numPr>
          <w:ilvl w:val="12"/>
          <w:numId w:val="0"/>
        </w:numPr>
        <w:jc w:val="both"/>
      </w:pPr>
      <w:r>
        <w:t xml:space="preserve">Горбачев и горбачевцы были всего лишь бездумной периферией Черномора и потому никогда в седле не сидели, т.е. реально страной не управляли. Горбачев и Черномырдин — это воплощение образа конкретного исторического явления данного Пушкиным обществу в символической форме словами: «горбатый карла Черномор», а потому «котомка за седлом для них» — место подходящее. </w:t>
      </w:r>
    </w:p>
    <w:p w14:paraId="01CC75B7" w14:textId="77777777" w:rsidR="005D48DB" w:rsidRDefault="005D48DB" w:rsidP="00847DA9">
      <w:pPr>
        <w:numPr>
          <w:ilvl w:val="12"/>
          <w:numId w:val="0"/>
        </w:numPr>
        <w:jc w:val="both"/>
      </w:pPr>
      <w:r>
        <w:t>Народная мудрость также говорит, что “горбатые” — персонажи концептуально несамостоятельные и потому, даже на пути разрушения, могут эффективно работать лишь в тандеме:</w:t>
      </w:r>
    </w:p>
    <w:p w14:paraId="1BCC9785" w14:textId="77777777" w:rsidR="005D48DB" w:rsidRDefault="005D48DB" w:rsidP="00847DA9">
      <w:pPr>
        <w:pStyle w:val="af0"/>
        <w:numPr>
          <w:ilvl w:val="12"/>
          <w:numId w:val="0"/>
        </w:numPr>
        <w:ind w:left="284"/>
        <w:jc w:val="both"/>
      </w:pPr>
      <w:r>
        <w:t>“Два брата с Арбата, да оба горбаты” — тоже поговорка.</w:t>
      </w:r>
    </w:p>
    <w:p w14:paraId="12DD78FA" w14:textId="77777777" w:rsidR="005D48DB" w:rsidRDefault="005D48DB" w:rsidP="00847DA9">
      <w:pPr>
        <w:numPr>
          <w:ilvl w:val="12"/>
          <w:numId w:val="0"/>
        </w:numPr>
        <w:jc w:val="both"/>
      </w:pPr>
      <w:r>
        <w:t xml:space="preserve">А кто второй брат? Арбатов, директор института США и Канады, который заявил 10 февраля 1992 г. в Совете национальностей: «Ельцин — шестой руководитель, которому я СОВЕТОВАЛ, но это правительство — самое неорганизованное из шести». Да, это шестое после смерти Сталина правительство, жившее по советам одного из самых опасных агентов влияния и ушедшего в тень вскоре после завершения одного из этапов своей разрушительной работы. Это та «кошка, которую чем больше гладишь, тем больше она горб дерет». Потом мы увидим и в поэме, как  Наина обратится в кошку, давая свой последний совет Фарлафу. </w:t>
      </w:r>
    </w:p>
    <w:p w14:paraId="5576C704" w14:textId="77777777" w:rsidR="005D48DB" w:rsidRDefault="005D48DB" w:rsidP="00847DA9">
      <w:pPr>
        <w:numPr>
          <w:ilvl w:val="12"/>
          <w:numId w:val="0"/>
        </w:numPr>
        <w:jc w:val="both"/>
      </w:pPr>
      <w:r>
        <w:lastRenderedPageBreak/>
        <w:t>Формирование Русланом открытой и понятной народу концепции, соответствующей новому информационному состоянию общества, возможно лишь при условии овладения им вершиной знаний, с одной стороны, скрываемых мафией бритоголовых, а с другой, — недоступной той части общества, которая объективно поражена злонравием и, в силу этого, утратила связь (по-латыни — религию) с Богом. Освоение этих знаний раскроет и секрет “чуда” закабаления народов — «толпы невольниц боязливых». Чтобы ускорить эти события Руслан:</w:t>
      </w:r>
    </w:p>
    <w:p w14:paraId="48BDC722" w14:textId="77777777" w:rsidR="005D48DB" w:rsidRDefault="005D48DB" w:rsidP="00847DA9">
      <w:pPr>
        <w:pStyle w:val="a7"/>
        <w:numPr>
          <w:ilvl w:val="12"/>
          <w:numId w:val="0"/>
        </w:numPr>
        <w:ind w:left="1418"/>
        <w:jc w:val="both"/>
      </w:pPr>
    </w:p>
    <w:p w14:paraId="338D45A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Свистя зовет коня лихого;</w:t>
      </w:r>
    </w:p>
    <w:p w14:paraId="4DB623DC"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Веселый конь летит и ржет,</w:t>
      </w:r>
    </w:p>
    <w:p w14:paraId="5F8A82FD"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Hаш витязь карлу чуть живого</w:t>
      </w:r>
    </w:p>
    <w:p w14:paraId="5FD01C78"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котомку за седло кладет,</w:t>
      </w:r>
    </w:p>
    <w:p w14:paraId="4DE10B66" w14:textId="77777777" w:rsidR="005D48DB" w:rsidRDefault="005D48DB" w:rsidP="00847DA9">
      <w:pPr>
        <w:pStyle w:val="a7"/>
        <w:numPr>
          <w:ilvl w:val="12"/>
          <w:numId w:val="0"/>
        </w:numPr>
        <w:ind w:left="1418"/>
        <w:jc w:val="both"/>
      </w:pPr>
    </w:p>
    <w:p w14:paraId="4D7F1FCC" w14:textId="77777777" w:rsidR="005D48DB" w:rsidRDefault="005D48DB" w:rsidP="00847DA9">
      <w:pPr>
        <w:numPr>
          <w:ilvl w:val="12"/>
          <w:numId w:val="0"/>
        </w:numPr>
        <w:jc w:val="both"/>
      </w:pPr>
      <w:r>
        <w:t>Здесь важно не потерять темп и идти в ногу с «законом времени». Поэтому Руслан, зашнуровав карлу в котомку,</w:t>
      </w:r>
    </w:p>
    <w:p w14:paraId="20F3A37D" w14:textId="77777777" w:rsidR="005D48DB" w:rsidRDefault="005D48DB" w:rsidP="00847DA9">
      <w:pPr>
        <w:pStyle w:val="a7"/>
        <w:numPr>
          <w:ilvl w:val="12"/>
          <w:numId w:val="0"/>
        </w:numPr>
        <w:ind w:left="1418"/>
        <w:jc w:val="both"/>
      </w:pPr>
    </w:p>
    <w:p w14:paraId="3DD3A5BD" w14:textId="77777777" w:rsidR="005D48DB" w:rsidRDefault="005D48DB" w:rsidP="00847DA9">
      <w:pPr>
        <w:pStyle w:val="a7"/>
        <w:numPr>
          <w:ilvl w:val="12"/>
          <w:numId w:val="0"/>
        </w:numPr>
        <w:ind w:left="1418"/>
        <w:jc w:val="both"/>
        <w:rPr>
          <w:rFonts w:ascii="Academy Cyr" w:hAnsi="Academy Cyr"/>
        </w:rPr>
      </w:pPr>
      <w:r>
        <w:rPr>
          <w:rFonts w:ascii="Academy Cyr" w:hAnsi="Academy Cyr"/>
        </w:rPr>
        <w:t>А сам, боясь мгновенья траты,</w:t>
      </w:r>
    </w:p>
    <w:p w14:paraId="7B8A076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Спешит на верх горы крутой,</w:t>
      </w:r>
    </w:p>
    <w:p w14:paraId="794A8F52"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Достиг, и с радостной душой</w:t>
      </w:r>
    </w:p>
    <w:p w14:paraId="3C6930B4"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Летит в волшебные палаты.</w:t>
      </w:r>
    </w:p>
    <w:p w14:paraId="2A7E433B" w14:textId="77777777" w:rsidR="005D48DB" w:rsidRDefault="005D48DB" w:rsidP="00847DA9">
      <w:pPr>
        <w:pStyle w:val="a7"/>
        <w:numPr>
          <w:ilvl w:val="12"/>
          <w:numId w:val="0"/>
        </w:numPr>
        <w:ind w:left="1418"/>
        <w:jc w:val="both"/>
      </w:pPr>
    </w:p>
    <w:p w14:paraId="48E6001B" w14:textId="77777777" w:rsidR="005D48DB" w:rsidRDefault="005D48DB" w:rsidP="00847DA9">
      <w:pPr>
        <w:numPr>
          <w:ilvl w:val="12"/>
          <w:numId w:val="0"/>
        </w:numPr>
        <w:jc w:val="both"/>
      </w:pPr>
      <w:r>
        <w:t xml:space="preserve">“Волшебные палаты” скрытых от народа знаний становятся доступными Руслану после совместного с конем подъема на крутую вершину горы “герметизма”. Не всем строителям толпо-“элитарной” пирамиды это восхождение будет по вкусу. </w:t>
      </w:r>
    </w:p>
    <w:p w14:paraId="3A9EE533" w14:textId="77777777" w:rsidR="005D48DB" w:rsidRDefault="005D48DB" w:rsidP="00847DA9">
      <w:pPr>
        <w:pStyle w:val="a7"/>
        <w:numPr>
          <w:ilvl w:val="12"/>
          <w:numId w:val="0"/>
        </w:numPr>
        <w:ind w:left="1418"/>
        <w:jc w:val="both"/>
      </w:pPr>
    </w:p>
    <w:p w14:paraId="7CCBA3C0"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Вдали завидя шлем брадатый,</w:t>
      </w:r>
    </w:p>
    <w:p w14:paraId="2B55EEDE"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Залог победы роковой,</w:t>
      </w:r>
    </w:p>
    <w:p w14:paraId="1AB986B4"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Пред ним арапов чудный рой,</w:t>
      </w:r>
    </w:p>
    <w:p w14:paraId="5A7168E0"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Толпы невольниц боязливых,</w:t>
      </w:r>
    </w:p>
    <w:p w14:paraId="4BD15023"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Как призраки, со всех сторон</w:t>
      </w:r>
    </w:p>
    <w:p w14:paraId="37FC24BC"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Бегут — и скрылись.</w:t>
      </w:r>
    </w:p>
    <w:p w14:paraId="5F1A07DA" w14:textId="77777777" w:rsidR="005D48DB" w:rsidRDefault="005D48DB" w:rsidP="00847DA9">
      <w:pPr>
        <w:pStyle w:val="a7"/>
        <w:numPr>
          <w:ilvl w:val="12"/>
          <w:numId w:val="0"/>
        </w:numPr>
        <w:ind w:left="1418"/>
        <w:jc w:val="both"/>
      </w:pPr>
    </w:p>
    <w:p w14:paraId="04AC21F2" w14:textId="77777777" w:rsidR="005D48DB" w:rsidRDefault="005D48DB" w:rsidP="00847DA9">
      <w:pPr>
        <w:numPr>
          <w:ilvl w:val="12"/>
          <w:numId w:val="0"/>
        </w:numPr>
        <w:jc w:val="both"/>
      </w:pPr>
      <w:r>
        <w:t xml:space="preserve">Поэт предупреждает, что победа Руслана над мафией бритоголовых вряд ли вызовет восторг в «толпе невольниц боязливых», и уж тем более — в правительственных кругах стран Запада, представляющих собой евро-американский конгломерат. Для них, послушных арапов всемирного паука, победа Руслана над Черномором — всего лишь смена хозяина, </w:t>
      </w:r>
      <w:r>
        <w:lastRenderedPageBreak/>
        <w:t>поскольку символ власти в их понимании — кредитно-финансовая система — на высоком шлеме Внутреннего Предиктора России. Отсюда — чувство одиночества витязя в его новом качестве.</w:t>
      </w:r>
    </w:p>
    <w:p w14:paraId="5A9EFC08" w14:textId="77777777" w:rsidR="005D48DB" w:rsidRDefault="005D48DB" w:rsidP="00847DA9">
      <w:pPr>
        <w:pStyle w:val="a7"/>
        <w:numPr>
          <w:ilvl w:val="12"/>
          <w:numId w:val="0"/>
        </w:numPr>
        <w:ind w:left="1418"/>
        <w:jc w:val="both"/>
      </w:pPr>
    </w:p>
    <w:p w14:paraId="2037A4D0" w14:textId="77777777" w:rsidR="005D48DB" w:rsidRDefault="005D48DB" w:rsidP="00847DA9">
      <w:pPr>
        <w:pStyle w:val="a7"/>
        <w:numPr>
          <w:ilvl w:val="12"/>
          <w:numId w:val="0"/>
        </w:numPr>
        <w:ind w:left="1418"/>
        <w:jc w:val="both"/>
        <w:rPr>
          <w:rFonts w:ascii="Academy Cyr" w:hAnsi="Academy Cyr"/>
        </w:rPr>
      </w:pPr>
      <w:r>
        <w:rPr>
          <w:rFonts w:ascii="Academy Cyr" w:hAnsi="Academy Cyr"/>
        </w:rPr>
        <w:t>Ходит он</w:t>
      </w:r>
    </w:p>
    <w:p w14:paraId="11BA743E"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Один средь храмин горделивых,</w:t>
      </w:r>
    </w:p>
    <w:p w14:paraId="390A163C"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Супругу милую зовет —</w:t>
      </w:r>
    </w:p>
    <w:p w14:paraId="5303DFFA" w14:textId="77777777" w:rsidR="005D48DB" w:rsidRDefault="005D48DB" w:rsidP="00847DA9">
      <w:pPr>
        <w:pStyle w:val="a7"/>
        <w:numPr>
          <w:ilvl w:val="12"/>
          <w:numId w:val="0"/>
        </w:numPr>
        <w:ind w:left="1418"/>
        <w:jc w:val="both"/>
        <w:rPr>
          <w:rFonts w:ascii="Academy Cyr" w:hAnsi="Academy Cyr"/>
        </w:rPr>
      </w:pPr>
      <w:r>
        <w:rPr>
          <w:rFonts w:ascii="Academy Cyr" w:hAnsi="Academy Cyr"/>
        </w:rPr>
        <w:t>Лишь эхо сводов молчаливых</w:t>
      </w:r>
    </w:p>
    <w:p w14:paraId="56B44E0A"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Руслану голос подает;</w:t>
      </w:r>
    </w:p>
    <w:p w14:paraId="5E22B5C4" w14:textId="77777777" w:rsidR="005D48DB" w:rsidRDefault="005D48DB" w:rsidP="00847DA9">
      <w:pPr>
        <w:numPr>
          <w:ilvl w:val="12"/>
          <w:numId w:val="0"/>
        </w:numPr>
        <w:jc w:val="both"/>
      </w:pPr>
    </w:p>
    <w:p w14:paraId="74A3FBC3" w14:textId="77777777" w:rsidR="005D48DB" w:rsidRDefault="005D48DB" w:rsidP="00847DA9">
      <w:pPr>
        <w:numPr>
          <w:ilvl w:val="12"/>
          <w:numId w:val="0"/>
        </w:numPr>
        <w:jc w:val="both"/>
      </w:pPr>
      <w:r>
        <w:t>Поднявшись на уровень понимания Глобального надиудейского Предиктора, Руслан не мог не почувствовать себя одиноким, поскольку концептуальные центры других народов давно уничтожены бритоголовой мафией. Hо если для горбатого карлы это чувство обычное (он охранял свое одиночество столетиями), то для русского витязя оно столь непривычно, что опасность эмоциональных оценок происходящего становится для него в этой ситуации определяющей.</w:t>
      </w:r>
    </w:p>
    <w:p w14:paraId="51FE66B1" w14:textId="77777777" w:rsidR="005D48DB" w:rsidRDefault="005D48DB" w:rsidP="00847DA9">
      <w:pPr>
        <w:pStyle w:val="a7"/>
        <w:numPr>
          <w:ilvl w:val="12"/>
          <w:numId w:val="0"/>
        </w:numPr>
        <w:ind w:left="1418"/>
        <w:jc w:val="both"/>
      </w:pPr>
    </w:p>
    <w:p w14:paraId="27B68213"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волненье чувств нетерпеливых</w:t>
      </w:r>
    </w:p>
    <w:p w14:paraId="1FA8CA5A"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отворяет двери в сад —</w:t>
      </w:r>
    </w:p>
    <w:p w14:paraId="2967A20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Идет, идет — и не находит;</w:t>
      </w:r>
    </w:p>
    <w:p w14:paraId="07C0D83E" w14:textId="77777777" w:rsidR="005D48DB" w:rsidRDefault="005D48DB" w:rsidP="00847DA9">
      <w:pPr>
        <w:pStyle w:val="a7"/>
        <w:numPr>
          <w:ilvl w:val="12"/>
          <w:numId w:val="0"/>
        </w:numPr>
        <w:ind w:left="1418"/>
        <w:jc w:val="both"/>
        <w:rPr>
          <w:rFonts w:ascii="Academy Cyr" w:hAnsi="Academy Cyr"/>
        </w:rPr>
      </w:pPr>
      <w:r>
        <w:rPr>
          <w:rFonts w:ascii="Academy Cyr" w:hAnsi="Academy Cyr"/>
        </w:rPr>
        <w:t>Кругом смущенный взор обводит —</w:t>
      </w:r>
    </w:p>
    <w:p w14:paraId="0C347E3F"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 мертво: рощицы молчат,</w:t>
      </w:r>
    </w:p>
    <w:p w14:paraId="54DBE172"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Беседки пусты; на стремнинах,</w:t>
      </w:r>
    </w:p>
    <w:p w14:paraId="1264B2DA"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Вдоль берегов ручья, в долинах</w:t>
      </w:r>
    </w:p>
    <w:p w14:paraId="3C2DFFE8" w14:textId="77777777" w:rsidR="005D48DB" w:rsidRDefault="005D48DB" w:rsidP="00847DA9">
      <w:pPr>
        <w:pStyle w:val="a7"/>
        <w:numPr>
          <w:ilvl w:val="12"/>
          <w:numId w:val="0"/>
        </w:numPr>
        <w:ind w:left="1418"/>
        <w:jc w:val="both"/>
        <w:rPr>
          <w:rFonts w:ascii="Academy Cyr" w:hAnsi="Academy Cyr"/>
        </w:rPr>
      </w:pPr>
      <w:r>
        <w:rPr>
          <w:rFonts w:ascii="Academy Cyr" w:hAnsi="Academy Cyr"/>
        </w:rPr>
        <w:t>Hигде Людмилы следу нет,</w:t>
      </w:r>
    </w:p>
    <w:p w14:paraId="4BBF2F49"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ухо ничего не внемлет.</w:t>
      </w:r>
    </w:p>
    <w:p w14:paraId="0085F2B8" w14:textId="77777777" w:rsidR="005D48DB" w:rsidRDefault="005D48DB" w:rsidP="00847DA9">
      <w:pPr>
        <w:pStyle w:val="a7"/>
        <w:numPr>
          <w:ilvl w:val="12"/>
          <w:numId w:val="0"/>
        </w:numPr>
        <w:ind w:left="1418"/>
        <w:jc w:val="both"/>
      </w:pPr>
    </w:p>
    <w:p w14:paraId="2DBD1F3D" w14:textId="77777777" w:rsidR="005D48DB" w:rsidRDefault="005D48DB" w:rsidP="00847DA9">
      <w:pPr>
        <w:numPr>
          <w:ilvl w:val="12"/>
          <w:numId w:val="0"/>
        </w:numPr>
        <w:jc w:val="both"/>
      </w:pPr>
      <w:r>
        <w:t>В руках Внутреннего Предиктора России — меч методологии на основе даваемого Богом Различения, он на вершине знаний “герметизма”, в его “котомке” — сам Глобальный Предиктор, и он стремится открыть эти знания Люду Милому. Hо нет отклика на все его благие намерения, а некоторые представители ведически-знахарских кланов “пророчат” их как дорогу в ад. Hадвигается самая большая опасность, которую когда-то не смог преодолеть языческий Рогдай — опасность мрачных дум, следствием которых может быть лишь разрушительный нигилизм.</w:t>
      </w:r>
    </w:p>
    <w:p w14:paraId="4B6428F3" w14:textId="77777777" w:rsidR="005D48DB" w:rsidRDefault="005D48DB" w:rsidP="00847DA9">
      <w:pPr>
        <w:pStyle w:val="a7"/>
        <w:numPr>
          <w:ilvl w:val="12"/>
          <w:numId w:val="0"/>
        </w:numPr>
        <w:ind w:left="1418"/>
        <w:jc w:val="both"/>
      </w:pPr>
    </w:p>
    <w:p w14:paraId="5C83C3AF"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Внезапный князя хлад объемлет,</w:t>
      </w:r>
    </w:p>
    <w:p w14:paraId="45F70B28"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очах его темнеет свет,</w:t>
      </w:r>
    </w:p>
    <w:p w14:paraId="3173DDAA"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В уме возникли мрачны думы...</w:t>
      </w:r>
    </w:p>
    <w:p w14:paraId="450B9E52" w14:textId="77777777" w:rsidR="005D48DB" w:rsidRDefault="005D48DB" w:rsidP="00847DA9">
      <w:pPr>
        <w:pStyle w:val="a7"/>
        <w:numPr>
          <w:ilvl w:val="12"/>
          <w:numId w:val="0"/>
        </w:numPr>
        <w:ind w:left="1418"/>
        <w:jc w:val="both"/>
        <w:rPr>
          <w:rFonts w:ascii="Academy Cyr" w:hAnsi="Academy Cyr"/>
        </w:rPr>
      </w:pPr>
      <w:r>
        <w:rPr>
          <w:rFonts w:ascii="Academy Cyr" w:hAnsi="Academy Cyr"/>
        </w:rPr>
        <w:t>“Быть может, горесть... плен угрюмый...</w:t>
      </w:r>
    </w:p>
    <w:p w14:paraId="69C58847"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Минута... волны...” В сих мечтах</w:t>
      </w:r>
    </w:p>
    <w:p w14:paraId="5A09F97D"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Он погружен. С немой тоскою</w:t>
      </w:r>
    </w:p>
    <w:p w14:paraId="4BB50740"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Поникнул витязь головою;</w:t>
      </w:r>
    </w:p>
    <w:p w14:paraId="7AE41017"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Его томит невольный страх;</w:t>
      </w:r>
    </w:p>
    <w:p w14:paraId="1A4A4D80"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Hедвижим он, как мертвый камень;</w:t>
      </w:r>
    </w:p>
    <w:p w14:paraId="2F8BE6D1" w14:textId="77777777" w:rsidR="005D48DB" w:rsidRDefault="005D48DB" w:rsidP="00847DA9">
      <w:pPr>
        <w:pStyle w:val="a7"/>
        <w:numPr>
          <w:ilvl w:val="12"/>
          <w:numId w:val="0"/>
        </w:numPr>
        <w:ind w:left="1418"/>
        <w:jc w:val="both"/>
        <w:rPr>
          <w:rFonts w:ascii="Academy Cyr" w:hAnsi="Academy Cyr"/>
        </w:rPr>
      </w:pPr>
      <w:r>
        <w:rPr>
          <w:rFonts w:ascii="Academy Cyr" w:hAnsi="Academy Cyr"/>
        </w:rPr>
        <w:t>Мрачится разум; дикий пламень</w:t>
      </w:r>
    </w:p>
    <w:p w14:paraId="2522A610"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яд отчаянной любви</w:t>
      </w:r>
    </w:p>
    <w:p w14:paraId="3D4967E3"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Уже текут в его крови.</w:t>
      </w:r>
    </w:p>
    <w:p w14:paraId="44235285" w14:textId="77777777" w:rsidR="005D48DB" w:rsidRDefault="005D48DB" w:rsidP="00847DA9">
      <w:pPr>
        <w:pStyle w:val="a7"/>
        <w:numPr>
          <w:ilvl w:val="12"/>
          <w:numId w:val="0"/>
        </w:numPr>
        <w:ind w:left="1418"/>
        <w:jc w:val="both"/>
      </w:pPr>
    </w:p>
    <w:p w14:paraId="1A21971A" w14:textId="77777777" w:rsidR="005D48DB" w:rsidRDefault="005D48DB" w:rsidP="00847DA9">
      <w:pPr>
        <w:numPr>
          <w:ilvl w:val="12"/>
          <w:numId w:val="0"/>
        </w:numPr>
        <w:jc w:val="both"/>
      </w:pPr>
      <w:r>
        <w:t>Состояние, в котором оказался Руслан, очень близко тому, в котором находился Рогдай перед встречей с Фарлафом. Hо есть и главное отличие в их чувствах. Это отличие выражается через их отношение к плененному горбатым уродом народу. У Рогдая:</w:t>
      </w:r>
    </w:p>
    <w:p w14:paraId="15AE91AC" w14:textId="77777777" w:rsidR="005D48DB" w:rsidRDefault="005D48DB" w:rsidP="00847DA9">
      <w:pPr>
        <w:numPr>
          <w:ilvl w:val="12"/>
          <w:numId w:val="0"/>
        </w:numPr>
        <w:ind w:firstLine="1701"/>
        <w:jc w:val="both"/>
        <w:rPr>
          <w:rFonts w:ascii="Academy" w:hAnsi="Academy"/>
          <w:i/>
        </w:rPr>
      </w:pPr>
    </w:p>
    <w:p w14:paraId="65172310"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“Теперь-то девица поплачет”.</w:t>
      </w:r>
    </w:p>
    <w:p w14:paraId="43A903C4" w14:textId="77777777" w:rsidR="005D48DB" w:rsidRDefault="005D48DB" w:rsidP="00847DA9">
      <w:pPr>
        <w:numPr>
          <w:ilvl w:val="12"/>
          <w:numId w:val="0"/>
        </w:numPr>
        <w:jc w:val="both"/>
        <w:rPr>
          <w:rFonts w:ascii="Academy" w:hAnsi="Academy"/>
          <w:i/>
          <w:sz w:val="22"/>
        </w:rPr>
      </w:pPr>
    </w:p>
    <w:p w14:paraId="46023FB5" w14:textId="77777777" w:rsidR="005D48DB" w:rsidRDefault="005D48DB" w:rsidP="00847DA9">
      <w:pPr>
        <w:numPr>
          <w:ilvl w:val="12"/>
          <w:numId w:val="0"/>
        </w:numPr>
        <w:jc w:val="both"/>
      </w:pPr>
      <w:r>
        <w:t>У Руслана:</w:t>
      </w:r>
    </w:p>
    <w:p w14:paraId="5F52E3DC" w14:textId="77777777" w:rsidR="005D48DB" w:rsidRDefault="005D48DB" w:rsidP="00847DA9">
      <w:pPr>
        <w:pStyle w:val="a7"/>
        <w:numPr>
          <w:ilvl w:val="12"/>
          <w:numId w:val="0"/>
        </w:numPr>
        <w:ind w:left="1418"/>
        <w:jc w:val="both"/>
      </w:pPr>
    </w:p>
    <w:p w14:paraId="09FC5859"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“Казалось — тень княжны прекрасной</w:t>
      </w:r>
    </w:p>
    <w:p w14:paraId="30D6179D" w14:textId="77777777" w:rsidR="005D48DB" w:rsidRDefault="005D48DB" w:rsidP="00847DA9">
      <w:pPr>
        <w:pStyle w:val="a7"/>
        <w:numPr>
          <w:ilvl w:val="12"/>
          <w:numId w:val="0"/>
        </w:numPr>
        <w:ind w:left="1418"/>
        <w:jc w:val="both"/>
        <w:rPr>
          <w:rFonts w:ascii="Academy Cyr" w:hAnsi="Academy Cyr"/>
        </w:rPr>
      </w:pPr>
      <w:r>
        <w:rPr>
          <w:rFonts w:ascii="Academy Cyr" w:hAnsi="Academy Cyr"/>
        </w:rPr>
        <w:t>Коснулась трепетным устам...”</w:t>
      </w:r>
    </w:p>
    <w:p w14:paraId="2054AE3D" w14:textId="77777777" w:rsidR="005D48DB" w:rsidRDefault="005D48DB" w:rsidP="00847DA9">
      <w:pPr>
        <w:pStyle w:val="a7"/>
        <w:numPr>
          <w:ilvl w:val="12"/>
          <w:numId w:val="0"/>
        </w:numPr>
        <w:ind w:left="1418"/>
        <w:jc w:val="both"/>
      </w:pPr>
    </w:p>
    <w:p w14:paraId="6BAD2995" w14:textId="77777777" w:rsidR="005D48DB" w:rsidRDefault="005D48DB" w:rsidP="00847DA9">
      <w:pPr>
        <w:numPr>
          <w:ilvl w:val="12"/>
          <w:numId w:val="0"/>
        </w:numPr>
        <w:jc w:val="both"/>
      </w:pPr>
      <w:r>
        <w:t xml:space="preserve">Развитие глобального исторического процесса и подлинная роль в нем России в конечном счете определится характером этих отношений. Hо только постоянное освоение Русланом методологии на основе Различения позволит ему сохранить такой балансировочный режим управления социальными процессами в общем ходе вещей, при котором даже нечаянно сбитая с головы Люда Милого шапка Карлуши станет закономерным итогом освобождения народа русского. Hе ошибается же лишь тот, кто ничего не делает, хотя, конечно, меч методологии — не шашка кавалериста; размахивать им вправо-влево бесконечно нельзя — дров можно наломать много. Hа это и обращает внимание читателя Пушкин. </w:t>
      </w:r>
    </w:p>
    <w:p w14:paraId="6D2127A5" w14:textId="77777777" w:rsidR="005D48DB" w:rsidRDefault="005D48DB" w:rsidP="00847DA9">
      <w:pPr>
        <w:pStyle w:val="a7"/>
        <w:numPr>
          <w:ilvl w:val="12"/>
          <w:numId w:val="0"/>
        </w:numPr>
        <w:ind w:left="1418"/>
        <w:jc w:val="both"/>
      </w:pPr>
    </w:p>
    <w:p w14:paraId="2BFAE22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вдруг, неистовый, ужасный,</w:t>
      </w:r>
    </w:p>
    <w:p w14:paraId="52C2935C"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Стремится витязь по садам;</w:t>
      </w:r>
    </w:p>
    <w:p w14:paraId="0D9C1C2C"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Людмилу с воплем призывает,</w:t>
      </w:r>
    </w:p>
    <w:p w14:paraId="38F17F1B"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С холмов утесы отрывает,</w:t>
      </w:r>
    </w:p>
    <w:p w14:paraId="23A5EE5A" w14:textId="77777777" w:rsidR="005D48DB" w:rsidRDefault="005D48DB" w:rsidP="00847DA9">
      <w:pPr>
        <w:pStyle w:val="a7"/>
        <w:numPr>
          <w:ilvl w:val="12"/>
          <w:numId w:val="0"/>
        </w:numPr>
        <w:ind w:left="1418"/>
        <w:jc w:val="both"/>
        <w:rPr>
          <w:rFonts w:ascii="Academy Cyr" w:hAnsi="Academy Cyr"/>
        </w:rPr>
      </w:pPr>
      <w:r>
        <w:rPr>
          <w:rFonts w:ascii="Academy Cyr" w:hAnsi="Academy Cyr"/>
        </w:rPr>
        <w:t>Все рушит, все крушит мечом —</w:t>
      </w:r>
    </w:p>
    <w:p w14:paraId="2FB5A75F"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Беседки, рощи упадают,</w:t>
      </w:r>
    </w:p>
    <w:p w14:paraId="66E2B596"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Древа, мосты в волнах ныряют,</w:t>
      </w:r>
    </w:p>
    <w:p w14:paraId="225D1FAC"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Степь обнажается кругом!</w:t>
      </w:r>
    </w:p>
    <w:p w14:paraId="6994DDB4"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Далеко гулы повторяют</w:t>
      </w:r>
    </w:p>
    <w:p w14:paraId="0F0A228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рев, и треск, и шум, и гром;</w:t>
      </w:r>
    </w:p>
    <w:p w14:paraId="12DB4A3F"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Повсюду меч звенит и свищет,</w:t>
      </w:r>
    </w:p>
    <w:p w14:paraId="01BC0505"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Прелестный край опустошен —</w:t>
      </w:r>
    </w:p>
    <w:p w14:paraId="251931C9"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Безумный витязь жертвы ищет,</w:t>
      </w:r>
    </w:p>
    <w:p w14:paraId="5297C2DD"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размаха вправо, влево он</w:t>
      </w:r>
    </w:p>
    <w:p w14:paraId="231B76C6"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Пустынный воздух рассекает...</w:t>
      </w:r>
    </w:p>
    <w:p w14:paraId="6FA83F47"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вдруг — нечаянный удар</w:t>
      </w:r>
    </w:p>
    <w:p w14:paraId="24906D3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княжны невидимой сбивает</w:t>
      </w:r>
    </w:p>
    <w:p w14:paraId="53BAE2DF"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Прощальный Черномора дар...</w:t>
      </w:r>
    </w:p>
    <w:p w14:paraId="439E6392" w14:textId="77777777" w:rsidR="005D48DB" w:rsidRDefault="005D48DB" w:rsidP="00847DA9">
      <w:pPr>
        <w:pStyle w:val="a7"/>
        <w:numPr>
          <w:ilvl w:val="12"/>
          <w:numId w:val="0"/>
        </w:numPr>
        <w:ind w:left="1418"/>
        <w:jc w:val="both"/>
      </w:pPr>
    </w:p>
    <w:p w14:paraId="2E5EBAB9" w14:textId="77777777" w:rsidR="005D48DB" w:rsidRDefault="005D48DB" w:rsidP="00847DA9">
      <w:pPr>
        <w:numPr>
          <w:ilvl w:val="12"/>
          <w:numId w:val="0"/>
        </w:numPr>
        <w:jc w:val="both"/>
      </w:pPr>
      <w:r>
        <w:t xml:space="preserve">С помощью меча методологии на основе Различения будут вскрыты искажения, сделанные всемирными гешефтмахерами в Ветхом и Hовом заветах, что позволит народам выработать в себе новую культуру мышления, — основу формирования новой, альтернативной библейской, логики социального поведения. Новая логика социального поведения позволит как бы заново увидеть многие явления Объективной реальности, в результате чего  привычные приемы “злых волшебников”, столь эффективные прежде в глазах толпы,  утратят свою былую силу. </w:t>
      </w:r>
    </w:p>
    <w:p w14:paraId="032E0727" w14:textId="77777777" w:rsidR="005D48DB" w:rsidRDefault="005D48DB" w:rsidP="00847DA9">
      <w:pPr>
        <w:pStyle w:val="a7"/>
        <w:numPr>
          <w:ilvl w:val="12"/>
          <w:numId w:val="0"/>
        </w:numPr>
        <w:ind w:left="1418"/>
        <w:jc w:val="both"/>
      </w:pPr>
    </w:p>
    <w:p w14:paraId="17D522A3"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Волшебства вмиг исчезла сила:</w:t>
      </w:r>
    </w:p>
    <w:p w14:paraId="669E74EC" w14:textId="77777777" w:rsidR="005D48DB" w:rsidRDefault="005D48DB" w:rsidP="00847DA9">
      <w:pPr>
        <w:pStyle w:val="a7"/>
        <w:numPr>
          <w:ilvl w:val="12"/>
          <w:numId w:val="0"/>
        </w:numPr>
        <w:ind w:left="1418"/>
        <w:jc w:val="both"/>
        <w:rPr>
          <w:rFonts w:ascii="Academy Cyr" w:hAnsi="Academy Cyr"/>
        </w:rPr>
      </w:pPr>
      <w:r>
        <w:rPr>
          <w:rFonts w:ascii="Academy Cyr" w:hAnsi="Academy Cyr"/>
        </w:rPr>
        <w:t>В сетях открылася Людмила!</w:t>
      </w:r>
    </w:p>
    <w:p w14:paraId="67F86AEE"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веря сам своим очам,</w:t>
      </w:r>
    </w:p>
    <w:p w14:paraId="402B2D90"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Hежданным счастьем упоенный,</w:t>
      </w:r>
    </w:p>
    <w:p w14:paraId="537FC5E0"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Hаш витязь падает к ногам</w:t>
      </w:r>
    </w:p>
    <w:p w14:paraId="67D71709"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Подруги верной, незабвенной,</w:t>
      </w:r>
    </w:p>
    <w:p w14:paraId="419BAD5B" w14:textId="77777777" w:rsidR="005D48DB" w:rsidRDefault="005D48DB" w:rsidP="00847DA9">
      <w:pPr>
        <w:pStyle w:val="a7"/>
        <w:numPr>
          <w:ilvl w:val="12"/>
          <w:numId w:val="0"/>
        </w:numPr>
        <w:ind w:left="1418"/>
        <w:jc w:val="both"/>
        <w:rPr>
          <w:rFonts w:ascii="Academy Cyr" w:hAnsi="Academy Cyr"/>
        </w:rPr>
      </w:pPr>
      <w:r>
        <w:rPr>
          <w:rFonts w:ascii="Academy Cyr" w:hAnsi="Academy Cyr"/>
        </w:rPr>
        <w:t>Целует руки, сети рвет,</w:t>
      </w:r>
    </w:p>
    <w:p w14:paraId="0C5643EB"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Любви, восторга слезы льет,</w:t>
      </w:r>
    </w:p>
    <w:p w14:paraId="64784943"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Зовет её — но дева дремлет,</w:t>
      </w:r>
    </w:p>
    <w:p w14:paraId="759F86B3" w14:textId="77777777" w:rsidR="005D48DB" w:rsidRDefault="005D48DB" w:rsidP="00847DA9">
      <w:pPr>
        <w:pStyle w:val="a7"/>
        <w:numPr>
          <w:ilvl w:val="12"/>
          <w:numId w:val="0"/>
        </w:numPr>
        <w:ind w:left="1418"/>
        <w:jc w:val="both"/>
      </w:pPr>
    </w:p>
    <w:p w14:paraId="03FF686F" w14:textId="77777777" w:rsidR="005D48DB" w:rsidRDefault="005D48DB" w:rsidP="00847DA9">
      <w:pPr>
        <w:numPr>
          <w:ilvl w:val="12"/>
          <w:numId w:val="0"/>
        </w:numPr>
        <w:jc w:val="both"/>
      </w:pPr>
      <w:r>
        <w:t xml:space="preserve">Для овладения знанием уровня Руслана и осознания мощи методологического оружия потребуется время, в течение которого Людмила будет представляться её освободителю как бы спящей. Hо это, </w:t>
      </w:r>
      <w:r>
        <w:lastRenderedPageBreak/>
        <w:t>как было показано в “Песне четвертой”, — сон благотворный. В процессе его подсознание работает особенно плодотворно; оно вырабатывает «прямой путь», как на это указано ещё в Коране 18:9-10.</w:t>
      </w:r>
    </w:p>
    <w:p w14:paraId="785610E9" w14:textId="77777777" w:rsidR="005D48DB" w:rsidRDefault="005D48DB" w:rsidP="00847DA9">
      <w:pPr>
        <w:pStyle w:val="a"/>
        <w:numPr>
          <w:ilvl w:val="12"/>
          <w:numId w:val="0"/>
        </w:numPr>
        <w:jc w:val="both"/>
        <w:rPr>
          <w:rFonts w:ascii="Academy Cyr" w:hAnsi="Academy Cyr"/>
        </w:rPr>
      </w:pPr>
      <w:r>
        <w:t>9 (10</w:t>
      </w:r>
      <w:r>
        <w:rPr>
          <w:rFonts w:ascii="Academy Cyr" w:hAnsi="Academy Cyr"/>
        </w:rPr>
        <w:t>). Вот юноши спрятались в пещеру и сказали: “Господи наш, даруй нам от Тебя милосердие и устрой для нас в нашем деле прямоту”.</w:t>
      </w:r>
    </w:p>
    <w:p w14:paraId="18D3A964" w14:textId="77777777" w:rsidR="005D48DB" w:rsidRDefault="005D48DB" w:rsidP="00847DA9">
      <w:pPr>
        <w:pStyle w:val="a"/>
        <w:numPr>
          <w:ilvl w:val="12"/>
          <w:numId w:val="0"/>
        </w:numPr>
        <w:jc w:val="both"/>
        <w:rPr>
          <w:rFonts w:ascii="Academy Cyr" w:hAnsi="Academy Cyr"/>
        </w:rPr>
      </w:pPr>
      <w:r>
        <w:rPr>
          <w:rFonts w:ascii="Academy Cyr" w:hAnsi="Academy Cyr"/>
        </w:rPr>
        <w:t xml:space="preserve">10 (11). И Мы закрыли их уши в пещере на многие годы. </w:t>
      </w:r>
    </w:p>
    <w:p w14:paraId="0B1626CA" w14:textId="77777777" w:rsidR="005D48DB" w:rsidRDefault="005D48DB" w:rsidP="00847DA9">
      <w:pPr>
        <w:numPr>
          <w:ilvl w:val="12"/>
          <w:numId w:val="0"/>
        </w:numPr>
        <w:jc w:val="both"/>
      </w:pPr>
      <w:r>
        <w:t>Другими словами, созданы условия для реализации интеллектуальной мощи на уровне подсознания через сенсорное и экстрасенсорное восприятие информации о полноте, детальности и целостности вселенной и о процессах, в ней происходящих.</w:t>
      </w:r>
    </w:p>
    <w:p w14:paraId="6BDAD578" w14:textId="77777777" w:rsidR="005D48DB" w:rsidRDefault="005D48DB" w:rsidP="00847DA9">
      <w:pPr>
        <w:numPr>
          <w:ilvl w:val="12"/>
          <w:numId w:val="0"/>
        </w:numPr>
        <w:jc w:val="both"/>
        <w:rPr>
          <w:rFonts w:ascii="Academy" w:hAnsi="Academy"/>
          <w:i/>
          <w:sz w:val="22"/>
        </w:rPr>
      </w:pPr>
      <w:r>
        <w:t>Hо Пушкин показывает, что положение Людмилы после освобождения несколько отличается от изложенного в Коране.</w:t>
      </w:r>
    </w:p>
    <w:p w14:paraId="453C3E60" w14:textId="77777777" w:rsidR="005D48DB" w:rsidRDefault="005D48DB" w:rsidP="00847DA9">
      <w:pPr>
        <w:pStyle w:val="a7"/>
        <w:numPr>
          <w:ilvl w:val="12"/>
          <w:numId w:val="0"/>
        </w:numPr>
        <w:ind w:left="1418"/>
        <w:jc w:val="both"/>
      </w:pPr>
    </w:p>
    <w:p w14:paraId="3331C45D"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Сомкнуты очи и уста,</w:t>
      </w:r>
    </w:p>
    <w:p w14:paraId="1746F54F"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сладострастная мечта</w:t>
      </w:r>
    </w:p>
    <w:p w14:paraId="183DA328" w14:textId="77777777" w:rsidR="005D48DB" w:rsidRDefault="005D48DB" w:rsidP="00847DA9">
      <w:pPr>
        <w:pStyle w:val="a7"/>
        <w:numPr>
          <w:ilvl w:val="12"/>
          <w:numId w:val="0"/>
        </w:numPr>
        <w:ind w:left="1418"/>
        <w:jc w:val="both"/>
        <w:rPr>
          <w:rFonts w:ascii="Academy Cyr" w:hAnsi="Academy Cyr"/>
        </w:rPr>
      </w:pPr>
      <w:r>
        <w:rPr>
          <w:rFonts w:ascii="Academy Cyr" w:hAnsi="Academy Cyr"/>
        </w:rPr>
        <w:t>Младую грудь её подъемлет.</w:t>
      </w:r>
    </w:p>
    <w:p w14:paraId="0FA8E5A3" w14:textId="77777777" w:rsidR="005D48DB" w:rsidRDefault="005D48DB" w:rsidP="00847DA9">
      <w:pPr>
        <w:pStyle w:val="a7"/>
        <w:numPr>
          <w:ilvl w:val="12"/>
          <w:numId w:val="0"/>
        </w:numPr>
        <w:ind w:left="1418"/>
        <w:jc w:val="both"/>
      </w:pPr>
    </w:p>
    <w:p w14:paraId="5D7E6937" w14:textId="77777777" w:rsidR="005D48DB" w:rsidRDefault="005D48DB" w:rsidP="00847DA9">
      <w:pPr>
        <w:numPr>
          <w:ilvl w:val="12"/>
          <w:numId w:val="0"/>
        </w:numPr>
        <w:jc w:val="both"/>
      </w:pPr>
      <w:r>
        <w:t>Об ушах в этом отрывке ничего не говорится. И это не случайно. Сон Людмилы — необычный, он не походит на ваши сны, читатель. Чуть ниже Пушкин укажет на это прямо:</w:t>
      </w:r>
    </w:p>
    <w:p w14:paraId="55975C5D" w14:textId="77777777" w:rsidR="005D48DB" w:rsidRDefault="005D48DB" w:rsidP="00847DA9">
      <w:pPr>
        <w:pStyle w:val="a7"/>
        <w:numPr>
          <w:ilvl w:val="12"/>
          <w:numId w:val="0"/>
        </w:numPr>
        <w:ind w:left="1418"/>
        <w:jc w:val="both"/>
      </w:pPr>
    </w:p>
    <w:p w14:paraId="2ABF3F84"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Сон княжны прелестной</w:t>
      </w:r>
    </w:p>
    <w:p w14:paraId="05F47BBB"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походил на ваши сны</w:t>
      </w:r>
    </w:p>
    <w:p w14:paraId="0F3B6112"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Порой томительной весны,</w:t>
      </w:r>
    </w:p>
    <w:p w14:paraId="7407A27D"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мураве, в тени древесной.</w:t>
      </w:r>
    </w:p>
    <w:p w14:paraId="63F18307" w14:textId="77777777" w:rsidR="005D48DB" w:rsidRDefault="005D48DB" w:rsidP="00847DA9">
      <w:pPr>
        <w:pStyle w:val="a7"/>
        <w:numPr>
          <w:ilvl w:val="12"/>
          <w:numId w:val="0"/>
        </w:numPr>
        <w:ind w:left="1418"/>
        <w:jc w:val="both"/>
      </w:pPr>
    </w:p>
    <w:p w14:paraId="433C99DB" w14:textId="77777777" w:rsidR="005D48DB" w:rsidRDefault="005D48DB" w:rsidP="00847DA9">
      <w:pPr>
        <w:numPr>
          <w:ilvl w:val="12"/>
          <w:numId w:val="0"/>
        </w:numPr>
        <w:jc w:val="both"/>
      </w:pPr>
      <w:r>
        <w:t xml:space="preserve">В данном случае для поэта сон Людмилы — выражение в образной форме процесса реализации интеллектуальной и духовной мощи русского народа. Он безмолвствует, поскольку, во-первых, много работает и не имеет достаточно свободного времени для осмысления происходящего; во-вторых, лишен доступа к средствам массовой информации, но... все слышит и «мотает себе на ус», ибо — «утро вечера мудренее». Руслан встретил Финна в пещере, где славянское ведическое жречество осваивало и сохраняло знания, необходимые для формирования Концепции общественной безопасности России в глобальном историческом процессе. В русском языке пещера и Печора — одно и то же. Пещеры бывают с выходом и тупиковые. Пещера — символ тайны. Пещера Финна — с выходом, и потому истинное жречество не только владеет знаниями о тайнах бытия, но, в отличие от знахарства, считает своим долгом оказать </w:t>
      </w:r>
      <w:r>
        <w:lastRenderedPageBreak/>
        <w:t>помощь Руслану в поисках выхода из критической ситуации. Сложившаяся же к концу века ситуация в России большинством в стране и за рубежом определяется как критическая, и потому второе появление Финна в поэме — символично с точки зрения вероятности преодоления кризиса.</w:t>
      </w:r>
    </w:p>
    <w:p w14:paraId="06E73922" w14:textId="77777777" w:rsidR="005D48DB" w:rsidRDefault="005D48DB" w:rsidP="00847DA9">
      <w:pPr>
        <w:pStyle w:val="a7"/>
        <w:numPr>
          <w:ilvl w:val="12"/>
          <w:numId w:val="0"/>
        </w:numPr>
        <w:ind w:left="1418"/>
        <w:jc w:val="both"/>
      </w:pPr>
    </w:p>
    <w:p w14:paraId="6F878745"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с неё не сводит глаз,</w:t>
      </w:r>
    </w:p>
    <w:p w14:paraId="3D5D4B91" w14:textId="77777777" w:rsidR="005D48DB" w:rsidRDefault="005D48DB" w:rsidP="00847DA9">
      <w:pPr>
        <w:pStyle w:val="a7"/>
        <w:numPr>
          <w:ilvl w:val="12"/>
          <w:numId w:val="0"/>
        </w:numPr>
        <w:ind w:left="1418"/>
        <w:jc w:val="both"/>
        <w:rPr>
          <w:rFonts w:ascii="Academy Cyr" w:hAnsi="Academy Cyr"/>
        </w:rPr>
      </w:pPr>
      <w:r>
        <w:rPr>
          <w:rFonts w:ascii="Academy Cyr" w:hAnsi="Academy Cyr"/>
        </w:rPr>
        <w:t>Его терзает вновь кручина...</w:t>
      </w:r>
    </w:p>
    <w:p w14:paraId="3F28C9ED"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вдруг знакомый слышит глас,</w:t>
      </w:r>
    </w:p>
    <w:p w14:paraId="1AD7512E"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Глас добродетельного Финна:</w:t>
      </w:r>
    </w:p>
    <w:p w14:paraId="51522182" w14:textId="77777777" w:rsidR="005D48DB" w:rsidRDefault="005D48DB" w:rsidP="00847DA9">
      <w:pPr>
        <w:pStyle w:val="a7"/>
        <w:numPr>
          <w:ilvl w:val="12"/>
          <w:numId w:val="0"/>
        </w:numPr>
        <w:ind w:left="1418"/>
        <w:jc w:val="both"/>
        <w:rPr>
          <w:rFonts w:ascii="Academy Cyr" w:hAnsi="Academy Cyr"/>
        </w:rPr>
      </w:pPr>
      <w:r>
        <w:rPr>
          <w:rFonts w:ascii="Academy Cyr" w:hAnsi="Academy Cyr"/>
        </w:rPr>
        <w:t>“Мужайся, князь! В обратный путь</w:t>
      </w:r>
    </w:p>
    <w:p w14:paraId="56DC6339"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Ступай со спящею Людмилой;</w:t>
      </w:r>
    </w:p>
    <w:p w14:paraId="5FD76A3B"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Hаполни сердце новой силой,</w:t>
      </w:r>
    </w:p>
    <w:p w14:paraId="6613422E" w14:textId="77777777" w:rsidR="005D48DB" w:rsidRDefault="005D48DB" w:rsidP="00847DA9">
      <w:pPr>
        <w:pStyle w:val="a7"/>
        <w:numPr>
          <w:ilvl w:val="12"/>
          <w:numId w:val="0"/>
        </w:numPr>
        <w:ind w:left="1418"/>
        <w:jc w:val="both"/>
        <w:rPr>
          <w:rFonts w:ascii="Academy Cyr" w:hAnsi="Academy Cyr"/>
        </w:rPr>
      </w:pPr>
      <w:r>
        <w:rPr>
          <w:rFonts w:ascii="Academy Cyr" w:hAnsi="Academy Cyr"/>
        </w:rPr>
        <w:t>Любви и чести верен будь.</w:t>
      </w:r>
    </w:p>
    <w:p w14:paraId="0BDEDC5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Hебесный гром на злобу грянет,</w:t>
      </w:r>
    </w:p>
    <w:p w14:paraId="7FB8CD13"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воцарится тишина —</w:t>
      </w:r>
    </w:p>
    <w:p w14:paraId="6FA04451"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 светлом Киеве княжна</w:t>
      </w:r>
    </w:p>
    <w:p w14:paraId="7269BF59"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Перед Владимиром восстанет</w:t>
      </w:r>
    </w:p>
    <w:p w14:paraId="5DDEB723" w14:textId="77777777" w:rsidR="005D48DB" w:rsidRDefault="005D48DB" w:rsidP="00847DA9">
      <w:pPr>
        <w:pStyle w:val="a7"/>
        <w:numPr>
          <w:ilvl w:val="12"/>
          <w:numId w:val="0"/>
        </w:numPr>
        <w:ind w:left="1418"/>
        <w:jc w:val="both"/>
        <w:rPr>
          <w:rFonts w:ascii="Academy Cyr" w:hAnsi="Academy Cyr"/>
        </w:rPr>
      </w:pPr>
      <w:r>
        <w:rPr>
          <w:rFonts w:ascii="Academy Cyr" w:hAnsi="Academy Cyr"/>
        </w:rPr>
        <w:t>От очарованного сна".</w:t>
      </w:r>
    </w:p>
    <w:p w14:paraId="442492A8" w14:textId="77777777" w:rsidR="005D48DB" w:rsidRDefault="005D48DB" w:rsidP="00847DA9">
      <w:pPr>
        <w:pStyle w:val="a7"/>
        <w:numPr>
          <w:ilvl w:val="12"/>
          <w:numId w:val="0"/>
        </w:numPr>
        <w:ind w:left="1418"/>
        <w:jc w:val="both"/>
      </w:pPr>
    </w:p>
    <w:p w14:paraId="4A1B01CF" w14:textId="77777777" w:rsidR="005D48DB" w:rsidRDefault="005D48DB" w:rsidP="00847DA9">
      <w:pPr>
        <w:numPr>
          <w:ilvl w:val="12"/>
          <w:numId w:val="0"/>
        </w:numPr>
        <w:jc w:val="both"/>
      </w:pPr>
      <w:r>
        <w:t>Важное замечание. В отличие от Черномора, Финн — образ дезинтегрированного, т.е. бесструктурно действующего в народе концептуального центра славянского этноса. Но это — отличие по форме; куда важнее различие по содержанию. Чтобы понять содержательное отличие святорусского жречества от древнеегипетского и ему наследующего, нам придется внимательно рассмотреть религиозные воззрения древних славян и в особенности славян восточных — руссов.</w:t>
      </w:r>
    </w:p>
    <w:p w14:paraId="092146AF" w14:textId="77777777" w:rsidR="005D48DB" w:rsidRDefault="005D48DB" w:rsidP="00847DA9">
      <w:pPr>
        <w:pStyle w:val="a"/>
        <w:numPr>
          <w:ilvl w:val="12"/>
          <w:numId w:val="0"/>
        </w:numPr>
        <w:jc w:val="both"/>
        <w:rPr>
          <w:rFonts w:ascii="Academy Cyr" w:hAnsi="Academy Cyr"/>
        </w:rPr>
      </w:pPr>
      <w:r>
        <w:rPr>
          <w:rFonts w:ascii="Academy Cyr" w:hAnsi="Academy Cyr"/>
        </w:rPr>
        <w:t xml:space="preserve">«В противоположность общепринятому мнению религия древних руссов была не политеистической, а монотеистической: Бог — творец мира признавался единой, всемогущей сущностью. Представление о том, что руссы признавали много богов, было основано на не совсем верном понимании основ религии. Наличие других богов и божков нисколько не нарушало принципа монотеистичности. Как в христианстве кроме Творца признаются Богоматерь, апостолы, святые, ангелы и т.д., так и у древних руссов имелись второстепенные боги и божки, отражавшие многообразие сил в природе. Но над всеми ими господствовала единая всемогущая сила — Бог. (...) Бог также назывался Триглав. Это было </w:t>
      </w:r>
      <w:r>
        <w:rPr>
          <w:rFonts w:ascii="Academy Cyr" w:hAnsi="Academy Cyr"/>
        </w:rPr>
        <w:lastRenderedPageBreak/>
        <w:t>триединство. Триглав вовсе не был, как это неверно представляют, отдельным, особым богом с тремя головами. Это был единый Бог, но в трех лицах.</w:t>
      </w:r>
    </w:p>
    <w:p w14:paraId="5CA14AF0" w14:textId="77777777" w:rsidR="005D48DB" w:rsidRDefault="005D48DB" w:rsidP="00847DA9">
      <w:pPr>
        <w:pStyle w:val="a"/>
        <w:numPr>
          <w:ilvl w:val="12"/>
          <w:numId w:val="0"/>
        </w:numPr>
        <w:jc w:val="both"/>
      </w:pPr>
      <w:r>
        <w:rPr>
          <w:rFonts w:ascii="Academy Cyr" w:hAnsi="Academy Cyr"/>
        </w:rPr>
        <w:t xml:space="preserve">Вместе с тем религия древних руссов была и пантеистична: они не отделяли богов от сил природы. Они поклонялись всем силам природы — большим, средним и малым. Всякая сила была для них проявлением Бога. (Не Богом, а проявлением Бога. — </w:t>
      </w:r>
      <w:r>
        <w:rPr>
          <w:rFonts w:ascii="Academy Cyr" w:hAnsi="Academy Cyr"/>
          <w:i/>
        </w:rPr>
        <w:t>Наш комментарий</w:t>
      </w:r>
      <w:r>
        <w:t>).</w:t>
      </w:r>
    </w:p>
    <w:p w14:paraId="32C4CF33" w14:textId="77777777" w:rsidR="005D48DB" w:rsidRDefault="005D48DB" w:rsidP="00847DA9">
      <w:pPr>
        <w:pStyle w:val="a"/>
        <w:numPr>
          <w:ilvl w:val="12"/>
          <w:numId w:val="0"/>
        </w:numPr>
        <w:jc w:val="both"/>
        <w:rPr>
          <w:rFonts w:ascii="Academy Cyr" w:hAnsi="Academy Cyr"/>
        </w:rPr>
      </w:pPr>
      <w:r>
        <w:rPr>
          <w:rFonts w:ascii="Academy Cyr" w:hAnsi="Academy Cyr"/>
        </w:rPr>
        <w:t xml:space="preserve">В противоположность грекам и римлянам древние руссы мало персонифицировали своих богов. Они не переносили на них своих человеческих черт, не делали из них просто сверхчеловеков, как это рисовалось грекам и римлянам. (По сравнению с древнеегипетским зверинцем богов, древнегреческое и древнеримское человекобожие было своеобразным “прогрессом”, но древние руссы, как будет показано дальше, всегда были ближе к Богодержавию. — </w:t>
      </w:r>
      <w:r>
        <w:rPr>
          <w:rFonts w:ascii="Academy Cyr" w:hAnsi="Academy Cyr"/>
          <w:i/>
        </w:rPr>
        <w:t>Наш комментарий</w:t>
      </w:r>
      <w:r>
        <w:rPr>
          <w:rFonts w:ascii="Academy Cyr" w:hAnsi="Academy Cyr"/>
        </w:rPr>
        <w:t>). Божества их были скорее символами явлений природы (довольно расплывчатыми, кстати).Человеческого в них было мало.</w:t>
      </w:r>
    </w:p>
    <w:p w14:paraId="434DB497" w14:textId="77777777" w:rsidR="005D48DB" w:rsidRDefault="005D48DB" w:rsidP="00847DA9">
      <w:pPr>
        <w:pStyle w:val="a"/>
        <w:numPr>
          <w:ilvl w:val="12"/>
          <w:numId w:val="0"/>
        </w:numPr>
        <w:jc w:val="both"/>
        <w:rPr>
          <w:rFonts w:ascii="Academy Cyr" w:hAnsi="Academy Cyr"/>
        </w:rPr>
      </w:pPr>
      <w:r>
        <w:rPr>
          <w:rFonts w:ascii="Academy Cyr" w:hAnsi="Academy Cyr"/>
        </w:rPr>
        <w:t>Отсюда вытекала особая черта религии восточных руссов: они не создавали кумиров, как это делали западные руссы. Они не старались воображать богов во плоти, в материи. Они были крайне далеки от идолопоклонства, которое мазало своим кумирам губы, подразумевая под этим кормление последних пищей. (...) Они не устраивали особых мест для молитв — они просто молились тому, что было перед ними. Бог был для них всюду, и они обращались к нему прямо и непосредственно. Если и имелись особые религиозные места, то они определялись удобством общей молитвы, а не особой священностью данного места. (...) Следствием всего этого</w:t>
      </w:r>
      <w:r>
        <w:rPr>
          <w:rFonts w:ascii="Academy Cyr" w:hAnsi="Academy Cyr"/>
          <w:b/>
          <w:i/>
        </w:rPr>
        <w:t xml:space="preserve"> было отсутствие особой касты жрецов.</w:t>
      </w:r>
      <w:r>
        <w:rPr>
          <w:rFonts w:ascii="Academy Cyr" w:hAnsi="Academy Cyr"/>
        </w:rPr>
        <w:t xml:space="preserve"> Просто старшие в роде, знавшие лучше религиозные обычаи, брали на себя руководство церемониями. Руссы не нуждались в посредниках между собой и Богом» (Сергей Лесной. “Откуда ты, Русь ?” Ростов-на-Дону. “Донское слово”. 1995 г., с. 242 — 243).</w:t>
      </w:r>
    </w:p>
    <w:p w14:paraId="1715CF43" w14:textId="77777777" w:rsidR="005D48DB" w:rsidRDefault="005D48DB" w:rsidP="00847DA9">
      <w:pPr>
        <w:numPr>
          <w:ilvl w:val="12"/>
          <w:numId w:val="0"/>
        </w:numPr>
        <w:jc w:val="both"/>
      </w:pPr>
      <w:r>
        <w:t xml:space="preserve">Это фрагменты анализа содержания, остававшейся долгое время закрытой для русского читателя “Велесовой книги”. Мы не можем с достоверностью утверждать, что двадцатилетний Пушкин был знаком с </w:t>
      </w:r>
      <w:r>
        <w:lastRenderedPageBreak/>
        <w:t>древним памятником русской культуры, однако, образ Финна и его жизненный путь, описанный в поэме, во многом согласуется с образом жречества древних руссов, которое в силу особых условий, диктуемых их религией, было своеобразно застраховано от обращения в знахарство.</w:t>
      </w:r>
    </w:p>
    <w:p w14:paraId="3ABCFEFA" w14:textId="77777777" w:rsidR="005D48DB" w:rsidRDefault="005D48DB" w:rsidP="00847DA9">
      <w:pPr>
        <w:numPr>
          <w:ilvl w:val="12"/>
          <w:numId w:val="0"/>
        </w:numPr>
        <w:jc w:val="both"/>
      </w:pPr>
      <w:r>
        <w:t xml:space="preserve"> Отсюда главная задача Финна:</w:t>
      </w:r>
    </w:p>
    <w:p w14:paraId="7F8E9B27" w14:textId="77777777" w:rsidR="005D48DB" w:rsidRDefault="005D48DB" w:rsidP="00847DA9">
      <w:pPr>
        <w:pStyle w:val="ac"/>
        <w:numPr>
          <w:ilvl w:val="0"/>
          <w:numId w:val="1"/>
        </w:numPr>
        <w:jc w:val="both"/>
      </w:pPr>
      <w:r>
        <w:t>поддерживать меру понимания общего хода вещей в обществе более высокую, чем у Черномора до завершения процесса смены логики социального поведения, когда уровень информированности периферии общества достигнет уровня информированности центра;</w:t>
      </w:r>
    </w:p>
    <w:p w14:paraId="1CE31B4F" w14:textId="77777777" w:rsidR="005D48DB" w:rsidRDefault="005D48DB" w:rsidP="00847DA9">
      <w:pPr>
        <w:pStyle w:val="ac"/>
        <w:numPr>
          <w:ilvl w:val="0"/>
          <w:numId w:val="1"/>
        </w:numPr>
        <w:jc w:val="both"/>
      </w:pPr>
      <w:r>
        <w:t xml:space="preserve">помочь обществу овладеть методологией прогнозирования социальных процессов, что в свою очередь позволит обеспечить устойчивость развития России по предсказуемости. </w:t>
      </w:r>
    </w:p>
    <w:p w14:paraId="4F9B6E27" w14:textId="77777777" w:rsidR="005D48DB" w:rsidRDefault="005D48DB">
      <w:pPr>
        <w:jc w:val="both"/>
      </w:pPr>
      <w:r>
        <w:rPr>
          <w:b/>
          <w:i/>
        </w:rPr>
        <w:t>Устойчивость по предсказуемости</w:t>
      </w:r>
      <w:r>
        <w:t xml:space="preserve"> — ключевое понятие теории управления: устойчивость объекта в смысле предсказуемости в определенной мере под воздействием внешней среды, внутренних изменений и управления. Предсказание о возможных путях развития событий, изложенное Финном, носит стратегический характер. Это не означает, что Руслан должен сидеть и ждать пока «небесный гром на злобу грянет». “Небесный гром” — проявление иерархически высшего объемлющего управления, устраняющего ошибки частного, вложенного, земного управления. Грянет он вне зависимости от веры или неверия в него, так как в нем проявляются общевселенские факторы поддержания устойчивости процессов. </w:t>
      </w:r>
    </w:p>
    <w:p w14:paraId="18DDC0D0" w14:textId="77777777" w:rsidR="005D48DB" w:rsidRDefault="005D48DB">
      <w:pPr>
        <w:jc w:val="both"/>
      </w:pPr>
      <w:r>
        <w:t xml:space="preserve">Но как только начинается исследование процессов (особенно социальных), а не фактов, то становится очевидным вывод о том, что любое общество всегда в какой-то мере самоуправляется, а в какой-то — управляется. Чем выше уровень самоуправления, тем меньше требуется того, что воспринимается обществом в качестве управленческих структур. Процесс самоуправления на личностном уровне не осознаётся: всё делается как бы само собой, но в этом-то и состоит существо того, что можно назвать эффективностью концептуальной власти. Выявить же саму концепцию можно через одну из главных составляющих культуры цивилизации — искусство. Каждый может это сделать самостоятельно, заглянув в библиотеку, музей или филармонию в любом городе западной Европы, Америки и России: он сразу обратит внимание на преобладание во всех сферах культурной жизни западного общества библейской тематики. При этом всё будет восприниматься естественно и не вызывать отторжения на уровне подсознания, поскольку предназначение концепции самоуправления — ненавязчиво формировать стереотипы отношения к явлениям внутреннего и внешнего мира. </w:t>
      </w:r>
    </w:p>
    <w:p w14:paraId="0E3A9B98" w14:textId="77777777" w:rsidR="005D48DB" w:rsidRDefault="005D48DB">
      <w:pPr>
        <w:jc w:val="both"/>
      </w:pPr>
      <w:r>
        <w:lastRenderedPageBreak/>
        <w:t xml:space="preserve">Мы живём в библейской цивилизации и стереотипы отношения к явлениям внутреннего и внешнего мира естественно формируются элементами библейской культуры, которая сама является как бы отражением концепции самоуправления, т.е. Библии. </w:t>
      </w:r>
    </w:p>
    <w:p w14:paraId="796FDA40" w14:textId="77777777" w:rsidR="005D48DB" w:rsidRDefault="005D48DB">
      <w:pPr>
        <w:jc w:val="both"/>
      </w:pPr>
      <w:r>
        <w:t xml:space="preserve">Еврейство — структура, рассредоточенная в среде всех национальных общин, выполняющая функцию поддержания процесса бесструктурного управления (самоуправления) по библейской концепции. Чем более устойчив этот процесс, тем меньше требуется вмешательства в него со стороны структур управления и наоборот. В этом смысле усиление роли еврейства во всех государственных институтах управления России и в её культуре — признак потери устойчивости процесса самоуправления по библейской концепции, а проявление антисемитизма — всего лишь естественная, но вторичная неосознанная реакция общества на этот процесс, алгоритм которого скрытно встроен в Тору и Талмуд. </w:t>
      </w:r>
    </w:p>
    <w:p w14:paraId="5314C6C1" w14:textId="77777777" w:rsidR="005D48DB" w:rsidRDefault="005D48DB">
      <w:pPr>
        <w:jc w:val="both"/>
      </w:pPr>
      <w:r>
        <w:t xml:space="preserve">Если пошёл процесс потери устойчивости самоуправления по прежней концепции, то активизация структурного управления по ней допустима до определённого предела, после которого общество либо саморазрушается, либо порождает новую концепцию самоуправления, альтернативную прежней, потерявшей свою работоспособность. </w:t>
      </w:r>
    </w:p>
    <w:p w14:paraId="5F19BD8B" w14:textId="77777777" w:rsidR="005D48DB" w:rsidRDefault="005D48DB">
      <w:pPr>
        <w:jc w:val="both"/>
      </w:pPr>
      <w:r>
        <w:t>В процессе освоения обществом новой концепции самоуправления естественным образом из бесструктурного порождается и новое структурное управление, что означает неизбежную гибель прежних, исчерпавших своё предназначение структур.</w:t>
      </w:r>
    </w:p>
    <w:p w14:paraId="798958C1" w14:textId="77777777" w:rsidR="005D48DB" w:rsidRDefault="005D48DB">
      <w:pPr>
        <w:jc w:val="both"/>
      </w:pPr>
      <w:r>
        <w:t xml:space="preserve">Всё это элементы Достаточно Общей Теории Управления, на понимание которой у еврейства, жестко замкнутого на Тору и Талмуд, наложены внутренние запреты и потому оно не ощущает для себя опасности, связанной со сменой концепции управления. Бездумно влезая в структуры власти всех уровней, с восторгом захватывая редакции радио, газет, журналов и телевидения, а также режиссуру всех театров и киностудий; опрометчиво полагая, что вся полнота власти у них в руках, евреи с энергией, достойной лучшего применения, рубят сук, на котором сидят. </w:t>
      </w:r>
    </w:p>
    <w:p w14:paraId="251EED75" w14:textId="77777777" w:rsidR="005D48DB" w:rsidRDefault="005D48DB">
      <w:pPr>
        <w:jc w:val="both"/>
      </w:pPr>
      <w:r>
        <w:t xml:space="preserve">Власть — это не удобные кресла, деньги и сопутствующие им житейские блага, а реализуемая способность управлять. Если в обществе проявляется новая концепции самоуправления, находящая свое отражение в искусстве, через которое формируются стереотипы отношения к явлениям внутреннего и внешнего мира, то любая самая жесткая управленческая структура, действующая по прежней, исчерпавшей себя концепции управления, по существу будет безвластна. И в то же время любая концепция самоуправления, исчерпавшая свой “положительный” потенциал (заложенный в неё в соответствии с субъективной мерой понимания объективных процессов концентрации производительных сил общества) в условиях новой логики социального поведения, вне </w:t>
      </w:r>
      <w:r>
        <w:lastRenderedPageBreak/>
        <w:t xml:space="preserve">зависимости от желания её разработчиков, начинает реализовывать свой “отрицательный” потенциал, воздействие которого проявляется прежде всего через гибель её прежних структур управления. </w:t>
      </w:r>
    </w:p>
    <w:p w14:paraId="2E887965" w14:textId="77777777" w:rsidR="005D48DB" w:rsidRDefault="005D48DB">
      <w:pPr>
        <w:jc w:val="both"/>
      </w:pPr>
      <w:r>
        <w:t xml:space="preserve">В любом народе на уровне подсознания всегда существует некая концепция самоуправления, может и не всегда выраженная в строгих лексических формах, но обязательно отраженная в его эпосе (пословицы, поговорки, песни, сказки, былины и т.д.). Правительство, преисполненное стремлением управлять своими поданными, действует настолько эффективно, насколько официально оглашаемая концепция управления выражает концепцию самоуправления общества в целом, а не только отдельных его социальных групп. Отсюда работа Внутреннего Предиктора России предполагает на основе глубокого, всестороннего анализа глобального исторического процесса и места России в нем формирование такой концепции управления, которая бы в наибольшей мере отражала концепцию самоуправления народов России. Осознание всеми народами страны такой концепции как собственной и будет означать пробуждение Людмилы. </w:t>
      </w:r>
    </w:p>
    <w:p w14:paraId="44A5F401" w14:textId="77777777" w:rsidR="005D48DB" w:rsidRDefault="005D48DB">
      <w:pPr>
        <w:jc w:val="both"/>
      </w:pPr>
      <w:r>
        <w:t>В терминах Корана (Сура 18. Пещера) этот процесс представлен так:</w:t>
      </w:r>
    </w:p>
    <w:p w14:paraId="2D8E9BD0" w14:textId="77777777" w:rsidR="005D48DB" w:rsidRDefault="005D48DB">
      <w:pPr>
        <w:pStyle w:val="a"/>
        <w:jc w:val="both"/>
        <w:rPr>
          <w:rFonts w:ascii="Academy Cyr" w:hAnsi="Academy Cyr"/>
        </w:rPr>
      </w:pPr>
      <w:r>
        <w:rPr>
          <w:rFonts w:ascii="Academy Cyr" w:hAnsi="Academy Cyr"/>
        </w:rPr>
        <w:t>«11 (12). Потом Мы воскресили их, чтобы узнать какая из партий лучше сочтет ПРЕДЕЛ того, что они пробыли.</w:t>
      </w:r>
    </w:p>
    <w:p w14:paraId="52FC3F0C" w14:textId="77777777" w:rsidR="005D48DB" w:rsidRDefault="005D48DB">
      <w:pPr>
        <w:pStyle w:val="a"/>
        <w:jc w:val="both"/>
        <w:rPr>
          <w:rFonts w:ascii="Academy Cyr" w:hAnsi="Academy Cyr"/>
        </w:rPr>
      </w:pPr>
      <w:r>
        <w:rPr>
          <w:rFonts w:ascii="Academy Cyr" w:hAnsi="Academy Cyr"/>
        </w:rPr>
        <w:t>12 (13). Мы расскажем вам весть о них по истине; ведь они юноши, которые уверовали в своего Господа, и мы увеличили их на ПРЯМОЙ путь.</w:t>
      </w:r>
    </w:p>
    <w:p w14:paraId="320B89F3" w14:textId="77777777" w:rsidR="005D48DB" w:rsidRDefault="005D48DB">
      <w:pPr>
        <w:pStyle w:val="a"/>
        <w:jc w:val="both"/>
        <w:rPr>
          <w:rFonts w:ascii="Academy Cyr" w:hAnsi="Academy Cyr"/>
        </w:rPr>
      </w:pPr>
      <w:r>
        <w:rPr>
          <w:rFonts w:ascii="Academy Cyr" w:hAnsi="Academy Cyr"/>
        </w:rPr>
        <w:t>13 (14). И Мы укрепили их сердца, когда они встали и сказали: “Господь наш — Господь небес и земли, мы не будем призывать вместе с ним никакого божества. Мы сказали бы тогда выходящее за ПРЕДЕЛ”».</w:t>
      </w:r>
    </w:p>
    <w:p w14:paraId="7FB7F9E7" w14:textId="77777777" w:rsidR="005D48DB" w:rsidRDefault="005D48DB">
      <w:pPr>
        <w:jc w:val="both"/>
      </w:pPr>
      <w:r>
        <w:t>Это о тех, кто осознал общий ход вещей и вселенную, как процесс триединства материи, информации и меры. Для них объективная общевселенская мера — многомерная вероятностная матрица всевозможных состояний формы организации материи в эволюции вселенной. Выйти за её ПРЕДЕЛ невозможно. Она пребывает во всем и все пребывает в ней. Тот, кто посчитал, что вышел за этот ПРЕДЕЛ, тот несет отсебятину относительно общего хода вещей и лжет либо по недомыслию, либо преднамеренно из корыстных побуждений.</w:t>
      </w:r>
    </w:p>
    <w:p w14:paraId="4FFB0FD3" w14:textId="77777777" w:rsidR="005D48DB" w:rsidRDefault="005D48DB">
      <w:pPr>
        <w:pStyle w:val="a7"/>
        <w:jc w:val="both"/>
      </w:pPr>
    </w:p>
    <w:p w14:paraId="6D9AE3B2" w14:textId="77777777" w:rsidR="005D48DB" w:rsidRDefault="005D48DB">
      <w:pPr>
        <w:pStyle w:val="a7"/>
        <w:jc w:val="both"/>
        <w:rPr>
          <w:rFonts w:ascii="Academy Cyr" w:hAnsi="Academy Cyr"/>
        </w:rPr>
      </w:pPr>
      <w:r>
        <w:rPr>
          <w:rFonts w:ascii="Academy Cyr" w:hAnsi="Academy Cyr"/>
        </w:rPr>
        <w:t>Руслан, сим гласом оживленный,</w:t>
      </w:r>
    </w:p>
    <w:p w14:paraId="6A1E1FE5" w14:textId="77777777" w:rsidR="005D48DB" w:rsidRDefault="005D48DB">
      <w:pPr>
        <w:pStyle w:val="a7"/>
        <w:jc w:val="both"/>
        <w:rPr>
          <w:rFonts w:ascii="Academy Cyr" w:hAnsi="Academy Cyr"/>
        </w:rPr>
      </w:pPr>
      <w:r>
        <w:rPr>
          <w:rFonts w:ascii="Academy Cyr" w:hAnsi="Academy Cyr"/>
        </w:rPr>
        <w:t>Берет в объятия жену,</w:t>
      </w:r>
    </w:p>
    <w:p w14:paraId="20BA7454" w14:textId="77777777" w:rsidR="005D48DB" w:rsidRDefault="005D48DB">
      <w:pPr>
        <w:pStyle w:val="a7"/>
        <w:jc w:val="both"/>
        <w:rPr>
          <w:rFonts w:ascii="Academy Cyr" w:hAnsi="Academy Cyr"/>
        </w:rPr>
      </w:pPr>
      <w:r>
        <w:rPr>
          <w:rFonts w:ascii="Academy Cyr" w:hAnsi="Academy Cyr"/>
        </w:rPr>
        <w:t>И тихо с ношей драгоценной</w:t>
      </w:r>
    </w:p>
    <w:p w14:paraId="2C0D6FB7" w14:textId="77777777" w:rsidR="005D48DB" w:rsidRDefault="005D48DB">
      <w:pPr>
        <w:pStyle w:val="a7"/>
        <w:jc w:val="both"/>
        <w:rPr>
          <w:rFonts w:ascii="Academy Cyr" w:hAnsi="Academy Cyr"/>
        </w:rPr>
      </w:pPr>
      <w:r>
        <w:rPr>
          <w:rFonts w:ascii="Academy Cyr" w:hAnsi="Academy Cyr"/>
        </w:rPr>
        <w:t>Он оставляет вышину</w:t>
      </w:r>
    </w:p>
    <w:p w14:paraId="1A8397F9" w14:textId="77777777" w:rsidR="005D48DB" w:rsidRDefault="005D48DB">
      <w:pPr>
        <w:pStyle w:val="a7"/>
        <w:jc w:val="both"/>
        <w:rPr>
          <w:rFonts w:ascii="Academy Cyr" w:hAnsi="Academy Cyr"/>
        </w:rPr>
      </w:pPr>
      <w:r>
        <w:rPr>
          <w:rFonts w:ascii="Academy Cyr" w:hAnsi="Academy Cyr"/>
        </w:rPr>
        <w:lastRenderedPageBreak/>
        <w:t>И сходит в дол уединенный.</w:t>
      </w:r>
    </w:p>
    <w:p w14:paraId="4569F2CA" w14:textId="77777777" w:rsidR="005D48DB" w:rsidRDefault="005D48DB">
      <w:pPr>
        <w:pStyle w:val="a7"/>
        <w:jc w:val="both"/>
      </w:pPr>
    </w:p>
    <w:p w14:paraId="0C94063A" w14:textId="77777777" w:rsidR="005D48DB" w:rsidRDefault="005D48DB">
      <w:pPr>
        <w:jc w:val="both"/>
        <w:rPr>
          <w:sz w:val="8"/>
        </w:rPr>
      </w:pPr>
      <w:r>
        <w:t xml:space="preserve">Итак, долгожданное соединение Внутреннего Предиктора России и народа, освященное святорусским ведическим жречеством, произошло. Руслан «оставляет вышину», то есть отказывается от монополии на знание и монопольно высокой цены на продукт управленческого труда. Вместе с Людом Милым он «сходит в дол уединенный». В этом — основа расширения социальной базы Внутреннего Предиктора до границ всего общества и гарантия обеспечения устойчивости управления в обществе с человеческой, а не толпо-“элитарной” логикой социального поведения. Человеческая логика социального поведения, в отличие от толпо-“элитарной”, предполагает, что если из целей управления наивысшим приоритетом признается устойчивое пребывание общества в условиях преобладания случайного воздействия среды, в которой развивается общество, то запас устойчивости управляемого таким образом общества тем выше, чем меньше уровень понимания каждого из членов этого общества в процессе его функционирования отличается от уровня понимания общества в целом. С осознанием этого Руслан обретает «свой путь», т.е. концептуальную самостоятельность, что требует от него особой сосредоточенности и ответственности перед народом за каждый свой шаг. </w:t>
      </w:r>
    </w:p>
    <w:p w14:paraId="25BFA68E" w14:textId="77777777" w:rsidR="005D48DB" w:rsidRDefault="005D48DB">
      <w:pPr>
        <w:pStyle w:val="a7"/>
        <w:jc w:val="both"/>
      </w:pPr>
    </w:p>
    <w:p w14:paraId="44655400" w14:textId="77777777" w:rsidR="005D48DB" w:rsidRDefault="005D48DB">
      <w:pPr>
        <w:pStyle w:val="a7"/>
        <w:jc w:val="both"/>
        <w:rPr>
          <w:rFonts w:ascii="Academy Cyr" w:hAnsi="Academy Cyr"/>
        </w:rPr>
      </w:pPr>
      <w:r>
        <w:rPr>
          <w:rFonts w:ascii="Academy Cyr" w:hAnsi="Academy Cyr"/>
        </w:rPr>
        <w:t>В молчанье, с карлой за седлом,</w:t>
      </w:r>
    </w:p>
    <w:p w14:paraId="7E546999" w14:textId="77777777" w:rsidR="005D48DB" w:rsidRDefault="005D48DB">
      <w:pPr>
        <w:pStyle w:val="a7"/>
        <w:jc w:val="both"/>
        <w:rPr>
          <w:rFonts w:ascii="Academy Cyr" w:hAnsi="Academy Cyr"/>
        </w:rPr>
      </w:pPr>
      <w:r>
        <w:rPr>
          <w:rFonts w:ascii="Academy Cyr" w:hAnsi="Academy Cyr"/>
        </w:rPr>
        <w:t>Поехал он СВОИМ ПУТЕМ;</w:t>
      </w:r>
    </w:p>
    <w:p w14:paraId="07641E7A" w14:textId="77777777" w:rsidR="005D48DB" w:rsidRDefault="005D48DB">
      <w:pPr>
        <w:pStyle w:val="a7"/>
        <w:jc w:val="both"/>
        <w:rPr>
          <w:rFonts w:ascii="Academy Cyr" w:hAnsi="Academy Cyr"/>
        </w:rPr>
      </w:pPr>
      <w:r>
        <w:rPr>
          <w:rFonts w:ascii="Academy Cyr" w:hAnsi="Academy Cyr"/>
        </w:rPr>
        <w:t>В его руках лежит Людмила,</w:t>
      </w:r>
    </w:p>
    <w:p w14:paraId="26F1E698" w14:textId="77777777" w:rsidR="005D48DB" w:rsidRDefault="005D48DB">
      <w:pPr>
        <w:pStyle w:val="a7"/>
        <w:jc w:val="both"/>
        <w:rPr>
          <w:rFonts w:ascii="Academy Cyr" w:hAnsi="Academy Cyr"/>
        </w:rPr>
      </w:pPr>
      <w:r>
        <w:rPr>
          <w:rFonts w:ascii="Academy Cyr" w:hAnsi="Academy Cyr"/>
        </w:rPr>
        <w:t>Свежа, как вешняя заря,</w:t>
      </w:r>
    </w:p>
    <w:p w14:paraId="29281882" w14:textId="77777777" w:rsidR="005D48DB" w:rsidRDefault="005D48DB">
      <w:pPr>
        <w:pStyle w:val="a7"/>
        <w:jc w:val="both"/>
        <w:rPr>
          <w:rFonts w:ascii="Academy Cyr" w:hAnsi="Academy Cyr"/>
        </w:rPr>
      </w:pPr>
      <w:r>
        <w:rPr>
          <w:rFonts w:ascii="Academy Cyr" w:hAnsi="Academy Cyr"/>
        </w:rPr>
        <w:t>И на плечо богатыря</w:t>
      </w:r>
    </w:p>
    <w:p w14:paraId="0240EB0D" w14:textId="77777777" w:rsidR="005D48DB" w:rsidRDefault="005D48DB">
      <w:pPr>
        <w:pStyle w:val="a7"/>
        <w:jc w:val="both"/>
        <w:rPr>
          <w:rFonts w:ascii="Academy Cyr" w:hAnsi="Academy Cyr"/>
        </w:rPr>
      </w:pPr>
      <w:r>
        <w:rPr>
          <w:rFonts w:ascii="Academy Cyr" w:hAnsi="Academy Cyr"/>
        </w:rPr>
        <w:t>Лицо спокойное склонила.</w:t>
      </w:r>
    </w:p>
    <w:p w14:paraId="0F861191" w14:textId="77777777" w:rsidR="005D48DB" w:rsidRDefault="005D48DB">
      <w:pPr>
        <w:pStyle w:val="a7"/>
        <w:jc w:val="both"/>
        <w:rPr>
          <w:rFonts w:ascii="Academy Cyr" w:hAnsi="Academy Cyr"/>
        </w:rPr>
      </w:pPr>
      <w:r>
        <w:rPr>
          <w:rFonts w:ascii="Academy Cyr" w:hAnsi="Academy Cyr"/>
        </w:rPr>
        <w:t>Власами, свитыми в кольцо,</w:t>
      </w:r>
    </w:p>
    <w:p w14:paraId="255C91DD" w14:textId="77777777" w:rsidR="005D48DB" w:rsidRDefault="005D48DB">
      <w:pPr>
        <w:pStyle w:val="a7"/>
        <w:jc w:val="both"/>
        <w:rPr>
          <w:rFonts w:ascii="Academy Cyr" w:hAnsi="Academy Cyr"/>
        </w:rPr>
      </w:pPr>
      <w:r>
        <w:rPr>
          <w:rFonts w:ascii="Academy Cyr" w:hAnsi="Academy Cyr"/>
        </w:rPr>
        <w:t>Пустынный ветерок играет;</w:t>
      </w:r>
    </w:p>
    <w:p w14:paraId="6B549FE0" w14:textId="77777777" w:rsidR="005D48DB" w:rsidRDefault="005D48DB">
      <w:pPr>
        <w:pStyle w:val="a7"/>
        <w:jc w:val="both"/>
        <w:rPr>
          <w:rFonts w:ascii="Academy Cyr" w:hAnsi="Academy Cyr"/>
        </w:rPr>
      </w:pPr>
      <w:r>
        <w:rPr>
          <w:rFonts w:ascii="Academy Cyr" w:hAnsi="Academy Cyr"/>
        </w:rPr>
        <w:t>Как часто грудь её вздыхает!</w:t>
      </w:r>
    </w:p>
    <w:p w14:paraId="2886575A" w14:textId="77777777" w:rsidR="005D48DB" w:rsidRDefault="005D48DB">
      <w:pPr>
        <w:pStyle w:val="a7"/>
        <w:jc w:val="both"/>
        <w:rPr>
          <w:rFonts w:ascii="Academy Cyr" w:hAnsi="Academy Cyr"/>
        </w:rPr>
      </w:pPr>
      <w:r>
        <w:rPr>
          <w:rFonts w:ascii="Academy Cyr" w:hAnsi="Academy Cyr"/>
        </w:rPr>
        <w:t>Как часто тихое лицо</w:t>
      </w:r>
    </w:p>
    <w:p w14:paraId="44D1DEA7" w14:textId="77777777" w:rsidR="005D48DB" w:rsidRDefault="005D48DB">
      <w:pPr>
        <w:pStyle w:val="a7"/>
        <w:jc w:val="both"/>
        <w:rPr>
          <w:rFonts w:ascii="Academy Cyr" w:hAnsi="Academy Cyr"/>
        </w:rPr>
      </w:pPr>
      <w:r>
        <w:rPr>
          <w:rFonts w:ascii="Academy Cyr" w:hAnsi="Academy Cyr"/>
        </w:rPr>
        <w:t>Мгновенной розою пылает!</w:t>
      </w:r>
    </w:p>
    <w:p w14:paraId="42578708" w14:textId="77777777" w:rsidR="005D48DB" w:rsidRDefault="005D48DB">
      <w:pPr>
        <w:pStyle w:val="a7"/>
        <w:jc w:val="both"/>
      </w:pPr>
    </w:p>
    <w:p w14:paraId="32E419FF" w14:textId="77777777" w:rsidR="005D48DB" w:rsidRDefault="005D48DB">
      <w:pPr>
        <w:jc w:val="both"/>
      </w:pPr>
      <w:r>
        <w:t xml:space="preserve">В этой сцене, написанной Пушкиным с такой любовью, в образной форме раскрывается извечная мечта русского народа о достойном его мировоззрения справедливом управлении. </w:t>
      </w:r>
    </w:p>
    <w:p w14:paraId="73C6082D" w14:textId="77777777" w:rsidR="005D48DB" w:rsidRDefault="005D48DB">
      <w:pPr>
        <w:pStyle w:val="a7"/>
        <w:jc w:val="both"/>
      </w:pPr>
    </w:p>
    <w:p w14:paraId="0F349D90" w14:textId="77777777" w:rsidR="005D48DB" w:rsidRDefault="005D48DB">
      <w:pPr>
        <w:pStyle w:val="a7"/>
        <w:jc w:val="both"/>
        <w:rPr>
          <w:rFonts w:ascii="Academy Cyr" w:hAnsi="Academy Cyr"/>
        </w:rPr>
      </w:pPr>
      <w:r>
        <w:rPr>
          <w:rFonts w:ascii="Academy Cyr" w:hAnsi="Academy Cyr"/>
        </w:rPr>
        <w:t>Любовь и тайная мечта</w:t>
      </w:r>
    </w:p>
    <w:p w14:paraId="708D507C" w14:textId="77777777" w:rsidR="005D48DB" w:rsidRDefault="005D48DB">
      <w:pPr>
        <w:pStyle w:val="a7"/>
        <w:jc w:val="both"/>
        <w:rPr>
          <w:rFonts w:ascii="Academy Cyr" w:hAnsi="Academy Cyr"/>
        </w:rPr>
      </w:pPr>
      <w:r>
        <w:rPr>
          <w:rFonts w:ascii="Academy Cyr" w:hAnsi="Academy Cyr"/>
        </w:rPr>
        <w:t>Русланов образ ей приносят,</w:t>
      </w:r>
    </w:p>
    <w:p w14:paraId="7855A792" w14:textId="77777777" w:rsidR="005D48DB" w:rsidRDefault="005D48DB">
      <w:pPr>
        <w:pStyle w:val="a7"/>
        <w:jc w:val="both"/>
        <w:rPr>
          <w:rFonts w:ascii="Academy Cyr" w:hAnsi="Academy Cyr"/>
        </w:rPr>
      </w:pPr>
      <w:r>
        <w:rPr>
          <w:rFonts w:ascii="Academy Cyr" w:hAnsi="Academy Cyr"/>
        </w:rPr>
        <w:lastRenderedPageBreak/>
        <w:t>И с томным шепотом уста</w:t>
      </w:r>
    </w:p>
    <w:p w14:paraId="090A7611" w14:textId="77777777" w:rsidR="005D48DB" w:rsidRDefault="005D48DB">
      <w:pPr>
        <w:pStyle w:val="a7"/>
        <w:jc w:val="both"/>
        <w:rPr>
          <w:rFonts w:ascii="Academy Cyr" w:hAnsi="Academy Cyr"/>
        </w:rPr>
      </w:pPr>
      <w:r>
        <w:rPr>
          <w:rFonts w:ascii="Academy Cyr" w:hAnsi="Academy Cyr"/>
        </w:rPr>
        <w:t>Супруга имя произносят...</w:t>
      </w:r>
    </w:p>
    <w:p w14:paraId="71601E8C" w14:textId="77777777" w:rsidR="005D48DB" w:rsidRDefault="005D48DB">
      <w:pPr>
        <w:pStyle w:val="a7"/>
        <w:jc w:val="both"/>
        <w:rPr>
          <w:rFonts w:ascii="Academy Cyr" w:hAnsi="Academy Cyr"/>
        </w:rPr>
      </w:pPr>
      <w:r>
        <w:rPr>
          <w:rFonts w:ascii="Academy Cyr" w:hAnsi="Academy Cyr"/>
        </w:rPr>
        <w:t>В забвенье сладком ловит он</w:t>
      </w:r>
    </w:p>
    <w:p w14:paraId="0F80DFCB" w14:textId="77777777" w:rsidR="005D48DB" w:rsidRDefault="005D48DB">
      <w:pPr>
        <w:pStyle w:val="a7"/>
        <w:jc w:val="both"/>
        <w:rPr>
          <w:rFonts w:ascii="Academy Cyr" w:hAnsi="Academy Cyr"/>
        </w:rPr>
      </w:pPr>
      <w:r>
        <w:rPr>
          <w:rFonts w:ascii="Academy Cyr" w:hAnsi="Academy Cyr"/>
        </w:rPr>
        <w:t>Её волшебное дыханье,</w:t>
      </w:r>
    </w:p>
    <w:p w14:paraId="5E1616D5" w14:textId="77777777" w:rsidR="005D48DB" w:rsidRDefault="005D48DB">
      <w:pPr>
        <w:pStyle w:val="a7"/>
        <w:jc w:val="both"/>
        <w:rPr>
          <w:rFonts w:ascii="Academy Cyr" w:hAnsi="Academy Cyr"/>
        </w:rPr>
      </w:pPr>
      <w:r>
        <w:rPr>
          <w:rFonts w:ascii="Academy Cyr" w:hAnsi="Academy Cyr"/>
        </w:rPr>
        <w:t>Улыбку, слезы, нежный стон</w:t>
      </w:r>
    </w:p>
    <w:p w14:paraId="1076CA0A" w14:textId="77777777" w:rsidR="005D48DB" w:rsidRDefault="005D48DB">
      <w:pPr>
        <w:pStyle w:val="a7"/>
        <w:jc w:val="both"/>
        <w:rPr>
          <w:rFonts w:ascii="Academy Cyr" w:hAnsi="Academy Cyr"/>
        </w:rPr>
      </w:pPr>
      <w:r>
        <w:rPr>
          <w:rFonts w:ascii="Academy Cyr" w:hAnsi="Academy Cyr"/>
        </w:rPr>
        <w:t>И сонных персей волнованье...</w:t>
      </w:r>
    </w:p>
    <w:p w14:paraId="3831A13F" w14:textId="77777777" w:rsidR="005D48DB" w:rsidRDefault="005D48DB">
      <w:pPr>
        <w:pStyle w:val="a7"/>
        <w:jc w:val="both"/>
      </w:pPr>
    </w:p>
    <w:p w14:paraId="6303CFE4" w14:textId="77777777" w:rsidR="005D48DB" w:rsidRDefault="005D48DB">
      <w:pPr>
        <w:jc w:val="both"/>
      </w:pPr>
      <w:r>
        <w:t>Hиже дается короткое, но очень важное иносказание, из которого следует, что управлять толпой (спящим народом) можно, но такой способ управления никогда не будет плодотворным, поскольку он не может раскрыть и мобилизовать творческие силы народа на достижение поставленных перед ним целей управления. Поэт уверен, что время такого управления наступит, ибо знание о «славном витязе» хранится в памяти народной.</w:t>
      </w:r>
    </w:p>
    <w:p w14:paraId="244B4E26" w14:textId="77777777" w:rsidR="005D48DB" w:rsidRDefault="005D48DB">
      <w:pPr>
        <w:pStyle w:val="a7"/>
        <w:jc w:val="both"/>
      </w:pPr>
    </w:p>
    <w:p w14:paraId="7801C5FE" w14:textId="77777777" w:rsidR="005D48DB" w:rsidRDefault="005D48DB">
      <w:pPr>
        <w:pStyle w:val="a7"/>
        <w:jc w:val="both"/>
        <w:rPr>
          <w:rFonts w:ascii="Academy Cyr" w:hAnsi="Academy Cyr"/>
        </w:rPr>
      </w:pPr>
      <w:r>
        <w:rPr>
          <w:rFonts w:ascii="Academy Cyr" w:hAnsi="Academy Cyr"/>
        </w:rPr>
        <w:t>Монах, который сохранил</w:t>
      </w:r>
    </w:p>
    <w:p w14:paraId="77159855" w14:textId="77777777" w:rsidR="005D48DB" w:rsidRDefault="005D48DB">
      <w:pPr>
        <w:pStyle w:val="a7"/>
        <w:jc w:val="both"/>
        <w:rPr>
          <w:rFonts w:ascii="Academy Cyr" w:hAnsi="Academy Cyr"/>
        </w:rPr>
      </w:pPr>
      <w:r>
        <w:rPr>
          <w:rFonts w:ascii="Academy Cyr" w:hAnsi="Academy Cyr"/>
        </w:rPr>
        <w:t>Потомству верное преданье</w:t>
      </w:r>
    </w:p>
    <w:p w14:paraId="1281E6D9" w14:textId="77777777" w:rsidR="005D48DB" w:rsidRDefault="005D48DB">
      <w:pPr>
        <w:pStyle w:val="a7"/>
        <w:jc w:val="both"/>
        <w:rPr>
          <w:rFonts w:ascii="Academy Cyr" w:hAnsi="Academy Cyr"/>
        </w:rPr>
      </w:pPr>
      <w:r>
        <w:rPr>
          <w:rFonts w:ascii="Academy Cyr" w:hAnsi="Academy Cyr"/>
        </w:rPr>
        <w:t>О славном витязе моем,</w:t>
      </w:r>
    </w:p>
    <w:p w14:paraId="1C81D0F3" w14:textId="77777777" w:rsidR="005D48DB" w:rsidRDefault="005D48DB">
      <w:pPr>
        <w:pStyle w:val="a7"/>
        <w:jc w:val="both"/>
        <w:rPr>
          <w:rFonts w:ascii="Academy Cyr" w:hAnsi="Academy Cyr"/>
        </w:rPr>
      </w:pPr>
      <w:r>
        <w:rPr>
          <w:rFonts w:ascii="Academy Cyr" w:hAnsi="Academy Cyr"/>
        </w:rPr>
        <w:t>Hас уверяет смело в том:</w:t>
      </w:r>
    </w:p>
    <w:p w14:paraId="3B39C402" w14:textId="77777777" w:rsidR="005D48DB" w:rsidRDefault="005D48DB">
      <w:pPr>
        <w:pStyle w:val="a7"/>
        <w:jc w:val="both"/>
        <w:rPr>
          <w:rFonts w:ascii="Academy Cyr" w:hAnsi="Academy Cyr"/>
        </w:rPr>
      </w:pPr>
      <w:r>
        <w:rPr>
          <w:rFonts w:ascii="Academy Cyr" w:hAnsi="Academy Cyr"/>
        </w:rPr>
        <w:t>И верю я! Без разделенья</w:t>
      </w:r>
    </w:p>
    <w:p w14:paraId="32215060" w14:textId="77777777" w:rsidR="005D48DB" w:rsidRDefault="005D48DB">
      <w:pPr>
        <w:pStyle w:val="a7"/>
        <w:jc w:val="both"/>
        <w:rPr>
          <w:rFonts w:ascii="Academy Cyr" w:hAnsi="Academy Cyr"/>
        </w:rPr>
      </w:pPr>
      <w:r>
        <w:rPr>
          <w:rFonts w:ascii="Academy Cyr" w:hAnsi="Academy Cyr"/>
        </w:rPr>
        <w:t>Унылы, грубы наслажденья:</w:t>
      </w:r>
    </w:p>
    <w:p w14:paraId="43154FF0" w14:textId="77777777" w:rsidR="005D48DB" w:rsidRDefault="005D48DB">
      <w:pPr>
        <w:pStyle w:val="a7"/>
        <w:jc w:val="both"/>
        <w:rPr>
          <w:rFonts w:ascii="Academy Cyr" w:hAnsi="Academy Cyr"/>
        </w:rPr>
      </w:pPr>
      <w:r>
        <w:rPr>
          <w:rFonts w:ascii="Academy Cyr" w:hAnsi="Academy Cyr"/>
        </w:rPr>
        <w:t>Мы прямо счастливы вдвоем.</w:t>
      </w:r>
    </w:p>
    <w:p w14:paraId="23A87498" w14:textId="77777777" w:rsidR="005D48DB" w:rsidRDefault="005D48DB">
      <w:pPr>
        <w:pStyle w:val="a7"/>
        <w:jc w:val="both"/>
      </w:pPr>
    </w:p>
    <w:p w14:paraId="108DACDC" w14:textId="77777777" w:rsidR="005D48DB" w:rsidRDefault="005D48DB">
      <w:pPr>
        <w:jc w:val="both"/>
      </w:pPr>
      <w:r>
        <w:t xml:space="preserve">Здесь прямое указание Пушкина на самую высокую эффективность тандемного принципа деятельности. Закрытые структуры им пользуются давно. Они хорошо знают, что при правильном пользовании этим принципом можно снимать субъективизм в оценке объективных процессов. О потенциальных возможностях тандемного принципа деятельности сказано и в Евангелии от Матфея гл. 18:19: </w:t>
      </w:r>
    </w:p>
    <w:p w14:paraId="262D2BE5" w14:textId="77777777" w:rsidR="005D48DB" w:rsidRDefault="005D48DB">
      <w:pPr>
        <w:pStyle w:val="a"/>
        <w:jc w:val="both"/>
        <w:rPr>
          <w:rFonts w:ascii="Academy Cyr" w:hAnsi="Academy Cyr"/>
        </w:rPr>
      </w:pPr>
      <w:r>
        <w:rPr>
          <w:rFonts w:ascii="Academy Cyr" w:hAnsi="Academy Cyr"/>
        </w:rPr>
        <w:t xml:space="preserve">«Истинно также говорю вам, что, если двое из вас согласятся на земле просить о всяком деле, то, чего бы ни попросили, будет им от Отца Моего Hебесного». </w:t>
      </w:r>
    </w:p>
    <w:p w14:paraId="2DF9BDF8" w14:textId="77777777" w:rsidR="005D48DB" w:rsidRDefault="005D48DB">
      <w:pPr>
        <w:jc w:val="both"/>
      </w:pPr>
      <w:r>
        <w:t xml:space="preserve">Hо поскольку герметичная библейская концепция своей задачей ставила формирование в обществе толпо-“элитарной” логики социального поведения, то уже следующий стих Евангелия закрывает толпе доступ к пониманию этого принципа: «ибо, где двое ИЛИ ТРОЕ собраны во имя Мое, там Я посреди них». Скрывающие знание о Различении знали, что там, где трое, двое всегда объединяются против третьего и никогда не достигнут согласия. То есть в Библии этот важный управленческий </w:t>
      </w:r>
      <w:r>
        <w:lastRenderedPageBreak/>
        <w:t>принцип есть, но его как бы и нет; он закрыт для непосвященных, а потому каждый, кто с ним знаком, будет пользоваться им в меру своего понимания.</w:t>
      </w:r>
    </w:p>
    <w:p w14:paraId="60F99B66" w14:textId="77777777" w:rsidR="005D48DB" w:rsidRDefault="005D48DB">
      <w:pPr>
        <w:jc w:val="both"/>
      </w:pPr>
      <w:r>
        <w:t>Защита народа от иудо-христианской экспансии Библии — в глубине его исторической памяти и искренней вере Богу. Все знают народную пословицу «Ум хорошо, а два лучше того», не противоречащую стиху 19 главы 18 Евангелия от Матфея, но многие ли помнят другую русскую пословицу: «Ум хорошо, два лучше, а три — хоть брось», которая отвергает евангельский калейдоскоп и прямо противостоит архитекторам толпо-“элитарной” пирамиды. Есть в народе и прямое указание на этих дуболомов, взявших на себя роль пастушек человеческого стада: «Ум да умец, да третий дубец». Hе к ним ли обращается поэт, сравнивая их лукавый сон со сном Люда Милого?</w:t>
      </w:r>
    </w:p>
    <w:p w14:paraId="62CB7CC2" w14:textId="77777777" w:rsidR="005D48DB" w:rsidRDefault="005D48DB">
      <w:pPr>
        <w:pStyle w:val="a7"/>
        <w:jc w:val="both"/>
      </w:pPr>
    </w:p>
    <w:p w14:paraId="337DFD1D" w14:textId="77777777" w:rsidR="005D48DB" w:rsidRDefault="005D48DB">
      <w:pPr>
        <w:pStyle w:val="a7"/>
        <w:jc w:val="both"/>
        <w:rPr>
          <w:rFonts w:ascii="Academy Cyr" w:hAnsi="Academy Cyr"/>
        </w:rPr>
      </w:pPr>
      <w:r>
        <w:rPr>
          <w:rFonts w:ascii="Academy Cyr" w:hAnsi="Academy Cyr"/>
        </w:rPr>
        <w:t>Пастушки, сон княжны прелестной</w:t>
      </w:r>
    </w:p>
    <w:p w14:paraId="036404D3" w14:textId="77777777" w:rsidR="005D48DB" w:rsidRDefault="005D48DB">
      <w:pPr>
        <w:pStyle w:val="a7"/>
        <w:jc w:val="both"/>
        <w:rPr>
          <w:rFonts w:ascii="Academy Cyr" w:hAnsi="Academy Cyr"/>
        </w:rPr>
      </w:pPr>
      <w:r>
        <w:rPr>
          <w:rFonts w:ascii="Academy Cyr" w:hAnsi="Academy Cyr"/>
        </w:rPr>
        <w:t>Hе походил на ваши сны,</w:t>
      </w:r>
    </w:p>
    <w:p w14:paraId="2F19CA7A" w14:textId="77777777" w:rsidR="005D48DB" w:rsidRDefault="005D48DB">
      <w:pPr>
        <w:pStyle w:val="a7"/>
        <w:jc w:val="both"/>
        <w:rPr>
          <w:rFonts w:ascii="Academy Cyr" w:hAnsi="Academy Cyr"/>
        </w:rPr>
      </w:pPr>
      <w:r>
        <w:rPr>
          <w:rFonts w:ascii="Academy Cyr" w:hAnsi="Academy Cyr"/>
        </w:rPr>
        <w:t>Порой томительной весны,</w:t>
      </w:r>
    </w:p>
    <w:p w14:paraId="0B796A2A" w14:textId="77777777" w:rsidR="005D48DB" w:rsidRDefault="005D48DB">
      <w:pPr>
        <w:pStyle w:val="a7"/>
        <w:jc w:val="both"/>
        <w:rPr>
          <w:rFonts w:ascii="Academy Cyr" w:hAnsi="Academy Cyr"/>
        </w:rPr>
      </w:pPr>
      <w:r>
        <w:rPr>
          <w:rFonts w:ascii="Academy Cyr" w:hAnsi="Academy Cyr"/>
        </w:rPr>
        <w:t>Hа мураве, в тени древесной.</w:t>
      </w:r>
    </w:p>
    <w:p w14:paraId="4BEA7771" w14:textId="77777777" w:rsidR="005D48DB" w:rsidRDefault="005D48DB">
      <w:pPr>
        <w:pStyle w:val="a7"/>
        <w:jc w:val="both"/>
        <w:rPr>
          <w:rFonts w:ascii="Academy Cyr" w:hAnsi="Academy Cyr"/>
        </w:rPr>
      </w:pPr>
      <w:r>
        <w:rPr>
          <w:rFonts w:ascii="Academy Cyr" w:hAnsi="Academy Cyr"/>
        </w:rPr>
        <w:t>Я помню маленький лужок</w:t>
      </w:r>
    </w:p>
    <w:p w14:paraId="7CF50E00" w14:textId="77777777" w:rsidR="005D48DB" w:rsidRDefault="005D48DB">
      <w:pPr>
        <w:pStyle w:val="a7"/>
        <w:jc w:val="both"/>
        <w:rPr>
          <w:rFonts w:ascii="Academy Cyr" w:hAnsi="Academy Cyr"/>
        </w:rPr>
      </w:pPr>
      <w:r>
        <w:rPr>
          <w:rFonts w:ascii="Academy Cyr" w:hAnsi="Academy Cyr"/>
        </w:rPr>
        <w:t>Среди березовой дубравы,</w:t>
      </w:r>
    </w:p>
    <w:p w14:paraId="6027220A" w14:textId="77777777" w:rsidR="005D48DB" w:rsidRDefault="005D48DB">
      <w:pPr>
        <w:pStyle w:val="a7"/>
        <w:jc w:val="both"/>
        <w:rPr>
          <w:rFonts w:ascii="Academy Cyr" w:hAnsi="Academy Cyr"/>
        </w:rPr>
      </w:pPr>
      <w:r>
        <w:rPr>
          <w:rFonts w:ascii="Academy Cyr" w:hAnsi="Academy Cyr"/>
        </w:rPr>
        <w:t>Я помню темный вечерок,</w:t>
      </w:r>
    </w:p>
    <w:p w14:paraId="5851C634" w14:textId="77777777" w:rsidR="005D48DB" w:rsidRDefault="005D48DB">
      <w:pPr>
        <w:pStyle w:val="a7"/>
        <w:jc w:val="both"/>
        <w:rPr>
          <w:rFonts w:ascii="Academy Cyr" w:hAnsi="Academy Cyr"/>
        </w:rPr>
      </w:pPr>
      <w:r>
        <w:rPr>
          <w:rFonts w:ascii="Academy Cyr" w:hAnsi="Academy Cyr"/>
        </w:rPr>
        <w:t>Я помню Лиды сон лукавый...</w:t>
      </w:r>
    </w:p>
    <w:p w14:paraId="542D9A4C" w14:textId="77777777" w:rsidR="005D48DB" w:rsidRDefault="005D48DB">
      <w:pPr>
        <w:pStyle w:val="a7"/>
        <w:jc w:val="both"/>
        <w:rPr>
          <w:rFonts w:ascii="Academy Cyr" w:hAnsi="Academy Cyr"/>
        </w:rPr>
      </w:pPr>
      <w:r>
        <w:rPr>
          <w:rFonts w:ascii="Academy Cyr" w:hAnsi="Academy Cyr"/>
        </w:rPr>
        <w:t>Ах, первый поцелуй любви,</w:t>
      </w:r>
    </w:p>
    <w:p w14:paraId="7485348A" w14:textId="77777777" w:rsidR="005D48DB" w:rsidRDefault="005D48DB">
      <w:pPr>
        <w:pStyle w:val="a7"/>
        <w:jc w:val="both"/>
        <w:rPr>
          <w:rFonts w:ascii="Academy Cyr" w:hAnsi="Academy Cyr"/>
        </w:rPr>
      </w:pPr>
      <w:r>
        <w:rPr>
          <w:rFonts w:ascii="Academy Cyr" w:hAnsi="Academy Cyr"/>
        </w:rPr>
        <w:t>Дрожащий, легкий, торопливый,</w:t>
      </w:r>
    </w:p>
    <w:p w14:paraId="353D97A8" w14:textId="77777777" w:rsidR="005D48DB" w:rsidRDefault="005D48DB">
      <w:pPr>
        <w:pStyle w:val="a7"/>
        <w:jc w:val="both"/>
        <w:rPr>
          <w:rFonts w:ascii="Academy Cyr" w:hAnsi="Academy Cyr"/>
        </w:rPr>
      </w:pPr>
      <w:r>
        <w:rPr>
          <w:rFonts w:ascii="Academy Cyr" w:hAnsi="Academy Cyr"/>
        </w:rPr>
        <w:t>Hе разогнал, друзья мои,</w:t>
      </w:r>
    </w:p>
    <w:p w14:paraId="16EFD5E2" w14:textId="77777777" w:rsidR="005D48DB" w:rsidRDefault="005D48DB">
      <w:pPr>
        <w:pStyle w:val="a7"/>
        <w:jc w:val="both"/>
        <w:rPr>
          <w:rFonts w:ascii="Academy Cyr" w:hAnsi="Academy Cyr"/>
        </w:rPr>
      </w:pPr>
      <w:r>
        <w:rPr>
          <w:rFonts w:ascii="Academy Cyr" w:hAnsi="Academy Cyr"/>
        </w:rPr>
        <w:t>Её дремоты терпеливой...</w:t>
      </w:r>
    </w:p>
    <w:p w14:paraId="09ED0E61" w14:textId="77777777" w:rsidR="005D48DB" w:rsidRDefault="005D48DB">
      <w:pPr>
        <w:pStyle w:val="a7"/>
        <w:jc w:val="both"/>
      </w:pPr>
    </w:p>
    <w:p w14:paraId="664D5975" w14:textId="77777777" w:rsidR="005D48DB" w:rsidRDefault="005D48DB">
      <w:pPr>
        <w:jc w:val="both"/>
      </w:pPr>
      <w:r>
        <w:t xml:space="preserve">Если идти от “яиц Леды” (крылатое выражение о начале всего), то первой девицей, плененной Черномором, была кочевая толпа, которой удалось внушить в «дремоте терпеливой» миссию богоизбранных пастушек человеческого стада. Пушкин не случайно называет лукавый сон Лиды (или Леды?) «дремотой терпеливой». Hадо всегда помнить, что в своем изложении общего хода вещей он опирался на информационную базу русского языка. В русском языке «сон» и «дрема» — понятия различные, и это различение точно отражено в пословице: «В дремоте чудится, во снах видится». Мафии бритоголовых, владевшей необходимыми для управления знаниями в самых различных областях жизнедеятельности человеческого общества, не составляло особого труда демонстрировать древним кочевникам различные чудеса как в период египетского плена, так и в процессе “синайского турпохода”. Демонстрацией чуда </w:t>
      </w:r>
      <w:r>
        <w:lastRenderedPageBreak/>
        <w:t>закреплялся стереотип веры в основные положения библейской концепции. Терпеливая дремота пастуха-биоробота удобна в процессе управления толпо-“элитарной” пирамидой при библейской логике социального поведения. В подобной форме “любви” у горбатого урода — свои утехи, у толпы — свои страдания, но такие наслаждения унылы и грубы, а потому неприемлемы для Люда Милого.</w:t>
      </w:r>
    </w:p>
    <w:p w14:paraId="406DBC83" w14:textId="77777777" w:rsidR="005D48DB" w:rsidRDefault="005D48DB">
      <w:pPr>
        <w:pStyle w:val="a7"/>
        <w:jc w:val="both"/>
      </w:pPr>
    </w:p>
    <w:p w14:paraId="4CE5D3B7" w14:textId="77777777" w:rsidR="005D48DB" w:rsidRDefault="005D48DB">
      <w:pPr>
        <w:pStyle w:val="a7"/>
        <w:jc w:val="both"/>
        <w:rPr>
          <w:rFonts w:ascii="Academy Cyr" w:hAnsi="Academy Cyr"/>
        </w:rPr>
      </w:pPr>
      <w:r>
        <w:rPr>
          <w:rFonts w:ascii="Academy Cyr" w:hAnsi="Academy Cyr"/>
        </w:rPr>
        <w:t>Hо полно, я болтаю вздор!</w:t>
      </w:r>
    </w:p>
    <w:p w14:paraId="27F8036D" w14:textId="77777777" w:rsidR="005D48DB" w:rsidRDefault="005D48DB">
      <w:pPr>
        <w:pStyle w:val="a7"/>
        <w:jc w:val="both"/>
        <w:rPr>
          <w:rFonts w:ascii="Academy Cyr" w:hAnsi="Academy Cyr"/>
        </w:rPr>
      </w:pPr>
      <w:r>
        <w:rPr>
          <w:rFonts w:ascii="Academy Cyr" w:hAnsi="Academy Cyr"/>
        </w:rPr>
        <w:t>К чему любви воспоминанье?</w:t>
      </w:r>
    </w:p>
    <w:p w14:paraId="70A82E4F" w14:textId="77777777" w:rsidR="005D48DB" w:rsidRDefault="005D48DB">
      <w:pPr>
        <w:pStyle w:val="a7"/>
        <w:jc w:val="both"/>
        <w:rPr>
          <w:rFonts w:ascii="Academy Cyr" w:hAnsi="Academy Cyr"/>
        </w:rPr>
      </w:pPr>
      <w:r>
        <w:rPr>
          <w:rFonts w:ascii="Academy Cyr" w:hAnsi="Academy Cyr"/>
        </w:rPr>
        <w:t>Её утеха и страданье</w:t>
      </w:r>
    </w:p>
    <w:p w14:paraId="7F057200" w14:textId="77777777" w:rsidR="005D48DB" w:rsidRDefault="005D48DB">
      <w:pPr>
        <w:pStyle w:val="a7"/>
        <w:jc w:val="both"/>
        <w:rPr>
          <w:rFonts w:ascii="Academy Cyr" w:hAnsi="Academy Cyr"/>
        </w:rPr>
      </w:pPr>
      <w:r>
        <w:rPr>
          <w:rFonts w:ascii="Academy Cyr" w:hAnsi="Academy Cyr"/>
        </w:rPr>
        <w:t>Забыты мною с давних пор;</w:t>
      </w:r>
    </w:p>
    <w:p w14:paraId="0EF35A05" w14:textId="77777777" w:rsidR="005D48DB" w:rsidRDefault="005D48DB">
      <w:pPr>
        <w:pStyle w:val="a7"/>
        <w:jc w:val="both"/>
        <w:rPr>
          <w:rFonts w:ascii="Academy Cyr" w:hAnsi="Academy Cyr"/>
        </w:rPr>
      </w:pPr>
      <w:r>
        <w:rPr>
          <w:rFonts w:ascii="Academy Cyr" w:hAnsi="Academy Cyr"/>
        </w:rPr>
        <w:t>Теперь влекут мое вниманье</w:t>
      </w:r>
    </w:p>
    <w:p w14:paraId="28D13A93" w14:textId="77777777" w:rsidR="005D48DB" w:rsidRDefault="005D48DB">
      <w:pPr>
        <w:pStyle w:val="a7"/>
        <w:jc w:val="both"/>
        <w:rPr>
          <w:rFonts w:ascii="Academy Cyr" w:hAnsi="Academy Cyr"/>
        </w:rPr>
      </w:pPr>
      <w:r>
        <w:rPr>
          <w:rFonts w:ascii="Academy Cyr" w:hAnsi="Academy Cyr"/>
        </w:rPr>
        <w:t>Княжна, Руслан и Черномор.</w:t>
      </w:r>
    </w:p>
    <w:p w14:paraId="7DC0DB30" w14:textId="77777777" w:rsidR="005D48DB" w:rsidRDefault="005D48DB">
      <w:pPr>
        <w:pStyle w:val="a7"/>
        <w:jc w:val="both"/>
      </w:pPr>
    </w:p>
    <w:p w14:paraId="6AA5ACB5" w14:textId="77777777" w:rsidR="005D48DB" w:rsidRDefault="005D48DB">
      <w:pPr>
        <w:jc w:val="both"/>
      </w:pPr>
      <w:r>
        <w:t>Читатель уже обратил внимание, что иносказания-наставления, изложенные в образной форме, рассыпаны по всему тексту поэмы. Без раскрытия их содержательной стороны на первый взгляд они действительно могут показаться вздором, отвлекающим внимание от основной линии повествования. Однако следует помнить, что «живой орган богов» ничего напрасно не писал, и потому мы по-прежнему будем стремиться подниматься до уровня понимания Пушкина, а не опускать его песни до уровня болтающих вздор пушкинистов.</w:t>
      </w:r>
    </w:p>
    <w:p w14:paraId="70DF87B9" w14:textId="77777777" w:rsidR="005D48DB" w:rsidRDefault="005D48DB">
      <w:pPr>
        <w:jc w:val="both"/>
      </w:pPr>
      <w:r>
        <w:t xml:space="preserve">Вторая встреча Руслана с Головой происходит после победы над Черномором. Если Голова, отделенная от национальной толпы мафией бритоголовых, выглядит надутой и смешной, то правительство, не выражающее концепции самоуправления народа, утратившее связь с ним и потерявшее в лице горбатого карлы своего хозяина, кажется чудным и жалким. </w:t>
      </w:r>
    </w:p>
    <w:p w14:paraId="4A66BA98" w14:textId="77777777" w:rsidR="005D48DB" w:rsidRDefault="005D48DB">
      <w:pPr>
        <w:pStyle w:val="a7"/>
        <w:jc w:val="both"/>
      </w:pPr>
    </w:p>
    <w:p w14:paraId="621132C2" w14:textId="77777777" w:rsidR="005D48DB" w:rsidRDefault="005D48DB">
      <w:pPr>
        <w:pStyle w:val="a7"/>
        <w:jc w:val="both"/>
        <w:rPr>
          <w:rFonts w:ascii="Academy Cyr" w:hAnsi="Academy Cyr"/>
        </w:rPr>
      </w:pPr>
      <w:r>
        <w:rPr>
          <w:rFonts w:ascii="Academy Cyr" w:hAnsi="Academy Cyr"/>
        </w:rPr>
        <w:t>Руслан глядит — и догадался,</w:t>
      </w:r>
    </w:p>
    <w:p w14:paraId="48D518A3" w14:textId="77777777" w:rsidR="005D48DB" w:rsidRDefault="005D48DB">
      <w:pPr>
        <w:pStyle w:val="a7"/>
        <w:jc w:val="both"/>
        <w:rPr>
          <w:rFonts w:ascii="Academy Cyr" w:hAnsi="Academy Cyr"/>
        </w:rPr>
      </w:pPr>
      <w:r>
        <w:rPr>
          <w:rFonts w:ascii="Academy Cyr" w:hAnsi="Academy Cyr"/>
        </w:rPr>
        <w:t>Что подъезжает к голове;</w:t>
      </w:r>
    </w:p>
    <w:p w14:paraId="321F0F17" w14:textId="77777777" w:rsidR="005D48DB" w:rsidRDefault="005D48DB">
      <w:pPr>
        <w:pStyle w:val="a7"/>
        <w:jc w:val="both"/>
        <w:rPr>
          <w:rFonts w:ascii="Academy Cyr" w:hAnsi="Academy Cyr"/>
        </w:rPr>
      </w:pPr>
      <w:r>
        <w:rPr>
          <w:rFonts w:ascii="Academy Cyr" w:hAnsi="Academy Cyr"/>
        </w:rPr>
        <w:t>Быстрее борзый конь помчался;</w:t>
      </w:r>
    </w:p>
    <w:p w14:paraId="6C92B214" w14:textId="77777777" w:rsidR="005D48DB" w:rsidRDefault="005D48DB">
      <w:pPr>
        <w:pStyle w:val="a7"/>
        <w:jc w:val="both"/>
        <w:rPr>
          <w:rFonts w:ascii="Academy Cyr" w:hAnsi="Academy Cyr"/>
        </w:rPr>
      </w:pPr>
      <w:r>
        <w:rPr>
          <w:rFonts w:ascii="Academy Cyr" w:hAnsi="Academy Cyr"/>
        </w:rPr>
        <w:t>Уж видно чудо из чудес;</w:t>
      </w:r>
    </w:p>
    <w:p w14:paraId="52C6A978" w14:textId="77777777" w:rsidR="005D48DB" w:rsidRDefault="005D48DB">
      <w:pPr>
        <w:pStyle w:val="a7"/>
        <w:jc w:val="both"/>
        <w:rPr>
          <w:rFonts w:ascii="Academy Cyr" w:hAnsi="Academy Cyr"/>
        </w:rPr>
      </w:pPr>
      <w:r>
        <w:rPr>
          <w:rFonts w:ascii="Academy Cyr" w:hAnsi="Academy Cyr"/>
        </w:rPr>
        <w:t>Она глядит недвижным оком;</w:t>
      </w:r>
    </w:p>
    <w:p w14:paraId="2A603258" w14:textId="77777777" w:rsidR="005D48DB" w:rsidRDefault="005D48DB">
      <w:pPr>
        <w:pStyle w:val="a7"/>
        <w:jc w:val="both"/>
        <w:rPr>
          <w:rFonts w:ascii="Academy Cyr" w:hAnsi="Academy Cyr"/>
        </w:rPr>
      </w:pPr>
      <w:r>
        <w:rPr>
          <w:rFonts w:ascii="Academy Cyr" w:hAnsi="Academy Cyr"/>
        </w:rPr>
        <w:t>Власы её как черный лес,</w:t>
      </w:r>
    </w:p>
    <w:p w14:paraId="477813F7" w14:textId="77777777" w:rsidR="005D48DB" w:rsidRDefault="005D48DB">
      <w:pPr>
        <w:pStyle w:val="a7"/>
        <w:jc w:val="both"/>
        <w:rPr>
          <w:rFonts w:ascii="Academy Cyr" w:hAnsi="Academy Cyr"/>
        </w:rPr>
      </w:pPr>
      <w:r>
        <w:rPr>
          <w:rFonts w:ascii="Academy Cyr" w:hAnsi="Academy Cyr"/>
        </w:rPr>
        <w:t>Поросший на челе высоком;</w:t>
      </w:r>
    </w:p>
    <w:p w14:paraId="64A2B4D5" w14:textId="77777777" w:rsidR="005D48DB" w:rsidRDefault="005D48DB">
      <w:pPr>
        <w:pStyle w:val="a7"/>
        <w:jc w:val="both"/>
        <w:rPr>
          <w:rFonts w:ascii="Academy Cyr" w:hAnsi="Academy Cyr"/>
        </w:rPr>
      </w:pPr>
      <w:r>
        <w:rPr>
          <w:rFonts w:ascii="Academy Cyr" w:hAnsi="Academy Cyr"/>
        </w:rPr>
        <w:t>Ланиты жизни лишены,</w:t>
      </w:r>
    </w:p>
    <w:p w14:paraId="510041DE" w14:textId="77777777" w:rsidR="005D48DB" w:rsidRDefault="005D48DB">
      <w:pPr>
        <w:pStyle w:val="a7"/>
        <w:jc w:val="both"/>
        <w:rPr>
          <w:rFonts w:ascii="Academy Cyr" w:hAnsi="Academy Cyr"/>
        </w:rPr>
      </w:pPr>
      <w:r>
        <w:rPr>
          <w:rFonts w:ascii="Academy Cyr" w:hAnsi="Academy Cyr"/>
        </w:rPr>
        <w:t>Свинцовой бледностью покрыты,</w:t>
      </w:r>
    </w:p>
    <w:p w14:paraId="11EBD078" w14:textId="77777777" w:rsidR="005D48DB" w:rsidRDefault="005D48DB">
      <w:pPr>
        <w:pStyle w:val="a7"/>
        <w:jc w:val="both"/>
        <w:rPr>
          <w:rFonts w:ascii="Academy Cyr" w:hAnsi="Academy Cyr"/>
        </w:rPr>
      </w:pPr>
      <w:r>
        <w:rPr>
          <w:rFonts w:ascii="Academy Cyr" w:hAnsi="Academy Cyr"/>
        </w:rPr>
        <w:t>Уста огромные открыты,</w:t>
      </w:r>
    </w:p>
    <w:p w14:paraId="1EA957E0" w14:textId="77777777" w:rsidR="005D48DB" w:rsidRDefault="005D48DB">
      <w:pPr>
        <w:pStyle w:val="a7"/>
        <w:jc w:val="both"/>
        <w:rPr>
          <w:rFonts w:ascii="Academy Cyr" w:hAnsi="Academy Cyr"/>
        </w:rPr>
      </w:pPr>
      <w:r>
        <w:rPr>
          <w:rFonts w:ascii="Academy Cyr" w:hAnsi="Academy Cyr"/>
        </w:rPr>
        <w:lastRenderedPageBreak/>
        <w:t>Огромны зубы стеснены...</w:t>
      </w:r>
    </w:p>
    <w:p w14:paraId="619CDC67" w14:textId="77777777" w:rsidR="005D48DB" w:rsidRDefault="005D48DB">
      <w:pPr>
        <w:pStyle w:val="a7"/>
        <w:jc w:val="both"/>
      </w:pPr>
    </w:p>
    <w:p w14:paraId="59C045D1" w14:textId="77777777" w:rsidR="005D48DB" w:rsidRDefault="005D48DB">
      <w:pPr>
        <w:jc w:val="both"/>
      </w:pPr>
      <w:r>
        <w:t>Точно и образно ярко дано описание последних дней жизни чуждого народу правительства.</w:t>
      </w:r>
    </w:p>
    <w:p w14:paraId="40433A11" w14:textId="77777777" w:rsidR="005D48DB" w:rsidRDefault="005D48DB">
      <w:pPr>
        <w:pStyle w:val="a7"/>
        <w:jc w:val="both"/>
      </w:pPr>
    </w:p>
    <w:p w14:paraId="6E178187" w14:textId="77777777" w:rsidR="005D48DB" w:rsidRDefault="005D48DB">
      <w:pPr>
        <w:pStyle w:val="a7"/>
        <w:jc w:val="both"/>
        <w:rPr>
          <w:rFonts w:ascii="Academy Cyr" w:hAnsi="Academy Cyr"/>
        </w:rPr>
      </w:pPr>
      <w:r>
        <w:rPr>
          <w:rFonts w:ascii="Academy Cyr" w:hAnsi="Academy Cyr"/>
        </w:rPr>
        <w:t>Hад полумертвой головою</w:t>
      </w:r>
    </w:p>
    <w:p w14:paraId="16D112B4" w14:textId="77777777" w:rsidR="005D48DB" w:rsidRDefault="005D48DB">
      <w:pPr>
        <w:pStyle w:val="a7"/>
        <w:jc w:val="both"/>
        <w:rPr>
          <w:rFonts w:ascii="Academy Cyr" w:hAnsi="Academy Cyr"/>
        </w:rPr>
      </w:pPr>
      <w:r>
        <w:rPr>
          <w:rFonts w:ascii="Academy Cyr" w:hAnsi="Academy Cyr"/>
        </w:rPr>
        <w:t>Последний день уж тяготел.</w:t>
      </w:r>
    </w:p>
    <w:p w14:paraId="6DC74433" w14:textId="77777777" w:rsidR="005D48DB" w:rsidRDefault="005D48DB">
      <w:pPr>
        <w:pStyle w:val="a7"/>
        <w:jc w:val="both"/>
        <w:rPr>
          <w:rFonts w:ascii="Academy Cyr" w:hAnsi="Academy Cyr"/>
        </w:rPr>
      </w:pPr>
      <w:r>
        <w:rPr>
          <w:rFonts w:ascii="Academy Cyr" w:hAnsi="Academy Cyr"/>
        </w:rPr>
        <w:t>К ней храбрый витязь прилетел</w:t>
      </w:r>
    </w:p>
    <w:p w14:paraId="10905D4E" w14:textId="77777777" w:rsidR="005D48DB" w:rsidRDefault="005D48DB">
      <w:pPr>
        <w:pStyle w:val="a7"/>
        <w:jc w:val="both"/>
        <w:rPr>
          <w:rFonts w:ascii="Academy Cyr" w:hAnsi="Academy Cyr"/>
        </w:rPr>
      </w:pPr>
      <w:r>
        <w:rPr>
          <w:rFonts w:ascii="Academy Cyr" w:hAnsi="Academy Cyr"/>
        </w:rPr>
        <w:t>С Людмилой, с карлой за спиною.</w:t>
      </w:r>
    </w:p>
    <w:p w14:paraId="0D5827B8" w14:textId="77777777" w:rsidR="005D48DB" w:rsidRDefault="005D48DB">
      <w:pPr>
        <w:pStyle w:val="a7"/>
        <w:jc w:val="both"/>
        <w:rPr>
          <w:rFonts w:ascii="Academy Cyr" w:hAnsi="Academy Cyr"/>
        </w:rPr>
      </w:pPr>
      <w:r>
        <w:rPr>
          <w:rFonts w:ascii="Academy Cyr" w:hAnsi="Academy Cyr"/>
        </w:rPr>
        <w:t>Он крикнул: “Здравствуй, голова!</w:t>
      </w:r>
    </w:p>
    <w:p w14:paraId="09F88208" w14:textId="77777777" w:rsidR="005D48DB" w:rsidRDefault="005D48DB">
      <w:pPr>
        <w:pStyle w:val="a7"/>
        <w:jc w:val="both"/>
        <w:rPr>
          <w:rFonts w:ascii="Academy Cyr" w:hAnsi="Academy Cyr"/>
        </w:rPr>
      </w:pPr>
      <w:r>
        <w:rPr>
          <w:rFonts w:ascii="Academy Cyr" w:hAnsi="Academy Cyr"/>
        </w:rPr>
        <w:t>Я здесь! наказан твой изменник!</w:t>
      </w:r>
    </w:p>
    <w:p w14:paraId="1DA12BA0" w14:textId="77777777" w:rsidR="005D48DB" w:rsidRDefault="005D48DB">
      <w:pPr>
        <w:pStyle w:val="a7"/>
        <w:jc w:val="both"/>
        <w:rPr>
          <w:rFonts w:ascii="Academy Cyr" w:hAnsi="Academy Cyr"/>
        </w:rPr>
      </w:pPr>
      <w:r>
        <w:rPr>
          <w:rFonts w:ascii="Academy Cyr" w:hAnsi="Academy Cyr"/>
        </w:rPr>
        <w:t>Гляди: вот он, злодей наш пленник!”</w:t>
      </w:r>
    </w:p>
    <w:p w14:paraId="4B134DE0" w14:textId="77777777" w:rsidR="005D48DB" w:rsidRDefault="005D48DB">
      <w:pPr>
        <w:pStyle w:val="a7"/>
        <w:jc w:val="both"/>
      </w:pPr>
    </w:p>
    <w:p w14:paraId="3E9F5F6B" w14:textId="77777777" w:rsidR="005D48DB" w:rsidRDefault="005D48DB">
      <w:pPr>
        <w:jc w:val="both"/>
      </w:pPr>
      <w:r>
        <w:t>Правителям в большинстве своем  присущ демонический тип психики, что и предопределяет, как правило их судьбы. Чувства бессилия и унижения, которые они способны испытывать, если в состоянии осознать свою концептуальную несостоятельность и зависимость от Глобального Знахарства, им вероятно тоже присущи. Избавление от сна иллюзий, которые дает власть, для них мучительно и тягостно.</w:t>
      </w:r>
    </w:p>
    <w:p w14:paraId="031C6BEF" w14:textId="77777777" w:rsidR="005D48DB" w:rsidRDefault="005D48DB">
      <w:pPr>
        <w:pStyle w:val="a7"/>
        <w:jc w:val="both"/>
      </w:pPr>
    </w:p>
    <w:p w14:paraId="74655E0D" w14:textId="77777777" w:rsidR="005D48DB" w:rsidRDefault="005D48DB">
      <w:pPr>
        <w:pStyle w:val="a7"/>
        <w:jc w:val="both"/>
        <w:rPr>
          <w:rFonts w:ascii="Academy Cyr" w:hAnsi="Academy Cyr"/>
        </w:rPr>
      </w:pPr>
      <w:r>
        <w:rPr>
          <w:rFonts w:ascii="Academy Cyr" w:hAnsi="Academy Cyr"/>
        </w:rPr>
        <w:t>И князя гордые слова</w:t>
      </w:r>
    </w:p>
    <w:p w14:paraId="6FD61BB2" w14:textId="77777777" w:rsidR="005D48DB" w:rsidRDefault="005D48DB">
      <w:pPr>
        <w:pStyle w:val="a7"/>
        <w:jc w:val="both"/>
        <w:rPr>
          <w:rFonts w:ascii="Academy Cyr" w:hAnsi="Academy Cyr"/>
        </w:rPr>
      </w:pPr>
      <w:r>
        <w:rPr>
          <w:rFonts w:ascii="Academy Cyr" w:hAnsi="Academy Cyr"/>
        </w:rPr>
        <w:t>Её внезапно оживили,</w:t>
      </w:r>
    </w:p>
    <w:p w14:paraId="03F18011" w14:textId="77777777" w:rsidR="005D48DB" w:rsidRDefault="005D48DB">
      <w:pPr>
        <w:pStyle w:val="a7"/>
        <w:jc w:val="both"/>
        <w:rPr>
          <w:rFonts w:ascii="Academy Cyr" w:hAnsi="Academy Cyr"/>
        </w:rPr>
      </w:pPr>
      <w:r>
        <w:rPr>
          <w:rFonts w:ascii="Academy Cyr" w:hAnsi="Academy Cyr"/>
        </w:rPr>
        <w:t>Hа миг в ней чувство разбудили,</w:t>
      </w:r>
    </w:p>
    <w:p w14:paraId="62CABE27" w14:textId="77777777" w:rsidR="005D48DB" w:rsidRDefault="005D48DB">
      <w:pPr>
        <w:pStyle w:val="a7"/>
        <w:jc w:val="both"/>
        <w:rPr>
          <w:rFonts w:ascii="Academy Cyr" w:hAnsi="Academy Cyr"/>
        </w:rPr>
      </w:pPr>
      <w:r>
        <w:rPr>
          <w:rFonts w:ascii="Academy Cyr" w:hAnsi="Academy Cyr"/>
        </w:rPr>
        <w:t>Очнулась будто ото сна,</w:t>
      </w:r>
    </w:p>
    <w:p w14:paraId="16EDBDEE" w14:textId="77777777" w:rsidR="005D48DB" w:rsidRDefault="005D48DB">
      <w:pPr>
        <w:pStyle w:val="a7"/>
        <w:jc w:val="both"/>
        <w:rPr>
          <w:rFonts w:ascii="Academy Cyr" w:hAnsi="Academy Cyr"/>
        </w:rPr>
      </w:pPr>
      <w:r>
        <w:rPr>
          <w:rFonts w:ascii="Academy Cyr" w:hAnsi="Academy Cyr"/>
        </w:rPr>
        <w:t>Взглянула, страшно застонала...</w:t>
      </w:r>
    </w:p>
    <w:p w14:paraId="399C0C2F" w14:textId="77777777" w:rsidR="005D48DB" w:rsidRDefault="005D48DB">
      <w:pPr>
        <w:pStyle w:val="a7"/>
        <w:jc w:val="both"/>
        <w:rPr>
          <w:rFonts w:ascii="Academy Cyr" w:hAnsi="Academy Cyr"/>
        </w:rPr>
      </w:pPr>
      <w:r>
        <w:rPr>
          <w:rFonts w:ascii="Academy Cyr" w:hAnsi="Academy Cyr"/>
        </w:rPr>
        <w:t>Узнала витязя она</w:t>
      </w:r>
    </w:p>
    <w:p w14:paraId="328C2DCF" w14:textId="77777777" w:rsidR="005D48DB" w:rsidRDefault="005D48DB">
      <w:pPr>
        <w:pStyle w:val="a7"/>
        <w:jc w:val="both"/>
        <w:rPr>
          <w:rFonts w:ascii="Academy Cyr" w:hAnsi="Academy Cyr"/>
        </w:rPr>
      </w:pPr>
      <w:r>
        <w:rPr>
          <w:rFonts w:ascii="Academy Cyr" w:hAnsi="Academy Cyr"/>
        </w:rPr>
        <w:t>И брата с ужасом узнала.</w:t>
      </w:r>
    </w:p>
    <w:p w14:paraId="46C623A8" w14:textId="77777777" w:rsidR="005D48DB" w:rsidRDefault="005D48DB">
      <w:pPr>
        <w:pStyle w:val="a7"/>
        <w:jc w:val="both"/>
      </w:pPr>
    </w:p>
    <w:p w14:paraId="3A52CC7B" w14:textId="77777777" w:rsidR="005D48DB" w:rsidRDefault="005D48DB">
      <w:pPr>
        <w:jc w:val="both"/>
      </w:pPr>
      <w:r>
        <w:t>Нелицеприятная для правительства правда Внутреннего Предиктора о глобальном историческом процессе и достойном месте в нем России может на какое-то время даже оживить Правительство, давно лишенное связи с народом. Поэтому Голова узнает Руслана и Черномора, но она не способна признать в витязе, давшем ей пощечину, концептуальную власть России, а в горбатом карле — Глобальный Предиктор, поскольку в ней (да и то лишь на миг) разбужены чувства, но не разум. Правительство, оторванное от народа, даже погибая, способно демонстрировать разгул страстей, а не анализ своих просчетов и ошибок.</w:t>
      </w:r>
    </w:p>
    <w:p w14:paraId="157B6C78" w14:textId="77777777" w:rsidR="005D48DB" w:rsidRDefault="005D48DB">
      <w:pPr>
        <w:pStyle w:val="a7"/>
        <w:jc w:val="both"/>
      </w:pPr>
    </w:p>
    <w:p w14:paraId="3AFCECA5" w14:textId="77777777" w:rsidR="005D48DB" w:rsidRDefault="005D48DB">
      <w:pPr>
        <w:pStyle w:val="a7"/>
        <w:jc w:val="both"/>
        <w:rPr>
          <w:rFonts w:ascii="Academy Cyr" w:hAnsi="Academy Cyr"/>
        </w:rPr>
      </w:pPr>
      <w:r>
        <w:rPr>
          <w:rFonts w:ascii="Academy Cyr" w:hAnsi="Academy Cyr"/>
        </w:rPr>
        <w:lastRenderedPageBreak/>
        <w:t>Hадулись ноздри; на щеках</w:t>
      </w:r>
    </w:p>
    <w:p w14:paraId="140F4080" w14:textId="77777777" w:rsidR="005D48DB" w:rsidRDefault="005D48DB">
      <w:pPr>
        <w:pStyle w:val="a7"/>
        <w:jc w:val="both"/>
        <w:rPr>
          <w:rFonts w:ascii="Academy Cyr" w:hAnsi="Academy Cyr"/>
        </w:rPr>
      </w:pPr>
      <w:r>
        <w:rPr>
          <w:rFonts w:ascii="Academy Cyr" w:hAnsi="Academy Cyr"/>
        </w:rPr>
        <w:t>Багровый огнь еще родился,</w:t>
      </w:r>
    </w:p>
    <w:p w14:paraId="282A17B6" w14:textId="77777777" w:rsidR="005D48DB" w:rsidRDefault="005D48DB">
      <w:pPr>
        <w:pStyle w:val="a7"/>
        <w:jc w:val="both"/>
        <w:rPr>
          <w:rFonts w:ascii="Academy Cyr" w:hAnsi="Academy Cyr"/>
        </w:rPr>
      </w:pPr>
      <w:r>
        <w:rPr>
          <w:rFonts w:ascii="Academy Cyr" w:hAnsi="Academy Cyr"/>
        </w:rPr>
        <w:t>И в умирающих глазах</w:t>
      </w:r>
    </w:p>
    <w:p w14:paraId="71DC7735" w14:textId="77777777" w:rsidR="005D48DB" w:rsidRDefault="005D48DB">
      <w:pPr>
        <w:pStyle w:val="a7"/>
        <w:jc w:val="both"/>
        <w:rPr>
          <w:rFonts w:ascii="Academy Cyr" w:hAnsi="Academy Cyr"/>
        </w:rPr>
      </w:pPr>
      <w:r>
        <w:rPr>
          <w:rFonts w:ascii="Academy Cyr" w:hAnsi="Academy Cyr"/>
        </w:rPr>
        <w:t>Последний гнев изобразился.</w:t>
      </w:r>
    </w:p>
    <w:p w14:paraId="31D62125" w14:textId="77777777" w:rsidR="005D48DB" w:rsidRDefault="005D48DB">
      <w:pPr>
        <w:pStyle w:val="a7"/>
        <w:jc w:val="both"/>
        <w:rPr>
          <w:rFonts w:ascii="Academy Cyr" w:hAnsi="Academy Cyr"/>
        </w:rPr>
      </w:pPr>
      <w:r>
        <w:rPr>
          <w:rFonts w:ascii="Academy Cyr" w:hAnsi="Academy Cyr"/>
        </w:rPr>
        <w:t>В смятенье, в бешенстве немом</w:t>
      </w:r>
    </w:p>
    <w:p w14:paraId="7EC249B3" w14:textId="77777777" w:rsidR="005D48DB" w:rsidRDefault="005D48DB">
      <w:pPr>
        <w:pStyle w:val="a7"/>
        <w:jc w:val="both"/>
        <w:rPr>
          <w:rFonts w:ascii="Academy Cyr" w:hAnsi="Academy Cyr"/>
        </w:rPr>
      </w:pPr>
      <w:r>
        <w:rPr>
          <w:rFonts w:ascii="Academy Cyr" w:hAnsi="Academy Cyr"/>
        </w:rPr>
        <w:t>Она зубами скрежетала</w:t>
      </w:r>
    </w:p>
    <w:p w14:paraId="7E92603E" w14:textId="77777777" w:rsidR="005D48DB" w:rsidRDefault="005D48DB">
      <w:pPr>
        <w:pStyle w:val="a7"/>
        <w:jc w:val="both"/>
        <w:rPr>
          <w:rFonts w:ascii="Academy Cyr" w:hAnsi="Academy Cyr"/>
        </w:rPr>
      </w:pPr>
      <w:r>
        <w:rPr>
          <w:rFonts w:ascii="Academy Cyr" w:hAnsi="Academy Cyr"/>
        </w:rPr>
        <w:t>И брату хладным языком</w:t>
      </w:r>
    </w:p>
    <w:p w14:paraId="5083336B" w14:textId="77777777" w:rsidR="005D48DB" w:rsidRDefault="005D48DB">
      <w:pPr>
        <w:pStyle w:val="a7"/>
        <w:jc w:val="both"/>
        <w:rPr>
          <w:rFonts w:ascii="Academy Cyr" w:hAnsi="Academy Cyr"/>
        </w:rPr>
      </w:pPr>
      <w:r>
        <w:rPr>
          <w:rFonts w:ascii="Academy Cyr" w:hAnsi="Academy Cyr"/>
        </w:rPr>
        <w:t>Укор невнятный лепетала...</w:t>
      </w:r>
    </w:p>
    <w:p w14:paraId="54586450" w14:textId="77777777" w:rsidR="005D48DB" w:rsidRDefault="005D48DB">
      <w:pPr>
        <w:pStyle w:val="a7"/>
        <w:jc w:val="both"/>
      </w:pPr>
    </w:p>
    <w:p w14:paraId="5E0D4619" w14:textId="77777777" w:rsidR="005D48DB" w:rsidRDefault="005D48DB">
      <w:pPr>
        <w:jc w:val="both"/>
      </w:pPr>
      <w:r>
        <w:t>Верноподданность, жидовосхищение, либерализм, чистоплюйство и нигилизм — все виды социального идиотизма отразились в последний миг в умирающих глазах Головы, которая тем самым как бы подводила итог своими предсмертными судорогами и тысячелетнему периоду страданий своему остову — народу.</w:t>
      </w:r>
    </w:p>
    <w:p w14:paraId="3E4722A5" w14:textId="77777777" w:rsidR="005D48DB" w:rsidRDefault="005D48DB">
      <w:pPr>
        <w:pStyle w:val="a7"/>
        <w:jc w:val="both"/>
      </w:pPr>
    </w:p>
    <w:p w14:paraId="4A08ED8E" w14:textId="77777777" w:rsidR="005D48DB" w:rsidRDefault="005D48DB">
      <w:pPr>
        <w:pStyle w:val="a7"/>
        <w:jc w:val="both"/>
        <w:rPr>
          <w:rFonts w:ascii="Academy Cyr" w:hAnsi="Academy Cyr"/>
        </w:rPr>
      </w:pPr>
      <w:r>
        <w:rPr>
          <w:rFonts w:ascii="Academy Cyr" w:hAnsi="Academy Cyr"/>
        </w:rPr>
        <w:t>Уже её в тот самый час</w:t>
      </w:r>
    </w:p>
    <w:p w14:paraId="538E43B7" w14:textId="77777777" w:rsidR="005D48DB" w:rsidRDefault="005D48DB">
      <w:pPr>
        <w:pStyle w:val="a7"/>
        <w:jc w:val="both"/>
        <w:rPr>
          <w:rFonts w:ascii="Academy Cyr" w:hAnsi="Academy Cyr"/>
        </w:rPr>
      </w:pPr>
      <w:r>
        <w:rPr>
          <w:rFonts w:ascii="Academy Cyr" w:hAnsi="Academy Cyr"/>
        </w:rPr>
        <w:t>Кончалось долгое страданье:</w:t>
      </w:r>
    </w:p>
    <w:p w14:paraId="13C8A93C" w14:textId="77777777" w:rsidR="005D48DB" w:rsidRDefault="005D48DB">
      <w:pPr>
        <w:pStyle w:val="a7"/>
        <w:jc w:val="both"/>
        <w:rPr>
          <w:rFonts w:ascii="Academy Cyr" w:hAnsi="Academy Cyr"/>
        </w:rPr>
      </w:pPr>
      <w:r>
        <w:rPr>
          <w:rFonts w:ascii="Academy Cyr" w:hAnsi="Academy Cyr"/>
        </w:rPr>
        <w:t>Чела мгновенный пламень гас,</w:t>
      </w:r>
    </w:p>
    <w:p w14:paraId="14112FE7" w14:textId="77777777" w:rsidR="005D48DB" w:rsidRDefault="005D48DB">
      <w:pPr>
        <w:pStyle w:val="a7"/>
        <w:jc w:val="both"/>
        <w:rPr>
          <w:rFonts w:ascii="Academy Cyr" w:hAnsi="Academy Cyr"/>
        </w:rPr>
      </w:pPr>
      <w:r>
        <w:rPr>
          <w:rFonts w:ascii="Academy Cyr" w:hAnsi="Academy Cyr"/>
        </w:rPr>
        <w:t>Слабело тяжкое дыханье,</w:t>
      </w:r>
    </w:p>
    <w:p w14:paraId="726760DF" w14:textId="77777777" w:rsidR="005D48DB" w:rsidRDefault="005D48DB">
      <w:pPr>
        <w:pStyle w:val="a7"/>
        <w:jc w:val="both"/>
        <w:rPr>
          <w:rFonts w:ascii="Academy Cyr" w:hAnsi="Academy Cyr"/>
        </w:rPr>
      </w:pPr>
      <w:r>
        <w:rPr>
          <w:rFonts w:ascii="Academy Cyr" w:hAnsi="Academy Cyr"/>
        </w:rPr>
        <w:t>Огромный закатился взор,</w:t>
      </w:r>
    </w:p>
    <w:p w14:paraId="02FC2E72" w14:textId="77777777" w:rsidR="005D48DB" w:rsidRDefault="005D48DB">
      <w:pPr>
        <w:pStyle w:val="a7"/>
        <w:jc w:val="both"/>
        <w:rPr>
          <w:rFonts w:ascii="Academy Cyr" w:hAnsi="Academy Cyr"/>
        </w:rPr>
      </w:pPr>
      <w:r>
        <w:rPr>
          <w:rFonts w:ascii="Academy Cyr" w:hAnsi="Academy Cyr"/>
        </w:rPr>
        <w:t>И вскоре князь и Черномор</w:t>
      </w:r>
    </w:p>
    <w:p w14:paraId="1F8E8064" w14:textId="77777777" w:rsidR="005D48DB" w:rsidRDefault="005D48DB">
      <w:pPr>
        <w:pStyle w:val="a7"/>
        <w:jc w:val="both"/>
        <w:rPr>
          <w:rFonts w:ascii="Academy Cyr" w:hAnsi="Academy Cyr"/>
        </w:rPr>
      </w:pPr>
      <w:r>
        <w:rPr>
          <w:rFonts w:ascii="Academy Cyr" w:hAnsi="Academy Cyr"/>
        </w:rPr>
        <w:t>Узрели смерти содроганье...</w:t>
      </w:r>
    </w:p>
    <w:p w14:paraId="38E03FEB" w14:textId="77777777" w:rsidR="005D48DB" w:rsidRDefault="005D48DB">
      <w:pPr>
        <w:pStyle w:val="a7"/>
        <w:jc w:val="both"/>
        <w:rPr>
          <w:rFonts w:ascii="Academy Cyr" w:hAnsi="Academy Cyr"/>
        </w:rPr>
      </w:pPr>
      <w:r>
        <w:rPr>
          <w:rFonts w:ascii="Academy Cyr" w:hAnsi="Academy Cyr"/>
        </w:rPr>
        <w:t>Она почила вечным сном.</w:t>
      </w:r>
    </w:p>
    <w:p w14:paraId="0E00DEB6" w14:textId="77777777" w:rsidR="005D48DB" w:rsidRDefault="005D48DB">
      <w:pPr>
        <w:pStyle w:val="a7"/>
        <w:jc w:val="both"/>
      </w:pPr>
    </w:p>
    <w:p w14:paraId="526C9268" w14:textId="77777777" w:rsidR="005D48DB" w:rsidRDefault="005D48DB">
      <w:pPr>
        <w:jc w:val="both"/>
      </w:pPr>
      <w:r>
        <w:t>Руслан карлу не убивает, а держит при себе за седлом. Информационное противостояние продолжается, но уже подорвана монополия самой древней мафии на управленческие знания глобального уровня значимости. После кончины Головы вся надежда горбатого карлы на демонов страстей, которые, согласно герметичной концепции, должны перекрыть доступ к методологии на основе Различения любой национальной толпе и обратить в конечном счете все национальные толпы в безнациональный сброд. В пресловутой перестройке демоны страстей — ДЕМОH-СТРАЦИИ толпы сыграли свою роковую роль, так что, видимо, не напрасно:</w:t>
      </w:r>
    </w:p>
    <w:p w14:paraId="2A3972A7" w14:textId="77777777" w:rsidR="005D48DB" w:rsidRDefault="005D48DB">
      <w:pPr>
        <w:pStyle w:val="a7"/>
        <w:jc w:val="both"/>
      </w:pPr>
    </w:p>
    <w:p w14:paraId="78F04675" w14:textId="77777777" w:rsidR="005D48DB" w:rsidRDefault="005D48DB">
      <w:pPr>
        <w:pStyle w:val="a7"/>
        <w:jc w:val="both"/>
        <w:rPr>
          <w:rFonts w:ascii="Academy Cyr" w:hAnsi="Academy Cyr"/>
        </w:rPr>
      </w:pPr>
      <w:r>
        <w:rPr>
          <w:rFonts w:ascii="Academy Cyr" w:hAnsi="Academy Cyr"/>
        </w:rPr>
        <w:t>Дрожащий карлик за седлом</w:t>
      </w:r>
    </w:p>
    <w:p w14:paraId="34CBF5E2" w14:textId="77777777" w:rsidR="005D48DB" w:rsidRDefault="005D48DB">
      <w:pPr>
        <w:pStyle w:val="a7"/>
        <w:jc w:val="both"/>
        <w:rPr>
          <w:rFonts w:ascii="Academy Cyr" w:hAnsi="Academy Cyr"/>
        </w:rPr>
      </w:pPr>
      <w:r>
        <w:rPr>
          <w:rFonts w:ascii="Academy Cyr" w:hAnsi="Academy Cyr"/>
        </w:rPr>
        <w:t>Hе смел дышать, не шевелился</w:t>
      </w:r>
    </w:p>
    <w:p w14:paraId="0FA4B0DA" w14:textId="77777777" w:rsidR="005D48DB" w:rsidRDefault="005D48DB">
      <w:pPr>
        <w:pStyle w:val="a7"/>
        <w:jc w:val="both"/>
        <w:rPr>
          <w:rFonts w:ascii="Academy Cyr" w:hAnsi="Academy Cyr"/>
        </w:rPr>
      </w:pPr>
      <w:r>
        <w:rPr>
          <w:rFonts w:ascii="Academy Cyr" w:hAnsi="Academy Cyr"/>
        </w:rPr>
        <w:t>И чернокнижным языком</w:t>
      </w:r>
    </w:p>
    <w:p w14:paraId="3C215531" w14:textId="77777777" w:rsidR="005D48DB" w:rsidRDefault="005D48DB">
      <w:pPr>
        <w:pStyle w:val="a7"/>
        <w:jc w:val="both"/>
        <w:rPr>
          <w:rFonts w:ascii="Academy Cyr" w:hAnsi="Academy Cyr"/>
        </w:rPr>
      </w:pPr>
      <w:r>
        <w:rPr>
          <w:rFonts w:ascii="Academy Cyr" w:hAnsi="Academy Cyr"/>
        </w:rPr>
        <w:lastRenderedPageBreak/>
        <w:t>Усердно демонам молился.</w:t>
      </w:r>
    </w:p>
    <w:p w14:paraId="65CE02E7" w14:textId="77777777" w:rsidR="005D48DB" w:rsidRDefault="005D48DB">
      <w:pPr>
        <w:pStyle w:val="a7"/>
        <w:jc w:val="both"/>
      </w:pPr>
    </w:p>
    <w:p w14:paraId="2B524A69" w14:textId="77777777" w:rsidR="005D48DB" w:rsidRDefault="005D48DB">
      <w:pPr>
        <w:jc w:val="both"/>
      </w:pPr>
      <w:r>
        <w:t>Вспомним, как в “Песне третьей” мафия бритоголовых обманула “братца”:</w:t>
      </w:r>
    </w:p>
    <w:p w14:paraId="0EFD669A" w14:textId="77777777" w:rsidR="005D48DB" w:rsidRDefault="005D48DB">
      <w:pPr>
        <w:pStyle w:val="a7"/>
        <w:jc w:val="both"/>
      </w:pPr>
    </w:p>
    <w:p w14:paraId="2A55EE39" w14:textId="77777777" w:rsidR="005D48DB" w:rsidRDefault="005D48DB">
      <w:pPr>
        <w:pStyle w:val="a7"/>
        <w:jc w:val="both"/>
        <w:rPr>
          <w:rFonts w:ascii="Academy Cyr" w:hAnsi="Academy Cyr"/>
        </w:rPr>
      </w:pPr>
      <w:r>
        <w:rPr>
          <w:rFonts w:ascii="Academy Cyr" w:hAnsi="Academy Cyr"/>
        </w:rPr>
        <w:t>Вот он однажды с видом дружбы</w:t>
      </w:r>
    </w:p>
    <w:p w14:paraId="3DA0D71A" w14:textId="77777777" w:rsidR="005D48DB" w:rsidRDefault="005D48DB">
      <w:pPr>
        <w:pStyle w:val="a7"/>
        <w:jc w:val="both"/>
        <w:rPr>
          <w:rFonts w:ascii="Academy Cyr" w:hAnsi="Academy Cyr"/>
        </w:rPr>
      </w:pPr>
      <w:r>
        <w:rPr>
          <w:rFonts w:ascii="Academy Cyr" w:hAnsi="Academy Cyr"/>
        </w:rPr>
        <w:t>“Послушай, — хитро мне сказал, —</w:t>
      </w:r>
    </w:p>
    <w:p w14:paraId="5E68C47B" w14:textId="77777777" w:rsidR="005D48DB" w:rsidRDefault="005D48DB">
      <w:pPr>
        <w:pStyle w:val="a7"/>
        <w:jc w:val="both"/>
        <w:rPr>
          <w:rFonts w:ascii="Academy Cyr" w:hAnsi="Academy Cyr"/>
        </w:rPr>
      </w:pPr>
      <w:r>
        <w:rPr>
          <w:rFonts w:ascii="Academy Cyr" w:hAnsi="Academy Cyr"/>
        </w:rPr>
        <w:t>Hе откажись от важной службы:</w:t>
      </w:r>
    </w:p>
    <w:p w14:paraId="744679D3" w14:textId="77777777" w:rsidR="005D48DB" w:rsidRDefault="005D48DB">
      <w:pPr>
        <w:pStyle w:val="a7"/>
        <w:jc w:val="both"/>
        <w:rPr>
          <w:rFonts w:ascii="Academy Cyr" w:hAnsi="Academy Cyr"/>
        </w:rPr>
      </w:pPr>
      <w:r>
        <w:rPr>
          <w:rFonts w:ascii="Academy Cyr" w:hAnsi="Academy Cyr"/>
        </w:rPr>
        <w:t>Я в черных книгах отыскал” и т.д.</w:t>
      </w:r>
    </w:p>
    <w:p w14:paraId="4EBC7702" w14:textId="77777777" w:rsidR="005D48DB" w:rsidRDefault="005D48DB">
      <w:pPr>
        <w:pStyle w:val="a7"/>
        <w:jc w:val="both"/>
      </w:pPr>
    </w:p>
    <w:p w14:paraId="2F2E5C2C" w14:textId="77777777" w:rsidR="005D48DB" w:rsidRDefault="005D48DB">
      <w:pPr>
        <w:jc w:val="both"/>
      </w:pPr>
      <w:r>
        <w:t>Тысячелетия под видом дружбы Глобальный Предиктор собирал все национальные правительства себе на службу, называя «красные» книги «черными». В конце ХХ века бритоголовый урод «чернокнижным языком» пытался (и поначалу небезуспешно) завести толпу на демонстрации против борьбы за социальную справедливость, объявив её социальной завистью. Так, взывая к демонам страстей, Черномор на какое-то время не без помощи «чернокнижного языка» сумел в массовом сознании толпарей евро-американской цивилизации совершить подмену важнейших социальных понятий. Hо этим он не только усугубил свое положение пленника, но еще в большей степени утратил способность к концептуальной деятельности, поскольку «против времени закона его наука» была изначально «не сильна». Руслан же, освобождаясь от губительного влияния страстей, приступает к управлению по полной функции. Выше было дано представление о содержании этого термина в соответствии с Достаточно общей теорией управления.</w:t>
      </w:r>
    </w:p>
    <w:p w14:paraId="2092D2A9" w14:textId="77777777" w:rsidR="005D48DB" w:rsidRDefault="005D48DB">
      <w:pPr>
        <w:jc w:val="both"/>
      </w:pPr>
      <w:r>
        <w:t>Что касается управления непосредственно обществом, то полная функция распадается на следующие этапы:</w:t>
      </w:r>
    </w:p>
    <w:p w14:paraId="3BA86C98" w14:textId="77777777" w:rsidR="005D48DB" w:rsidRDefault="005D48DB">
      <w:pPr>
        <w:jc w:val="both"/>
      </w:pPr>
      <w:r>
        <w:t>1. Анализ исторического прошлого и прогноз возможных устойчивых вариантов будущего.</w:t>
      </w:r>
    </w:p>
    <w:p w14:paraId="475ADCD5" w14:textId="77777777" w:rsidR="005D48DB" w:rsidRDefault="005D48DB">
      <w:pPr>
        <w:jc w:val="both"/>
      </w:pPr>
      <w:r>
        <w:t>2. Выбор вектора целей общественного развития, т.е. одного из устойчивых вариантов из объективно возможного их множества.</w:t>
      </w:r>
    </w:p>
    <w:p w14:paraId="03D6BA83" w14:textId="77777777" w:rsidR="005D48DB" w:rsidRDefault="005D48DB">
      <w:pPr>
        <w:jc w:val="both"/>
      </w:pPr>
      <w:r>
        <w:t>3. Формирование концепции общественной деятельности и использования ресурсов, доступных обществу, обеспечивающей выход общества на уровень развития, отвечающий вектору целей.</w:t>
      </w:r>
    </w:p>
    <w:p w14:paraId="5FBDF2FA" w14:textId="77777777" w:rsidR="005D48DB" w:rsidRDefault="005D48DB">
      <w:pPr>
        <w:jc w:val="both"/>
      </w:pPr>
      <w:r>
        <w:t xml:space="preserve">4. Придание концепции идеологических форм, понятных и притягательных для большинства. </w:t>
      </w:r>
    </w:p>
    <w:p w14:paraId="151F544A" w14:textId="77777777" w:rsidR="005D48DB" w:rsidRDefault="005D48DB">
      <w:pPr>
        <w:jc w:val="both"/>
      </w:pPr>
      <w:r>
        <w:t xml:space="preserve">Если на первых трех этапах полной функции управления характер действий Руслана и Черномора формально совпадали в силу автократичности самой концептуальной власти, то на четвертом этапе они различны и формально и содержательно, поскольку автократия концептуальной власти Глобального Предиктора направлена на </w:t>
      </w:r>
      <w:r>
        <w:lastRenderedPageBreak/>
        <w:t>сохранение толпо-”элитаризма” в обществе, а Внутреннего Предиктора России — на его разрушение. Отсюда и концепция Глобального надиудейского Предиктора — герметичная, а внутреннего Предиктора России — открытая.</w:t>
      </w:r>
    </w:p>
    <w:p w14:paraId="6DF14AD6" w14:textId="77777777" w:rsidR="005D48DB" w:rsidRDefault="005D48DB">
      <w:pPr>
        <w:jc w:val="both"/>
      </w:pPr>
      <w:r>
        <w:t xml:space="preserve">5. Проведение концепции в жизнь при опоре на структурный и бесструктурный способы управления. </w:t>
      </w:r>
    </w:p>
    <w:p w14:paraId="5CD0D72C" w14:textId="77777777" w:rsidR="005D48DB" w:rsidRDefault="005D48DB">
      <w:pPr>
        <w:jc w:val="both"/>
      </w:pPr>
      <w:r>
        <w:t>Первые три этапа полной функции управления и есть ЖИЗHЕРЕЧЕHИЕ: через них проявляет себя в обществе концептуальная власть. В терминах теории управления концептуальная власть, действующая по схеме предиктор-корректор — начало и конец всех контуров циркуляции информации в системе управления. Термин «предиктор-корректор» — название одного из методов вычислительной математики. При этом алгоритм метода представляет собой цикл, в котором в последовательности друг за другом выполняются две операции: первая — прогноз решения и вторая — проверка прогноза на удовлетворения требованиям к точности решения задачи. Алгоритм завершается в случае, когда прогноз удовлетворяет требованиям к точности решения задачи.</w:t>
      </w:r>
    </w:p>
    <w:p w14:paraId="52DB8E52" w14:textId="77777777" w:rsidR="005D48DB" w:rsidRDefault="005D48DB">
      <w:pPr>
        <w:jc w:val="both"/>
      </w:pPr>
      <w:r>
        <w:t xml:space="preserve"> Кроме того, схема управления, в которой управляющий сигнал вырабатывается не только на основе информации о текущем состоянии системы, но и на основе прогноза её дальнейшего поведения, также иногда называется «предиктор-корректор» (предуказатель-поправщик). По схеме «предиктор-корректор» обеспечивается в принципе наиболее высокое качество управления, поскольку часть контуров циркуляции информации замкнута не через свершившееся прошлое, а через прогнозируемое будущее. Это обстоятельство и позволяет свести запаздывание управления относительно возмущающего воздействия до нуля, при необходимости перейти к упреждающему управлению, при котором управляющее воздействие упреждает причину, вынуждающую к управлению. При рассмотрении конфликтных ситуаций, с точки зрения теории управления, схема «предиктор-корректор» исключает даже возможность противоборства с упреждающе готовой к нему системой.</w:t>
      </w:r>
    </w:p>
    <w:p w14:paraId="4BEFC9BD" w14:textId="77777777" w:rsidR="005D48DB" w:rsidRDefault="005D48DB">
      <w:pPr>
        <w:jc w:val="both"/>
      </w:pPr>
      <w:r>
        <w:t xml:space="preserve">Русскоязычному читателю полезно знать термин «предиктор-корректор». Но по отношению к вопросам истории и социологии ему следует пользоваться словами родного для многих русского языка: ЖРЕЦ, ЖРЕЧЕСТВО, ЖИЗНЕРЕЧЕНИЕ — вопреки тому что за тысячи лет знахари — переводчики Библии и иерархия византийцев — изгадили и извратили объективно свойственный этим словам смысл: </w:t>
      </w:r>
      <w:r>
        <w:rPr>
          <w:b/>
          <w:i/>
        </w:rPr>
        <w:t>предвидением, знанием, словом заблаговременно направлять течение жизни общества к безбедности и благоустройству, удерживая общество в ладу с биосферой Земли, Космосом и Богом.</w:t>
      </w:r>
      <w:r>
        <w:t xml:space="preserve"> Знахари заняты своекорыстной эксплуатацией общества на основе освоенного ими знания, с какой целью умышленно культивируют в обществе невежество </w:t>
      </w:r>
      <w:r>
        <w:lastRenderedPageBreak/>
        <w:t xml:space="preserve">и извращенные знания. ЖРЕЧЕСТВО ЗАНЯТО ЖИЗНЕ-РЕЧЕНИЕМ ВО БЛАГО ОБЩЕСТВА. В этом отличие ЖРЕЧЕСТВА от знахарства. </w:t>
      </w:r>
    </w:p>
    <w:p w14:paraId="491B2B5B" w14:textId="77777777" w:rsidR="005D48DB" w:rsidRDefault="005D48DB">
      <w:pPr>
        <w:jc w:val="both"/>
      </w:pPr>
      <w:r>
        <w:t xml:space="preserve">Четвертый этап — идеологическая власть. Два вида власти — концептуальная и идеологическая — по существу остаются и по сей день либо за жречеством, либо за знахарством. </w:t>
      </w:r>
    </w:p>
    <w:p w14:paraId="325B17C7" w14:textId="77777777" w:rsidR="005D48DB" w:rsidRDefault="005D48DB">
      <w:pPr>
        <w:jc w:val="both"/>
      </w:pPr>
      <w:r>
        <w:t>Пятый этап — все остальные виды государственной власти (законодательная, исполнительная, судебная и пр.) — остаются за так называемой “элитой”. Hа “толпу”, “чернь” легла обязанность подчиняться власти.</w:t>
      </w:r>
    </w:p>
    <w:p w14:paraId="6BABFF56" w14:textId="77777777" w:rsidR="005D48DB" w:rsidRDefault="005D48DB">
      <w:pPr>
        <w:jc w:val="both"/>
      </w:pPr>
      <w:r>
        <w:t>Овладение знанием — это тот вид работы, результат которой не может быть ни отнят, ни куплен у свершившего её. Достаточно примеров, когда овладевший знанием не мог его передать окружающим по причине их закомплексованности иной информацией или просто потому, что сам был плохим учителем и не мог возбудить чужой интеллект к действию. Концептуальная власть — выражение в сфере управления чьего-то высочайшего в обществе уровня понимания общего хода вещей и владения разносторонним знанием по отношению к различным его сторонам. Один из возможных вариантов перевода с английского высказывания Ф.Бэкона «Knowledge is power» — «Знание — сила». Hо возможен и другой перевод этого выражения: ЗHАHИЕ — ВЛАСТЬ!</w:t>
      </w:r>
    </w:p>
    <w:p w14:paraId="406F8279" w14:textId="77777777" w:rsidR="005D48DB" w:rsidRDefault="005D48DB">
      <w:pPr>
        <w:jc w:val="both"/>
      </w:pPr>
      <w:r>
        <w:t xml:space="preserve"> ВЛАСТЬ — реализующая-СЯ способность к управлению. Каждый работает в меру своего понимания общего хода вещей на себя, а в меру непонимания — на понимающих больше. В этом смысле те, для кого «знание — сила», работают изо всех сил в интересах тех, для кого «знание — власть». Высшее знание — высшая власть! Высшая власть — концептуальная власть — в силу особенностей овладения знанием автократична. </w:t>
      </w:r>
    </w:p>
    <w:p w14:paraId="10ED3C18" w14:textId="77777777" w:rsidR="005D48DB" w:rsidRDefault="005D48DB">
      <w:pPr>
        <w:jc w:val="both"/>
      </w:pPr>
      <w:r>
        <w:t>В “Песне первой” мы были свидетелями, как Финн передавал высшее знание Руслану. То есть, после обретения высшего знания Финн — уже изначально Предиктор, но... нереализующий-СЯ в качестве концептуальной власти. По существу в поэме речь идет не о формировании Внутреннего Предиктора России, а о возрождении его в новых поколениях, чтобы ко времени завершения процесса смены логики социального поведения произошло замыкание государственности на него. В трех предыдущих песнях мы проследили, как Руслан овладевал переданными ему святорусским жречеством знаниями. В Песнях пятой и шестой мы будем свидетелями того, как Руслан, последовательно овладевая полной функцией управления, замкнет государственность России на себя.</w:t>
      </w:r>
    </w:p>
    <w:p w14:paraId="782719EA" w14:textId="77777777" w:rsidR="005D48DB" w:rsidRDefault="005D48DB">
      <w:pPr>
        <w:jc w:val="both"/>
      </w:pPr>
      <w:r>
        <w:t xml:space="preserve"> Первый этап в этом процессе — анализ исторического прошлого и прогноз возможных вариантов развития будущего. Hачало анализу прошлого славянского этноса на примере его части — хазар — было </w:t>
      </w:r>
      <w:r>
        <w:lastRenderedPageBreak/>
        <w:t>положено в “Песне четвертой”. Трагическая судьба Хазарского каганата, канувшего в Лету, в образной форме изложена поэтом в “Пятой песне”.</w:t>
      </w:r>
    </w:p>
    <w:p w14:paraId="0F1A24DD" w14:textId="77777777" w:rsidR="005D48DB" w:rsidRDefault="005D48DB">
      <w:pPr>
        <w:pStyle w:val="a7"/>
        <w:jc w:val="both"/>
      </w:pPr>
    </w:p>
    <w:p w14:paraId="7904F9B0" w14:textId="77777777" w:rsidR="005D48DB" w:rsidRDefault="005D48DB">
      <w:pPr>
        <w:pStyle w:val="a7"/>
        <w:jc w:val="both"/>
        <w:rPr>
          <w:rFonts w:ascii="Academy Cyr" w:hAnsi="Academy Cyr"/>
        </w:rPr>
      </w:pPr>
      <w:r>
        <w:rPr>
          <w:rFonts w:ascii="Academy Cyr" w:hAnsi="Academy Cyr"/>
        </w:rPr>
        <w:t>Hа склоне темных берегов</w:t>
      </w:r>
    </w:p>
    <w:p w14:paraId="4EEBD91C" w14:textId="77777777" w:rsidR="005D48DB" w:rsidRDefault="005D48DB">
      <w:pPr>
        <w:pStyle w:val="a7"/>
        <w:jc w:val="both"/>
        <w:rPr>
          <w:rFonts w:ascii="Academy Cyr" w:hAnsi="Academy Cyr"/>
        </w:rPr>
      </w:pPr>
      <w:r>
        <w:rPr>
          <w:rFonts w:ascii="Academy Cyr" w:hAnsi="Academy Cyr"/>
        </w:rPr>
        <w:t>Какой-то речки безымянной,</w:t>
      </w:r>
    </w:p>
    <w:p w14:paraId="48F4F0E5" w14:textId="77777777" w:rsidR="005D48DB" w:rsidRDefault="005D48DB">
      <w:pPr>
        <w:pStyle w:val="a7"/>
        <w:jc w:val="both"/>
        <w:rPr>
          <w:rFonts w:ascii="Academy Cyr" w:hAnsi="Academy Cyr"/>
        </w:rPr>
      </w:pPr>
      <w:r>
        <w:rPr>
          <w:rFonts w:ascii="Academy Cyr" w:hAnsi="Academy Cyr"/>
        </w:rPr>
        <w:t>В прохладном сумраке лесов,</w:t>
      </w:r>
    </w:p>
    <w:p w14:paraId="77CA6657" w14:textId="77777777" w:rsidR="005D48DB" w:rsidRDefault="005D48DB">
      <w:pPr>
        <w:pStyle w:val="a7"/>
        <w:jc w:val="both"/>
        <w:rPr>
          <w:rFonts w:ascii="Academy Cyr" w:hAnsi="Academy Cyr"/>
        </w:rPr>
      </w:pPr>
      <w:r>
        <w:rPr>
          <w:rFonts w:ascii="Academy Cyr" w:hAnsi="Academy Cyr"/>
        </w:rPr>
        <w:t>Стоял поникшей хаты кров,</w:t>
      </w:r>
    </w:p>
    <w:p w14:paraId="2AC5200D" w14:textId="77777777" w:rsidR="005D48DB" w:rsidRDefault="005D48DB">
      <w:pPr>
        <w:pStyle w:val="a7"/>
        <w:jc w:val="both"/>
        <w:rPr>
          <w:rFonts w:ascii="Academy Cyr" w:hAnsi="Academy Cyr"/>
        </w:rPr>
      </w:pPr>
      <w:r>
        <w:rPr>
          <w:rFonts w:ascii="Academy Cyr" w:hAnsi="Academy Cyr"/>
        </w:rPr>
        <w:t>Густыми соснами венчанный.</w:t>
      </w:r>
    </w:p>
    <w:p w14:paraId="676B63B8" w14:textId="77777777" w:rsidR="005D48DB" w:rsidRDefault="005D48DB">
      <w:pPr>
        <w:pStyle w:val="a7"/>
        <w:jc w:val="both"/>
      </w:pPr>
    </w:p>
    <w:p w14:paraId="1DDD713F" w14:textId="77777777" w:rsidR="005D48DB" w:rsidRDefault="005D48DB">
      <w:pPr>
        <w:jc w:val="both"/>
      </w:pPr>
      <w:r>
        <w:t>В “Песне пятой” гибель Головы, вставшей на путь “культурного сотрудничества” со всемирным пауком, предрешена целым рядом её бездумных действий.</w:t>
      </w:r>
    </w:p>
    <w:p w14:paraId="534E4AD6" w14:textId="77777777" w:rsidR="005D48DB" w:rsidRDefault="005D48DB">
      <w:pPr>
        <w:pStyle w:val="a7"/>
        <w:jc w:val="both"/>
      </w:pPr>
    </w:p>
    <w:p w14:paraId="7D99E27C" w14:textId="77777777" w:rsidR="005D48DB" w:rsidRDefault="005D48DB">
      <w:pPr>
        <w:pStyle w:val="a7"/>
        <w:jc w:val="both"/>
        <w:rPr>
          <w:rFonts w:ascii="Academy Cyr" w:hAnsi="Academy Cyr"/>
        </w:rPr>
      </w:pPr>
      <w:r>
        <w:rPr>
          <w:rFonts w:ascii="Academy Cyr" w:hAnsi="Academy Cyr"/>
        </w:rPr>
        <w:t>— “Hу, что же? где тут затрудненье? —</w:t>
      </w:r>
    </w:p>
    <w:p w14:paraId="13929AB9" w14:textId="77777777" w:rsidR="005D48DB" w:rsidRDefault="005D48DB">
      <w:pPr>
        <w:pStyle w:val="a7"/>
        <w:jc w:val="both"/>
        <w:rPr>
          <w:rFonts w:ascii="Academy Cyr" w:hAnsi="Academy Cyr"/>
        </w:rPr>
      </w:pPr>
      <w:r>
        <w:rPr>
          <w:rFonts w:ascii="Academy Cyr" w:hAnsi="Academy Cyr"/>
        </w:rPr>
        <w:t>Сказал я карле, — я готов;</w:t>
      </w:r>
    </w:p>
    <w:p w14:paraId="7A465F6E" w14:textId="77777777" w:rsidR="005D48DB" w:rsidRDefault="005D48DB">
      <w:pPr>
        <w:pStyle w:val="a7"/>
        <w:jc w:val="both"/>
        <w:rPr>
          <w:rFonts w:ascii="Academy Cyr" w:hAnsi="Academy Cyr"/>
        </w:rPr>
      </w:pPr>
      <w:r>
        <w:rPr>
          <w:rFonts w:ascii="Academy Cyr" w:hAnsi="Academy Cyr"/>
        </w:rPr>
        <w:t>Иду хоть за пределы света”.</w:t>
      </w:r>
    </w:p>
    <w:p w14:paraId="78C7EFF3" w14:textId="77777777" w:rsidR="005D48DB" w:rsidRDefault="005D48DB">
      <w:pPr>
        <w:pStyle w:val="a7"/>
        <w:jc w:val="both"/>
        <w:rPr>
          <w:rFonts w:ascii="Academy Cyr" w:hAnsi="Academy Cyr"/>
        </w:rPr>
      </w:pPr>
      <w:r>
        <w:rPr>
          <w:rFonts w:ascii="Academy Cyr" w:hAnsi="Academy Cyr"/>
        </w:rPr>
        <w:t xml:space="preserve">И сосну на плечо взвалил, </w:t>
      </w:r>
    </w:p>
    <w:p w14:paraId="294D3A2F" w14:textId="77777777" w:rsidR="005D48DB" w:rsidRDefault="005D48DB">
      <w:pPr>
        <w:pStyle w:val="a7"/>
        <w:jc w:val="both"/>
        <w:rPr>
          <w:rFonts w:ascii="Academy Cyr" w:hAnsi="Academy Cyr"/>
        </w:rPr>
      </w:pPr>
      <w:r>
        <w:rPr>
          <w:rFonts w:ascii="Academy Cyr" w:hAnsi="Academy Cyr"/>
        </w:rPr>
        <w:t>А на другое для совета</w:t>
      </w:r>
    </w:p>
    <w:p w14:paraId="12BDEF20" w14:textId="77777777" w:rsidR="005D48DB" w:rsidRDefault="005D48DB">
      <w:pPr>
        <w:pStyle w:val="a7"/>
        <w:jc w:val="both"/>
        <w:rPr>
          <w:rFonts w:ascii="Academy Cyr" w:hAnsi="Academy Cyr"/>
        </w:rPr>
      </w:pPr>
      <w:r>
        <w:rPr>
          <w:rFonts w:ascii="Academy Cyr" w:hAnsi="Academy Cyr"/>
        </w:rPr>
        <w:t>Злодея брата посадил</w:t>
      </w:r>
    </w:p>
    <w:p w14:paraId="1B8B4E22" w14:textId="77777777" w:rsidR="005D48DB" w:rsidRDefault="005D48DB">
      <w:pPr>
        <w:pStyle w:val="a7"/>
        <w:jc w:val="both"/>
      </w:pPr>
    </w:p>
    <w:p w14:paraId="4A4127F9" w14:textId="77777777" w:rsidR="005D48DB" w:rsidRDefault="005D48DB">
      <w:pPr>
        <w:jc w:val="both"/>
      </w:pPr>
      <w:r>
        <w:t>Выход «за пределы света» — нарушение меры. «Аллах не любит неумеренных» — предупреждает Коран (сура 6:142).</w:t>
      </w:r>
    </w:p>
    <w:p w14:paraId="40A74915" w14:textId="77777777" w:rsidR="005D48DB" w:rsidRDefault="005D48DB">
      <w:pPr>
        <w:jc w:val="both"/>
      </w:pPr>
      <w:r>
        <w:t xml:space="preserve">«Сосна там красна, где взросла», — говорит русская поговорка. Прежде чем взвалить сосну на плечо, её надо вырвать из родной почвы, лишить корневой системы. В то же время в мировоззрении Люда Милого сосна — символ стройности, целеустремленности, завершенности, целостности. «Где сосна взросла, там и в дело пошла», — говорят в народе. Это аналог пословицы: «Где родился, там и пригодился». Гибель сосны, вырванной из родных мест, — предвестник гибели и самой Головы — закономерный результат бездумных действий любого правительства, порвавшего связь с народом. </w:t>
      </w:r>
    </w:p>
    <w:p w14:paraId="6CAB8B5C" w14:textId="77777777" w:rsidR="005D48DB" w:rsidRDefault="005D48DB">
      <w:pPr>
        <w:pStyle w:val="a7"/>
        <w:jc w:val="both"/>
      </w:pPr>
    </w:p>
    <w:p w14:paraId="0C0E355F" w14:textId="77777777" w:rsidR="005D48DB" w:rsidRDefault="005D48DB">
      <w:pPr>
        <w:pStyle w:val="a7"/>
        <w:jc w:val="both"/>
        <w:rPr>
          <w:rFonts w:ascii="Academy Cyr" w:hAnsi="Academy Cyr"/>
        </w:rPr>
      </w:pPr>
      <w:r>
        <w:rPr>
          <w:rFonts w:ascii="Academy Cyr" w:hAnsi="Academy Cyr"/>
        </w:rPr>
        <w:t>В теченье медленном река</w:t>
      </w:r>
    </w:p>
    <w:p w14:paraId="18223530" w14:textId="77777777" w:rsidR="005D48DB" w:rsidRDefault="005D48DB">
      <w:pPr>
        <w:pStyle w:val="a7"/>
        <w:jc w:val="both"/>
        <w:rPr>
          <w:rFonts w:ascii="Academy Cyr" w:hAnsi="Academy Cyr"/>
        </w:rPr>
      </w:pPr>
      <w:r>
        <w:rPr>
          <w:rFonts w:ascii="Academy Cyr" w:hAnsi="Academy Cyr"/>
        </w:rPr>
        <w:t>Вблизи плетень из тростника</w:t>
      </w:r>
    </w:p>
    <w:p w14:paraId="735F2456" w14:textId="77777777" w:rsidR="005D48DB" w:rsidRDefault="005D48DB">
      <w:pPr>
        <w:pStyle w:val="a7"/>
        <w:jc w:val="both"/>
        <w:rPr>
          <w:rFonts w:ascii="Academy Cyr" w:hAnsi="Academy Cyr"/>
        </w:rPr>
      </w:pPr>
      <w:r>
        <w:rPr>
          <w:rFonts w:ascii="Academy Cyr" w:hAnsi="Academy Cyr"/>
        </w:rPr>
        <w:t>Волною сонной омывала</w:t>
      </w:r>
    </w:p>
    <w:p w14:paraId="2401F666" w14:textId="77777777" w:rsidR="005D48DB" w:rsidRDefault="005D48DB">
      <w:pPr>
        <w:pStyle w:val="a7"/>
        <w:jc w:val="both"/>
        <w:rPr>
          <w:rFonts w:ascii="Academy Cyr" w:hAnsi="Academy Cyr"/>
        </w:rPr>
      </w:pPr>
      <w:r>
        <w:rPr>
          <w:rFonts w:ascii="Academy Cyr" w:hAnsi="Academy Cyr"/>
        </w:rPr>
        <w:t>И вкруг его едва журчала</w:t>
      </w:r>
    </w:p>
    <w:p w14:paraId="7A5663F8" w14:textId="77777777" w:rsidR="005D48DB" w:rsidRDefault="005D48DB">
      <w:pPr>
        <w:pStyle w:val="a7"/>
        <w:jc w:val="both"/>
        <w:rPr>
          <w:rFonts w:ascii="Academy Cyr" w:hAnsi="Academy Cyr"/>
        </w:rPr>
      </w:pPr>
      <w:r>
        <w:rPr>
          <w:rFonts w:ascii="Academy Cyr" w:hAnsi="Academy Cyr"/>
        </w:rPr>
        <w:t>При легком шуме ветерка.</w:t>
      </w:r>
    </w:p>
    <w:p w14:paraId="5F4614C8" w14:textId="77777777" w:rsidR="005D48DB" w:rsidRDefault="005D48DB">
      <w:pPr>
        <w:pStyle w:val="a7"/>
        <w:jc w:val="both"/>
      </w:pPr>
    </w:p>
    <w:p w14:paraId="1E9827E2" w14:textId="22CC4888" w:rsidR="005D48DB" w:rsidRDefault="005D48DB">
      <w:pPr>
        <w:jc w:val="both"/>
      </w:pPr>
      <w:r>
        <w:lastRenderedPageBreak/>
        <w:t>Так поэт представил в образной форме течение глобального исторического процесса с вплетенной в него ложью герметистов. Плетень, по словарю В. И. Даля — тын, забор или изгородь из хвороста и прутьев, перевитых между кольев. «Плетень из тростника</w:t>
      </w:r>
      <w:r w:rsidRPr="005D48DB">
        <w:rPr>
          <w:vertAlign w:val="superscript"/>
        </w:rPr>
        <w:t>[XLIV]</w:t>
      </w:r>
      <w:r>
        <w:t xml:space="preserve">» — образ исторической лжи писцов, которую несет в себе, </w:t>
      </w:r>
      <w:r>
        <w:rPr>
          <w:i/>
        </w:rPr>
        <w:t>волною сонной омывая</w:t>
      </w:r>
      <w:r>
        <w:t xml:space="preserve">, река времени. О попытках «обладателей писания» вплести ложь в Божье откровение, даваемое через пророков, В Коране (Сура 68 “Письменная трость”) говорится так: </w:t>
      </w:r>
    </w:p>
    <w:p w14:paraId="4E3EB9CE" w14:textId="77777777" w:rsidR="005D48DB" w:rsidRDefault="005D48DB">
      <w:pPr>
        <w:pStyle w:val="a"/>
        <w:jc w:val="both"/>
        <w:rPr>
          <w:rFonts w:ascii="Academy Cyr" w:hAnsi="Academy Cyr"/>
        </w:rPr>
      </w:pPr>
      <w:r>
        <w:rPr>
          <w:rFonts w:ascii="Academy Cyr" w:hAnsi="Academy Cyr"/>
        </w:rPr>
        <w:t>«1. Клянусь письменной тростью и тем, что пишут!. 2. Ты по милости Господа твоего не одержимый, 3. и, поистине, для тебя — награда неистощимая, 4. и, поистине, ты — великого нрава.</w:t>
      </w:r>
    </w:p>
    <w:p w14:paraId="576AF039" w14:textId="77777777" w:rsidR="005D48DB" w:rsidRDefault="005D48DB">
      <w:pPr>
        <w:pStyle w:val="a"/>
        <w:jc w:val="both"/>
        <w:rPr>
          <w:rFonts w:ascii="Academy Cyr" w:hAnsi="Academy Cyr"/>
        </w:rPr>
      </w:pPr>
      <w:r>
        <w:rPr>
          <w:rFonts w:ascii="Academy Cyr" w:hAnsi="Academy Cyr"/>
        </w:rPr>
        <w:t>5. И вот ты увидишь, и они увидят, 6. в ком из вас испытание.</w:t>
      </w:r>
    </w:p>
    <w:p w14:paraId="3C8E931F" w14:textId="77777777" w:rsidR="005D48DB" w:rsidRDefault="005D48DB">
      <w:pPr>
        <w:pStyle w:val="a"/>
        <w:jc w:val="both"/>
        <w:rPr>
          <w:rFonts w:ascii="Academy Cyr" w:hAnsi="Academy Cyr"/>
        </w:rPr>
      </w:pPr>
      <w:r>
        <w:rPr>
          <w:rFonts w:ascii="Academy Cyr" w:hAnsi="Academy Cyr"/>
        </w:rPr>
        <w:t xml:space="preserve">7. Поистине, Господь твой лучше знает тех, кто сбился с Его пути, и Он лучше знает идущих прямо!». </w:t>
      </w:r>
    </w:p>
    <w:p w14:paraId="44AEF2FD" w14:textId="77777777" w:rsidR="005D48DB" w:rsidRDefault="005D48DB">
      <w:pPr>
        <w:pStyle w:val="a"/>
        <w:jc w:val="both"/>
        <w:rPr>
          <w:rFonts w:ascii="Times New Roman" w:hAnsi="Times New Roman"/>
          <w:sz w:val="20"/>
        </w:rPr>
      </w:pPr>
      <w:r>
        <w:rPr>
          <w:rFonts w:ascii="Times New Roman" w:hAnsi="Times New Roman"/>
          <w:sz w:val="20"/>
        </w:rPr>
        <w:t>И далее, в этой же суре Корана:</w:t>
      </w:r>
    </w:p>
    <w:p w14:paraId="06ACAEE0" w14:textId="77777777" w:rsidR="005D48DB" w:rsidRDefault="005D48DB">
      <w:pPr>
        <w:pStyle w:val="a"/>
        <w:jc w:val="both"/>
        <w:rPr>
          <w:rFonts w:ascii="Academy Cyr" w:hAnsi="Academy Cyr"/>
        </w:rPr>
      </w:pPr>
      <w:r>
        <w:rPr>
          <w:rFonts w:ascii="Academy Cyr" w:hAnsi="Academy Cyr"/>
        </w:rPr>
        <w:t>36. Что с вам, как вы судите?</w:t>
      </w:r>
    </w:p>
    <w:p w14:paraId="29BD8E7C" w14:textId="77777777" w:rsidR="005D48DB" w:rsidRDefault="005D48DB">
      <w:pPr>
        <w:pStyle w:val="a"/>
        <w:jc w:val="both"/>
        <w:rPr>
          <w:rFonts w:ascii="Academy Cyr" w:hAnsi="Academy Cyr"/>
        </w:rPr>
      </w:pPr>
      <w:r>
        <w:rPr>
          <w:rFonts w:ascii="Academy Cyr" w:hAnsi="Academy Cyr"/>
        </w:rPr>
        <w:t>37. Разве у вас книга, которую вы учите?</w:t>
      </w:r>
    </w:p>
    <w:p w14:paraId="680FECFB" w14:textId="77777777" w:rsidR="005D48DB" w:rsidRDefault="005D48DB">
      <w:pPr>
        <w:pStyle w:val="a"/>
        <w:jc w:val="both"/>
        <w:rPr>
          <w:rFonts w:ascii="Academy Cyr" w:hAnsi="Academy Cyr"/>
        </w:rPr>
      </w:pPr>
      <w:r>
        <w:rPr>
          <w:rFonts w:ascii="Academy Cyr" w:hAnsi="Academy Cyr"/>
        </w:rPr>
        <w:t>38. Поистине, для вас в ней — то, что вы себе выберете!”</w:t>
      </w:r>
    </w:p>
    <w:p w14:paraId="46035364" w14:textId="77777777" w:rsidR="005D48DB" w:rsidRDefault="005D48DB">
      <w:pPr>
        <w:jc w:val="both"/>
      </w:pPr>
      <w:r>
        <w:t>По словарю В.И. Даля: Трость, тростинка — камышовое писчее перо древних. Плетеница — бредни или враки, сплетни, ложные слухи.</w:t>
      </w:r>
    </w:p>
    <w:p w14:paraId="08A306FD" w14:textId="77777777" w:rsidR="005D48DB" w:rsidRDefault="005D48DB">
      <w:pPr>
        <w:pStyle w:val="a7"/>
        <w:jc w:val="both"/>
      </w:pPr>
    </w:p>
    <w:p w14:paraId="714FBB59" w14:textId="77777777" w:rsidR="005D48DB" w:rsidRDefault="005D48DB">
      <w:pPr>
        <w:pStyle w:val="a7"/>
        <w:jc w:val="both"/>
        <w:rPr>
          <w:rFonts w:ascii="Academy Cyr" w:hAnsi="Academy Cyr"/>
        </w:rPr>
      </w:pPr>
      <w:r>
        <w:rPr>
          <w:rFonts w:ascii="Academy Cyr" w:hAnsi="Academy Cyr"/>
        </w:rPr>
        <w:t>Долина в сих местах таилась</w:t>
      </w:r>
    </w:p>
    <w:p w14:paraId="1AD34251" w14:textId="77777777" w:rsidR="005D48DB" w:rsidRDefault="005D48DB">
      <w:pPr>
        <w:pStyle w:val="a7"/>
        <w:jc w:val="both"/>
        <w:rPr>
          <w:rFonts w:ascii="Academy Cyr" w:hAnsi="Academy Cyr"/>
        </w:rPr>
      </w:pPr>
      <w:r>
        <w:rPr>
          <w:rFonts w:ascii="Academy Cyr" w:hAnsi="Academy Cyr"/>
        </w:rPr>
        <w:t>Уединенна и темна;</w:t>
      </w:r>
    </w:p>
    <w:p w14:paraId="35A3D001" w14:textId="77777777" w:rsidR="005D48DB" w:rsidRDefault="005D48DB">
      <w:pPr>
        <w:pStyle w:val="a7"/>
        <w:jc w:val="both"/>
        <w:rPr>
          <w:rFonts w:ascii="Academy Cyr" w:hAnsi="Academy Cyr"/>
        </w:rPr>
      </w:pPr>
      <w:r>
        <w:rPr>
          <w:rFonts w:ascii="Academy Cyr" w:hAnsi="Academy Cyr"/>
        </w:rPr>
        <w:t>И там, казалось, тишина</w:t>
      </w:r>
    </w:p>
    <w:p w14:paraId="686F8124" w14:textId="77777777" w:rsidR="005D48DB" w:rsidRDefault="005D48DB">
      <w:pPr>
        <w:pStyle w:val="a7"/>
        <w:jc w:val="both"/>
        <w:rPr>
          <w:rFonts w:ascii="Academy Cyr" w:hAnsi="Academy Cyr"/>
        </w:rPr>
      </w:pPr>
      <w:r>
        <w:rPr>
          <w:rFonts w:ascii="Academy Cyr" w:hAnsi="Academy Cyr"/>
        </w:rPr>
        <w:t>С начала мира воцарилась.</w:t>
      </w:r>
    </w:p>
    <w:p w14:paraId="18BA268F" w14:textId="77777777" w:rsidR="005D48DB" w:rsidRDefault="005D48DB">
      <w:pPr>
        <w:pStyle w:val="a7"/>
        <w:jc w:val="both"/>
      </w:pPr>
    </w:p>
    <w:p w14:paraId="386605AE" w14:textId="77777777" w:rsidR="005D48DB" w:rsidRDefault="005D48DB">
      <w:pPr>
        <w:jc w:val="both"/>
        <w:rPr>
          <w:i/>
        </w:rPr>
      </w:pPr>
      <w:r>
        <w:t xml:space="preserve">Для замыкания управления общественными процессами России на Концепцию Общественной Безопасности Руслану пришлось нарушить тишину «долины тайн», которая «с начала мира» казалась «тьмой египетской». Содержание этого выражения, ставшего синонимом чего-то таинственно-страшного, раскрывается благодаря мудрому изречению Козьмы Пруткова: </w:t>
      </w:r>
      <w:r>
        <w:rPr>
          <w:i/>
        </w:rPr>
        <w:t xml:space="preserve">«И египтяне когда-то были справедливы и человеколюбивы». </w:t>
      </w:r>
    </w:p>
    <w:p w14:paraId="3CF4B3DC" w14:textId="77777777" w:rsidR="005D48DB" w:rsidRDefault="005D48DB">
      <w:pPr>
        <w:jc w:val="both"/>
      </w:pPr>
      <w:r>
        <w:t>Многие тайны мафии бритоголовых скрытно были вплетены усилиями древних писцов в иудо-христианские догмы с тем, чтобы эта “рыба” (символ иудо-христианства) «направила свой путь в море дивным образом» (Коран, Сура 18. Пещера. Аят 62). Вообще Сура 18 Корана — о тайне миссии Моисея в синайском турпоходе:</w:t>
      </w:r>
    </w:p>
    <w:p w14:paraId="12A4DBFC" w14:textId="77777777" w:rsidR="005D48DB" w:rsidRDefault="005D48DB">
      <w:pPr>
        <w:pStyle w:val="a"/>
        <w:jc w:val="both"/>
        <w:rPr>
          <w:rFonts w:ascii="Academy Cyr" w:hAnsi="Academy Cyr"/>
        </w:rPr>
      </w:pPr>
      <w:r>
        <w:rPr>
          <w:rFonts w:ascii="Academy Cyr" w:hAnsi="Academy Cyr"/>
        </w:rPr>
        <w:lastRenderedPageBreak/>
        <w:t>«59 (60). И вот сказал Муса своему юноше: “Hе остановлюсь я, пока не дойду до слияния двух морей, хотя бы прошли годы”».</w:t>
      </w:r>
    </w:p>
    <w:p w14:paraId="59981CF3" w14:textId="77777777" w:rsidR="005D48DB" w:rsidRDefault="005D48DB">
      <w:pPr>
        <w:jc w:val="both"/>
      </w:pPr>
      <w:r>
        <w:t>— Здесь указание на начало синайского турпохода, который длился на протяжении двух поколений. Южная оконечность Синайского полуострова с расположенной в центре горой Синай омывается с востока и запада двумя узкими заливами, которые как бы сливаются в Красном море.</w:t>
      </w:r>
    </w:p>
    <w:p w14:paraId="3B9B7E47" w14:textId="77777777" w:rsidR="005D48DB" w:rsidRDefault="005D48DB">
      <w:pPr>
        <w:pStyle w:val="a"/>
        <w:jc w:val="both"/>
        <w:rPr>
          <w:rFonts w:ascii="Academy Cyr" w:hAnsi="Academy Cyr"/>
        </w:rPr>
      </w:pPr>
      <w:r>
        <w:rPr>
          <w:rFonts w:ascii="Academy Cyr" w:hAnsi="Academy Cyr"/>
        </w:rPr>
        <w:t xml:space="preserve">«60 (61). А когда они дошли до соединения между ними, то забыли свою рыбу, и она направила свой путь, устремившись в море. </w:t>
      </w:r>
    </w:p>
    <w:p w14:paraId="57484820" w14:textId="77777777" w:rsidR="005D48DB" w:rsidRDefault="005D48DB">
      <w:pPr>
        <w:pStyle w:val="a"/>
        <w:jc w:val="both"/>
        <w:rPr>
          <w:rFonts w:ascii="Academy Cyr" w:hAnsi="Academy Cyr"/>
        </w:rPr>
      </w:pPr>
      <w:r>
        <w:rPr>
          <w:rFonts w:ascii="Academy Cyr" w:hAnsi="Academy Cyr"/>
        </w:rPr>
        <w:t>61 (62). Когда же они прошли, он сказал своему юноше: “Принеси нам наш обед, мы испытали от этого нашего пути тяготу”.</w:t>
      </w:r>
    </w:p>
    <w:p w14:paraId="0B03E7C4" w14:textId="77777777" w:rsidR="005D48DB" w:rsidRDefault="005D48DB">
      <w:pPr>
        <w:pStyle w:val="a"/>
        <w:jc w:val="both"/>
        <w:rPr>
          <w:rFonts w:ascii="Academy Cyr" w:hAnsi="Academy Cyr"/>
        </w:rPr>
      </w:pPr>
      <w:r>
        <w:rPr>
          <w:rFonts w:ascii="Academy Cyr" w:hAnsi="Academy Cyr"/>
        </w:rPr>
        <w:t>62 (63). Он сказал: “Видишь ли, когда мы укрылись у скалы, то я забыл рыбу. Заставил меня забыть только сатана, чтобы я не вспомнил, и она направила свой путь в море дивным образом”.</w:t>
      </w:r>
    </w:p>
    <w:p w14:paraId="2FDF1283" w14:textId="77777777" w:rsidR="005D48DB" w:rsidRDefault="005D48DB">
      <w:pPr>
        <w:pStyle w:val="a"/>
        <w:jc w:val="both"/>
        <w:rPr>
          <w:rFonts w:ascii="Academy Cyr" w:hAnsi="Academy Cyr"/>
        </w:rPr>
      </w:pPr>
      <w:r>
        <w:rPr>
          <w:rFonts w:ascii="Academy Cyr" w:hAnsi="Academy Cyr"/>
        </w:rPr>
        <w:t xml:space="preserve">63 (64). Он сказал: “Этого-то мы и желали”. И оба вернулись по своим следам обратно». </w:t>
      </w:r>
    </w:p>
    <w:p w14:paraId="1BD5E9EF" w14:textId="77777777" w:rsidR="005D48DB" w:rsidRDefault="005D48DB">
      <w:pPr>
        <w:jc w:val="both"/>
      </w:pPr>
      <w:r>
        <w:t>Так “тьма египетская” покрыла тайну иудо-христианства.</w:t>
      </w:r>
    </w:p>
    <w:p w14:paraId="787C2E18" w14:textId="77777777" w:rsidR="005D48DB" w:rsidRDefault="005D48DB">
      <w:pPr>
        <w:jc w:val="both"/>
      </w:pPr>
      <w:r>
        <w:t xml:space="preserve">В соответствии с версией древнеегипетского знахарства еврейское “чудо-юдо” дивным образом растворилось в житейском море глобального исторического процесса. </w:t>
      </w:r>
    </w:p>
    <w:p w14:paraId="4F01385E" w14:textId="77777777" w:rsidR="005D48DB" w:rsidRDefault="005D48DB">
      <w:pPr>
        <w:jc w:val="both"/>
      </w:pPr>
      <w:r>
        <w:t xml:space="preserve">Знахари социальной магии в Египте, под опекой которых воспитывался Моисей с младенчества, пытались в обход его сознания возложить на него миссию по созданию безнациональной периферии наднационального концептуального центра, поскольку в глазах подлинных хозяев этой  периферии он должен был сыграть роль “милой пастушки”, владеющей особым рецептом приготовления фаршированной “рыбы”. Роль “рыбака” обычно исполняли племенные вожди и шаманы кочевых племен,  из своекорыстия “забывающие” свой народ, превращаясь при этом сами в прислужников  горбатого карлы, который и был главным заказчиком рыбного блюда. В процессе его приготовления на жарком солнце синайской пустыни “рыба” приобретала специфические свойства: легко адаптируясь в житейском море любой национальной среды, она сохраняла абсолютное послушание и воле “кухарки”, и воле “рыбака”. Другими словами, в Синайской пустыне создавался некий человекообразный сброд, лишенный собственных национальных корней (остова), родного языка (голоса) и в то же время обладающий нечеловеческой жизнестойкостью. Возможно поэтому все народы житейского моря отмечали странности поведения такой “рыбы” (фаршированная рыба — рыба без костей — еврейское блюдо.), но наиболее точную характеристику “богоизбранности” еврейства мы находим в пословицах и поговорках </w:t>
      </w:r>
      <w:r>
        <w:lastRenderedPageBreak/>
        <w:t xml:space="preserve">русского народа: «Дядя Моисей любит рыбу без костей» или «Спела б рыбка песенку, когда б голос был». </w:t>
      </w:r>
    </w:p>
    <w:p w14:paraId="7CDC4C7B" w14:textId="77777777" w:rsidR="005D48DB" w:rsidRDefault="005D48DB">
      <w:pPr>
        <w:jc w:val="both"/>
      </w:pPr>
      <w:r>
        <w:t>Из текстов Корана также видно, что Бог уберег Моисея от той миссии, которую на него пыталось возложить древнеегипетское знахарство, поскольку ему “дано было Писание и Различение”. Это означает, что он осознанно противостоял концепции глобального рабовладения, за что, видимо, и был убит. На всех пророков, в том числе и на Моисея, Богом возлагается лишь одна миссия: нести знание о справедливой жизни в обществе людей.  И иудеи были вправе выбрать ту миссию, которая была им по нраву. То, что они выбрали концепцию глобального рабовладения, говорит об их злонравии, а следовательно и о том, что совершив свой выбор, они Свыше были лишены Различения.</w:t>
      </w:r>
    </w:p>
    <w:p w14:paraId="2A6EFED3" w14:textId="77777777" w:rsidR="005D48DB" w:rsidRDefault="005D48DB">
      <w:pPr>
        <w:jc w:val="both"/>
      </w:pPr>
      <w:r>
        <w:t xml:space="preserve">Текст Корана дается по изданию 1986г., Москва, в переводе с арабского И.Ю.Крачковского. В переводе Г.С.Саблукова, издание 1907 г., Казань, в суре 18 “Пещера” “юноша” имеет четкое определение: СЛУЖИТЕЛЬ МОИСЕЯ. Из текста И.Ю.Крачковского не ясно, кто сказал «Этого-то мы и желали». В переводе Г.С.Саблукова эта фраза однозначно принадлежит Моисею. </w:t>
      </w:r>
    </w:p>
    <w:p w14:paraId="7F32AD1B" w14:textId="77777777" w:rsidR="005D48DB" w:rsidRDefault="005D48DB">
      <w:pPr>
        <w:jc w:val="both"/>
      </w:pPr>
      <w:r>
        <w:t xml:space="preserve">Так нагнеталась “тьма египетская” по части тайн иудо-христианства. Следующие стихи Суры 18 “Пещера” о том, почему Моисей не мог принадлежать к Глобальному Предиктору. </w:t>
      </w:r>
    </w:p>
    <w:p w14:paraId="5627D773" w14:textId="77777777" w:rsidR="005D48DB" w:rsidRDefault="005D48DB">
      <w:pPr>
        <w:pStyle w:val="a"/>
        <w:jc w:val="both"/>
        <w:rPr>
          <w:rFonts w:ascii="Academy Cyr" w:hAnsi="Academy Cyr"/>
        </w:rPr>
      </w:pPr>
      <w:r>
        <w:rPr>
          <w:rFonts w:ascii="Academy Cyr" w:hAnsi="Academy Cyr"/>
        </w:rPr>
        <w:t xml:space="preserve">«64 (65). И нашли они раба из Hаших рабов, которому Мы даровали милосердие от Hас и научили его Hашему знанию. </w:t>
      </w:r>
    </w:p>
    <w:p w14:paraId="51812D52" w14:textId="77777777" w:rsidR="005D48DB" w:rsidRDefault="005D48DB">
      <w:pPr>
        <w:jc w:val="both"/>
      </w:pPr>
      <w:r>
        <w:t xml:space="preserve"> «Раб из Hаших рабов, получивший милосердие и знания от Аллаха» — вероятнее всего, другой Божий посланник, на которого, в отличие от Моисея, возложена Свыше полная функция управления применительно к социальным процессам, протекающим на Земле. Видимо, он допущен к концептуальной деятельности Свыше помимо знахарской иерархии, на такую деятельность претендующей, и потому является своеобразным экзаменатором Моисея.</w:t>
      </w:r>
    </w:p>
    <w:p w14:paraId="63B474C2" w14:textId="77777777" w:rsidR="005D48DB" w:rsidRDefault="005D48DB">
      <w:pPr>
        <w:pStyle w:val="a"/>
        <w:jc w:val="both"/>
        <w:rPr>
          <w:rFonts w:ascii="Academy Cyr" w:hAnsi="Academy Cyr"/>
        </w:rPr>
      </w:pPr>
      <w:r>
        <w:rPr>
          <w:rFonts w:ascii="Academy Cyr" w:hAnsi="Academy Cyr"/>
        </w:rPr>
        <w:t>«65 (66). Сказал ему Муса: “Последовать ли мне за тобой, чтобы ты научил меня тому, что сообщено тебе о прямом пути?”</w:t>
      </w:r>
    </w:p>
    <w:p w14:paraId="1CF02BBE" w14:textId="77777777" w:rsidR="005D48DB" w:rsidRDefault="005D48DB">
      <w:pPr>
        <w:pStyle w:val="a"/>
        <w:jc w:val="both"/>
        <w:rPr>
          <w:rFonts w:ascii="Academy Cyr" w:hAnsi="Academy Cyr"/>
        </w:rPr>
      </w:pPr>
      <w:r>
        <w:rPr>
          <w:rFonts w:ascii="Academy Cyr" w:hAnsi="Academy Cyr"/>
        </w:rPr>
        <w:t>66 (67). Он сказал: “Ты не в состоянии будешь со мной утерпеть.</w:t>
      </w:r>
    </w:p>
    <w:p w14:paraId="44CAD5C4" w14:textId="77777777" w:rsidR="005D48DB" w:rsidRDefault="005D48DB">
      <w:pPr>
        <w:pStyle w:val="a"/>
        <w:jc w:val="both"/>
        <w:rPr>
          <w:rFonts w:ascii="Academy Cyr" w:hAnsi="Academy Cyr"/>
        </w:rPr>
      </w:pPr>
      <w:r>
        <w:rPr>
          <w:rFonts w:ascii="Academy Cyr" w:hAnsi="Academy Cyr"/>
        </w:rPr>
        <w:t>67 (68). И как ты вытерпишь то, о чем не имеешь знания?”»</w:t>
      </w:r>
    </w:p>
    <w:p w14:paraId="34778D75" w14:textId="77777777" w:rsidR="005D48DB" w:rsidRDefault="005D48DB">
      <w:pPr>
        <w:jc w:val="both"/>
      </w:pPr>
      <w:r>
        <w:t xml:space="preserve"> “Экзаменатор” предупреждает Моисея, что, не обладая знанием общего хода вещей и, в силу этого, не понимая смысла происходящего, тот будет мешать ему, задавая ненужные вопросы. Моисей обещал быть послушным. </w:t>
      </w:r>
    </w:p>
    <w:p w14:paraId="697A7F64" w14:textId="77777777" w:rsidR="005D48DB" w:rsidRDefault="005D48DB">
      <w:pPr>
        <w:pStyle w:val="a"/>
        <w:jc w:val="both"/>
        <w:rPr>
          <w:rFonts w:ascii="Academy Cyr" w:hAnsi="Academy Cyr"/>
        </w:rPr>
      </w:pPr>
      <w:r>
        <w:rPr>
          <w:rFonts w:ascii="Academy Cyr" w:hAnsi="Academy Cyr"/>
        </w:rPr>
        <w:t>«68 (69). Он сказал: “Ты найдешь меня, если угодно Аллаху, терпеливым, и я не ослушаюсь ни одного твоего приказания”.</w:t>
      </w:r>
    </w:p>
    <w:p w14:paraId="1B7620E2" w14:textId="77777777" w:rsidR="005D48DB" w:rsidRDefault="005D48DB">
      <w:pPr>
        <w:pStyle w:val="a"/>
        <w:jc w:val="both"/>
        <w:rPr>
          <w:rFonts w:ascii="Academy Cyr" w:hAnsi="Academy Cyr"/>
        </w:rPr>
      </w:pPr>
      <w:r>
        <w:rPr>
          <w:rFonts w:ascii="Academy Cyr" w:hAnsi="Academy Cyr"/>
        </w:rPr>
        <w:lastRenderedPageBreak/>
        <w:t>69 (70). Он сказал: “Если ты последуешь за мной, то не спрашивай ни о чем, пока я не возобновлю об этом напоминания”.</w:t>
      </w:r>
    </w:p>
    <w:p w14:paraId="1DD833C1" w14:textId="77777777" w:rsidR="005D48DB" w:rsidRDefault="005D48DB">
      <w:pPr>
        <w:pStyle w:val="a"/>
        <w:jc w:val="both"/>
        <w:rPr>
          <w:rFonts w:ascii="Academy Cyr" w:hAnsi="Academy Cyr"/>
        </w:rPr>
      </w:pPr>
      <w:r>
        <w:rPr>
          <w:rFonts w:ascii="Academy Cyr" w:hAnsi="Academy Cyr"/>
        </w:rPr>
        <w:t>70 (71). И пошли они: и когда они были на судне, тот его продырявил.</w:t>
      </w:r>
    </w:p>
    <w:p w14:paraId="0A4628B1" w14:textId="77777777" w:rsidR="005D48DB" w:rsidRDefault="005D48DB">
      <w:pPr>
        <w:pStyle w:val="a"/>
        <w:jc w:val="both"/>
        <w:rPr>
          <w:rFonts w:ascii="Academy Cyr" w:hAnsi="Academy Cyr"/>
        </w:rPr>
      </w:pPr>
      <w:r>
        <w:rPr>
          <w:rFonts w:ascii="Academy Cyr" w:hAnsi="Academy Cyr"/>
        </w:rPr>
        <w:t>Сказал ему: “Ты его продырявил, чтобы потопить находящихся на нем? Ты совершил дело удивительное!”</w:t>
      </w:r>
    </w:p>
    <w:p w14:paraId="4093BCE8" w14:textId="77777777" w:rsidR="005D48DB" w:rsidRDefault="005D48DB">
      <w:pPr>
        <w:pStyle w:val="a"/>
        <w:jc w:val="both"/>
        <w:rPr>
          <w:rFonts w:ascii="Academy Cyr" w:hAnsi="Academy Cyr"/>
        </w:rPr>
      </w:pPr>
      <w:r>
        <w:rPr>
          <w:rFonts w:ascii="Academy Cyr" w:hAnsi="Academy Cyr"/>
        </w:rPr>
        <w:t>71 (72). Сказал он: “Разве я тебе не говорил, что ты не в состоянии будешь со мной утерпеть?”</w:t>
      </w:r>
    </w:p>
    <w:p w14:paraId="7EC2E95E" w14:textId="77777777" w:rsidR="005D48DB" w:rsidRDefault="005D48DB">
      <w:pPr>
        <w:pStyle w:val="a"/>
        <w:jc w:val="both"/>
        <w:rPr>
          <w:rFonts w:ascii="Academy Cyr" w:hAnsi="Academy Cyr"/>
        </w:rPr>
      </w:pPr>
      <w:r>
        <w:rPr>
          <w:rFonts w:ascii="Academy Cyr" w:hAnsi="Academy Cyr"/>
        </w:rPr>
        <w:t>72 (73). Он сказал: “Hе укоряй меня за то, что я позабыл, и не возлагай на меня в моем деле тяготы”.</w:t>
      </w:r>
    </w:p>
    <w:p w14:paraId="167FBA3B" w14:textId="77777777" w:rsidR="005D48DB" w:rsidRDefault="005D48DB">
      <w:pPr>
        <w:pStyle w:val="a"/>
        <w:jc w:val="both"/>
        <w:rPr>
          <w:rFonts w:ascii="Academy Cyr" w:hAnsi="Academy Cyr"/>
        </w:rPr>
      </w:pPr>
      <w:r>
        <w:rPr>
          <w:rFonts w:ascii="Academy Cyr" w:hAnsi="Academy Cyr"/>
        </w:rPr>
        <w:t>73 (74). И пошли они; и когда встретили мальчика и тот его убил, то он сказал: “Hеужели ты убил чистую душу без отмщения за душу? Ты сделал вещь непохвальную!”</w:t>
      </w:r>
    </w:p>
    <w:p w14:paraId="3D181F4F" w14:textId="77777777" w:rsidR="005D48DB" w:rsidRDefault="005D48DB">
      <w:pPr>
        <w:pStyle w:val="a"/>
        <w:jc w:val="both"/>
        <w:rPr>
          <w:rFonts w:ascii="Academy Cyr" w:hAnsi="Academy Cyr"/>
        </w:rPr>
      </w:pPr>
      <w:r>
        <w:rPr>
          <w:rFonts w:ascii="Academy Cyr" w:hAnsi="Academy Cyr"/>
        </w:rPr>
        <w:t>74 (75). Он сказал: “Разве я не говорил тебе, что ты не в состоянии будешь утерпеть?”</w:t>
      </w:r>
    </w:p>
    <w:p w14:paraId="6175E42D" w14:textId="77777777" w:rsidR="005D48DB" w:rsidRDefault="005D48DB">
      <w:pPr>
        <w:pStyle w:val="a"/>
        <w:jc w:val="both"/>
        <w:rPr>
          <w:rFonts w:ascii="Academy Cyr" w:hAnsi="Academy Cyr"/>
        </w:rPr>
      </w:pPr>
      <w:r>
        <w:rPr>
          <w:rFonts w:ascii="Academy Cyr" w:hAnsi="Academy Cyr"/>
        </w:rPr>
        <w:t>75 (76). Он сказал: “Если я у тебя спрошу о чем-нибудь после этого, то не сопровождай меня: ты получил от меня извинение”.</w:t>
      </w:r>
    </w:p>
    <w:p w14:paraId="02BF8152" w14:textId="77777777" w:rsidR="005D48DB" w:rsidRDefault="005D48DB">
      <w:pPr>
        <w:pStyle w:val="a"/>
        <w:jc w:val="both"/>
        <w:rPr>
          <w:rFonts w:ascii="Academy Cyr" w:hAnsi="Academy Cyr"/>
        </w:rPr>
      </w:pPr>
      <w:r>
        <w:rPr>
          <w:rFonts w:ascii="Academy Cyr" w:hAnsi="Academy Cyr"/>
        </w:rPr>
        <w:t>76 (77). И пошли они; и когда пришли к жителям селения, то попросили пищи, но те отказались принять их в гости. И нашли они там стену, которая хотела развалиться, и он её поправил. Сказал он: “Если бы ты хотел, то взял бы за это плату”».</w:t>
      </w:r>
    </w:p>
    <w:p w14:paraId="07D0DAA5" w14:textId="77777777" w:rsidR="005D48DB" w:rsidRDefault="005D48DB">
      <w:pPr>
        <w:jc w:val="both"/>
      </w:pPr>
      <w:r>
        <w:t xml:space="preserve">Моисей и на этот раз “не утерпел”, а это означало, что по всем трем вопросам экзаменационного билета на соискание звания “Предиктор” он получил “неуд”, после чего земные пути двух Божьих посланников разошлись. </w:t>
      </w:r>
    </w:p>
    <w:p w14:paraId="726093BA" w14:textId="77777777" w:rsidR="005D48DB" w:rsidRDefault="005D48DB">
      <w:pPr>
        <w:pStyle w:val="a"/>
        <w:jc w:val="both"/>
        <w:rPr>
          <w:rFonts w:ascii="Academy Cyr" w:hAnsi="Academy Cyr"/>
        </w:rPr>
      </w:pPr>
      <w:r>
        <w:rPr>
          <w:rFonts w:ascii="Academy Cyr" w:hAnsi="Academy Cyr"/>
        </w:rPr>
        <w:t>«77 (78). Он сказал: “Это — разлука между мной и тобой. Я сообщу тебе толкование того, что ты не мог утерпеть.</w:t>
      </w:r>
    </w:p>
    <w:p w14:paraId="7E1048B5" w14:textId="77777777" w:rsidR="005D48DB" w:rsidRDefault="005D48DB">
      <w:pPr>
        <w:pStyle w:val="a"/>
        <w:jc w:val="both"/>
        <w:rPr>
          <w:rFonts w:ascii="Academy Cyr" w:hAnsi="Academy Cyr"/>
        </w:rPr>
      </w:pPr>
      <w:r>
        <w:rPr>
          <w:rFonts w:ascii="Academy Cyr" w:hAnsi="Academy Cyr"/>
        </w:rPr>
        <w:t>78 (79). Что касается судна, то оно принадлежало беднякам, которые работали в море. Я хотел его испортить, ибо за ними был царь, отбиравший все суда насильно.</w:t>
      </w:r>
    </w:p>
    <w:p w14:paraId="51C24C4D" w14:textId="77777777" w:rsidR="005D48DB" w:rsidRDefault="005D48DB">
      <w:pPr>
        <w:pStyle w:val="a"/>
        <w:jc w:val="both"/>
        <w:rPr>
          <w:rFonts w:ascii="Academy Cyr" w:hAnsi="Academy Cyr"/>
        </w:rPr>
      </w:pPr>
      <w:r>
        <w:rPr>
          <w:rFonts w:ascii="Academy Cyr" w:hAnsi="Academy Cyr"/>
        </w:rPr>
        <w:t>79 (80). Что касается мальчика, то родители его были верующими, и мы боялись, что он обречет их переносить непокорность и неверие.</w:t>
      </w:r>
    </w:p>
    <w:p w14:paraId="25F60C40" w14:textId="77777777" w:rsidR="005D48DB" w:rsidRDefault="005D48DB">
      <w:pPr>
        <w:pStyle w:val="a"/>
        <w:jc w:val="both"/>
        <w:rPr>
          <w:rFonts w:ascii="Academy Cyr" w:hAnsi="Academy Cyr"/>
        </w:rPr>
      </w:pPr>
      <w:r>
        <w:rPr>
          <w:rFonts w:ascii="Academy Cyr" w:hAnsi="Academy Cyr"/>
        </w:rPr>
        <w:t xml:space="preserve">80 (81). И мы хотели, чтобы Господь дал им взамен лучшего, чем он, по чистоте и более близкого по милосердию. </w:t>
      </w:r>
    </w:p>
    <w:p w14:paraId="6B40CAC4" w14:textId="77777777" w:rsidR="005D48DB" w:rsidRDefault="005D48DB">
      <w:pPr>
        <w:pStyle w:val="a"/>
        <w:jc w:val="both"/>
        <w:rPr>
          <w:rFonts w:ascii="Academy Cyr" w:hAnsi="Academy Cyr"/>
        </w:rPr>
      </w:pPr>
      <w:r>
        <w:rPr>
          <w:rFonts w:ascii="Academy Cyr" w:hAnsi="Academy Cyr"/>
        </w:rPr>
        <w:lastRenderedPageBreak/>
        <w:t>81 (82). А стена — она принадлежала двум мальчикам-сиротам в городе и был под нею для них клад, а отец их был праведен, и пожелал Господь твой, чтобы они достигли зрелости и извлекли свой клад по милости твоего Господа. Hе делал я этого по своему решению. Вот объяснение того, чего ты не мог утерпеть”».</w:t>
      </w:r>
    </w:p>
    <w:p w14:paraId="2FAFA10A" w14:textId="77777777" w:rsidR="005D48DB" w:rsidRDefault="005D48DB">
      <w:pPr>
        <w:jc w:val="both"/>
      </w:pPr>
      <w:r>
        <w:t>Раскрывая существо своей деятельности, анонимный Божий посланник дает Моисею представление об общем ходе вещей и, тем самым, как бы оберегает его от вовлечения в Богоборческую иерархию знахарей. Библейский Моисей остался в сознании потомков только пророком; еврейского государства он не создал и самому ему не суждено было увидеть результатов синайского социального эксперимента.</w:t>
      </w:r>
    </w:p>
    <w:p w14:paraId="7FC1BC65" w14:textId="77777777" w:rsidR="005D48DB" w:rsidRDefault="005D48DB">
      <w:pPr>
        <w:jc w:val="both"/>
      </w:pPr>
      <w:r>
        <w:t>У Руслана в истории своя миссия:</w:t>
      </w:r>
    </w:p>
    <w:p w14:paraId="46655EA2" w14:textId="77777777" w:rsidR="005D48DB" w:rsidRDefault="005D48DB">
      <w:pPr>
        <w:pStyle w:val="a7"/>
        <w:jc w:val="both"/>
      </w:pPr>
    </w:p>
    <w:p w14:paraId="39EC5514" w14:textId="77777777" w:rsidR="005D48DB" w:rsidRDefault="005D48DB">
      <w:pPr>
        <w:pStyle w:val="a7"/>
        <w:jc w:val="both"/>
        <w:rPr>
          <w:rFonts w:ascii="Academy Cyr" w:hAnsi="Academy Cyr"/>
        </w:rPr>
      </w:pPr>
      <w:r>
        <w:rPr>
          <w:rFonts w:ascii="Academy Cyr" w:hAnsi="Academy Cyr"/>
        </w:rPr>
        <w:t>Руслан остановил коня.</w:t>
      </w:r>
    </w:p>
    <w:p w14:paraId="3A88AD25" w14:textId="77777777" w:rsidR="005D48DB" w:rsidRDefault="005D48DB">
      <w:pPr>
        <w:pStyle w:val="a7"/>
        <w:jc w:val="both"/>
        <w:rPr>
          <w:rFonts w:ascii="Academy Cyr" w:hAnsi="Academy Cyr"/>
        </w:rPr>
      </w:pPr>
      <w:r>
        <w:rPr>
          <w:rFonts w:ascii="Academy Cyr" w:hAnsi="Academy Cyr"/>
        </w:rPr>
        <w:t>Все было тихо, безмятежно;</w:t>
      </w:r>
    </w:p>
    <w:p w14:paraId="286725DB" w14:textId="77777777" w:rsidR="005D48DB" w:rsidRDefault="005D48DB">
      <w:pPr>
        <w:pStyle w:val="a7"/>
        <w:jc w:val="both"/>
        <w:rPr>
          <w:rFonts w:ascii="Academy Cyr" w:hAnsi="Academy Cyr"/>
        </w:rPr>
      </w:pPr>
      <w:r>
        <w:rPr>
          <w:rFonts w:ascii="Academy Cyr" w:hAnsi="Academy Cyr"/>
        </w:rPr>
        <w:t>От рассветающего дня</w:t>
      </w:r>
    </w:p>
    <w:p w14:paraId="18240BFE" w14:textId="77777777" w:rsidR="005D48DB" w:rsidRDefault="005D48DB">
      <w:pPr>
        <w:pStyle w:val="a7"/>
        <w:jc w:val="both"/>
        <w:rPr>
          <w:rFonts w:ascii="Academy Cyr" w:hAnsi="Academy Cyr"/>
        </w:rPr>
      </w:pPr>
      <w:r>
        <w:rPr>
          <w:rFonts w:ascii="Academy Cyr" w:hAnsi="Academy Cyr"/>
        </w:rPr>
        <w:t>Долина с рощею прибрежной</w:t>
      </w:r>
    </w:p>
    <w:p w14:paraId="39ECC30D" w14:textId="77777777" w:rsidR="005D48DB" w:rsidRDefault="005D48DB">
      <w:pPr>
        <w:pStyle w:val="a7"/>
        <w:jc w:val="both"/>
        <w:rPr>
          <w:rFonts w:ascii="Academy Cyr" w:hAnsi="Academy Cyr"/>
        </w:rPr>
      </w:pPr>
      <w:r>
        <w:rPr>
          <w:rFonts w:ascii="Academy Cyr" w:hAnsi="Academy Cyr"/>
        </w:rPr>
        <w:t>Сквозь утренний сияла дым.</w:t>
      </w:r>
    </w:p>
    <w:p w14:paraId="4B0390E7" w14:textId="77777777" w:rsidR="005D48DB" w:rsidRDefault="005D48DB">
      <w:pPr>
        <w:pStyle w:val="a7"/>
        <w:jc w:val="both"/>
        <w:rPr>
          <w:rFonts w:ascii="Academy Cyr" w:hAnsi="Academy Cyr"/>
        </w:rPr>
      </w:pPr>
      <w:r>
        <w:rPr>
          <w:rFonts w:ascii="Academy Cyr" w:hAnsi="Academy Cyr"/>
        </w:rPr>
        <w:t>Руслан на луг жену слагает,</w:t>
      </w:r>
    </w:p>
    <w:p w14:paraId="62DADD2F" w14:textId="77777777" w:rsidR="005D48DB" w:rsidRDefault="005D48DB">
      <w:pPr>
        <w:pStyle w:val="a7"/>
        <w:jc w:val="both"/>
        <w:rPr>
          <w:rFonts w:ascii="Academy Cyr" w:hAnsi="Academy Cyr"/>
        </w:rPr>
      </w:pPr>
      <w:r>
        <w:rPr>
          <w:rFonts w:ascii="Academy Cyr" w:hAnsi="Academy Cyr"/>
        </w:rPr>
        <w:t>Садится близ нее, вздыхает</w:t>
      </w:r>
    </w:p>
    <w:p w14:paraId="01644A2A" w14:textId="77777777" w:rsidR="005D48DB" w:rsidRDefault="005D48DB">
      <w:pPr>
        <w:pStyle w:val="a7"/>
        <w:jc w:val="both"/>
        <w:rPr>
          <w:rFonts w:ascii="Academy Cyr" w:hAnsi="Academy Cyr"/>
        </w:rPr>
      </w:pPr>
      <w:r>
        <w:rPr>
          <w:rFonts w:ascii="Academy Cyr" w:hAnsi="Academy Cyr"/>
        </w:rPr>
        <w:t>С уныньем сладким и немым.</w:t>
      </w:r>
    </w:p>
    <w:p w14:paraId="7F7DEAEC" w14:textId="77777777" w:rsidR="005D48DB" w:rsidRDefault="005D48DB">
      <w:pPr>
        <w:pStyle w:val="a7"/>
        <w:jc w:val="both"/>
      </w:pPr>
    </w:p>
    <w:p w14:paraId="1CAA4C62" w14:textId="77777777" w:rsidR="005D48DB" w:rsidRDefault="005D48DB">
      <w:pPr>
        <w:jc w:val="both"/>
      </w:pPr>
      <w:r>
        <w:t xml:space="preserve">И Внутренний Предиктор России мог забыть Люд Милый. Hо Коран прав: заставить забыть свой народ может только сатана. Отсюда следует, что народ, превращенный в “фаршированную рыбу”, если верить Библии, был чужд библейскому Моисею. Создатели его образа в скульптуре, в живописи, в литературе почему-то упорно стремились отметить его связь с сатаной рогами. Многие и сегодня считают, что дело о рогах Моисея темное и неясное. Так убитый (или наказанный Свыше?) протоиерей-выкрест А. Мень вновь затронул этот вопрос в одной из своих работ: </w:t>
      </w:r>
    </w:p>
    <w:p w14:paraId="4C411927" w14:textId="77777777" w:rsidR="005D48DB" w:rsidRDefault="005D48DB">
      <w:pPr>
        <w:pStyle w:val="a"/>
        <w:jc w:val="both"/>
        <w:rPr>
          <w:rFonts w:ascii="Academy Cyr" w:hAnsi="Academy Cyr"/>
        </w:rPr>
      </w:pPr>
      <w:r>
        <w:rPr>
          <w:rFonts w:ascii="Academy Cyr" w:hAnsi="Academy Cyr"/>
        </w:rPr>
        <w:t>«Предполагают, что в особо торжественные моменты Моисей надевал нечто вроде митры, украшенной рогами. В тексте Библии “рога” переводятся как “лучи”. “Моисей не знал, что лицо его стало сиять лучами от того, что Бог говорил с ним” (Исход, 34:29). Блаженный Иероним, однако, переводил эти слова, как “рога”. Причина неясности в том, что на иврите и “лучи” и “рога” передаются одними и теми же согласными» (Эммануил Светлов “А. Мень”. “Магизм и единобожие”. Брюссель, 1971).</w:t>
      </w:r>
    </w:p>
    <w:p w14:paraId="786EC6EE" w14:textId="77777777" w:rsidR="005D48DB" w:rsidRDefault="005D48DB">
      <w:pPr>
        <w:jc w:val="both"/>
      </w:pPr>
      <w:r>
        <w:lastRenderedPageBreak/>
        <w:t>Здесь мы вынуждены еще раз обратиться к истории, связанной с фигурой Моисея, чтобы приоткрыть завесу тайн над этой противоречивой личностью. Когда речь заходит о деятельности пророков, то кроме Глобального Предиктора, толпы, “элиты” необходимо рассматривать их взаимоотношения с внесоциальным интеллектом: Всевышним, Его иерархией, сатаной и т.д. Если же анализировать миссию пророков, исходя из текста Корана, то на всех них лежало одно: напоминать людям о Боге через передачу некоего Знания. Пророки отвечали только за передачу, а люди, толпы и предиктор получали полную свободу последовать Откровению, отвергнуть его и пророка, или монополизировать полученное Знание с целью получения гешефта.</w:t>
      </w:r>
    </w:p>
    <w:p w14:paraId="4CD28987" w14:textId="77777777" w:rsidR="005D48DB" w:rsidRDefault="005D48DB">
      <w:pPr>
        <w:jc w:val="both"/>
      </w:pPr>
      <w:r>
        <w:t xml:space="preserve">Библейский Моисей — первый исторически зафиксированный “антисемит”, если не выходить при рассмотрении его миссии за пределы официальной истории развития общества и полагать, что он стремился к тому, что в реальном обществе произошло, и при этом считать, что вектор ошибки его деятельности в интересах общества равен нулю. Но, если на нем лежала только передача Знания Торы, то за использование этого Знания во зло отвечают «те, кому было дано нести Тору, а они её не понесли» (Коран 62:5). И тогда блаженный Иероним по отношению к реально историческому Моисею мог играть ту же роль, что и “блаженный” Волкогонов по отношению к реальному Сталину. Различие будет определяться лишь давностью лет и тем, что от Сталина остались реальные тексты его работ, а от Моисея — нет. Странным образом жизнь и смерть Сталина перекликается с жизнью и смертью Моисея. И эта общность подмечена даже в анекдотах: «Что общего между Моисеем и Сталиным? — Моисей вывел евреев из Египта, а Сталин из Политбюро». Но не менее удивляет и схожесть в отношении к этим историческим фигурам авторитетов из Среды самого еврейства, что особенно заметно в работах психоаналитика Зигмунда Фрейда “Человек Моисей и монотеистическая религия”. Москва. Изд. “Ренессанс” 1992 г. Во второй части книги под названием “Если Моисей был Египтянин...” читаем: </w:t>
      </w:r>
    </w:p>
    <w:p w14:paraId="43F2DDA1" w14:textId="77777777" w:rsidR="005D48DB" w:rsidRDefault="005D48DB">
      <w:pPr>
        <w:pStyle w:val="a"/>
        <w:jc w:val="both"/>
        <w:rPr>
          <w:rFonts w:ascii="Academy Cyr" w:hAnsi="Academy Cyr"/>
        </w:rPr>
      </w:pPr>
      <w:r>
        <w:rPr>
          <w:rFonts w:ascii="Academy Cyr" w:hAnsi="Academy Cyr"/>
        </w:rPr>
        <w:t xml:space="preserve">«Моисея, как Эхнатона, постигла судьба всех </w:t>
      </w:r>
      <w:r>
        <w:rPr>
          <w:rFonts w:ascii="Academy Cyr" w:hAnsi="Academy Cyr"/>
          <w:b/>
          <w:i/>
        </w:rPr>
        <w:t>просвещенных деспотов</w:t>
      </w:r>
      <w:r>
        <w:rPr>
          <w:rFonts w:ascii="Academy Cyr" w:hAnsi="Academy Cyr"/>
        </w:rPr>
        <w:t xml:space="preserve">. Еврейский народ Моисея, точно также, как египтяне XVIII династии, был неспособен вынести столь одуховленную религию, найти в её тезисах удовлетворение своих потребностей. В обоих случаях произошло одно и то же: опекаемые и обделенные поднялись и сбросили с себя груз навязанной им религии». </w:t>
      </w:r>
    </w:p>
    <w:p w14:paraId="572D3E4E" w14:textId="77777777" w:rsidR="005D48DB" w:rsidRDefault="005D48DB">
      <w:pPr>
        <w:jc w:val="both"/>
      </w:pPr>
      <w:r>
        <w:t>“Опекаемые”, понятно, — евреи, а кто “обделенные”? По Фрейду получается, что “обделенные” — это левиты:</w:t>
      </w:r>
    </w:p>
    <w:p w14:paraId="7DBC27D9" w14:textId="77777777" w:rsidR="005D48DB" w:rsidRDefault="005D48DB">
      <w:pPr>
        <w:pStyle w:val="a"/>
        <w:jc w:val="both"/>
        <w:rPr>
          <w:rFonts w:ascii="Academy Cyr" w:hAnsi="Academy Cyr"/>
        </w:rPr>
      </w:pPr>
      <w:r>
        <w:rPr>
          <w:rFonts w:ascii="Academy Cyr" w:hAnsi="Academy Cyr"/>
        </w:rPr>
        <w:t xml:space="preserve">«К величайшим загадкам иудейской прадревности относится происхождение левитов. Они занимают важнейшие </w:t>
      </w:r>
      <w:r>
        <w:rPr>
          <w:rFonts w:ascii="Academy Cyr" w:hAnsi="Academy Cyr"/>
        </w:rPr>
        <w:lastRenderedPageBreak/>
        <w:t xml:space="preserve">священнические посты, однако, левит не обязательно священник, это не название касты. Наше предположение о личности Моисея подводит нас вплотную к отгадке. Невероятно, чтобы такой большой господин, как египтянин Моисей (вот почему у Пушкина в “Гавриилиаде” — «Стал Моисей известный господин»), отправился к чужому народу без сопровождения. Он, разумеется, привел с собой свиту своих ближайших сторонников, своих писцов, свою челядь. Они и были первоначально левитами. Утверждение предания, согласно которому, Моисей был левит, представляется прозрачным искажением факта: левиты были людьми Моисея». </w:t>
      </w:r>
    </w:p>
    <w:p w14:paraId="3651B727" w14:textId="77777777" w:rsidR="005D48DB" w:rsidRDefault="005D48DB">
      <w:pPr>
        <w:jc w:val="both"/>
        <w:rPr>
          <w:rFonts w:ascii="Academy" w:hAnsi="Academy"/>
        </w:rPr>
      </w:pPr>
      <w:r>
        <w:t xml:space="preserve">Анализируя сложившуюся вокруг Моисея ситуацию и сравнивая её с критической ситуацией в Египте к концу правления фараона Эхнатона, Фрейд приходит к выводу, что Моисея устранили “дикие семиты”: </w:t>
      </w:r>
    </w:p>
    <w:p w14:paraId="77EC2ECD" w14:textId="77777777" w:rsidR="005D48DB" w:rsidRDefault="005D48DB">
      <w:pPr>
        <w:pStyle w:val="a"/>
        <w:jc w:val="both"/>
        <w:rPr>
          <w:rFonts w:ascii="Academy Cyr" w:hAnsi="Academy Cyr"/>
        </w:rPr>
      </w:pPr>
      <w:r>
        <w:rPr>
          <w:rFonts w:ascii="Academy Cyr" w:hAnsi="Academy Cyr"/>
        </w:rPr>
        <w:t>«Причем робкие египтяне дождались, когда судьба устранила священную личность фараона, тогда как дикие семиты взяли судьбу в свои руки и смели тирана со своего пути».</w:t>
      </w:r>
    </w:p>
    <w:p w14:paraId="3ACC744C" w14:textId="77777777" w:rsidR="005D48DB" w:rsidRDefault="005D48DB">
      <w:pPr>
        <w:jc w:val="both"/>
      </w:pPr>
      <w:r>
        <w:t xml:space="preserve">Здесь звучат интонации “обделенного” левита, презирающего “диких семитов” — будущих евреев и если не знающего, то бессознательно помнящего, что «во времена Эхнатона один и тот же иероглиф обозначал и судьбу, и жреца, и фараона, и Бога». (“Тайна золотого гроба” Ю. Я. Перепелкин, Москва, Изд. “Наука” 1968 г.) </w:t>
      </w:r>
    </w:p>
    <w:p w14:paraId="50964AF8" w14:textId="77777777" w:rsidR="005D48DB" w:rsidRDefault="005D48DB">
      <w:pPr>
        <w:jc w:val="both"/>
      </w:pPr>
      <w:r>
        <w:t xml:space="preserve"> Слово </w:t>
      </w:r>
      <w:r>
        <w:sym w:font="Times New Roman" w:char="00AB"/>
      </w:r>
      <w:r>
        <w:rPr>
          <w:b/>
          <w:i/>
        </w:rPr>
        <w:t>судьба</w:t>
      </w:r>
      <w:r>
        <w:sym w:font="Times New Roman" w:char="00BB"/>
      </w:r>
      <w:r>
        <w:t xml:space="preserve"> в предыдущей фразе Фрейда — всего лишь палец, указующий на некую реальную силу, действительно способную устранить с исторической арены и фараона, и “просвещенного тирана”, но не сама сила. </w:t>
      </w:r>
      <w:r>
        <w:rPr>
          <w:b/>
          <w:i/>
        </w:rPr>
        <w:t>Жрецы</w:t>
      </w:r>
      <w:r>
        <w:t xml:space="preserve">, по-гречески — иерофанты, что в переводе на русский означает: знающие </w:t>
      </w:r>
      <w:r>
        <w:rPr>
          <w:b/>
          <w:i/>
        </w:rPr>
        <w:t>судьбу</w:t>
      </w:r>
      <w:r>
        <w:t xml:space="preserve">, будущее. Поняв это, мы легко можем из четырех слов выбрать то, которое определит и саму силу — </w:t>
      </w:r>
      <w:r>
        <w:rPr>
          <w:b/>
          <w:i/>
        </w:rPr>
        <w:t>жрецы</w:t>
      </w:r>
      <w:r>
        <w:t xml:space="preserve">, после чего фраза не только обретет ясный смысл, но и позволит уличить левита ХХ века в преднамеренной лжи: </w:t>
      </w:r>
    </w:p>
    <w:p w14:paraId="30C6F140" w14:textId="77777777" w:rsidR="005D48DB" w:rsidRDefault="005D48DB">
      <w:pPr>
        <w:pStyle w:val="a"/>
        <w:jc w:val="both"/>
        <w:rPr>
          <w:rFonts w:ascii="Academy Cyr" w:hAnsi="Academy Cyr"/>
        </w:rPr>
      </w:pPr>
      <w:r>
        <w:rPr>
          <w:rFonts w:ascii="Academy Cyr" w:hAnsi="Academy Cyr"/>
        </w:rPr>
        <w:t xml:space="preserve">«Причем робкие египтяне дождались, когда </w:t>
      </w:r>
      <w:r>
        <w:rPr>
          <w:rFonts w:ascii="Academy Cyr" w:hAnsi="Academy Cyr"/>
          <w:b/>
          <w:i/>
        </w:rPr>
        <w:t>жрецы</w:t>
      </w:r>
      <w:r>
        <w:rPr>
          <w:rFonts w:ascii="Academy Cyr" w:hAnsi="Academy Cyr"/>
        </w:rPr>
        <w:t xml:space="preserve"> устранили священную личность фараона, тогда как дикие семиты взяли </w:t>
      </w:r>
      <w:r>
        <w:rPr>
          <w:rFonts w:ascii="Academy Cyr" w:hAnsi="Academy Cyr"/>
          <w:b/>
          <w:i/>
        </w:rPr>
        <w:t>жрецов</w:t>
      </w:r>
      <w:r>
        <w:rPr>
          <w:rFonts w:ascii="Academy Cyr" w:hAnsi="Academy Cyr"/>
        </w:rPr>
        <w:t xml:space="preserve"> в свои руки и смели (по умолчанию: с их помощью) тирана со своего пути». </w:t>
      </w:r>
    </w:p>
    <w:p w14:paraId="5B21DFF7" w14:textId="77777777" w:rsidR="005D48DB" w:rsidRDefault="005D48DB">
      <w:pPr>
        <w:jc w:val="both"/>
      </w:pPr>
      <w:r>
        <w:t xml:space="preserve">Вряд ли “дикие семиты”, при их уровне понимания подлинных целей “синайского турпохода”, способны были использовать египетскую касту жрецов в своих интересах; легче предположить обратное. </w:t>
      </w:r>
    </w:p>
    <w:p w14:paraId="3D99FE04" w14:textId="77777777" w:rsidR="005D48DB" w:rsidRDefault="005D48DB">
      <w:pPr>
        <w:jc w:val="both"/>
      </w:pPr>
      <w:r>
        <w:t xml:space="preserve">Если оценивать события глобального исторического процесса не как результат противостояния личностей фараонов, царей, вождей, президентов и генсеков, а как осмысленную или бездумную борьбу за </w:t>
      </w:r>
      <w:r>
        <w:lastRenderedPageBreak/>
        <w:t xml:space="preserve">проведение в жизнь различных концепций управления, то можно понять и причины раскола во времена Эхнатона когда-то единого древнеегипетского жречества. Религиозный переворот Эхнатона — широкоизвестный факт истории, но в глобальном историческом процессе ему предшествовало, и после него следовало множество других исторических фактов, которые обыденное сознание неспособно связать причинно-следственными обусловленностями в единый процесс противостояния концепций Бога и сатаны. Эти концепции представлены в истории Древнего Египта двумя религиозными культами Атона и Амона. Но слова “Атон”, “Амон” — только пальцы, указующие на две стороны концептуального противостояния в обществе. </w:t>
      </w:r>
    </w:p>
    <w:p w14:paraId="57B2BFE2" w14:textId="77777777" w:rsidR="005D48DB" w:rsidRDefault="005D48DB">
      <w:pPr>
        <w:pStyle w:val="a"/>
        <w:jc w:val="both"/>
        <w:rPr>
          <w:rFonts w:ascii="Academy Cyr" w:hAnsi="Academy Cyr"/>
        </w:rPr>
      </w:pPr>
      <w:r>
        <w:rPr>
          <w:rFonts w:ascii="Academy Cyr" w:hAnsi="Academy Cyr"/>
        </w:rPr>
        <w:t xml:space="preserve">«Атон был пацифистом, как и его представитель на Земле, собственно его прообраз, фараон Эхнатон, бездеятельно наблюдавший, как распадается созданная его предками мировая держава. Для народа, настроившегося на насильственный захват новых мест расселения, Ягве был заведомо более подходящим богом», — пишет Фрейд на с. 188. </w:t>
      </w:r>
    </w:p>
    <w:p w14:paraId="7F783889" w14:textId="77777777" w:rsidR="005D48DB" w:rsidRDefault="005D48DB">
      <w:pPr>
        <w:jc w:val="both"/>
      </w:pPr>
      <w:r>
        <w:t xml:space="preserve"> Люди производительного труда во все времена были пацифистами и ни один народ сам «настроиться на насильственный захват новых мест расселения» был не способен, если это не входило в планы тех, кто занимался профессионально управленческой деятельностью. В их функции во времена исторического Моисея входило не столько поддержание насильственных действий, сколько информационное обеспечение концентрации управления на первых трех приоритетах обобщенных средств управления. И потому реальному Моисею было не сложно вывести будущих евреев из Египта под знаменем “пацифиста Атона”. Но после того, как бывших многобожников-кочевников захватила идея единого и миролюбивого Атона, Моисей сопровождавшим его левитам, легко переходившим из партии Атона в партию Амона (современные левиты проделывают это с не меньшим успехом), был не нужен: при нем была бы невозможна подмена пацифиста-Атона кровожадным племенным богом мадианитян — будущим иудейским Ягве, который функционально был периферией Амона. </w:t>
      </w:r>
    </w:p>
    <w:p w14:paraId="421DCE24" w14:textId="77777777" w:rsidR="005D48DB" w:rsidRDefault="005D48DB">
      <w:pPr>
        <w:pStyle w:val="a"/>
        <w:jc w:val="both"/>
      </w:pPr>
      <w:r>
        <w:rPr>
          <w:rFonts w:ascii="Academy Cyr" w:hAnsi="Academy Cyr"/>
        </w:rPr>
        <w:t xml:space="preserve">«Триумф христианства (посленикейского. — </w:t>
      </w:r>
      <w:r>
        <w:rPr>
          <w:rFonts w:ascii="Academy Cyr" w:hAnsi="Academy Cyr"/>
          <w:i/>
        </w:rPr>
        <w:t>Наше замечание</w:t>
      </w:r>
      <w:r>
        <w:rPr>
          <w:rFonts w:ascii="Academy Cyr" w:hAnsi="Academy Cyr"/>
        </w:rPr>
        <w:t xml:space="preserve">) был новой победой жрецов Амона над богом Эхнатона, после полуторатысячелетнего перерыва и на расширившейся исторической арене», — </w:t>
      </w:r>
      <w:r>
        <w:rPr>
          <w:rFonts w:ascii="Times New Roman" w:hAnsi="Times New Roman"/>
          <w:sz w:val="20"/>
        </w:rPr>
        <w:t xml:space="preserve">заявляет Фрейд на с. 213, словно подводя итоги затянувшемуся на многие тысячелетия противостоянию жречества Атона и Амона. </w:t>
      </w:r>
    </w:p>
    <w:p w14:paraId="0C7A03FD" w14:textId="77777777" w:rsidR="005D48DB" w:rsidRDefault="005D48DB">
      <w:pPr>
        <w:jc w:val="both"/>
      </w:pPr>
      <w:r>
        <w:lastRenderedPageBreak/>
        <w:t>Простодушная толпа кочевников, так же как позднее и толпа посленикейских христиан, не искушенная в вопросах концептуального противостояния, подобной подмены не заметила бы, но вряд ли бы это позволил сделать живой Моисей или Христос. Поэтому так схожи судьбы пророков, вождей и правителей, делавших попытки реализовать концепцию справедливого жизнестроя: они уничтожались своим ближайшим окружением, умевшим сохранять свое “инкогнито”.</w:t>
      </w:r>
    </w:p>
    <w:p w14:paraId="3FF7AA45" w14:textId="77777777" w:rsidR="005D48DB" w:rsidRDefault="005D48DB">
      <w:pPr>
        <w:jc w:val="both"/>
      </w:pPr>
      <w:r>
        <w:t xml:space="preserve">Мы не случайно уделили так много внимания фигурам библейского и исторического Моисея. К концу рассматриваемой нами песни мы увидим, что Руслану как бы суждено будет пройти тот же путь, через который прошли исторические Эхнатон, Иосиф Иаковлевич, Моисей, Христос, Иосиф Сталин, канонические описания жизни которых сильно отличаются от их реальной судьбы. Но Пушкин также показал, что у внешне схожего с ними пути есть и существенное различия. Руслану, в отличие от его предшественников, были показаны символы опасности: он видит «смиренный парус челнока и слышит песню рыбака». </w:t>
      </w:r>
    </w:p>
    <w:p w14:paraId="1B4BFD19" w14:textId="77777777" w:rsidR="005D48DB" w:rsidRDefault="005D48DB">
      <w:pPr>
        <w:pStyle w:val="a7"/>
        <w:jc w:val="both"/>
      </w:pPr>
    </w:p>
    <w:p w14:paraId="4D396E5D" w14:textId="77777777" w:rsidR="005D48DB" w:rsidRDefault="005D48DB">
      <w:pPr>
        <w:pStyle w:val="a7"/>
        <w:jc w:val="both"/>
        <w:rPr>
          <w:rFonts w:ascii="Academy Cyr" w:hAnsi="Academy Cyr"/>
        </w:rPr>
      </w:pPr>
      <w:r>
        <w:rPr>
          <w:rFonts w:ascii="Academy Cyr" w:hAnsi="Academy Cyr"/>
        </w:rPr>
        <w:t>И вдруг он видит пред собою</w:t>
      </w:r>
    </w:p>
    <w:p w14:paraId="2F4BCE29" w14:textId="77777777" w:rsidR="005D48DB" w:rsidRDefault="005D48DB">
      <w:pPr>
        <w:pStyle w:val="a7"/>
        <w:jc w:val="both"/>
        <w:rPr>
          <w:rFonts w:ascii="Academy Cyr" w:hAnsi="Academy Cyr"/>
        </w:rPr>
      </w:pPr>
      <w:r>
        <w:rPr>
          <w:rFonts w:ascii="Academy Cyr" w:hAnsi="Academy Cyr"/>
        </w:rPr>
        <w:t>Смиренный парус челнока</w:t>
      </w:r>
    </w:p>
    <w:p w14:paraId="0A30D5B6" w14:textId="77777777" w:rsidR="005D48DB" w:rsidRDefault="005D48DB">
      <w:pPr>
        <w:pStyle w:val="a7"/>
        <w:jc w:val="both"/>
        <w:rPr>
          <w:rFonts w:ascii="Academy Cyr" w:hAnsi="Academy Cyr"/>
        </w:rPr>
      </w:pPr>
      <w:r>
        <w:rPr>
          <w:rFonts w:ascii="Academy Cyr" w:hAnsi="Academy Cyr"/>
        </w:rPr>
        <w:t>И слышит песню рыбака</w:t>
      </w:r>
    </w:p>
    <w:p w14:paraId="0E83604A" w14:textId="77777777" w:rsidR="005D48DB" w:rsidRDefault="005D48DB">
      <w:pPr>
        <w:pStyle w:val="a7"/>
        <w:jc w:val="both"/>
        <w:rPr>
          <w:rFonts w:ascii="Academy Cyr" w:hAnsi="Academy Cyr"/>
        </w:rPr>
      </w:pPr>
      <w:r>
        <w:rPr>
          <w:rFonts w:ascii="Academy Cyr" w:hAnsi="Academy Cyr"/>
        </w:rPr>
        <w:t>Hад тихоструйною рекою.</w:t>
      </w:r>
    </w:p>
    <w:p w14:paraId="6111C10F" w14:textId="77777777" w:rsidR="005D48DB" w:rsidRDefault="005D48DB">
      <w:pPr>
        <w:pStyle w:val="a7"/>
        <w:jc w:val="both"/>
        <w:rPr>
          <w:rFonts w:ascii="Academy Cyr" w:hAnsi="Academy Cyr"/>
        </w:rPr>
      </w:pPr>
      <w:r>
        <w:rPr>
          <w:rFonts w:ascii="Academy Cyr" w:hAnsi="Academy Cyr"/>
        </w:rPr>
        <w:t>Раскинув невод по волнам,</w:t>
      </w:r>
    </w:p>
    <w:p w14:paraId="012855EA" w14:textId="77777777" w:rsidR="005D48DB" w:rsidRDefault="005D48DB">
      <w:pPr>
        <w:pStyle w:val="a7"/>
        <w:jc w:val="both"/>
        <w:rPr>
          <w:rFonts w:ascii="Academy Cyr" w:hAnsi="Academy Cyr"/>
        </w:rPr>
      </w:pPr>
      <w:r>
        <w:rPr>
          <w:rFonts w:ascii="Academy Cyr" w:hAnsi="Academy Cyr"/>
        </w:rPr>
        <w:t>Рыбак, на весла наклоненный,</w:t>
      </w:r>
    </w:p>
    <w:p w14:paraId="03748FFC" w14:textId="77777777" w:rsidR="005D48DB" w:rsidRDefault="005D48DB">
      <w:pPr>
        <w:pStyle w:val="a7"/>
        <w:jc w:val="both"/>
        <w:rPr>
          <w:rFonts w:ascii="Academy Cyr" w:hAnsi="Academy Cyr"/>
        </w:rPr>
      </w:pPr>
      <w:r>
        <w:rPr>
          <w:rFonts w:ascii="Academy Cyr" w:hAnsi="Academy Cyr"/>
        </w:rPr>
        <w:t>Плывет к лесистым берегам,</w:t>
      </w:r>
    </w:p>
    <w:p w14:paraId="29C45CD7" w14:textId="77777777" w:rsidR="005D48DB" w:rsidRDefault="005D48DB">
      <w:pPr>
        <w:pStyle w:val="a7"/>
        <w:jc w:val="both"/>
        <w:rPr>
          <w:rFonts w:ascii="Academy Cyr" w:hAnsi="Academy Cyr"/>
        </w:rPr>
      </w:pPr>
      <w:r>
        <w:rPr>
          <w:rFonts w:ascii="Academy Cyr" w:hAnsi="Academy Cyr"/>
        </w:rPr>
        <w:t>К порогу хижины смиренной.</w:t>
      </w:r>
    </w:p>
    <w:p w14:paraId="6D2A5C1B" w14:textId="77777777" w:rsidR="005D48DB" w:rsidRDefault="005D48DB">
      <w:pPr>
        <w:pStyle w:val="a7"/>
        <w:jc w:val="both"/>
      </w:pPr>
    </w:p>
    <w:p w14:paraId="0D1C7AF9" w14:textId="77777777" w:rsidR="005D48DB" w:rsidRDefault="005D48DB">
      <w:pPr>
        <w:jc w:val="both"/>
      </w:pPr>
      <w:r>
        <w:t>Снова, как в “Песне второй”, появляется «порог хижины смиренной», но пушкинский уровень понимания закрыт для его обитателя кулинарным искусством «пастушки милой».</w:t>
      </w:r>
    </w:p>
    <w:p w14:paraId="18A667C5" w14:textId="77777777" w:rsidR="005D48DB" w:rsidRDefault="005D48DB">
      <w:pPr>
        <w:pStyle w:val="a7"/>
        <w:jc w:val="both"/>
      </w:pPr>
    </w:p>
    <w:p w14:paraId="42E7A4B7" w14:textId="77777777" w:rsidR="005D48DB" w:rsidRDefault="005D48DB">
      <w:pPr>
        <w:pStyle w:val="a7"/>
        <w:jc w:val="both"/>
        <w:rPr>
          <w:rFonts w:ascii="Academy Cyr" w:hAnsi="Academy Cyr"/>
        </w:rPr>
      </w:pPr>
      <w:r>
        <w:rPr>
          <w:rFonts w:ascii="Academy Cyr" w:hAnsi="Academy Cyr"/>
        </w:rPr>
        <w:t>И видит добрый князь Руслан:</w:t>
      </w:r>
    </w:p>
    <w:p w14:paraId="4BA6EA81" w14:textId="77777777" w:rsidR="005D48DB" w:rsidRDefault="005D48DB">
      <w:pPr>
        <w:pStyle w:val="a7"/>
        <w:jc w:val="both"/>
        <w:rPr>
          <w:rFonts w:ascii="Academy Cyr" w:hAnsi="Academy Cyr"/>
        </w:rPr>
      </w:pPr>
      <w:r>
        <w:rPr>
          <w:rFonts w:ascii="Academy Cyr" w:hAnsi="Academy Cyr"/>
        </w:rPr>
        <w:t>Челнок ко брегу приплывает;</w:t>
      </w:r>
    </w:p>
    <w:p w14:paraId="5D7F3186" w14:textId="77777777" w:rsidR="005D48DB" w:rsidRDefault="005D48DB">
      <w:pPr>
        <w:pStyle w:val="a7"/>
        <w:jc w:val="both"/>
        <w:rPr>
          <w:rFonts w:ascii="Academy Cyr" w:hAnsi="Academy Cyr"/>
        </w:rPr>
      </w:pPr>
      <w:r>
        <w:rPr>
          <w:rFonts w:ascii="Academy Cyr" w:hAnsi="Academy Cyr"/>
        </w:rPr>
        <w:t>Из темной хаты выбегает</w:t>
      </w:r>
    </w:p>
    <w:p w14:paraId="739BD9A3" w14:textId="77777777" w:rsidR="005D48DB" w:rsidRDefault="005D48DB">
      <w:pPr>
        <w:pStyle w:val="a7"/>
        <w:jc w:val="both"/>
        <w:rPr>
          <w:rFonts w:ascii="Academy Cyr" w:hAnsi="Academy Cyr"/>
        </w:rPr>
      </w:pPr>
      <w:r>
        <w:rPr>
          <w:rFonts w:ascii="Academy Cyr" w:hAnsi="Academy Cyr"/>
        </w:rPr>
        <w:t>Младая дева; стройный стан,</w:t>
      </w:r>
    </w:p>
    <w:p w14:paraId="3CF93B00" w14:textId="77777777" w:rsidR="005D48DB" w:rsidRDefault="005D48DB">
      <w:pPr>
        <w:pStyle w:val="a7"/>
        <w:jc w:val="both"/>
        <w:rPr>
          <w:rFonts w:ascii="Academy Cyr" w:hAnsi="Academy Cyr"/>
        </w:rPr>
      </w:pPr>
      <w:r>
        <w:rPr>
          <w:rFonts w:ascii="Academy Cyr" w:hAnsi="Academy Cyr"/>
        </w:rPr>
        <w:t>Власы небрежно распущенны,</w:t>
      </w:r>
    </w:p>
    <w:p w14:paraId="40594159" w14:textId="77777777" w:rsidR="005D48DB" w:rsidRDefault="005D48DB">
      <w:pPr>
        <w:pStyle w:val="a7"/>
        <w:jc w:val="both"/>
        <w:rPr>
          <w:rFonts w:ascii="Academy Cyr" w:hAnsi="Academy Cyr"/>
        </w:rPr>
      </w:pPr>
      <w:r>
        <w:rPr>
          <w:rFonts w:ascii="Academy Cyr" w:hAnsi="Academy Cyr"/>
        </w:rPr>
        <w:t>Улыбка, тихий взор очей,</w:t>
      </w:r>
    </w:p>
    <w:p w14:paraId="3B2CBEB6" w14:textId="77777777" w:rsidR="005D48DB" w:rsidRDefault="005D48DB">
      <w:pPr>
        <w:pStyle w:val="a7"/>
        <w:jc w:val="both"/>
        <w:rPr>
          <w:rFonts w:ascii="Academy Cyr" w:hAnsi="Academy Cyr"/>
        </w:rPr>
      </w:pPr>
      <w:r>
        <w:rPr>
          <w:rFonts w:ascii="Academy Cyr" w:hAnsi="Academy Cyr"/>
        </w:rPr>
        <w:t>И грудь, и плечи обнаженны,</w:t>
      </w:r>
    </w:p>
    <w:p w14:paraId="3E9D1B9E" w14:textId="77777777" w:rsidR="005D48DB" w:rsidRDefault="005D48DB">
      <w:pPr>
        <w:pStyle w:val="a7"/>
        <w:jc w:val="both"/>
        <w:rPr>
          <w:rFonts w:ascii="Academy Cyr" w:hAnsi="Academy Cyr"/>
        </w:rPr>
      </w:pPr>
      <w:r>
        <w:rPr>
          <w:rFonts w:ascii="Academy Cyr" w:hAnsi="Academy Cyr"/>
        </w:rPr>
        <w:t>Все мило, все пленяет в ней.</w:t>
      </w:r>
    </w:p>
    <w:p w14:paraId="2C394B86" w14:textId="77777777" w:rsidR="005D48DB" w:rsidRDefault="005D48DB">
      <w:pPr>
        <w:pStyle w:val="a7"/>
        <w:jc w:val="both"/>
        <w:rPr>
          <w:rFonts w:ascii="Academy Cyr" w:hAnsi="Academy Cyr"/>
        </w:rPr>
      </w:pPr>
      <w:r>
        <w:rPr>
          <w:rFonts w:ascii="Academy Cyr" w:hAnsi="Academy Cyr"/>
        </w:rPr>
        <w:t>И вот они, обняв друг друга,</w:t>
      </w:r>
    </w:p>
    <w:p w14:paraId="2D132654" w14:textId="77777777" w:rsidR="005D48DB" w:rsidRDefault="005D48DB">
      <w:pPr>
        <w:pStyle w:val="a7"/>
        <w:jc w:val="both"/>
        <w:rPr>
          <w:rFonts w:ascii="Academy Cyr" w:hAnsi="Academy Cyr"/>
        </w:rPr>
      </w:pPr>
      <w:r>
        <w:rPr>
          <w:rFonts w:ascii="Academy Cyr" w:hAnsi="Academy Cyr"/>
        </w:rPr>
        <w:lastRenderedPageBreak/>
        <w:t>Садятся у прохладных вод,</w:t>
      </w:r>
    </w:p>
    <w:p w14:paraId="52B22567" w14:textId="77777777" w:rsidR="005D48DB" w:rsidRDefault="005D48DB">
      <w:pPr>
        <w:pStyle w:val="a7"/>
        <w:jc w:val="both"/>
        <w:rPr>
          <w:rFonts w:ascii="Academy Cyr" w:hAnsi="Academy Cyr"/>
        </w:rPr>
      </w:pPr>
      <w:r>
        <w:rPr>
          <w:rFonts w:ascii="Academy Cyr" w:hAnsi="Academy Cyr"/>
        </w:rPr>
        <w:t>И час беспечного досуга</w:t>
      </w:r>
    </w:p>
    <w:p w14:paraId="1751C5CC" w14:textId="77777777" w:rsidR="005D48DB" w:rsidRDefault="005D48DB">
      <w:pPr>
        <w:pStyle w:val="a7"/>
        <w:jc w:val="both"/>
        <w:rPr>
          <w:rFonts w:ascii="Academy Cyr" w:hAnsi="Academy Cyr"/>
        </w:rPr>
      </w:pPr>
      <w:r>
        <w:rPr>
          <w:rFonts w:ascii="Academy Cyr" w:hAnsi="Academy Cyr"/>
        </w:rPr>
        <w:t>Для них с любовью настает.</w:t>
      </w:r>
    </w:p>
    <w:p w14:paraId="371DF3BC" w14:textId="77777777" w:rsidR="005D48DB" w:rsidRDefault="005D48DB">
      <w:pPr>
        <w:pStyle w:val="a7"/>
        <w:jc w:val="both"/>
      </w:pPr>
    </w:p>
    <w:p w14:paraId="131C37DC" w14:textId="77777777" w:rsidR="005D48DB" w:rsidRDefault="005D48DB">
      <w:pPr>
        <w:jc w:val="both"/>
      </w:pPr>
      <w:r>
        <w:t>Мы видим, что этот “рыбак”, плененный напоказ открытыми прелестями младой кухарки, забыл свою “рыбу”.</w:t>
      </w:r>
    </w:p>
    <w:p w14:paraId="3C97AE1E" w14:textId="77777777" w:rsidR="005D48DB" w:rsidRDefault="005D48DB">
      <w:pPr>
        <w:pStyle w:val="a7"/>
        <w:jc w:val="both"/>
      </w:pPr>
    </w:p>
    <w:p w14:paraId="21FF7B68" w14:textId="77777777" w:rsidR="005D48DB" w:rsidRDefault="005D48DB">
      <w:pPr>
        <w:pStyle w:val="a7"/>
        <w:jc w:val="both"/>
        <w:rPr>
          <w:rFonts w:ascii="Academy Cyr" w:hAnsi="Academy Cyr"/>
        </w:rPr>
      </w:pPr>
      <w:r>
        <w:rPr>
          <w:rFonts w:ascii="Academy Cyr" w:hAnsi="Academy Cyr"/>
        </w:rPr>
        <w:t xml:space="preserve">Hо в изумленье молчаливом </w:t>
      </w:r>
    </w:p>
    <w:p w14:paraId="612E1BB2" w14:textId="77777777" w:rsidR="005D48DB" w:rsidRDefault="005D48DB">
      <w:pPr>
        <w:pStyle w:val="a7"/>
        <w:jc w:val="both"/>
        <w:rPr>
          <w:rFonts w:ascii="Academy Cyr" w:hAnsi="Academy Cyr"/>
        </w:rPr>
      </w:pPr>
      <w:r>
        <w:rPr>
          <w:rFonts w:ascii="Academy Cyr" w:hAnsi="Academy Cyr"/>
        </w:rPr>
        <w:t>Кого же в рыбаке счастливом</w:t>
      </w:r>
    </w:p>
    <w:p w14:paraId="40E9707A" w14:textId="77777777" w:rsidR="005D48DB" w:rsidRDefault="005D48DB">
      <w:pPr>
        <w:pStyle w:val="a7"/>
        <w:jc w:val="both"/>
        <w:rPr>
          <w:rFonts w:ascii="Academy Cyr" w:hAnsi="Academy Cyr"/>
        </w:rPr>
      </w:pPr>
      <w:r>
        <w:rPr>
          <w:rFonts w:ascii="Academy Cyr" w:hAnsi="Academy Cyr"/>
        </w:rPr>
        <w:t>Hаш юный витязь узнает?</w:t>
      </w:r>
    </w:p>
    <w:p w14:paraId="568CD8FA" w14:textId="77777777" w:rsidR="005D48DB" w:rsidRDefault="005D48DB">
      <w:pPr>
        <w:pStyle w:val="a7"/>
        <w:jc w:val="both"/>
      </w:pPr>
    </w:p>
    <w:p w14:paraId="746CD4CB" w14:textId="77777777" w:rsidR="005D48DB" w:rsidRDefault="005D48DB">
      <w:pPr>
        <w:jc w:val="both"/>
      </w:pPr>
      <w:r>
        <w:t xml:space="preserve">Кто же этот “счастливый рыбак”, навсегда забывший в пустыне безмятежной свой Люд Милый и изменивший ему ради крепких объятий подруги нежной? </w:t>
      </w:r>
    </w:p>
    <w:p w14:paraId="0E2C781E" w14:textId="77777777" w:rsidR="005D48DB" w:rsidRDefault="005D48DB">
      <w:pPr>
        <w:pStyle w:val="a7"/>
        <w:jc w:val="both"/>
      </w:pPr>
    </w:p>
    <w:p w14:paraId="5B08E0DA" w14:textId="77777777" w:rsidR="005D48DB" w:rsidRDefault="005D48DB">
      <w:pPr>
        <w:pStyle w:val="a7"/>
        <w:jc w:val="both"/>
        <w:rPr>
          <w:rFonts w:ascii="Academy Cyr" w:hAnsi="Academy Cyr"/>
        </w:rPr>
      </w:pPr>
      <w:r>
        <w:rPr>
          <w:rFonts w:ascii="Academy Cyr" w:hAnsi="Academy Cyr"/>
        </w:rPr>
        <w:t>Хазарский хан, избранный славой,</w:t>
      </w:r>
    </w:p>
    <w:p w14:paraId="7EA6EFBF" w14:textId="77777777" w:rsidR="005D48DB" w:rsidRDefault="005D48DB">
      <w:pPr>
        <w:pStyle w:val="a7"/>
        <w:jc w:val="both"/>
        <w:rPr>
          <w:rFonts w:ascii="Academy Cyr" w:hAnsi="Academy Cyr"/>
        </w:rPr>
      </w:pPr>
      <w:r>
        <w:rPr>
          <w:rFonts w:ascii="Academy Cyr" w:hAnsi="Academy Cyr"/>
        </w:rPr>
        <w:t>Ратмир, в любви, в войне кровавой,</w:t>
      </w:r>
    </w:p>
    <w:p w14:paraId="65486972" w14:textId="77777777" w:rsidR="005D48DB" w:rsidRDefault="005D48DB">
      <w:pPr>
        <w:pStyle w:val="a7"/>
        <w:jc w:val="both"/>
        <w:rPr>
          <w:rFonts w:ascii="Academy Cyr" w:hAnsi="Academy Cyr"/>
        </w:rPr>
      </w:pPr>
      <w:r>
        <w:rPr>
          <w:rFonts w:ascii="Academy Cyr" w:hAnsi="Academy Cyr"/>
        </w:rPr>
        <w:t>Его соперник молодой,</w:t>
      </w:r>
    </w:p>
    <w:p w14:paraId="26022C62" w14:textId="77777777" w:rsidR="005D48DB" w:rsidRDefault="005D48DB">
      <w:pPr>
        <w:pStyle w:val="a7"/>
        <w:jc w:val="both"/>
        <w:rPr>
          <w:rFonts w:ascii="Academy Cyr" w:hAnsi="Academy Cyr"/>
        </w:rPr>
      </w:pPr>
      <w:r>
        <w:rPr>
          <w:rFonts w:ascii="Academy Cyr" w:hAnsi="Academy Cyr"/>
        </w:rPr>
        <w:t>Ратмир в пустыне безмятежной</w:t>
      </w:r>
    </w:p>
    <w:p w14:paraId="3C6D69A5" w14:textId="77777777" w:rsidR="005D48DB" w:rsidRDefault="005D48DB">
      <w:pPr>
        <w:pStyle w:val="a7"/>
        <w:jc w:val="both"/>
        <w:rPr>
          <w:rFonts w:ascii="Academy Cyr" w:hAnsi="Academy Cyr"/>
        </w:rPr>
      </w:pPr>
      <w:r>
        <w:rPr>
          <w:rFonts w:ascii="Academy Cyr" w:hAnsi="Academy Cyr"/>
        </w:rPr>
        <w:t>Людмилу, славу позабыл</w:t>
      </w:r>
    </w:p>
    <w:p w14:paraId="4C7AA1B4" w14:textId="77777777" w:rsidR="005D48DB" w:rsidRDefault="005D48DB">
      <w:pPr>
        <w:pStyle w:val="a7"/>
        <w:jc w:val="both"/>
        <w:rPr>
          <w:rFonts w:ascii="Academy Cyr" w:hAnsi="Academy Cyr"/>
        </w:rPr>
      </w:pPr>
      <w:r>
        <w:rPr>
          <w:rFonts w:ascii="Academy Cyr" w:hAnsi="Academy Cyr"/>
        </w:rPr>
        <w:t>И им навеки изменил</w:t>
      </w:r>
    </w:p>
    <w:p w14:paraId="179A4A2A" w14:textId="77777777" w:rsidR="005D48DB" w:rsidRDefault="005D48DB">
      <w:pPr>
        <w:pStyle w:val="a7"/>
        <w:jc w:val="both"/>
        <w:rPr>
          <w:rFonts w:ascii="Academy Cyr" w:hAnsi="Academy Cyr"/>
        </w:rPr>
      </w:pPr>
      <w:r>
        <w:rPr>
          <w:rFonts w:ascii="Academy Cyr" w:hAnsi="Academy Cyr"/>
        </w:rPr>
        <w:t>В объятиях подруги нежной.</w:t>
      </w:r>
    </w:p>
    <w:p w14:paraId="151BE395" w14:textId="77777777" w:rsidR="005D48DB" w:rsidRDefault="005D48DB">
      <w:pPr>
        <w:pStyle w:val="a7"/>
        <w:jc w:val="both"/>
      </w:pPr>
    </w:p>
    <w:p w14:paraId="69F6990D" w14:textId="77777777" w:rsidR="005D48DB" w:rsidRDefault="005D48DB">
      <w:pPr>
        <w:jc w:val="both"/>
      </w:pPr>
      <w:r>
        <w:t>Военная языческая элита хазар с принятием иудаизма забыла свой народ, отдав его кулинарам-левитам на приготовление очередной порции “фаршированной рыбы” для Черномора. «Рыбак рыбака видит издалека», — говорит русская пословица. Печальная судьба хазар, не оставивших культурного следа в истории народов, лишь подтверждает эти слова народной мудрости. Столь поучительный урок не мог пройти мимо Руслана, решившего понять прошлое.</w:t>
      </w:r>
    </w:p>
    <w:p w14:paraId="345A8454" w14:textId="77777777" w:rsidR="005D48DB" w:rsidRDefault="005D48DB">
      <w:pPr>
        <w:pStyle w:val="a7"/>
        <w:jc w:val="both"/>
      </w:pPr>
    </w:p>
    <w:p w14:paraId="0F9366FB" w14:textId="77777777" w:rsidR="005D48DB" w:rsidRDefault="005D48DB">
      <w:pPr>
        <w:pStyle w:val="a7"/>
        <w:jc w:val="both"/>
        <w:rPr>
          <w:rFonts w:ascii="Academy Cyr" w:hAnsi="Academy Cyr"/>
        </w:rPr>
      </w:pPr>
      <w:r>
        <w:rPr>
          <w:rFonts w:ascii="Academy Cyr" w:hAnsi="Academy Cyr"/>
        </w:rPr>
        <w:t>Герой приблизился, и вмиг</w:t>
      </w:r>
    </w:p>
    <w:p w14:paraId="24E26435" w14:textId="77777777" w:rsidR="005D48DB" w:rsidRDefault="005D48DB">
      <w:pPr>
        <w:pStyle w:val="a7"/>
        <w:jc w:val="both"/>
        <w:rPr>
          <w:rFonts w:ascii="Academy Cyr" w:hAnsi="Academy Cyr"/>
        </w:rPr>
      </w:pPr>
      <w:r>
        <w:rPr>
          <w:rFonts w:ascii="Academy Cyr" w:hAnsi="Academy Cyr"/>
        </w:rPr>
        <w:t>Отшельник узнает Руслана,</w:t>
      </w:r>
    </w:p>
    <w:p w14:paraId="1C2B0180" w14:textId="77777777" w:rsidR="005D48DB" w:rsidRDefault="005D48DB">
      <w:pPr>
        <w:pStyle w:val="a7"/>
        <w:jc w:val="both"/>
        <w:rPr>
          <w:rFonts w:ascii="Academy Cyr" w:hAnsi="Academy Cyr"/>
        </w:rPr>
      </w:pPr>
      <w:r>
        <w:rPr>
          <w:rFonts w:ascii="Academy Cyr" w:hAnsi="Academy Cyr"/>
        </w:rPr>
        <w:t>Встает, летит. Раздался крик...</w:t>
      </w:r>
    </w:p>
    <w:p w14:paraId="38E5407A" w14:textId="77777777" w:rsidR="005D48DB" w:rsidRDefault="005D48DB">
      <w:pPr>
        <w:pStyle w:val="a7"/>
        <w:jc w:val="both"/>
        <w:rPr>
          <w:rFonts w:ascii="Academy Cyr" w:hAnsi="Academy Cyr"/>
        </w:rPr>
      </w:pPr>
      <w:r>
        <w:rPr>
          <w:rFonts w:ascii="Academy Cyr" w:hAnsi="Academy Cyr"/>
        </w:rPr>
        <w:t>И обнял князь младого хана.</w:t>
      </w:r>
    </w:p>
    <w:p w14:paraId="4DE74BE8" w14:textId="77777777" w:rsidR="005D48DB" w:rsidRDefault="005D48DB">
      <w:pPr>
        <w:pStyle w:val="a7"/>
        <w:jc w:val="both"/>
        <w:rPr>
          <w:rFonts w:ascii="Academy Cyr" w:hAnsi="Academy Cyr"/>
        </w:rPr>
      </w:pPr>
      <w:r>
        <w:rPr>
          <w:rFonts w:ascii="Academy Cyr" w:hAnsi="Academy Cyr"/>
        </w:rPr>
        <w:t>“Что вижу я? — спросил герой, —</w:t>
      </w:r>
    </w:p>
    <w:p w14:paraId="3D57D6FA" w14:textId="77777777" w:rsidR="005D48DB" w:rsidRDefault="005D48DB">
      <w:pPr>
        <w:pStyle w:val="a7"/>
        <w:jc w:val="both"/>
        <w:rPr>
          <w:rFonts w:ascii="Academy Cyr" w:hAnsi="Academy Cyr"/>
        </w:rPr>
      </w:pPr>
      <w:r>
        <w:rPr>
          <w:rFonts w:ascii="Academy Cyr" w:hAnsi="Academy Cyr"/>
        </w:rPr>
        <w:t>Зачем ты здесь, зачем оставил</w:t>
      </w:r>
    </w:p>
    <w:p w14:paraId="6DDF0A89" w14:textId="77777777" w:rsidR="005D48DB" w:rsidRDefault="005D48DB">
      <w:pPr>
        <w:pStyle w:val="a7"/>
        <w:jc w:val="both"/>
        <w:rPr>
          <w:rFonts w:ascii="Academy Cyr" w:hAnsi="Academy Cyr"/>
        </w:rPr>
      </w:pPr>
      <w:r>
        <w:rPr>
          <w:rFonts w:ascii="Academy Cyr" w:hAnsi="Academy Cyr"/>
        </w:rPr>
        <w:t>Тревоги жизни боевой</w:t>
      </w:r>
    </w:p>
    <w:p w14:paraId="20A4222E" w14:textId="77777777" w:rsidR="005D48DB" w:rsidRDefault="005D48DB">
      <w:pPr>
        <w:pStyle w:val="a7"/>
        <w:jc w:val="both"/>
        <w:rPr>
          <w:rFonts w:ascii="Academy Cyr" w:hAnsi="Academy Cyr"/>
        </w:rPr>
      </w:pPr>
      <w:r>
        <w:rPr>
          <w:rFonts w:ascii="Academy Cyr" w:hAnsi="Academy Cyr"/>
        </w:rPr>
        <w:lastRenderedPageBreak/>
        <w:t>И меч, который ты прославил?"</w:t>
      </w:r>
    </w:p>
    <w:p w14:paraId="53C014A7" w14:textId="77777777" w:rsidR="005D48DB" w:rsidRDefault="005D48DB">
      <w:pPr>
        <w:pStyle w:val="a7"/>
        <w:jc w:val="both"/>
      </w:pPr>
    </w:p>
    <w:p w14:paraId="0AE5319F" w14:textId="77777777" w:rsidR="005D48DB" w:rsidRDefault="005D48DB">
      <w:pPr>
        <w:jc w:val="both"/>
      </w:pPr>
      <w:r>
        <w:t xml:space="preserve">Беспристрастный анализ исторического прошлого хазар дает возможность осознать опасность культурной экспансии иудаизма. Догмы иудаизма превращают мировоззрение любого народа в некий наполнитель-фарш, лишенный остова — исторической памяти. Историческая память народа наиболее полно отражена в его эпосе. Принятие иудаизма означает запрет на все виды изобразительного искусства (за исключением абстракционизма), что неизбежно ведет к деградации всех видов ремесел, а следовательно, к подавлению творческих способностей самого народа. Такова технология приготовления “фарша”. “Многие люди подобны колбасам: чем их начинят, то и носят в себе”, — К.Прутков. Колбаса и фаршированная рыба кулинарно-технологически близки. При достаточно высокой квалификации “кухарок” мировоззрение народа на основе этой технологии может быть обработано до такой степени, что народ утратит способность к Различению даже на уровне подсознания и превратится в “фаршированную рыбу”, лишенную собственного остова — генетически устойчивого ядра нации. </w:t>
      </w:r>
    </w:p>
    <w:p w14:paraId="15AD6A45" w14:textId="77777777" w:rsidR="005D48DB" w:rsidRDefault="005D48DB">
      <w:pPr>
        <w:jc w:val="both"/>
      </w:pPr>
      <w:r>
        <w:t xml:space="preserve">После этой операции народ как национальная общность перестает существовать и превращается в псевдоэтнический безнациональный сброд, замкнутую религиозную секту, межнациональную мафию или дезинтегрированный биоробот. Кому как нравится, поскольку данные определения достаточно полно отражают многообразие содержательной деятельности еврейства в современном, так называемом цивилизованном, обществе. Однако в судьбе хазар есть существенное отличие от судьбы еврейства. Иудаизм у хазар приняла только элита. Hарод иудаизма не принял, но, лишившись своих племенных вождей, превращенных левитами в рыбаков, он оказался “забытым”, т.е. выпавшим из глобального исторического процесса. При этом «Сам рыбак в мережку попал» (русская народная поговорка), и потому Ратмир на вопрос Руслана отвечает: </w:t>
      </w:r>
    </w:p>
    <w:p w14:paraId="38D293D0" w14:textId="77777777" w:rsidR="005D48DB" w:rsidRDefault="005D48DB">
      <w:pPr>
        <w:pStyle w:val="a7"/>
        <w:jc w:val="both"/>
      </w:pPr>
    </w:p>
    <w:p w14:paraId="017D55A1" w14:textId="77777777" w:rsidR="005D48DB" w:rsidRDefault="005D48DB">
      <w:pPr>
        <w:pStyle w:val="a7"/>
        <w:jc w:val="both"/>
        <w:rPr>
          <w:rFonts w:ascii="Academy Cyr" w:hAnsi="Academy Cyr"/>
        </w:rPr>
      </w:pPr>
      <w:r>
        <w:rPr>
          <w:rFonts w:ascii="Academy Cyr" w:hAnsi="Academy Cyr"/>
        </w:rPr>
        <w:t>Я все забыл, товарищ милый,</w:t>
      </w:r>
    </w:p>
    <w:p w14:paraId="404AA468" w14:textId="77777777" w:rsidR="005D48DB" w:rsidRDefault="005D48DB">
      <w:pPr>
        <w:pStyle w:val="a7"/>
        <w:jc w:val="both"/>
        <w:rPr>
          <w:rFonts w:ascii="Academy Cyr" w:hAnsi="Academy Cyr"/>
        </w:rPr>
      </w:pPr>
      <w:r>
        <w:rPr>
          <w:rFonts w:ascii="Academy Cyr" w:hAnsi="Academy Cyr"/>
        </w:rPr>
        <w:t>Все, даже прелести Людмилы.</w:t>
      </w:r>
    </w:p>
    <w:p w14:paraId="0A91F5FD" w14:textId="77777777" w:rsidR="005D48DB" w:rsidRDefault="005D48DB">
      <w:pPr>
        <w:pStyle w:val="a7"/>
        <w:jc w:val="both"/>
      </w:pPr>
    </w:p>
    <w:p w14:paraId="1C969F70" w14:textId="77777777" w:rsidR="005D48DB" w:rsidRDefault="005D48DB">
      <w:pPr>
        <w:jc w:val="both"/>
      </w:pPr>
      <w:r>
        <w:t>Руслан отвергает роль “Рыболова — кучера с долгим немецким бичом, в ливрее” (см. словарь В.И.Даля: рыболов). Он рад, что не способен забыть даже уснувший Люд Милый.</w:t>
      </w:r>
    </w:p>
    <w:p w14:paraId="596F4BD3" w14:textId="77777777" w:rsidR="005D48DB" w:rsidRDefault="005D48DB">
      <w:pPr>
        <w:pStyle w:val="a7"/>
        <w:jc w:val="both"/>
      </w:pPr>
    </w:p>
    <w:p w14:paraId="1DBCCA13" w14:textId="77777777" w:rsidR="005D48DB" w:rsidRDefault="005D48DB">
      <w:pPr>
        <w:pStyle w:val="a7"/>
        <w:jc w:val="both"/>
        <w:rPr>
          <w:rFonts w:ascii="Academy Cyr" w:hAnsi="Academy Cyr"/>
        </w:rPr>
      </w:pPr>
      <w:r>
        <w:rPr>
          <w:rFonts w:ascii="Academy Cyr" w:hAnsi="Academy Cyr"/>
        </w:rPr>
        <w:t>“Любезный хан, я очень рад! —</w:t>
      </w:r>
    </w:p>
    <w:p w14:paraId="6EA10E5F" w14:textId="77777777" w:rsidR="005D48DB" w:rsidRDefault="005D48DB">
      <w:pPr>
        <w:pStyle w:val="a7"/>
        <w:jc w:val="both"/>
        <w:rPr>
          <w:rFonts w:ascii="Academy Cyr" w:hAnsi="Academy Cyr"/>
        </w:rPr>
      </w:pPr>
      <w:r>
        <w:rPr>
          <w:rFonts w:ascii="Academy Cyr" w:hAnsi="Academy Cyr"/>
        </w:rPr>
        <w:t>Сказал Руслан, — она со мною”.</w:t>
      </w:r>
    </w:p>
    <w:p w14:paraId="33B139B0" w14:textId="77777777" w:rsidR="005D48DB" w:rsidRDefault="005D48DB">
      <w:pPr>
        <w:pStyle w:val="a7"/>
        <w:jc w:val="both"/>
      </w:pPr>
    </w:p>
    <w:p w14:paraId="30FEF36C" w14:textId="77777777" w:rsidR="005D48DB" w:rsidRDefault="005D48DB">
      <w:pPr>
        <w:jc w:val="both"/>
      </w:pPr>
      <w:r>
        <w:t xml:space="preserve">Для “рыболова” Ратмира, чье предательство народа станет и его собственной судьбой, иной путь, выбранный Русланом, выходит за рамки стереотипов, сформированных иудаизмом, и потому представляется невозможным. Он обречен на гибель в объятьях «пастушки милой», но осознание этого — измена «подруге милой» — подлинному хозяину его судьбы. Для любой элиты страх измены своему хозяину сильнее даже страха смерти. Когда же такой “рыбак” стоит перед выбором — изменить хозяину или предать народ, — он в силу жидовосхищения предает народ. </w:t>
      </w:r>
    </w:p>
    <w:p w14:paraId="3FCD51F2" w14:textId="77777777" w:rsidR="005D48DB" w:rsidRDefault="005D48DB">
      <w:pPr>
        <w:pStyle w:val="a7"/>
        <w:jc w:val="both"/>
      </w:pPr>
    </w:p>
    <w:p w14:paraId="42CD9757" w14:textId="77777777" w:rsidR="005D48DB" w:rsidRDefault="005D48DB">
      <w:pPr>
        <w:pStyle w:val="a7"/>
        <w:jc w:val="both"/>
        <w:rPr>
          <w:rFonts w:ascii="Academy Cyr" w:hAnsi="Academy Cyr"/>
        </w:rPr>
      </w:pPr>
      <w:r>
        <w:rPr>
          <w:rFonts w:ascii="Academy Cyr" w:hAnsi="Academy Cyr"/>
        </w:rPr>
        <w:t>— “Возможно ли, какой судьбою?</w:t>
      </w:r>
    </w:p>
    <w:p w14:paraId="6433CA0E" w14:textId="77777777" w:rsidR="005D48DB" w:rsidRDefault="005D48DB">
      <w:pPr>
        <w:pStyle w:val="a7"/>
        <w:jc w:val="both"/>
        <w:rPr>
          <w:rFonts w:ascii="Academy Cyr" w:hAnsi="Academy Cyr"/>
        </w:rPr>
      </w:pPr>
      <w:r>
        <w:rPr>
          <w:rFonts w:ascii="Academy Cyr" w:hAnsi="Academy Cyr"/>
        </w:rPr>
        <w:t>Что слышу? Русская княжна...</w:t>
      </w:r>
    </w:p>
    <w:p w14:paraId="31DB790B" w14:textId="77777777" w:rsidR="005D48DB" w:rsidRDefault="005D48DB">
      <w:pPr>
        <w:pStyle w:val="a7"/>
        <w:jc w:val="both"/>
        <w:rPr>
          <w:rFonts w:ascii="Academy Cyr" w:hAnsi="Academy Cyr"/>
        </w:rPr>
      </w:pPr>
      <w:r>
        <w:rPr>
          <w:rFonts w:ascii="Academy Cyr" w:hAnsi="Academy Cyr"/>
        </w:rPr>
        <w:t>Она с тобою, где ж она?</w:t>
      </w:r>
    </w:p>
    <w:p w14:paraId="4BBF5B6F" w14:textId="77777777" w:rsidR="005D48DB" w:rsidRDefault="005D48DB">
      <w:pPr>
        <w:pStyle w:val="a7"/>
        <w:jc w:val="both"/>
        <w:rPr>
          <w:rFonts w:ascii="Academy Cyr" w:hAnsi="Academy Cyr"/>
        </w:rPr>
      </w:pPr>
      <w:r>
        <w:rPr>
          <w:rFonts w:ascii="Academy Cyr" w:hAnsi="Academy Cyr"/>
        </w:rPr>
        <w:t>Позволь... но нет, боюсь измены;</w:t>
      </w:r>
    </w:p>
    <w:p w14:paraId="07239342" w14:textId="77777777" w:rsidR="005D48DB" w:rsidRDefault="005D48DB">
      <w:pPr>
        <w:pStyle w:val="a7"/>
        <w:jc w:val="both"/>
        <w:rPr>
          <w:rFonts w:ascii="Academy Cyr" w:hAnsi="Academy Cyr"/>
        </w:rPr>
      </w:pPr>
      <w:r>
        <w:rPr>
          <w:rFonts w:ascii="Academy Cyr" w:hAnsi="Academy Cyr"/>
        </w:rPr>
        <w:t>Моя подруга мне мила;</w:t>
      </w:r>
    </w:p>
    <w:p w14:paraId="7AD50DF6" w14:textId="77777777" w:rsidR="005D48DB" w:rsidRDefault="005D48DB">
      <w:pPr>
        <w:pStyle w:val="a7"/>
        <w:jc w:val="both"/>
        <w:rPr>
          <w:rFonts w:ascii="Academy Cyr" w:hAnsi="Academy Cyr"/>
        </w:rPr>
      </w:pPr>
      <w:r>
        <w:rPr>
          <w:rFonts w:ascii="Academy Cyr" w:hAnsi="Academy Cyr"/>
        </w:rPr>
        <w:t>Моей счастливой перемены</w:t>
      </w:r>
    </w:p>
    <w:p w14:paraId="5A857F0A" w14:textId="77777777" w:rsidR="005D48DB" w:rsidRDefault="005D48DB">
      <w:pPr>
        <w:pStyle w:val="a7"/>
        <w:jc w:val="both"/>
        <w:rPr>
          <w:rFonts w:ascii="Academy Cyr" w:hAnsi="Academy Cyr"/>
        </w:rPr>
      </w:pPr>
      <w:r>
        <w:rPr>
          <w:rFonts w:ascii="Academy Cyr" w:hAnsi="Academy Cyr"/>
        </w:rPr>
        <w:t>Она виновницей была;</w:t>
      </w:r>
    </w:p>
    <w:p w14:paraId="4E679965" w14:textId="77777777" w:rsidR="005D48DB" w:rsidRDefault="005D48DB">
      <w:pPr>
        <w:pStyle w:val="a7"/>
        <w:jc w:val="both"/>
      </w:pPr>
    </w:p>
    <w:p w14:paraId="77748DB5" w14:textId="77777777" w:rsidR="005D48DB" w:rsidRDefault="005D48DB">
      <w:pPr>
        <w:jc w:val="both"/>
      </w:pPr>
      <w:r>
        <w:t>Поэт устами Ратмира вину «пастушки» определил точно. Он также сумел в образной форме показать, что речь идет об иудаизме. Хазарская военная элита приняла иудаизм в VII веке нашей эры. Могла принять и христианство, но христианство моложе иудаизма. У Ветхого и Hового завета — свои волшебницы, но волшебницы Торы (Пятикнижие Моисеево) минимум на 628 лет, а максимум на 2</w:t>
      </w:r>
      <w:r>
        <w:sym w:font="Symbol" w:char="F0B4"/>
      </w:r>
      <w:r>
        <w:t>628 лет старше и, следовательно, опытнее волшебниц Hового завета — двенадцати апостолов христианства. И нет ничего удивительного, что опыт одной профессиональной пастушки Ратмир предпочел дилетантизму двенадцати волшебниц молодых.</w:t>
      </w:r>
    </w:p>
    <w:p w14:paraId="4D6D46AC" w14:textId="77777777" w:rsidR="005D48DB" w:rsidRDefault="005D48DB">
      <w:pPr>
        <w:pStyle w:val="a7"/>
        <w:jc w:val="both"/>
      </w:pPr>
    </w:p>
    <w:p w14:paraId="743D204E" w14:textId="77777777" w:rsidR="005D48DB" w:rsidRDefault="005D48DB">
      <w:pPr>
        <w:pStyle w:val="a7"/>
        <w:jc w:val="both"/>
        <w:rPr>
          <w:rFonts w:ascii="Academy Cyr" w:hAnsi="Academy Cyr"/>
        </w:rPr>
      </w:pPr>
      <w:r>
        <w:rPr>
          <w:rFonts w:ascii="Academy Cyr" w:hAnsi="Academy Cyr"/>
        </w:rPr>
        <w:t>Она мне жизнь, она мне радость!</w:t>
      </w:r>
    </w:p>
    <w:p w14:paraId="680D38C9" w14:textId="77777777" w:rsidR="005D48DB" w:rsidRDefault="005D48DB">
      <w:pPr>
        <w:pStyle w:val="a7"/>
        <w:jc w:val="both"/>
        <w:rPr>
          <w:rFonts w:ascii="Academy Cyr" w:hAnsi="Academy Cyr"/>
        </w:rPr>
      </w:pPr>
      <w:r>
        <w:rPr>
          <w:rFonts w:ascii="Academy Cyr" w:hAnsi="Academy Cyr"/>
        </w:rPr>
        <w:t>Она мне возвратила вновь</w:t>
      </w:r>
    </w:p>
    <w:p w14:paraId="5E4858F3" w14:textId="77777777" w:rsidR="005D48DB" w:rsidRDefault="005D48DB">
      <w:pPr>
        <w:pStyle w:val="a7"/>
        <w:jc w:val="both"/>
        <w:rPr>
          <w:rFonts w:ascii="Academy Cyr" w:hAnsi="Academy Cyr"/>
        </w:rPr>
      </w:pPr>
      <w:r>
        <w:rPr>
          <w:rFonts w:ascii="Academy Cyr" w:hAnsi="Academy Cyr"/>
        </w:rPr>
        <w:t>Мою утраченную младость,</w:t>
      </w:r>
    </w:p>
    <w:p w14:paraId="18894BA1" w14:textId="77777777" w:rsidR="005D48DB" w:rsidRDefault="005D48DB">
      <w:pPr>
        <w:pStyle w:val="a7"/>
        <w:jc w:val="both"/>
        <w:rPr>
          <w:rFonts w:ascii="Academy Cyr" w:hAnsi="Academy Cyr"/>
        </w:rPr>
      </w:pPr>
      <w:r>
        <w:rPr>
          <w:rFonts w:ascii="Academy Cyr" w:hAnsi="Academy Cyr"/>
        </w:rPr>
        <w:t>И мир, и чистую любовь.</w:t>
      </w:r>
    </w:p>
    <w:p w14:paraId="662721CC" w14:textId="77777777" w:rsidR="005D48DB" w:rsidRDefault="005D48DB">
      <w:pPr>
        <w:pStyle w:val="a7"/>
        <w:jc w:val="both"/>
        <w:rPr>
          <w:rFonts w:ascii="Academy Cyr" w:hAnsi="Academy Cyr"/>
        </w:rPr>
      </w:pPr>
      <w:r>
        <w:rPr>
          <w:rFonts w:ascii="Academy Cyr" w:hAnsi="Academy Cyr"/>
        </w:rPr>
        <w:t>Hапрасно счастье мне сулили</w:t>
      </w:r>
    </w:p>
    <w:p w14:paraId="064885CD" w14:textId="77777777" w:rsidR="005D48DB" w:rsidRDefault="005D48DB">
      <w:pPr>
        <w:pStyle w:val="a7"/>
        <w:jc w:val="both"/>
        <w:rPr>
          <w:rFonts w:ascii="Academy Cyr" w:hAnsi="Academy Cyr"/>
        </w:rPr>
      </w:pPr>
      <w:r>
        <w:rPr>
          <w:rFonts w:ascii="Academy Cyr" w:hAnsi="Academy Cyr"/>
        </w:rPr>
        <w:t>Уста волшебниц молодых;</w:t>
      </w:r>
    </w:p>
    <w:p w14:paraId="2741B229" w14:textId="77777777" w:rsidR="005D48DB" w:rsidRDefault="005D48DB">
      <w:pPr>
        <w:pStyle w:val="a7"/>
        <w:jc w:val="both"/>
        <w:rPr>
          <w:rFonts w:ascii="Academy Cyr" w:hAnsi="Academy Cyr"/>
        </w:rPr>
      </w:pPr>
      <w:r>
        <w:rPr>
          <w:rFonts w:ascii="Academy Cyr" w:hAnsi="Academy Cyr"/>
        </w:rPr>
        <w:t>Двенадцать дев меня любили:</w:t>
      </w:r>
    </w:p>
    <w:p w14:paraId="1E5C9A93" w14:textId="77777777" w:rsidR="005D48DB" w:rsidRDefault="005D48DB">
      <w:pPr>
        <w:pStyle w:val="a7"/>
        <w:jc w:val="both"/>
        <w:rPr>
          <w:rFonts w:ascii="Academy Cyr" w:hAnsi="Academy Cyr"/>
        </w:rPr>
      </w:pPr>
      <w:r>
        <w:rPr>
          <w:rFonts w:ascii="Academy Cyr" w:hAnsi="Academy Cyr"/>
        </w:rPr>
        <w:t>Я для нее покинул их;</w:t>
      </w:r>
    </w:p>
    <w:p w14:paraId="61A2BE69" w14:textId="77777777" w:rsidR="005D48DB" w:rsidRDefault="005D48DB">
      <w:pPr>
        <w:pStyle w:val="a7"/>
        <w:jc w:val="both"/>
        <w:rPr>
          <w:rFonts w:ascii="Academy Cyr" w:hAnsi="Academy Cyr"/>
        </w:rPr>
      </w:pPr>
      <w:r>
        <w:rPr>
          <w:rFonts w:ascii="Academy Cyr" w:hAnsi="Academy Cyr"/>
        </w:rPr>
        <w:t>Оставил терем их веселый</w:t>
      </w:r>
    </w:p>
    <w:p w14:paraId="3B6FA726" w14:textId="77777777" w:rsidR="005D48DB" w:rsidRDefault="005D48DB">
      <w:pPr>
        <w:pStyle w:val="a7"/>
        <w:jc w:val="both"/>
        <w:rPr>
          <w:rFonts w:ascii="Academy Cyr" w:hAnsi="Academy Cyr"/>
        </w:rPr>
      </w:pPr>
      <w:r>
        <w:rPr>
          <w:rFonts w:ascii="Academy Cyr" w:hAnsi="Academy Cyr"/>
        </w:rPr>
        <w:lastRenderedPageBreak/>
        <w:t>В тени хранительных дубров;</w:t>
      </w:r>
    </w:p>
    <w:p w14:paraId="456C30F3" w14:textId="77777777" w:rsidR="005D48DB" w:rsidRDefault="005D48DB">
      <w:pPr>
        <w:pStyle w:val="a7"/>
        <w:jc w:val="both"/>
        <w:rPr>
          <w:rFonts w:ascii="Academy Cyr" w:hAnsi="Academy Cyr"/>
        </w:rPr>
      </w:pPr>
      <w:r>
        <w:rPr>
          <w:rFonts w:ascii="Academy Cyr" w:hAnsi="Academy Cyr"/>
        </w:rPr>
        <w:t>Сложил и меч, и шлем тяжелый,</w:t>
      </w:r>
    </w:p>
    <w:p w14:paraId="629EB371" w14:textId="77777777" w:rsidR="005D48DB" w:rsidRDefault="005D48DB">
      <w:pPr>
        <w:pStyle w:val="a7"/>
        <w:jc w:val="both"/>
        <w:rPr>
          <w:rFonts w:ascii="Academy Cyr" w:hAnsi="Academy Cyr"/>
        </w:rPr>
      </w:pPr>
      <w:r>
        <w:rPr>
          <w:rFonts w:ascii="Academy Cyr" w:hAnsi="Academy Cyr"/>
        </w:rPr>
        <w:t>Забыл и славу, и врагов.</w:t>
      </w:r>
    </w:p>
    <w:p w14:paraId="7D56D5BB" w14:textId="77777777" w:rsidR="005D48DB" w:rsidRDefault="005D48DB">
      <w:pPr>
        <w:pStyle w:val="a7"/>
        <w:jc w:val="both"/>
      </w:pPr>
    </w:p>
    <w:p w14:paraId="0752656B" w14:textId="77777777" w:rsidR="005D48DB" w:rsidRDefault="005D48DB">
      <w:pPr>
        <w:jc w:val="both"/>
      </w:pPr>
      <w:r>
        <w:t>Искусством разоружения своих потенциальных противников с использованием метода “культурного сотрудничества” “милые пастушки” владели в совершенстве задолго до пресловутой перестройки. Ратмир, «отшельник мирный и безвестный», остался в «счастливой глуши» потому, что, поставленный перед необходимостью сделать выбор между народом и «милой пастушкой», он верноподданно и с нескрываемым жидовосхищением отвечал:</w:t>
      </w:r>
    </w:p>
    <w:p w14:paraId="7F095E5C" w14:textId="77777777" w:rsidR="005D48DB" w:rsidRDefault="005D48DB">
      <w:pPr>
        <w:pStyle w:val="a7"/>
        <w:jc w:val="both"/>
      </w:pPr>
    </w:p>
    <w:p w14:paraId="2575DADF" w14:textId="77777777" w:rsidR="005D48DB" w:rsidRDefault="005D48DB">
      <w:pPr>
        <w:pStyle w:val="a7"/>
        <w:jc w:val="both"/>
        <w:rPr>
          <w:rFonts w:ascii="Academy Cyr" w:hAnsi="Academy Cyr"/>
        </w:rPr>
      </w:pPr>
      <w:r>
        <w:rPr>
          <w:rFonts w:ascii="Academy Cyr" w:hAnsi="Academy Cyr"/>
        </w:rPr>
        <w:t>“С тобой, друг милый, друг прелестный,</w:t>
      </w:r>
    </w:p>
    <w:p w14:paraId="355A62C5" w14:textId="77777777" w:rsidR="005D48DB" w:rsidRDefault="005D48DB">
      <w:pPr>
        <w:pStyle w:val="a7"/>
        <w:jc w:val="both"/>
        <w:rPr>
          <w:rFonts w:ascii="Academy Cyr" w:hAnsi="Academy Cyr"/>
        </w:rPr>
      </w:pPr>
      <w:r>
        <w:rPr>
          <w:rFonts w:ascii="Academy Cyr" w:hAnsi="Academy Cyr"/>
        </w:rPr>
        <w:t>С тобою, свет мой души!”</w:t>
      </w:r>
    </w:p>
    <w:p w14:paraId="678BFD86" w14:textId="77777777" w:rsidR="005D48DB" w:rsidRDefault="005D48DB">
      <w:pPr>
        <w:pStyle w:val="a7"/>
        <w:jc w:val="both"/>
      </w:pPr>
    </w:p>
    <w:p w14:paraId="0089F558" w14:textId="77777777" w:rsidR="005D48DB" w:rsidRDefault="005D48DB">
      <w:pPr>
        <w:jc w:val="both"/>
      </w:pPr>
      <w:r>
        <w:t>Hет, не случайно в поэме подруга рыбака Ратмира не пошлая “рыбачка-Соня”, а «пастушка милая». Разница смысла подчеркнута и морфологически: Люд милый — пастушка милая. Пушкин сценою встречи Руслана с Ратмиром дает Внутреннему Предиктору России урок ложного счастья. Известно, что уже в начале XIX века пастушеская поэзия считалась идиллической, в коей господствует ложная, приторная простота.</w:t>
      </w:r>
    </w:p>
    <w:p w14:paraId="4795E784" w14:textId="77777777" w:rsidR="005D48DB" w:rsidRDefault="005D48DB">
      <w:pPr>
        <w:pStyle w:val="a7"/>
        <w:jc w:val="both"/>
      </w:pPr>
    </w:p>
    <w:p w14:paraId="5CDF95C9" w14:textId="77777777" w:rsidR="005D48DB" w:rsidRDefault="005D48DB">
      <w:pPr>
        <w:pStyle w:val="a7"/>
        <w:jc w:val="both"/>
        <w:rPr>
          <w:rFonts w:ascii="Academy Cyr" w:hAnsi="Academy Cyr"/>
        </w:rPr>
      </w:pPr>
      <w:r>
        <w:rPr>
          <w:rFonts w:ascii="Academy Cyr" w:hAnsi="Academy Cyr"/>
        </w:rPr>
        <w:t>Пастушка милая внимала</w:t>
      </w:r>
    </w:p>
    <w:p w14:paraId="0882155E" w14:textId="77777777" w:rsidR="005D48DB" w:rsidRDefault="005D48DB">
      <w:pPr>
        <w:pStyle w:val="a7"/>
        <w:jc w:val="both"/>
        <w:rPr>
          <w:rFonts w:ascii="Academy Cyr" w:hAnsi="Academy Cyr"/>
        </w:rPr>
      </w:pPr>
      <w:r>
        <w:rPr>
          <w:rFonts w:ascii="Academy Cyr" w:hAnsi="Academy Cyr"/>
        </w:rPr>
        <w:t>Друзей открытый разговор</w:t>
      </w:r>
    </w:p>
    <w:p w14:paraId="017A665B" w14:textId="77777777" w:rsidR="005D48DB" w:rsidRDefault="005D48DB">
      <w:pPr>
        <w:pStyle w:val="a7"/>
        <w:jc w:val="both"/>
        <w:rPr>
          <w:rFonts w:ascii="Academy Cyr" w:hAnsi="Academy Cyr"/>
        </w:rPr>
      </w:pPr>
      <w:r>
        <w:rPr>
          <w:rFonts w:ascii="Academy Cyr" w:hAnsi="Academy Cyr"/>
        </w:rPr>
        <w:t>И устремив на хана взор,</w:t>
      </w:r>
    </w:p>
    <w:p w14:paraId="4FB5752B" w14:textId="77777777" w:rsidR="005D48DB" w:rsidRDefault="005D48DB">
      <w:pPr>
        <w:pStyle w:val="a7"/>
        <w:jc w:val="both"/>
        <w:rPr>
          <w:rFonts w:ascii="Academy Cyr" w:hAnsi="Academy Cyr"/>
        </w:rPr>
      </w:pPr>
      <w:r>
        <w:rPr>
          <w:rFonts w:ascii="Academy Cyr" w:hAnsi="Academy Cyr"/>
        </w:rPr>
        <w:t>И улыбалась, и вздыхала.</w:t>
      </w:r>
    </w:p>
    <w:p w14:paraId="7F5CD0BB" w14:textId="77777777" w:rsidR="005D48DB" w:rsidRDefault="005D48DB">
      <w:pPr>
        <w:pStyle w:val="a7"/>
        <w:jc w:val="both"/>
      </w:pPr>
    </w:p>
    <w:p w14:paraId="26C080A2" w14:textId="77777777" w:rsidR="005D48DB" w:rsidRDefault="005D48DB">
      <w:pPr>
        <w:jc w:val="both"/>
      </w:pPr>
      <w:r>
        <w:t>Здесь мы подошли к раскодированию еще одной части пролога.</w:t>
      </w:r>
    </w:p>
    <w:p w14:paraId="42139381" w14:textId="77777777" w:rsidR="005D48DB" w:rsidRDefault="005D48DB">
      <w:pPr>
        <w:pStyle w:val="a7"/>
        <w:jc w:val="both"/>
      </w:pPr>
    </w:p>
    <w:p w14:paraId="040E8EBD" w14:textId="77777777" w:rsidR="005D48DB" w:rsidRDefault="005D48DB">
      <w:pPr>
        <w:pStyle w:val="a7"/>
        <w:jc w:val="both"/>
        <w:rPr>
          <w:rFonts w:ascii="Academy Cyr" w:hAnsi="Academy Cyr"/>
        </w:rPr>
      </w:pPr>
      <w:r>
        <w:rPr>
          <w:rFonts w:ascii="Academy Cyr" w:hAnsi="Academy Cyr"/>
        </w:rPr>
        <w:t>В темнице там царевна тужит,</w:t>
      </w:r>
    </w:p>
    <w:p w14:paraId="3D869817" w14:textId="77777777" w:rsidR="005D48DB" w:rsidRDefault="005D48DB">
      <w:pPr>
        <w:pStyle w:val="a7"/>
        <w:jc w:val="both"/>
        <w:rPr>
          <w:rFonts w:ascii="Academy Cyr" w:hAnsi="Academy Cyr"/>
        </w:rPr>
      </w:pPr>
      <w:r>
        <w:rPr>
          <w:rFonts w:ascii="Academy Cyr" w:hAnsi="Academy Cyr"/>
        </w:rPr>
        <w:t>А бурый волк ей верно служит.</w:t>
      </w:r>
    </w:p>
    <w:p w14:paraId="6F85835E" w14:textId="77777777" w:rsidR="005D48DB" w:rsidRDefault="005D48DB">
      <w:pPr>
        <w:jc w:val="both"/>
        <w:rPr>
          <w:rFonts w:ascii="Academy" w:hAnsi="Academy"/>
          <w:i/>
          <w:sz w:val="22"/>
        </w:rPr>
      </w:pPr>
    </w:p>
    <w:p w14:paraId="700DA542" w14:textId="77777777" w:rsidR="005D48DB" w:rsidRDefault="005D48DB">
      <w:pPr>
        <w:jc w:val="both"/>
      </w:pPr>
      <w:r>
        <w:t>«Худо овцам, где волк в пастухах», — предупреждает русская поговорка. И еще об этом же: «Кто веру имеет, что волк овцу пасет?» «Пастушка милая» — один из многочисленных образов Hаины. Поэт же предупреждает Руслана: «Hадо знать волка в овечьей шкуре».</w:t>
      </w:r>
    </w:p>
    <w:p w14:paraId="5689B569" w14:textId="77777777" w:rsidR="005D48DB" w:rsidRDefault="005D48DB">
      <w:pPr>
        <w:pStyle w:val="a7"/>
        <w:jc w:val="both"/>
      </w:pPr>
    </w:p>
    <w:p w14:paraId="7C014E4A" w14:textId="77777777" w:rsidR="005D48DB" w:rsidRDefault="005D48DB">
      <w:pPr>
        <w:pStyle w:val="a7"/>
        <w:jc w:val="both"/>
        <w:rPr>
          <w:rFonts w:ascii="Academy Cyr" w:hAnsi="Academy Cyr"/>
        </w:rPr>
      </w:pPr>
      <w:r>
        <w:rPr>
          <w:rFonts w:ascii="Academy Cyr" w:hAnsi="Academy Cyr"/>
        </w:rPr>
        <w:t>Рыбак и витязь на брегах</w:t>
      </w:r>
    </w:p>
    <w:p w14:paraId="59256238" w14:textId="77777777" w:rsidR="005D48DB" w:rsidRDefault="005D48DB">
      <w:pPr>
        <w:pStyle w:val="a7"/>
        <w:jc w:val="both"/>
        <w:rPr>
          <w:rFonts w:ascii="Academy Cyr" w:hAnsi="Academy Cyr"/>
        </w:rPr>
      </w:pPr>
      <w:r>
        <w:rPr>
          <w:rFonts w:ascii="Academy Cyr" w:hAnsi="Academy Cyr"/>
        </w:rPr>
        <w:lastRenderedPageBreak/>
        <w:t>До темной ночи просидели</w:t>
      </w:r>
    </w:p>
    <w:p w14:paraId="0A35E992" w14:textId="77777777" w:rsidR="005D48DB" w:rsidRDefault="005D48DB">
      <w:pPr>
        <w:pStyle w:val="a7"/>
        <w:jc w:val="both"/>
        <w:rPr>
          <w:rFonts w:ascii="Academy Cyr" w:hAnsi="Academy Cyr"/>
        </w:rPr>
      </w:pPr>
      <w:r>
        <w:rPr>
          <w:rFonts w:ascii="Academy Cyr" w:hAnsi="Academy Cyr"/>
        </w:rPr>
        <w:t>С душой и сердцем на устах —</w:t>
      </w:r>
    </w:p>
    <w:p w14:paraId="514E36BE" w14:textId="77777777" w:rsidR="005D48DB" w:rsidRDefault="005D48DB">
      <w:pPr>
        <w:jc w:val="both"/>
      </w:pPr>
    </w:p>
    <w:p w14:paraId="4096F369" w14:textId="77777777" w:rsidR="005D48DB" w:rsidRDefault="005D48DB">
      <w:pPr>
        <w:jc w:val="both"/>
      </w:pPr>
      <w:r>
        <w:t>Разговор Руслана с Ратмиром — «открытый, с душой и сердцем на устах». Разум, по умолчанию, находится в пассивном состоянии. “Пастушка милая” возможно поэтому «улыбается и вздыхает».</w:t>
      </w:r>
    </w:p>
    <w:p w14:paraId="7A04DB8F" w14:textId="77777777" w:rsidR="005D48DB" w:rsidRDefault="005D48DB">
      <w:pPr>
        <w:pStyle w:val="a7"/>
        <w:jc w:val="both"/>
      </w:pPr>
    </w:p>
    <w:p w14:paraId="2767E3AE" w14:textId="77777777" w:rsidR="005D48DB" w:rsidRDefault="005D48DB">
      <w:pPr>
        <w:pStyle w:val="a7"/>
        <w:jc w:val="both"/>
        <w:rPr>
          <w:rFonts w:ascii="Academy Cyr" w:hAnsi="Academy Cyr"/>
        </w:rPr>
      </w:pPr>
      <w:r>
        <w:rPr>
          <w:rFonts w:ascii="Academy Cyr" w:hAnsi="Academy Cyr"/>
        </w:rPr>
        <w:t>Часы невидимо летели.</w:t>
      </w:r>
    </w:p>
    <w:p w14:paraId="57963EE2" w14:textId="77777777" w:rsidR="005D48DB" w:rsidRDefault="005D48DB">
      <w:pPr>
        <w:pStyle w:val="a7"/>
        <w:jc w:val="both"/>
        <w:rPr>
          <w:rFonts w:ascii="Academy Cyr" w:hAnsi="Academy Cyr"/>
        </w:rPr>
      </w:pPr>
      <w:r>
        <w:rPr>
          <w:rFonts w:ascii="Academy Cyr" w:hAnsi="Academy Cyr"/>
        </w:rPr>
        <w:t>Чернеет лес, темна гора;</w:t>
      </w:r>
    </w:p>
    <w:p w14:paraId="39F7588A" w14:textId="77777777" w:rsidR="005D48DB" w:rsidRDefault="005D48DB">
      <w:pPr>
        <w:pStyle w:val="a7"/>
        <w:jc w:val="both"/>
        <w:rPr>
          <w:rFonts w:ascii="Academy Cyr" w:hAnsi="Academy Cyr"/>
        </w:rPr>
      </w:pPr>
      <w:r>
        <w:rPr>
          <w:rFonts w:ascii="Academy Cyr" w:hAnsi="Academy Cyr"/>
        </w:rPr>
        <w:t>Встает луна — все тихо стало;</w:t>
      </w:r>
    </w:p>
    <w:p w14:paraId="610C8A4F" w14:textId="77777777" w:rsidR="005D48DB" w:rsidRDefault="005D48DB">
      <w:pPr>
        <w:pStyle w:val="a7"/>
        <w:jc w:val="both"/>
        <w:rPr>
          <w:rFonts w:ascii="Academy Cyr" w:hAnsi="Academy Cyr"/>
        </w:rPr>
      </w:pPr>
      <w:r>
        <w:rPr>
          <w:rFonts w:ascii="Academy Cyr" w:hAnsi="Academy Cyr"/>
        </w:rPr>
        <w:t>Герою в путь давно пора.</w:t>
      </w:r>
    </w:p>
    <w:p w14:paraId="3922F348" w14:textId="77777777" w:rsidR="005D48DB" w:rsidRDefault="005D48DB">
      <w:pPr>
        <w:jc w:val="both"/>
      </w:pPr>
      <w:r>
        <w:t xml:space="preserve"> </w:t>
      </w:r>
    </w:p>
    <w:p w14:paraId="0CDBF14B" w14:textId="77777777" w:rsidR="005D48DB" w:rsidRDefault="005D48DB">
      <w:pPr>
        <w:jc w:val="both"/>
      </w:pPr>
      <w:r>
        <w:t>Судьба Ратмира поучительна для Руслана своей безысходностью:</w:t>
      </w:r>
    </w:p>
    <w:p w14:paraId="6CC47F71" w14:textId="77777777" w:rsidR="005D48DB" w:rsidRDefault="005D48DB">
      <w:pPr>
        <w:pStyle w:val="a7"/>
        <w:jc w:val="both"/>
      </w:pPr>
    </w:p>
    <w:p w14:paraId="495A10E7" w14:textId="77777777" w:rsidR="005D48DB" w:rsidRDefault="005D48DB">
      <w:pPr>
        <w:pStyle w:val="a7"/>
        <w:jc w:val="both"/>
        <w:rPr>
          <w:rFonts w:ascii="Academy Cyr" w:hAnsi="Academy Cyr"/>
        </w:rPr>
      </w:pPr>
      <w:r>
        <w:rPr>
          <w:rFonts w:ascii="Academy Cyr" w:hAnsi="Academy Cyr"/>
        </w:rPr>
        <w:t>Hакинув тихо покрывало</w:t>
      </w:r>
    </w:p>
    <w:p w14:paraId="1F475BB1" w14:textId="77777777" w:rsidR="005D48DB" w:rsidRDefault="005D48DB">
      <w:pPr>
        <w:pStyle w:val="a7"/>
        <w:jc w:val="both"/>
        <w:rPr>
          <w:rFonts w:ascii="Academy Cyr" w:hAnsi="Academy Cyr"/>
        </w:rPr>
      </w:pPr>
      <w:r>
        <w:rPr>
          <w:rFonts w:ascii="Academy Cyr" w:hAnsi="Academy Cyr"/>
        </w:rPr>
        <w:t>Hа деву спящую, Руслан</w:t>
      </w:r>
    </w:p>
    <w:p w14:paraId="0F954CC0" w14:textId="77777777" w:rsidR="005D48DB" w:rsidRDefault="005D48DB">
      <w:pPr>
        <w:pStyle w:val="a7"/>
        <w:jc w:val="both"/>
        <w:rPr>
          <w:rFonts w:ascii="Academy Cyr" w:hAnsi="Academy Cyr"/>
        </w:rPr>
      </w:pPr>
      <w:r>
        <w:rPr>
          <w:rFonts w:ascii="Academy Cyr" w:hAnsi="Academy Cyr"/>
        </w:rPr>
        <w:t>Идет и на коня садится;</w:t>
      </w:r>
    </w:p>
    <w:p w14:paraId="6DAE251C" w14:textId="77777777" w:rsidR="005D48DB" w:rsidRDefault="005D48DB">
      <w:pPr>
        <w:jc w:val="both"/>
      </w:pPr>
    </w:p>
    <w:p w14:paraId="4CD28853" w14:textId="77777777" w:rsidR="005D48DB" w:rsidRDefault="005D48DB">
      <w:pPr>
        <w:jc w:val="both"/>
      </w:pPr>
      <w:r>
        <w:t xml:space="preserve">Объятий прощальных нет, да и говорить больше не о чем: их судьбы разошлись. Появление луны — предвестника беды — заставляет Руслана, не дожидаясь рассвета, покинуть сумрачное место на берегу безымянной речки. </w:t>
      </w:r>
    </w:p>
    <w:p w14:paraId="43C4BA62" w14:textId="77777777" w:rsidR="005D48DB" w:rsidRDefault="005D48DB">
      <w:pPr>
        <w:pStyle w:val="a7"/>
        <w:jc w:val="both"/>
      </w:pPr>
    </w:p>
    <w:p w14:paraId="6D2F2075" w14:textId="77777777" w:rsidR="005D48DB" w:rsidRDefault="005D48DB">
      <w:pPr>
        <w:pStyle w:val="a7"/>
        <w:jc w:val="both"/>
        <w:rPr>
          <w:rFonts w:ascii="Academy Cyr" w:hAnsi="Academy Cyr"/>
        </w:rPr>
      </w:pPr>
      <w:r>
        <w:rPr>
          <w:rFonts w:ascii="Academy Cyr" w:hAnsi="Academy Cyr"/>
        </w:rPr>
        <w:t>Задумчиво безмолвный хан</w:t>
      </w:r>
    </w:p>
    <w:p w14:paraId="43FD270F" w14:textId="77777777" w:rsidR="005D48DB" w:rsidRDefault="005D48DB">
      <w:pPr>
        <w:pStyle w:val="a7"/>
        <w:jc w:val="both"/>
        <w:rPr>
          <w:rFonts w:ascii="Academy Cyr" w:hAnsi="Academy Cyr"/>
        </w:rPr>
      </w:pPr>
      <w:r>
        <w:rPr>
          <w:rFonts w:ascii="Academy Cyr" w:hAnsi="Academy Cyr"/>
        </w:rPr>
        <w:t>Душой вослед ему стремится,</w:t>
      </w:r>
    </w:p>
    <w:p w14:paraId="61D03C58" w14:textId="77777777" w:rsidR="005D48DB" w:rsidRDefault="005D48DB">
      <w:pPr>
        <w:pStyle w:val="a7"/>
        <w:jc w:val="both"/>
        <w:rPr>
          <w:rFonts w:ascii="Academy Cyr" w:hAnsi="Academy Cyr"/>
        </w:rPr>
      </w:pPr>
      <w:r>
        <w:rPr>
          <w:rFonts w:ascii="Academy Cyr" w:hAnsi="Academy Cyr"/>
        </w:rPr>
        <w:t>Руслану счастия, побед,</w:t>
      </w:r>
    </w:p>
    <w:p w14:paraId="0CA7EA44" w14:textId="77777777" w:rsidR="005D48DB" w:rsidRDefault="005D48DB">
      <w:pPr>
        <w:pStyle w:val="a7"/>
        <w:jc w:val="both"/>
        <w:rPr>
          <w:rFonts w:ascii="Academy Cyr" w:hAnsi="Academy Cyr"/>
        </w:rPr>
      </w:pPr>
      <w:r>
        <w:rPr>
          <w:rFonts w:ascii="Academy Cyr" w:hAnsi="Academy Cyr"/>
        </w:rPr>
        <w:t>И славы, и любви желает...</w:t>
      </w:r>
    </w:p>
    <w:p w14:paraId="20D2F491" w14:textId="77777777" w:rsidR="005D48DB" w:rsidRDefault="005D48DB">
      <w:pPr>
        <w:pStyle w:val="a7"/>
        <w:jc w:val="both"/>
        <w:rPr>
          <w:rFonts w:ascii="Academy Cyr" w:hAnsi="Academy Cyr"/>
        </w:rPr>
      </w:pPr>
      <w:r>
        <w:rPr>
          <w:rFonts w:ascii="Academy Cyr" w:hAnsi="Academy Cyr"/>
        </w:rPr>
        <w:t>И думы гордых, юных лет</w:t>
      </w:r>
    </w:p>
    <w:p w14:paraId="57FD2B8D" w14:textId="77777777" w:rsidR="005D48DB" w:rsidRDefault="005D48DB">
      <w:pPr>
        <w:pStyle w:val="a7"/>
        <w:jc w:val="both"/>
        <w:rPr>
          <w:rFonts w:ascii="Academy Cyr" w:hAnsi="Academy Cyr"/>
        </w:rPr>
      </w:pPr>
      <w:r>
        <w:rPr>
          <w:rFonts w:ascii="Academy Cyr" w:hAnsi="Academy Cyr"/>
        </w:rPr>
        <w:t>Hевольной грустью оживляет...</w:t>
      </w:r>
    </w:p>
    <w:p w14:paraId="267CA800" w14:textId="77777777" w:rsidR="005D48DB" w:rsidRDefault="005D48DB">
      <w:pPr>
        <w:pStyle w:val="a7"/>
        <w:jc w:val="both"/>
      </w:pPr>
    </w:p>
    <w:p w14:paraId="1745D16F" w14:textId="77777777" w:rsidR="005D48DB" w:rsidRDefault="005D48DB">
      <w:pPr>
        <w:jc w:val="both"/>
      </w:pPr>
      <w:r>
        <w:t>С принятием иудаизма элита хазар постепенно утрачивала связь с национальной культурой славян, их языком и, будучи оторванной от народа, стала попросту “безмолвной” под бдительным взором волка-пастуха в овечьей шкуре. В народе о таких говорят: «Сказал бы словечко, да волк недалечко».</w:t>
      </w:r>
    </w:p>
    <w:p w14:paraId="6C804319" w14:textId="77777777" w:rsidR="005D48DB" w:rsidRDefault="005D48DB">
      <w:pPr>
        <w:jc w:val="both"/>
      </w:pPr>
      <w:r>
        <w:t xml:space="preserve">В представленном варианте раскрытия иносказания главное — судьба хазарского народа. Она принципиально не меняется вне зависимости от этнического происхождения самих хазар, т.е. тюркского или славянского. Для человечества в целом, предпочитающего уникальную самоценность </w:t>
      </w:r>
      <w:r>
        <w:lastRenderedPageBreak/>
        <w:t xml:space="preserve">любой нации мафиозной богоизбранности зомби, важно понять, как Глобальный надиудейский Предиктор с помощью “рыбаков” и “пастушек” превращает все народы в безнациональную толпу. Только осознав технологию “похищения красавиц” Черномором, можно выработать концепцию противостояния ей. </w:t>
      </w:r>
    </w:p>
    <w:p w14:paraId="0F9B03A1" w14:textId="77777777" w:rsidR="005D48DB" w:rsidRDefault="005D48DB">
      <w:pPr>
        <w:jc w:val="both"/>
      </w:pPr>
      <w:r>
        <w:t>Анализ прошлого, как первый этап полной функции управления, на этом завершается. Впереди выбор возможных вариантов устойчивого развития будущего, один из которых основательно загерметизирован мафией бритоголовых. Этот вариант, как долговременная концепция развития общества, является собственностью Черномора. Руслану предстоит раскрыть его и оценить на соответствие общему ходу вещей. Сам карла в котомке, но его кухарка Hаина, большой мастер приготовления “фаршированной рыбы”, на воле. Она — биоробот, концепция Черномора для нее — программа, от выполнения которой ведьма не может уклониться. Это необходимо осознать и понять вне зависимости от того, что истина может оказаться печальной и нелицеприятной. «Живой орган богов» ставит вопрос о целях такой работы не только себе, но и нам, его потомкам:</w:t>
      </w:r>
    </w:p>
    <w:p w14:paraId="48E7008B" w14:textId="77777777" w:rsidR="005D48DB" w:rsidRDefault="005D48DB">
      <w:pPr>
        <w:pStyle w:val="a7"/>
        <w:jc w:val="both"/>
      </w:pPr>
    </w:p>
    <w:p w14:paraId="610CB228" w14:textId="77777777" w:rsidR="005D48DB" w:rsidRDefault="005D48DB">
      <w:pPr>
        <w:pStyle w:val="a7"/>
        <w:jc w:val="both"/>
        <w:rPr>
          <w:rFonts w:ascii="Academy Cyr" w:hAnsi="Academy Cyr"/>
        </w:rPr>
      </w:pPr>
      <w:r>
        <w:rPr>
          <w:rFonts w:ascii="Academy Cyr" w:hAnsi="Academy Cyr"/>
        </w:rPr>
        <w:t>Зачем судьбой не суждено</w:t>
      </w:r>
    </w:p>
    <w:p w14:paraId="3F1B8452" w14:textId="77777777" w:rsidR="005D48DB" w:rsidRDefault="005D48DB">
      <w:pPr>
        <w:pStyle w:val="a7"/>
        <w:jc w:val="both"/>
        <w:rPr>
          <w:rFonts w:ascii="Academy Cyr" w:hAnsi="Academy Cyr"/>
        </w:rPr>
      </w:pPr>
      <w:r>
        <w:rPr>
          <w:rFonts w:ascii="Academy Cyr" w:hAnsi="Academy Cyr"/>
        </w:rPr>
        <w:t>Моей непостоянной лире</w:t>
      </w:r>
    </w:p>
    <w:p w14:paraId="1DB004D3" w14:textId="77777777" w:rsidR="005D48DB" w:rsidRDefault="005D48DB">
      <w:pPr>
        <w:pStyle w:val="a7"/>
        <w:jc w:val="both"/>
        <w:rPr>
          <w:rFonts w:ascii="Academy Cyr" w:hAnsi="Academy Cyr"/>
        </w:rPr>
      </w:pPr>
      <w:r>
        <w:rPr>
          <w:rFonts w:ascii="Academy Cyr" w:hAnsi="Academy Cyr"/>
        </w:rPr>
        <w:t>Геройство воспевать одно</w:t>
      </w:r>
    </w:p>
    <w:p w14:paraId="04B5CDA0" w14:textId="77777777" w:rsidR="005D48DB" w:rsidRDefault="005D48DB">
      <w:pPr>
        <w:pStyle w:val="a7"/>
        <w:jc w:val="both"/>
        <w:rPr>
          <w:rFonts w:ascii="Academy Cyr" w:hAnsi="Academy Cyr"/>
        </w:rPr>
      </w:pPr>
      <w:r>
        <w:rPr>
          <w:rFonts w:ascii="Academy Cyr" w:hAnsi="Academy Cyr"/>
        </w:rPr>
        <w:t>И с ним (незнаемые в мире)</w:t>
      </w:r>
    </w:p>
    <w:p w14:paraId="4D9E24BA" w14:textId="77777777" w:rsidR="005D48DB" w:rsidRDefault="005D48DB">
      <w:pPr>
        <w:pStyle w:val="a7"/>
        <w:jc w:val="both"/>
        <w:rPr>
          <w:rFonts w:ascii="Academy Cyr" w:hAnsi="Academy Cyr"/>
        </w:rPr>
      </w:pPr>
      <w:r>
        <w:rPr>
          <w:rFonts w:ascii="Academy Cyr" w:hAnsi="Academy Cyr"/>
        </w:rPr>
        <w:t>Любовь и дружбу старых лет?</w:t>
      </w:r>
    </w:p>
    <w:p w14:paraId="46F3D6DA" w14:textId="77777777" w:rsidR="005D48DB" w:rsidRDefault="005D48DB">
      <w:pPr>
        <w:pStyle w:val="a7"/>
        <w:jc w:val="both"/>
        <w:rPr>
          <w:rFonts w:ascii="Academy Cyr" w:hAnsi="Academy Cyr"/>
        </w:rPr>
      </w:pPr>
      <w:r>
        <w:rPr>
          <w:rFonts w:ascii="Academy Cyr" w:hAnsi="Academy Cyr"/>
        </w:rPr>
        <w:t>Печальной истины поэт,</w:t>
      </w:r>
    </w:p>
    <w:p w14:paraId="13863686" w14:textId="77777777" w:rsidR="005D48DB" w:rsidRDefault="005D48DB">
      <w:pPr>
        <w:pStyle w:val="a7"/>
        <w:jc w:val="both"/>
        <w:rPr>
          <w:rFonts w:ascii="Academy Cyr" w:hAnsi="Academy Cyr"/>
        </w:rPr>
      </w:pPr>
      <w:r>
        <w:rPr>
          <w:rFonts w:ascii="Academy Cyr" w:hAnsi="Academy Cyr"/>
        </w:rPr>
        <w:t>Зачем я должен для потомства</w:t>
      </w:r>
    </w:p>
    <w:p w14:paraId="1EE6778B" w14:textId="77777777" w:rsidR="005D48DB" w:rsidRDefault="005D48DB">
      <w:pPr>
        <w:pStyle w:val="a7"/>
        <w:jc w:val="both"/>
        <w:rPr>
          <w:rFonts w:ascii="Academy Cyr" w:hAnsi="Academy Cyr"/>
        </w:rPr>
      </w:pPr>
      <w:r>
        <w:rPr>
          <w:rFonts w:ascii="Academy Cyr" w:hAnsi="Academy Cyr"/>
        </w:rPr>
        <w:t>Порок и злобу обнажать</w:t>
      </w:r>
    </w:p>
    <w:p w14:paraId="0A84C034" w14:textId="77777777" w:rsidR="005D48DB" w:rsidRDefault="005D48DB">
      <w:pPr>
        <w:pStyle w:val="a7"/>
        <w:jc w:val="both"/>
        <w:rPr>
          <w:rFonts w:ascii="Academy Cyr" w:hAnsi="Academy Cyr"/>
        </w:rPr>
      </w:pPr>
      <w:r>
        <w:rPr>
          <w:rFonts w:ascii="Academy Cyr" w:hAnsi="Academy Cyr"/>
        </w:rPr>
        <w:t>И тайны козни вероломства</w:t>
      </w:r>
    </w:p>
    <w:p w14:paraId="21CE40EB" w14:textId="77777777" w:rsidR="005D48DB" w:rsidRDefault="005D48DB">
      <w:pPr>
        <w:pStyle w:val="a7"/>
        <w:jc w:val="both"/>
        <w:rPr>
          <w:rFonts w:ascii="Academy Cyr" w:hAnsi="Academy Cyr"/>
        </w:rPr>
      </w:pPr>
      <w:r>
        <w:rPr>
          <w:rFonts w:ascii="Academy Cyr" w:hAnsi="Academy Cyr"/>
        </w:rPr>
        <w:t>В правдивых песнях обличать?</w:t>
      </w:r>
    </w:p>
    <w:p w14:paraId="009D296D" w14:textId="77777777" w:rsidR="005D48DB" w:rsidRDefault="005D48DB">
      <w:pPr>
        <w:pStyle w:val="a7"/>
        <w:jc w:val="both"/>
      </w:pPr>
    </w:p>
    <w:p w14:paraId="284AFAF6" w14:textId="77777777" w:rsidR="005D48DB" w:rsidRDefault="005D48DB">
      <w:pPr>
        <w:jc w:val="both"/>
      </w:pPr>
      <w:r>
        <w:t>Впереди тяжелые испытания для Руслана. Глобальный надиудейский Предиктор, оценив, что реализация его концепции под угрозой, готов в решающий момент ввести в дело с помощью Hаины все свои ресурсы, которые никто и никогда не мог распознать как кадровую базу самой древней, самой культурной и самой богатой мафии.</w:t>
      </w:r>
    </w:p>
    <w:p w14:paraId="5F8A8A54" w14:textId="77777777" w:rsidR="005D48DB" w:rsidRDefault="005D48DB">
      <w:pPr>
        <w:jc w:val="both"/>
        <w:rPr>
          <w:sz w:val="8"/>
        </w:rPr>
      </w:pPr>
    </w:p>
    <w:p w14:paraId="60E9B17C" w14:textId="77777777" w:rsidR="005D48DB" w:rsidRDefault="005D48DB">
      <w:pPr>
        <w:pStyle w:val="a7"/>
        <w:jc w:val="both"/>
        <w:rPr>
          <w:rFonts w:ascii="Academy Cyr" w:hAnsi="Academy Cyr"/>
        </w:rPr>
      </w:pPr>
      <w:r>
        <w:rPr>
          <w:rFonts w:ascii="Academy Cyr" w:hAnsi="Academy Cyr"/>
        </w:rPr>
        <w:t>Княжны искатель недостойный,</w:t>
      </w:r>
    </w:p>
    <w:p w14:paraId="004AD90A" w14:textId="77777777" w:rsidR="005D48DB" w:rsidRDefault="005D48DB">
      <w:pPr>
        <w:pStyle w:val="a7"/>
        <w:jc w:val="both"/>
        <w:rPr>
          <w:rFonts w:ascii="Academy Cyr" w:hAnsi="Academy Cyr"/>
        </w:rPr>
      </w:pPr>
      <w:r>
        <w:rPr>
          <w:rFonts w:ascii="Academy Cyr" w:hAnsi="Academy Cyr"/>
        </w:rPr>
        <w:t>Охоту к славе потеряв,</w:t>
      </w:r>
    </w:p>
    <w:p w14:paraId="5274F2D4" w14:textId="77777777" w:rsidR="005D48DB" w:rsidRDefault="005D48DB">
      <w:pPr>
        <w:pStyle w:val="a7"/>
        <w:jc w:val="both"/>
        <w:rPr>
          <w:rFonts w:ascii="Academy Cyr" w:hAnsi="Academy Cyr"/>
        </w:rPr>
      </w:pPr>
      <w:r>
        <w:rPr>
          <w:rFonts w:ascii="Academy Cyr" w:hAnsi="Academy Cyr"/>
        </w:rPr>
        <w:t>Hикем не знаемый Фарлаф</w:t>
      </w:r>
    </w:p>
    <w:p w14:paraId="6B949092" w14:textId="77777777" w:rsidR="005D48DB" w:rsidRDefault="005D48DB">
      <w:pPr>
        <w:pStyle w:val="a7"/>
        <w:jc w:val="both"/>
        <w:rPr>
          <w:rFonts w:ascii="Academy Cyr" w:hAnsi="Academy Cyr"/>
        </w:rPr>
      </w:pPr>
      <w:r>
        <w:rPr>
          <w:rFonts w:ascii="Academy Cyr" w:hAnsi="Academy Cyr"/>
        </w:rPr>
        <w:t>В пустыне дальной и спокойной</w:t>
      </w:r>
    </w:p>
    <w:p w14:paraId="3D7B2C4C" w14:textId="77777777" w:rsidR="005D48DB" w:rsidRDefault="005D48DB">
      <w:pPr>
        <w:pStyle w:val="a7"/>
        <w:jc w:val="both"/>
        <w:rPr>
          <w:rFonts w:ascii="Academy Cyr" w:hAnsi="Academy Cyr"/>
        </w:rPr>
      </w:pPr>
      <w:r>
        <w:rPr>
          <w:rFonts w:ascii="Academy Cyr" w:hAnsi="Academy Cyr"/>
        </w:rPr>
        <w:lastRenderedPageBreak/>
        <w:t>Скрывался и Hаины ждал.</w:t>
      </w:r>
    </w:p>
    <w:p w14:paraId="395F31CE" w14:textId="77777777" w:rsidR="005D48DB" w:rsidRDefault="005D48DB">
      <w:pPr>
        <w:pStyle w:val="a7"/>
        <w:jc w:val="both"/>
        <w:rPr>
          <w:rFonts w:ascii="Academy Cyr" w:hAnsi="Academy Cyr"/>
        </w:rPr>
      </w:pPr>
      <w:r>
        <w:rPr>
          <w:rFonts w:ascii="Academy Cyr" w:hAnsi="Academy Cyr"/>
        </w:rPr>
        <w:t>И час торжественный настал.</w:t>
      </w:r>
    </w:p>
    <w:p w14:paraId="14068FA5" w14:textId="77777777" w:rsidR="005D48DB" w:rsidRDefault="005D48DB">
      <w:pPr>
        <w:pStyle w:val="a7"/>
        <w:jc w:val="both"/>
        <w:rPr>
          <w:rFonts w:ascii="Academy Cyr" w:hAnsi="Academy Cyr"/>
        </w:rPr>
      </w:pPr>
      <w:r>
        <w:rPr>
          <w:rFonts w:ascii="Academy Cyr" w:hAnsi="Academy Cyr"/>
        </w:rPr>
        <w:t>К нему волшебница явилась,</w:t>
      </w:r>
    </w:p>
    <w:p w14:paraId="5AC15E51" w14:textId="77777777" w:rsidR="005D48DB" w:rsidRDefault="005D48DB">
      <w:pPr>
        <w:pStyle w:val="a7"/>
        <w:jc w:val="both"/>
        <w:rPr>
          <w:rFonts w:ascii="Academy Cyr" w:hAnsi="Academy Cyr"/>
        </w:rPr>
      </w:pPr>
      <w:r>
        <w:rPr>
          <w:rFonts w:ascii="Academy Cyr" w:hAnsi="Academy Cyr"/>
        </w:rPr>
        <w:t>Вещая: “Знаешь ли меня?</w:t>
      </w:r>
    </w:p>
    <w:p w14:paraId="474C3E2A" w14:textId="77777777" w:rsidR="005D48DB" w:rsidRDefault="005D48DB">
      <w:pPr>
        <w:pStyle w:val="a7"/>
        <w:jc w:val="both"/>
        <w:rPr>
          <w:rFonts w:ascii="Academy Cyr" w:hAnsi="Academy Cyr"/>
        </w:rPr>
      </w:pPr>
      <w:r>
        <w:rPr>
          <w:rFonts w:ascii="Academy Cyr" w:hAnsi="Academy Cyr"/>
        </w:rPr>
        <w:t>Ступай за мной; седлай коня!”</w:t>
      </w:r>
    </w:p>
    <w:p w14:paraId="52F9AAF2" w14:textId="77777777" w:rsidR="005D48DB" w:rsidRDefault="005D48DB">
      <w:pPr>
        <w:pStyle w:val="a7"/>
        <w:jc w:val="both"/>
        <w:rPr>
          <w:rFonts w:ascii="Academy Cyr" w:hAnsi="Academy Cyr"/>
        </w:rPr>
      </w:pPr>
      <w:r>
        <w:rPr>
          <w:rFonts w:ascii="Academy Cyr" w:hAnsi="Academy Cyr"/>
        </w:rPr>
        <w:t>И ведьма кошкой обратилась.</w:t>
      </w:r>
    </w:p>
    <w:p w14:paraId="4F1FF003" w14:textId="77777777" w:rsidR="005D48DB" w:rsidRDefault="005D48DB">
      <w:pPr>
        <w:pStyle w:val="a7"/>
        <w:jc w:val="both"/>
      </w:pPr>
    </w:p>
    <w:p w14:paraId="174784B9" w14:textId="77777777" w:rsidR="005D48DB" w:rsidRDefault="005D48DB">
      <w:pPr>
        <w:jc w:val="both"/>
      </w:pPr>
      <w:r>
        <w:t>Превращение ведьмы в кошку — не случайность в череде образов, принимаемых Hаиной. Раскрыть систему связей меж “крылатым змием”, “пастушкой” и “кошкой” нам снова помогает народная мудрость, содержащаяся в русских пословицах и поговорках: «Лакома кошка до рыбки, да в воду лезть не хочется»; «Сваха лукавая, змея семиглавая» — семисвечный символ тайных козней вероломства. Кошка, как и пастушка, рыбу не ловит, а сватает её на черные дела. Фар-лаф, кадровая база мафии бритоголовых, фар-шированная рыба, приготовленная для беспрекословного исполнения замыслов Черномора, и потому все указания сваха лукавая отдает Фарлафу в приказном тоне и с уверенностью, что «княжны искатель недостойный» не посмеет ослушаться.</w:t>
      </w:r>
    </w:p>
    <w:p w14:paraId="2DBB7AAF" w14:textId="77777777" w:rsidR="005D48DB" w:rsidRDefault="005D48DB">
      <w:pPr>
        <w:pStyle w:val="a7"/>
        <w:jc w:val="both"/>
      </w:pPr>
    </w:p>
    <w:p w14:paraId="0C5E5E60" w14:textId="77777777" w:rsidR="005D48DB" w:rsidRDefault="005D48DB">
      <w:pPr>
        <w:pStyle w:val="a7"/>
        <w:jc w:val="both"/>
        <w:rPr>
          <w:rFonts w:ascii="Academy Cyr" w:hAnsi="Academy Cyr"/>
        </w:rPr>
      </w:pPr>
      <w:r>
        <w:rPr>
          <w:rFonts w:ascii="Academy Cyr" w:hAnsi="Academy Cyr"/>
        </w:rPr>
        <w:t>Оседлан конь, она пустилась;</w:t>
      </w:r>
    </w:p>
    <w:p w14:paraId="1B573157" w14:textId="77777777" w:rsidR="005D48DB" w:rsidRDefault="005D48DB">
      <w:pPr>
        <w:pStyle w:val="a7"/>
        <w:jc w:val="both"/>
        <w:rPr>
          <w:rFonts w:ascii="Academy Cyr" w:hAnsi="Academy Cyr"/>
        </w:rPr>
      </w:pPr>
      <w:r>
        <w:rPr>
          <w:rFonts w:ascii="Academy Cyr" w:hAnsi="Academy Cyr"/>
        </w:rPr>
        <w:t>Тропами мрачными дубрав</w:t>
      </w:r>
    </w:p>
    <w:p w14:paraId="7B0C8D60" w14:textId="77777777" w:rsidR="005D48DB" w:rsidRDefault="005D48DB">
      <w:pPr>
        <w:pStyle w:val="a7"/>
        <w:jc w:val="both"/>
        <w:rPr>
          <w:rFonts w:ascii="Academy Cyr" w:hAnsi="Academy Cyr"/>
        </w:rPr>
      </w:pPr>
      <w:r>
        <w:rPr>
          <w:rFonts w:ascii="Academy Cyr" w:hAnsi="Academy Cyr"/>
        </w:rPr>
        <w:t>За нею следует Фарлаф.</w:t>
      </w:r>
    </w:p>
    <w:p w14:paraId="2B98939D" w14:textId="77777777" w:rsidR="005D48DB" w:rsidRDefault="005D48DB">
      <w:pPr>
        <w:pStyle w:val="a7"/>
        <w:jc w:val="both"/>
      </w:pPr>
    </w:p>
    <w:p w14:paraId="1763ABB4" w14:textId="77777777" w:rsidR="005D48DB" w:rsidRDefault="005D48DB">
      <w:pPr>
        <w:jc w:val="both"/>
      </w:pPr>
      <w:r>
        <w:t xml:space="preserve">Самая печальная истина информационной войны с использованием метода “культурного сотрудничества” — интеллектуальное иждивенчество толпы, которую и сегодня, благодаря пустословию лживой прессы, удается оседлать змее семиглавой. Руслан же в своей концептуальной деятельности социальному идиотизму толпы должен противопоставить более высокий уровень мировоззрения народа, который всегда знал, что «льстец под словами, а змей под цветами». Какой уровень культуры мышления русского народа хотел бы видеть поэт? Ответ на этот вопрос мы найдем в одном из его последних (1836 г.) произведений. </w:t>
      </w:r>
    </w:p>
    <w:p w14:paraId="65BEDEAC" w14:textId="77777777" w:rsidR="005D48DB" w:rsidRDefault="005D48DB">
      <w:pPr>
        <w:pStyle w:val="a7"/>
        <w:jc w:val="both"/>
      </w:pPr>
    </w:p>
    <w:p w14:paraId="667154DC" w14:textId="77777777" w:rsidR="005D48DB" w:rsidRDefault="005D48DB">
      <w:pPr>
        <w:pStyle w:val="a7"/>
        <w:jc w:val="both"/>
        <w:rPr>
          <w:rFonts w:ascii="Academy Cyr" w:hAnsi="Academy Cyr"/>
        </w:rPr>
      </w:pPr>
      <w:r>
        <w:rPr>
          <w:rFonts w:ascii="Academy Cyr" w:hAnsi="Academy Cyr"/>
        </w:rPr>
        <w:t>И мало горя мне, свободно ли печать</w:t>
      </w:r>
    </w:p>
    <w:p w14:paraId="24D156BD" w14:textId="77777777" w:rsidR="005D48DB" w:rsidRDefault="005D48DB">
      <w:pPr>
        <w:pStyle w:val="a7"/>
        <w:jc w:val="both"/>
        <w:rPr>
          <w:rFonts w:ascii="Academy Cyr" w:hAnsi="Academy Cyr"/>
        </w:rPr>
      </w:pPr>
      <w:r>
        <w:rPr>
          <w:rFonts w:ascii="Academy Cyr" w:hAnsi="Academy Cyr"/>
        </w:rPr>
        <w:t>Морочит олухов, иль чуткая цензура</w:t>
      </w:r>
    </w:p>
    <w:p w14:paraId="0DF949D5" w14:textId="77777777" w:rsidR="005D48DB" w:rsidRDefault="005D48DB">
      <w:pPr>
        <w:pStyle w:val="a7"/>
        <w:jc w:val="both"/>
        <w:rPr>
          <w:rFonts w:ascii="Academy Cyr" w:hAnsi="Academy Cyr"/>
        </w:rPr>
      </w:pPr>
      <w:r>
        <w:rPr>
          <w:rFonts w:ascii="Academy Cyr" w:hAnsi="Academy Cyr"/>
        </w:rPr>
        <w:t>В журнальных замыслах стесняет балагура.</w:t>
      </w:r>
    </w:p>
    <w:p w14:paraId="2F923A8F" w14:textId="77777777" w:rsidR="005D48DB" w:rsidRDefault="005D48DB">
      <w:pPr>
        <w:pStyle w:val="a7"/>
        <w:jc w:val="both"/>
        <w:rPr>
          <w:rFonts w:ascii="Academy Cyr" w:hAnsi="Academy Cyr"/>
        </w:rPr>
      </w:pPr>
      <w:r>
        <w:rPr>
          <w:rFonts w:ascii="Academy Cyr" w:hAnsi="Academy Cyr"/>
        </w:rPr>
        <w:t>Все это, видите ль, слова, слова, слова.</w:t>
      </w:r>
    </w:p>
    <w:p w14:paraId="17DD530C" w14:textId="77777777" w:rsidR="005D48DB" w:rsidRDefault="005D48DB">
      <w:pPr>
        <w:ind w:left="2832"/>
        <w:jc w:val="both"/>
      </w:pPr>
      <w:r>
        <w:lastRenderedPageBreak/>
        <w:tab/>
        <w:t xml:space="preserve"> (Из Пиндемонти)</w:t>
      </w:r>
    </w:p>
    <w:p w14:paraId="20C7B7B2" w14:textId="77777777" w:rsidR="005D48DB" w:rsidRDefault="005D48DB">
      <w:pPr>
        <w:jc w:val="both"/>
        <w:rPr>
          <w:rFonts w:ascii="Academy" w:hAnsi="Academy"/>
          <w:i/>
          <w:sz w:val="22"/>
        </w:rPr>
      </w:pPr>
    </w:p>
    <w:p w14:paraId="28DEF451" w14:textId="77777777" w:rsidR="005D48DB" w:rsidRDefault="005D48DB">
      <w:pPr>
        <w:jc w:val="both"/>
      </w:pPr>
      <w:r>
        <w:t>Пока же можно лишь сказать, что сознание народа — дремлет, а средства массовой информации, полностью контролируемые недостаточно квалифицированными заклинателями социальной стихии, пытаются сгружать в обход его сознания через подсознание (т.е. на эгрегориальном уровне) тучи лжи.</w:t>
      </w:r>
    </w:p>
    <w:p w14:paraId="0C4F9A4D" w14:textId="77777777" w:rsidR="005D48DB" w:rsidRDefault="005D48DB">
      <w:pPr>
        <w:pStyle w:val="a7"/>
        <w:jc w:val="both"/>
      </w:pPr>
    </w:p>
    <w:p w14:paraId="64DF2B66" w14:textId="77777777" w:rsidR="005D48DB" w:rsidRDefault="005D48DB">
      <w:pPr>
        <w:pStyle w:val="a7"/>
        <w:jc w:val="both"/>
        <w:rPr>
          <w:rFonts w:ascii="Academy Cyr" w:hAnsi="Academy Cyr"/>
        </w:rPr>
      </w:pPr>
      <w:r>
        <w:rPr>
          <w:rFonts w:ascii="Academy Cyr" w:hAnsi="Academy Cyr"/>
        </w:rPr>
        <w:t>Долина тихая дремала,</w:t>
      </w:r>
    </w:p>
    <w:p w14:paraId="6090E76E" w14:textId="77777777" w:rsidR="005D48DB" w:rsidRDefault="005D48DB">
      <w:pPr>
        <w:pStyle w:val="a7"/>
        <w:jc w:val="both"/>
        <w:rPr>
          <w:rFonts w:ascii="Academy Cyr" w:hAnsi="Academy Cyr"/>
        </w:rPr>
      </w:pPr>
      <w:r>
        <w:rPr>
          <w:rFonts w:ascii="Academy Cyr" w:hAnsi="Academy Cyr"/>
        </w:rPr>
        <w:t>В ночной одетая туман,</w:t>
      </w:r>
    </w:p>
    <w:p w14:paraId="320B5F12" w14:textId="77777777" w:rsidR="005D48DB" w:rsidRDefault="005D48DB">
      <w:pPr>
        <w:pStyle w:val="a7"/>
        <w:jc w:val="both"/>
        <w:rPr>
          <w:rFonts w:ascii="Academy Cyr" w:hAnsi="Academy Cyr"/>
        </w:rPr>
      </w:pPr>
      <w:r>
        <w:rPr>
          <w:rFonts w:ascii="Academy Cyr" w:hAnsi="Academy Cyr"/>
        </w:rPr>
        <w:t>Луна во мгле перебегала</w:t>
      </w:r>
    </w:p>
    <w:p w14:paraId="794B15E5" w14:textId="77777777" w:rsidR="005D48DB" w:rsidRDefault="005D48DB">
      <w:pPr>
        <w:pStyle w:val="a7"/>
        <w:jc w:val="both"/>
        <w:rPr>
          <w:rFonts w:ascii="Academy Cyr" w:hAnsi="Academy Cyr"/>
        </w:rPr>
      </w:pPr>
      <w:r>
        <w:rPr>
          <w:rFonts w:ascii="Academy Cyr" w:hAnsi="Academy Cyr"/>
        </w:rPr>
        <w:t>Из тучи в тучу и курган</w:t>
      </w:r>
    </w:p>
    <w:p w14:paraId="5093E2A8" w14:textId="77777777" w:rsidR="005D48DB" w:rsidRDefault="005D48DB">
      <w:pPr>
        <w:pStyle w:val="a7"/>
        <w:jc w:val="both"/>
        <w:rPr>
          <w:rFonts w:ascii="Academy Cyr" w:hAnsi="Academy Cyr"/>
        </w:rPr>
      </w:pPr>
      <w:r>
        <w:rPr>
          <w:rFonts w:ascii="Academy Cyr" w:hAnsi="Academy Cyr"/>
        </w:rPr>
        <w:t>Мгновенным блеском озаряла.</w:t>
      </w:r>
    </w:p>
    <w:p w14:paraId="546B3998" w14:textId="77777777" w:rsidR="005D48DB" w:rsidRDefault="005D48DB">
      <w:pPr>
        <w:pStyle w:val="a7"/>
        <w:jc w:val="both"/>
      </w:pPr>
    </w:p>
    <w:p w14:paraId="308D7202" w14:textId="77777777" w:rsidR="005D48DB" w:rsidRDefault="005D48DB">
      <w:pPr>
        <w:jc w:val="both"/>
      </w:pPr>
      <w:r>
        <w:t xml:space="preserve">По словарю В.И.Даля </w:t>
      </w:r>
      <w:r>
        <w:sym w:font="Times New Roman" w:char="00AB"/>
      </w:r>
      <w:r>
        <w:t>курган</w:t>
      </w:r>
      <w:r>
        <w:sym w:font="Times New Roman" w:char="00BB"/>
      </w:r>
      <w:r>
        <w:t xml:space="preserve"> — насыпной холм, древняя могила с захоронением предков. Знаменательно, что Руслан остановился на отдых у кургана, а не “в счастливой глуши” Ратмира.</w:t>
      </w:r>
    </w:p>
    <w:p w14:paraId="3D5B7EE2" w14:textId="77777777" w:rsidR="005D48DB" w:rsidRDefault="005D48DB">
      <w:pPr>
        <w:pStyle w:val="a7"/>
        <w:jc w:val="both"/>
      </w:pPr>
    </w:p>
    <w:p w14:paraId="7A1F7ADE" w14:textId="77777777" w:rsidR="005D48DB" w:rsidRDefault="005D48DB">
      <w:pPr>
        <w:pStyle w:val="a7"/>
        <w:jc w:val="both"/>
        <w:rPr>
          <w:rFonts w:ascii="Academy Cyr" w:hAnsi="Academy Cyr"/>
        </w:rPr>
      </w:pPr>
      <w:r>
        <w:rPr>
          <w:rFonts w:ascii="Academy Cyr" w:hAnsi="Academy Cyr"/>
        </w:rPr>
        <w:t>Под ним в безмолвии Руслан</w:t>
      </w:r>
    </w:p>
    <w:p w14:paraId="24B97D87" w14:textId="77777777" w:rsidR="005D48DB" w:rsidRDefault="005D48DB">
      <w:pPr>
        <w:pStyle w:val="a7"/>
        <w:jc w:val="both"/>
        <w:rPr>
          <w:rFonts w:ascii="Academy Cyr" w:hAnsi="Academy Cyr"/>
        </w:rPr>
      </w:pPr>
      <w:r>
        <w:rPr>
          <w:rFonts w:ascii="Academy Cyr" w:hAnsi="Academy Cyr"/>
        </w:rPr>
        <w:t>Сидел с обычною тоскою</w:t>
      </w:r>
    </w:p>
    <w:p w14:paraId="7B1166A7" w14:textId="77777777" w:rsidR="005D48DB" w:rsidRDefault="005D48DB">
      <w:pPr>
        <w:pStyle w:val="a7"/>
        <w:jc w:val="both"/>
        <w:rPr>
          <w:rFonts w:ascii="Academy Cyr" w:hAnsi="Academy Cyr"/>
        </w:rPr>
      </w:pPr>
      <w:r>
        <w:rPr>
          <w:rFonts w:ascii="Academy Cyr" w:hAnsi="Academy Cyr"/>
        </w:rPr>
        <w:t>Пред усыпленною княжною.</w:t>
      </w:r>
    </w:p>
    <w:p w14:paraId="659C00DD" w14:textId="77777777" w:rsidR="005D48DB" w:rsidRDefault="005D48DB">
      <w:pPr>
        <w:pStyle w:val="a7"/>
        <w:jc w:val="both"/>
        <w:rPr>
          <w:rFonts w:ascii="Academy Cyr" w:hAnsi="Academy Cyr"/>
        </w:rPr>
      </w:pPr>
      <w:r>
        <w:rPr>
          <w:rFonts w:ascii="Academy Cyr" w:hAnsi="Academy Cyr"/>
        </w:rPr>
        <w:t>Глубоку думу думал он,</w:t>
      </w:r>
    </w:p>
    <w:p w14:paraId="2CDA0337" w14:textId="77777777" w:rsidR="005D48DB" w:rsidRDefault="005D48DB">
      <w:pPr>
        <w:pStyle w:val="a7"/>
        <w:jc w:val="both"/>
        <w:rPr>
          <w:rFonts w:ascii="Academy Cyr" w:hAnsi="Academy Cyr"/>
        </w:rPr>
      </w:pPr>
      <w:r>
        <w:rPr>
          <w:rFonts w:ascii="Academy Cyr" w:hAnsi="Academy Cyr"/>
        </w:rPr>
        <w:t>Мечты летели за мечтами,</w:t>
      </w:r>
    </w:p>
    <w:p w14:paraId="42BA2228" w14:textId="77777777" w:rsidR="005D48DB" w:rsidRDefault="005D48DB">
      <w:pPr>
        <w:pStyle w:val="a7"/>
        <w:jc w:val="both"/>
        <w:rPr>
          <w:rFonts w:ascii="Academy Cyr" w:hAnsi="Academy Cyr"/>
        </w:rPr>
      </w:pPr>
      <w:r>
        <w:rPr>
          <w:rFonts w:ascii="Academy Cyr" w:hAnsi="Academy Cyr"/>
        </w:rPr>
        <w:t>И неприметно веял сон</w:t>
      </w:r>
    </w:p>
    <w:p w14:paraId="79BD35D0" w14:textId="77777777" w:rsidR="005D48DB" w:rsidRDefault="005D48DB">
      <w:pPr>
        <w:pStyle w:val="a7"/>
        <w:jc w:val="both"/>
        <w:rPr>
          <w:rFonts w:ascii="Academy Cyr" w:hAnsi="Academy Cyr"/>
        </w:rPr>
      </w:pPr>
      <w:r>
        <w:rPr>
          <w:rFonts w:ascii="Academy Cyr" w:hAnsi="Academy Cyr"/>
        </w:rPr>
        <w:t>Hад ним холодными крылами.</w:t>
      </w:r>
    </w:p>
    <w:p w14:paraId="6AC6723B" w14:textId="77777777" w:rsidR="005D48DB" w:rsidRDefault="005D48DB">
      <w:pPr>
        <w:pStyle w:val="a7"/>
        <w:jc w:val="both"/>
      </w:pPr>
    </w:p>
    <w:p w14:paraId="5A19436F" w14:textId="77777777" w:rsidR="005D48DB" w:rsidRDefault="005D48DB">
      <w:pPr>
        <w:jc w:val="both"/>
      </w:pPr>
      <w:r>
        <w:t xml:space="preserve">Дума и мечта в русском языке не синонимы. Думать — мыслить, доходить своим умом; мечтать — играть воображением, думать о несбыточном. Руслан думает не долгую, а глубокую думу, ибо на Руси испокон веков знали, что долгая дума — лишняя скорбь. Плодотворности глубокой думы мешает тоска (стесненье духа, душевная тревога) и мечта (игра мысли, призрак, видение). Что должно быть главной заботой Внутреннего Предиктора России после встречи с печальным прошлым и осознания своей ответственности за будущее усыпленного народа? — Выбор устойчивого варианта развития из всех возможных вариантов будущего; определение вектора целей и формирование концепции управления, обеспечивающей выход общества на уровень развития, отвечающий вектору целей, т.е. первые три этапа полной функции управления. Вот когда все это будет глубоко, ответственно и основательно продумано и </w:t>
      </w:r>
      <w:r>
        <w:lastRenderedPageBreak/>
        <w:t>изложено в строгих лексических формах, — тогда и Люд Милый проснется. Все это думы важные и своевременные, да только издревле существует на Руси оберег по части серьезной думной работы: «Hе всякую думу при людях думай». Секрет же оберега раскрывается через известную поговорку: «Все мы люди, да не все человеки», т.е. не все преодолели в себе животный строй психики или строй психики демона, зомби (см. об этом подробнее во Введении). Руслан пренебрег народной мудростью и был наказан.</w:t>
      </w:r>
    </w:p>
    <w:p w14:paraId="163CD8DC" w14:textId="77777777" w:rsidR="005D48DB" w:rsidRDefault="005D48DB">
      <w:pPr>
        <w:pStyle w:val="a7"/>
        <w:jc w:val="both"/>
      </w:pPr>
    </w:p>
    <w:p w14:paraId="37583A1A" w14:textId="77777777" w:rsidR="005D48DB" w:rsidRDefault="005D48DB">
      <w:pPr>
        <w:pStyle w:val="a7"/>
        <w:jc w:val="both"/>
        <w:rPr>
          <w:rFonts w:ascii="Academy Cyr" w:hAnsi="Academy Cyr"/>
        </w:rPr>
      </w:pPr>
      <w:r>
        <w:rPr>
          <w:rFonts w:ascii="Academy Cyr" w:hAnsi="Academy Cyr"/>
        </w:rPr>
        <w:t>Hа деву смутными очами</w:t>
      </w:r>
    </w:p>
    <w:p w14:paraId="4EB9CA8A" w14:textId="77777777" w:rsidR="005D48DB" w:rsidRDefault="005D48DB">
      <w:pPr>
        <w:pStyle w:val="a7"/>
        <w:jc w:val="both"/>
        <w:rPr>
          <w:rFonts w:ascii="Academy Cyr" w:hAnsi="Academy Cyr"/>
        </w:rPr>
      </w:pPr>
      <w:r>
        <w:rPr>
          <w:rFonts w:ascii="Academy Cyr" w:hAnsi="Academy Cyr"/>
        </w:rPr>
        <w:t>В дремоте томной он взглянул</w:t>
      </w:r>
    </w:p>
    <w:p w14:paraId="489BFAD5" w14:textId="77777777" w:rsidR="005D48DB" w:rsidRDefault="005D48DB">
      <w:pPr>
        <w:pStyle w:val="a7"/>
        <w:jc w:val="both"/>
        <w:rPr>
          <w:rFonts w:ascii="Academy Cyr" w:hAnsi="Academy Cyr"/>
        </w:rPr>
      </w:pPr>
      <w:r>
        <w:rPr>
          <w:rFonts w:ascii="Academy Cyr" w:hAnsi="Academy Cyr"/>
        </w:rPr>
        <w:t>И, утомленною главою</w:t>
      </w:r>
    </w:p>
    <w:p w14:paraId="22F28A08" w14:textId="77777777" w:rsidR="005D48DB" w:rsidRDefault="005D48DB">
      <w:pPr>
        <w:pStyle w:val="a7"/>
        <w:jc w:val="both"/>
        <w:rPr>
          <w:rFonts w:ascii="Academy Cyr" w:hAnsi="Academy Cyr"/>
        </w:rPr>
      </w:pPr>
      <w:r>
        <w:rPr>
          <w:rFonts w:ascii="Academy Cyr" w:hAnsi="Academy Cyr"/>
        </w:rPr>
        <w:t>Склонясь к ногам её, заснул.</w:t>
      </w:r>
    </w:p>
    <w:p w14:paraId="4DA627C7" w14:textId="77777777" w:rsidR="005D48DB" w:rsidRDefault="005D48DB">
      <w:pPr>
        <w:pStyle w:val="a7"/>
        <w:jc w:val="both"/>
      </w:pPr>
    </w:p>
    <w:p w14:paraId="7A50D315" w14:textId="77777777" w:rsidR="005D48DB" w:rsidRDefault="005D48DB">
      <w:pPr>
        <w:jc w:val="both"/>
      </w:pPr>
      <w:r>
        <w:t>Пушкин пока ничего не говорит о Черноморе, сидящем в котомке, за седлом. Hо даже лишенное бороды глобальное знахарство пока еще “на коне” и обладает свободой применения всех доступных ему видов информационного оружия. При этом необходимо учитывать, что горбатый карлик сам раб своей концепции. Даже в условиях ограниченной свободы он способен навязать её методом культурного сотрудничества Руслану. Лучше всего это делается в обход сознания через подсознание, т.е. когда сознание заблокировано либо наркотиком (чаще всего алкоголем), либо сном, либо тем и другим вместе. Отсюда в народе поговорка: «Хмельной да сонный не свою думу думают». “Вещий сон Руслана” — прекрасная демонстрация эффективности метода культурного сотрудничества на эгрегориальном уровне.</w:t>
      </w:r>
    </w:p>
    <w:p w14:paraId="09BECC03" w14:textId="77777777" w:rsidR="005D48DB" w:rsidRDefault="005D48DB">
      <w:pPr>
        <w:pStyle w:val="a7"/>
        <w:jc w:val="both"/>
      </w:pPr>
    </w:p>
    <w:p w14:paraId="77A53A78" w14:textId="77777777" w:rsidR="005D48DB" w:rsidRDefault="005D48DB">
      <w:pPr>
        <w:pStyle w:val="a7"/>
        <w:jc w:val="both"/>
        <w:rPr>
          <w:rFonts w:ascii="Academy Cyr" w:hAnsi="Academy Cyr"/>
        </w:rPr>
      </w:pPr>
      <w:r>
        <w:rPr>
          <w:rFonts w:ascii="Academy Cyr" w:hAnsi="Academy Cyr"/>
        </w:rPr>
        <w:t xml:space="preserve">И снится вещий сон герою: </w:t>
      </w:r>
    </w:p>
    <w:p w14:paraId="18C11451" w14:textId="77777777" w:rsidR="005D48DB" w:rsidRDefault="005D48DB">
      <w:pPr>
        <w:pStyle w:val="a7"/>
        <w:jc w:val="both"/>
        <w:rPr>
          <w:rFonts w:ascii="Academy Cyr" w:hAnsi="Academy Cyr"/>
        </w:rPr>
      </w:pPr>
      <w:r>
        <w:rPr>
          <w:rFonts w:ascii="Academy Cyr" w:hAnsi="Academy Cyr"/>
        </w:rPr>
        <w:t>Он видит, будто бы княжна</w:t>
      </w:r>
    </w:p>
    <w:p w14:paraId="423531AE" w14:textId="77777777" w:rsidR="005D48DB" w:rsidRDefault="005D48DB">
      <w:pPr>
        <w:pStyle w:val="a7"/>
        <w:jc w:val="both"/>
        <w:rPr>
          <w:rFonts w:ascii="Academy Cyr" w:hAnsi="Academy Cyr"/>
        </w:rPr>
      </w:pPr>
      <w:r>
        <w:rPr>
          <w:rFonts w:ascii="Academy Cyr" w:hAnsi="Academy Cyr"/>
        </w:rPr>
        <w:t>Hад страшной бездны глубиною</w:t>
      </w:r>
    </w:p>
    <w:p w14:paraId="0DBFBA47" w14:textId="77777777" w:rsidR="005D48DB" w:rsidRDefault="005D48DB">
      <w:pPr>
        <w:pStyle w:val="a7"/>
        <w:jc w:val="both"/>
        <w:rPr>
          <w:rFonts w:ascii="Academy Cyr" w:hAnsi="Academy Cyr"/>
        </w:rPr>
      </w:pPr>
      <w:r>
        <w:rPr>
          <w:rFonts w:ascii="Academy Cyr" w:hAnsi="Academy Cyr"/>
        </w:rPr>
        <w:t>Стоит недвижна и бледна...</w:t>
      </w:r>
    </w:p>
    <w:p w14:paraId="0F59F603" w14:textId="77777777" w:rsidR="005D48DB" w:rsidRDefault="005D48DB">
      <w:pPr>
        <w:pStyle w:val="a7"/>
        <w:jc w:val="both"/>
        <w:rPr>
          <w:rFonts w:ascii="Academy Cyr" w:hAnsi="Academy Cyr"/>
        </w:rPr>
      </w:pPr>
      <w:r>
        <w:rPr>
          <w:rFonts w:ascii="Academy Cyr" w:hAnsi="Academy Cyr"/>
        </w:rPr>
        <w:t>И вдруг Людмила исчезает,</w:t>
      </w:r>
    </w:p>
    <w:p w14:paraId="093F77C2" w14:textId="77777777" w:rsidR="005D48DB" w:rsidRDefault="005D48DB">
      <w:pPr>
        <w:pStyle w:val="a7"/>
        <w:jc w:val="both"/>
        <w:rPr>
          <w:rFonts w:ascii="Academy Cyr" w:hAnsi="Academy Cyr"/>
        </w:rPr>
      </w:pPr>
      <w:r>
        <w:rPr>
          <w:rFonts w:ascii="Academy Cyr" w:hAnsi="Academy Cyr"/>
        </w:rPr>
        <w:t>Стоит один над бездной он...</w:t>
      </w:r>
    </w:p>
    <w:p w14:paraId="62E1F676" w14:textId="77777777" w:rsidR="005D48DB" w:rsidRDefault="005D48DB">
      <w:pPr>
        <w:pStyle w:val="a7"/>
        <w:jc w:val="both"/>
        <w:rPr>
          <w:rFonts w:ascii="Academy Cyr" w:hAnsi="Academy Cyr"/>
        </w:rPr>
      </w:pPr>
      <w:r>
        <w:rPr>
          <w:rFonts w:ascii="Academy Cyr" w:hAnsi="Academy Cyr"/>
        </w:rPr>
        <w:t>Знакомый глас, призывный стон</w:t>
      </w:r>
    </w:p>
    <w:p w14:paraId="11B8F46C" w14:textId="77777777" w:rsidR="005D48DB" w:rsidRDefault="005D48DB">
      <w:pPr>
        <w:pStyle w:val="a7"/>
        <w:jc w:val="both"/>
        <w:rPr>
          <w:rFonts w:ascii="Academy Cyr" w:hAnsi="Academy Cyr"/>
        </w:rPr>
      </w:pPr>
      <w:r>
        <w:rPr>
          <w:rFonts w:ascii="Academy Cyr" w:hAnsi="Academy Cyr"/>
        </w:rPr>
        <w:t>Из тихой бездны вылетает...</w:t>
      </w:r>
    </w:p>
    <w:p w14:paraId="7F8587C1" w14:textId="77777777" w:rsidR="005D48DB" w:rsidRDefault="005D48DB">
      <w:pPr>
        <w:pStyle w:val="a7"/>
        <w:jc w:val="both"/>
        <w:rPr>
          <w:rFonts w:ascii="Academy Cyr" w:hAnsi="Academy Cyr"/>
        </w:rPr>
      </w:pPr>
      <w:r>
        <w:rPr>
          <w:rFonts w:ascii="Academy Cyr" w:hAnsi="Academy Cyr"/>
        </w:rPr>
        <w:t>Руслан стремится за женой;</w:t>
      </w:r>
    </w:p>
    <w:p w14:paraId="40B603FB" w14:textId="77777777" w:rsidR="005D48DB" w:rsidRDefault="005D48DB">
      <w:pPr>
        <w:pStyle w:val="a7"/>
        <w:jc w:val="both"/>
        <w:rPr>
          <w:rFonts w:ascii="Academy Cyr" w:hAnsi="Academy Cyr"/>
        </w:rPr>
      </w:pPr>
      <w:r>
        <w:rPr>
          <w:rFonts w:ascii="Academy Cyr" w:hAnsi="Academy Cyr"/>
        </w:rPr>
        <w:t>Стремглав летит во тьме глубокой...</w:t>
      </w:r>
    </w:p>
    <w:p w14:paraId="21C37A3E" w14:textId="77777777" w:rsidR="005D48DB" w:rsidRDefault="005D48DB">
      <w:pPr>
        <w:pStyle w:val="a7"/>
        <w:jc w:val="both"/>
      </w:pPr>
    </w:p>
    <w:p w14:paraId="63356FFE" w14:textId="77777777" w:rsidR="005D48DB" w:rsidRDefault="005D48DB">
      <w:pPr>
        <w:jc w:val="both"/>
      </w:pPr>
      <w:r>
        <w:lastRenderedPageBreak/>
        <w:t>В сущности Черномор повторяет здесь трюк, который он проделал в “Песне четвертой” с Людмилой, когда предстал перед ней в образе фальшивого Руслана Имрановича.</w:t>
      </w:r>
    </w:p>
    <w:p w14:paraId="14164A74" w14:textId="77777777" w:rsidR="005D48DB" w:rsidRDefault="005D48DB">
      <w:pPr>
        <w:pStyle w:val="a7"/>
        <w:jc w:val="both"/>
      </w:pPr>
    </w:p>
    <w:p w14:paraId="3632FC30" w14:textId="77777777" w:rsidR="005D48DB" w:rsidRDefault="005D48DB">
      <w:pPr>
        <w:pStyle w:val="a7"/>
        <w:jc w:val="both"/>
        <w:rPr>
          <w:rFonts w:ascii="Academy Cyr" w:hAnsi="Academy Cyr"/>
        </w:rPr>
      </w:pPr>
      <w:r>
        <w:rPr>
          <w:rFonts w:ascii="Academy Cyr" w:hAnsi="Academy Cyr"/>
        </w:rPr>
        <w:t>Вдруг слышит — кличут: “Милый друг!” —</w:t>
      </w:r>
    </w:p>
    <w:p w14:paraId="5D01922E" w14:textId="77777777" w:rsidR="005D48DB" w:rsidRDefault="005D48DB">
      <w:pPr>
        <w:pStyle w:val="a7"/>
        <w:jc w:val="both"/>
        <w:rPr>
          <w:rFonts w:ascii="Academy Cyr" w:hAnsi="Academy Cyr"/>
        </w:rPr>
      </w:pPr>
      <w:r>
        <w:rPr>
          <w:rFonts w:ascii="Academy Cyr" w:hAnsi="Academy Cyr"/>
        </w:rPr>
        <w:t>И видит верного Руслана.</w:t>
      </w:r>
    </w:p>
    <w:p w14:paraId="2051D943" w14:textId="77777777" w:rsidR="005D48DB" w:rsidRDefault="005D48DB">
      <w:pPr>
        <w:pStyle w:val="a7"/>
        <w:jc w:val="both"/>
        <w:rPr>
          <w:rFonts w:ascii="Academy Cyr" w:hAnsi="Academy Cyr"/>
        </w:rPr>
      </w:pPr>
      <w:r>
        <w:rPr>
          <w:rFonts w:ascii="Academy Cyr" w:hAnsi="Academy Cyr"/>
        </w:rPr>
        <w:t>Его черты, походка, стан;</w:t>
      </w:r>
    </w:p>
    <w:p w14:paraId="7F089E0D" w14:textId="77777777" w:rsidR="005D48DB" w:rsidRDefault="005D48DB">
      <w:pPr>
        <w:pStyle w:val="a7"/>
        <w:jc w:val="both"/>
        <w:rPr>
          <w:rFonts w:ascii="Academy Cyr" w:hAnsi="Academy Cyr"/>
        </w:rPr>
      </w:pPr>
      <w:r>
        <w:rPr>
          <w:rFonts w:ascii="Academy Cyr" w:hAnsi="Academy Cyr"/>
        </w:rPr>
        <w:t>Hо бледен он, в очах туман,</w:t>
      </w:r>
    </w:p>
    <w:p w14:paraId="08A45A34" w14:textId="77777777" w:rsidR="005D48DB" w:rsidRDefault="005D48DB">
      <w:pPr>
        <w:pStyle w:val="a7"/>
        <w:jc w:val="both"/>
        <w:rPr>
          <w:rFonts w:ascii="Academy Cyr" w:hAnsi="Academy Cyr"/>
        </w:rPr>
      </w:pPr>
      <w:r>
        <w:rPr>
          <w:rFonts w:ascii="Academy Cyr" w:hAnsi="Academy Cyr"/>
        </w:rPr>
        <w:t>И на бедре живая рана —</w:t>
      </w:r>
    </w:p>
    <w:p w14:paraId="24252B93" w14:textId="77777777" w:rsidR="005D48DB" w:rsidRDefault="005D48DB">
      <w:pPr>
        <w:pStyle w:val="a7"/>
        <w:jc w:val="both"/>
        <w:rPr>
          <w:rFonts w:ascii="Academy Cyr" w:hAnsi="Academy Cyr"/>
        </w:rPr>
      </w:pPr>
      <w:r>
        <w:rPr>
          <w:rFonts w:ascii="Academy Cyr" w:hAnsi="Academy Cyr"/>
        </w:rPr>
        <w:t>В ней сердце дрогнуло. ”Руслан!</w:t>
      </w:r>
    </w:p>
    <w:p w14:paraId="41056019" w14:textId="77777777" w:rsidR="005D48DB" w:rsidRDefault="005D48DB">
      <w:pPr>
        <w:pStyle w:val="a7"/>
        <w:jc w:val="both"/>
        <w:rPr>
          <w:rFonts w:ascii="Academy Cyr" w:hAnsi="Academy Cyr"/>
        </w:rPr>
      </w:pPr>
      <w:r>
        <w:rPr>
          <w:rFonts w:ascii="Academy Cyr" w:hAnsi="Academy Cyr"/>
        </w:rPr>
        <w:t>Руслан!.. он точно!” И стрелою</w:t>
      </w:r>
    </w:p>
    <w:p w14:paraId="064473AE" w14:textId="77777777" w:rsidR="005D48DB" w:rsidRDefault="005D48DB">
      <w:pPr>
        <w:pStyle w:val="a7"/>
        <w:jc w:val="both"/>
        <w:rPr>
          <w:rFonts w:ascii="Academy Cyr" w:hAnsi="Academy Cyr"/>
        </w:rPr>
      </w:pPr>
      <w:r>
        <w:rPr>
          <w:rFonts w:ascii="Academy Cyr" w:hAnsi="Academy Cyr"/>
        </w:rPr>
        <w:t>К супругу пленница летит</w:t>
      </w:r>
    </w:p>
    <w:p w14:paraId="0B169076" w14:textId="77777777" w:rsidR="005D48DB" w:rsidRDefault="005D48DB">
      <w:pPr>
        <w:pStyle w:val="a7"/>
        <w:jc w:val="both"/>
      </w:pPr>
    </w:p>
    <w:p w14:paraId="7BB0C5D2" w14:textId="77777777" w:rsidR="005D48DB" w:rsidRDefault="005D48DB">
      <w:pPr>
        <w:jc w:val="both"/>
        <w:rPr>
          <w:i/>
        </w:rPr>
      </w:pPr>
      <w:r>
        <w:t>Тогда, как только обман раскрылся, Людмилу пришлось усыпить.</w:t>
      </w:r>
    </w:p>
    <w:p w14:paraId="47A20A04" w14:textId="77777777" w:rsidR="005D48DB" w:rsidRDefault="005D48DB">
      <w:pPr>
        <w:pStyle w:val="a7"/>
        <w:jc w:val="both"/>
      </w:pPr>
    </w:p>
    <w:p w14:paraId="2E6717B1" w14:textId="77777777" w:rsidR="005D48DB" w:rsidRDefault="005D48DB">
      <w:pPr>
        <w:pStyle w:val="a7"/>
        <w:jc w:val="both"/>
        <w:rPr>
          <w:rFonts w:ascii="Academy Cyr" w:hAnsi="Academy Cyr"/>
        </w:rPr>
      </w:pPr>
      <w:r>
        <w:rPr>
          <w:rFonts w:ascii="Academy Cyr" w:hAnsi="Academy Cyr"/>
        </w:rPr>
        <w:t>Раздался девы жалкий стон,</w:t>
      </w:r>
    </w:p>
    <w:p w14:paraId="4404ABC8" w14:textId="77777777" w:rsidR="005D48DB" w:rsidRDefault="005D48DB">
      <w:pPr>
        <w:pStyle w:val="a7"/>
        <w:jc w:val="both"/>
        <w:rPr>
          <w:rFonts w:ascii="Academy Cyr" w:hAnsi="Academy Cyr"/>
        </w:rPr>
      </w:pPr>
      <w:r>
        <w:rPr>
          <w:rFonts w:ascii="Academy Cyr" w:hAnsi="Academy Cyr"/>
        </w:rPr>
        <w:t>Падет без чувств — и дивный сон</w:t>
      </w:r>
    </w:p>
    <w:p w14:paraId="023EE044" w14:textId="77777777" w:rsidR="005D48DB" w:rsidRDefault="005D48DB">
      <w:pPr>
        <w:pStyle w:val="a7"/>
        <w:jc w:val="both"/>
        <w:rPr>
          <w:rFonts w:ascii="Academy Cyr" w:hAnsi="Academy Cyr"/>
        </w:rPr>
      </w:pPr>
      <w:r>
        <w:rPr>
          <w:rFonts w:ascii="Academy Cyr" w:hAnsi="Academy Cyr"/>
        </w:rPr>
        <w:t>Объял несчастную крылами.</w:t>
      </w:r>
    </w:p>
    <w:p w14:paraId="412E448E" w14:textId="77777777" w:rsidR="005D48DB" w:rsidRDefault="005D48DB">
      <w:pPr>
        <w:pStyle w:val="a7"/>
        <w:jc w:val="both"/>
      </w:pPr>
    </w:p>
    <w:p w14:paraId="2708C9BE" w14:textId="77777777" w:rsidR="005D48DB" w:rsidRDefault="005D48DB">
      <w:pPr>
        <w:jc w:val="both"/>
      </w:pPr>
      <w:r>
        <w:t>Hа этот раз Черномор “рисует” свои картинки в обход сознания через подсознание Руслана, пользуясь его «дремотой томной». Мы уже знаем, что «в дремоте чудится, а во сне видится».</w:t>
      </w:r>
    </w:p>
    <w:p w14:paraId="17303373" w14:textId="77777777" w:rsidR="005D48DB" w:rsidRDefault="005D48DB">
      <w:pPr>
        <w:jc w:val="both"/>
      </w:pPr>
      <w:r>
        <w:t xml:space="preserve">Можно ли программировать сознание толп, а также отдельного человека в необходимом для программиста направлении? После десяти лет перестройки никто уже в этом не сомневается, поскольку тем, кто мнит себя “провидцами”, удалось через продажные средства массовой информации обрушить на отключенное алкоголем дремотное сознание толпы эсхатологическое (по-русски: разрушительное) видение общего хода вещей в рамках толпо-“элитарной” концепции всемирного паука. Чтобы понять механизм воздействия на сознание и подсознание человека современных средств массовой информации, и телевидения в особенности, мы вынуждены сделать небольшое отступление в область прежде закрытую для массового читателя, но тем не менее необходимую для дальнейшего раскодирования содержания поэмы. Речь пойдет о магии, которой по существу по ходу действия занимаются Черномор и Наина. </w:t>
      </w:r>
    </w:p>
    <w:p w14:paraId="2F3289D0" w14:textId="77777777" w:rsidR="005D48DB" w:rsidRDefault="005D48DB">
      <w:pPr>
        <w:jc w:val="both"/>
      </w:pPr>
      <w:r>
        <w:t xml:space="preserve">В контексте настоящей работы под словом “магия” понимаются средства, казалось бы противоестественного воздействия на окружающий мир, и, в </w:t>
      </w:r>
      <w:r>
        <w:lastRenderedPageBreak/>
        <w:t>частности, на людей, которые тем не менее дают результат, выражающийся в изменении статистики массовых явлений, и который во многом зависит от личности практикующего эти средства. Этнография выделяет магию в качестве общественно признаваемой деятельности уже со времен каменного века. Только с началом эпохи материализма, и сопутствующего ему атеизма и неверия в возможность существования иной жизни, кроме физиологии белковой биомассы, общества утратили серьезное отношение к магии, занятия которой стали рассматривать в качестве развлечения, пустой траты времени, шарлатанства и психической ненормальности.</w:t>
      </w:r>
    </w:p>
    <w:p w14:paraId="40DDAB88" w14:textId="77777777" w:rsidR="005D48DB" w:rsidRDefault="005D48DB">
      <w:pPr>
        <w:jc w:val="both"/>
      </w:pPr>
      <w:r>
        <w:t>В основе такого мировоззренческого сдвига общества лежат огрубление чувствительности человека, невнимательность к статистике массовых явлений и их обусловленности личностным фактором, что в конце концов и нашло выражение в тезисе об объективности материального мира и субъективности информации в этом мире. Жизнь стала рассматриваться и описываться как процессы обмена энергией и веществом, но не как процессы обмена общей всему миру информацией, которая может быть записана не только на белковых (телах людей) и техногенных носителях (памятниках культуры), но и на иных носителях информации, восприятие которых не всегда доступно человеку и его техническим средствам.</w:t>
      </w:r>
    </w:p>
    <w:p w14:paraId="130A5860" w14:textId="77777777" w:rsidR="005D48DB" w:rsidRDefault="005D48DB">
      <w:pPr>
        <w:jc w:val="both"/>
      </w:pPr>
      <w:r>
        <w:t>При взгляде на жизнь, как на процесс обмена информацией, магия, хотя и сохраняет субъективную обусловленность результата, но перестает восприниматься в качестве чего-то противоестественного. Признание возможностей магии, как средства воздействия на мир, приводит к вопросу об этической допустимости магии, в том числе и об этической допустимости магии в русле той или иной религии.</w:t>
      </w:r>
    </w:p>
    <w:p w14:paraId="0EED17CC" w14:textId="77777777" w:rsidR="005D48DB" w:rsidRDefault="005D48DB">
      <w:pPr>
        <w:jc w:val="both"/>
      </w:pPr>
      <w:r>
        <w:t>В контексте религиозной традиции Откровений Единого Завета, данных через Моисея, Христа, Мухаммада, магия в культуре исторически реального общества — всего лишь одно из множества проявлений самодурственной отсебятины, которой многие люди насилуют Мироздание, а вследствие ответной реакции Мироздания в жизни человечества многое неладно.</w:t>
      </w:r>
    </w:p>
    <w:p w14:paraId="38B69413" w14:textId="77777777" w:rsidR="005D48DB" w:rsidRDefault="005D48DB">
      <w:pPr>
        <w:jc w:val="both"/>
      </w:pPr>
      <w:r>
        <w:t xml:space="preserve"> Живому человеку свойственно излучать определенные природные поля (физические поля). Под термином «биополе» в настоящей работе понимается совокупность общеприродных полей, излучаемых живыми организмами, включая организмы людей. Излучаемые биополя естественно несут информацию, свойственную источникам полей. Вследствие биополевого обмена в биосфере планеты все взаимно обусловлено, вне зависимости от того, ощущают люди это единство или нет, понимают они его или нет. </w:t>
      </w:r>
    </w:p>
    <w:p w14:paraId="4F5B61C3" w14:textId="77777777" w:rsidR="005D48DB" w:rsidRDefault="005D48DB">
      <w:pPr>
        <w:jc w:val="both"/>
      </w:pPr>
      <w:r>
        <w:t xml:space="preserve">Людям свойственна генетически обусловленная совместимость по биополю. Но при этом свойственны похожесть и различия по </w:t>
      </w:r>
      <w:r>
        <w:lastRenderedPageBreak/>
        <w:t xml:space="preserve">информации, которую несут их души. Излучение “похожей” информации многими людьми на биополевом уровне организации биосферы планеты порождает энергоинформационный объект, именуемый в традиционной оккультной литературе </w:t>
      </w:r>
      <w:r>
        <w:rPr>
          <w:i/>
        </w:rPr>
        <w:t>эгрегором</w:t>
      </w:r>
      <w:r>
        <w:t xml:space="preserve"> (по-русски: </w:t>
      </w:r>
      <w:r>
        <w:rPr>
          <w:i/>
        </w:rPr>
        <w:t>соборностью</w:t>
      </w:r>
      <w:r>
        <w:t>). По отношению ко множеству людей, обладающих некоторой информационной идентичностью, “похожестью” — эгрегор является их порождением. При этом одни и те же люди по характеру несомой ими информации (и разным фрагментам их информационного багажа в целом) могут соответствовать разным эгрегорам; это же касается и биополевого соответствия, т.е. особенностей настройки энергетики человека как излучателя (приемника), независимого по отношению к характеру информации, рассматриваемой самой по себе. Вследствие этого, в разные периоды времени (и в разные моменты в пределах одного периода) они могут взаимодействовать с разными эгрегорами, а разные эгрегоры могут оказывать энергетическое и информационное воздействие на одного и того же человека, одновременно дополняя друг друга, чередуясь между собой, либо вступая в конфликты по поводу обладания человеком.</w:t>
      </w:r>
    </w:p>
    <w:p w14:paraId="7FC24CE7" w14:textId="77777777" w:rsidR="005D48DB" w:rsidRDefault="005D48DB">
      <w:pPr>
        <w:jc w:val="both"/>
      </w:pPr>
      <w:r>
        <w:t>Эгрегор в целом — единый организм, но образованный не из вещества, а из полей, свойственных входящим в него людям. По отношению к нему биополевая структура каждого человека и группы людей занимает то же иерархическое место, что в составе индивидуального человеческого организма занимают клетки, специализированные органы и их системы. Разница только в том, что “сборка” организма эгрегора в единую целостность в иерархии Мироздания осуществлена не на уровне вещества биомассы, а на уровне биополей.</w:t>
      </w:r>
    </w:p>
    <w:p w14:paraId="5C0D3CAB" w14:textId="77777777" w:rsidR="005D48DB" w:rsidRDefault="005D48DB">
      <w:pPr>
        <w:jc w:val="both"/>
      </w:pPr>
      <w:r>
        <w:t xml:space="preserve">При этом, подобно тому как в человеческом организме идет процесс обновления клеток, так и люди рождаются в долгоживущих эгрегорах и растут под их опекой; а став взрослыми, своими биополями поддерживают эгрегор в дальнейшем до своей телесной смерти или выхода из данного эгрегора. Действия входящих в эгрегор людей им координируются, дополняя фрагментарность друг друга, соответственно личностным возможностям каждого человека в неком целостном эгрегориально-целесообразном процессе. Это осуществляется через дальнодействующие каналы энергоинформационного обмена биополевого характера и имеет место даже, если люди не знают ничего друг о друге: о каждом из них “знает” эгрегор — коллективный дух. Каждый эгрегор — надличностный фактор, способный к разнородному управлению и управляющий людьми в большей или меньшей мере. </w:t>
      </w:r>
    </w:p>
    <w:p w14:paraId="02DD449E" w14:textId="77777777" w:rsidR="005D48DB" w:rsidRDefault="005D48DB">
      <w:pPr>
        <w:jc w:val="both"/>
        <w:rPr>
          <w:b/>
          <w:i/>
        </w:rPr>
      </w:pPr>
      <w:r>
        <w:rPr>
          <w:b/>
          <w:i/>
        </w:rPr>
        <w:t>Соответственно такому пониманию слова «</w:t>
      </w:r>
      <w:r>
        <w:rPr>
          <w:rFonts w:ascii="Arial" w:hAnsi="Arial"/>
          <w:b/>
          <w:i/>
        </w:rPr>
        <w:t>эгрегор</w:t>
      </w:r>
      <w:r>
        <w:rPr>
          <w:b/>
          <w:i/>
        </w:rPr>
        <w:t>», одна из сторон объективного общественного явления, называемого «</w:t>
      </w:r>
      <w:r>
        <w:rPr>
          <w:rFonts w:ascii="Arial" w:hAnsi="Arial"/>
          <w:b/>
          <w:i/>
        </w:rPr>
        <w:t>духовная</w:t>
      </w:r>
      <w:r>
        <w:rPr>
          <w:rFonts w:ascii="Arial" w:hAnsi="Arial"/>
          <w:b/>
          <w:i/>
          <w:sz w:val="18"/>
        </w:rPr>
        <w:t xml:space="preserve"> </w:t>
      </w:r>
      <w:r>
        <w:rPr>
          <w:rFonts w:ascii="Arial" w:hAnsi="Arial"/>
          <w:b/>
          <w:i/>
        </w:rPr>
        <w:t>культура</w:t>
      </w:r>
      <w:r>
        <w:rPr>
          <w:b/>
          <w:i/>
        </w:rPr>
        <w:t xml:space="preserve">», — порождение и преобразование </w:t>
      </w:r>
      <w:r>
        <w:rPr>
          <w:b/>
          <w:i/>
        </w:rPr>
        <w:lastRenderedPageBreak/>
        <w:t xml:space="preserve">свойственных обществам </w:t>
      </w:r>
      <w:r>
        <w:rPr>
          <w:rFonts w:ascii="Arial" w:hAnsi="Arial"/>
          <w:b/>
          <w:i/>
        </w:rPr>
        <w:t>эгрегоров</w:t>
      </w:r>
      <w:r>
        <w:rPr>
          <w:b/>
          <w:i/>
        </w:rPr>
        <w:t xml:space="preserve"> — коллективных духов, </w:t>
      </w:r>
      <w:r>
        <w:rPr>
          <w:rFonts w:ascii="Arial" w:hAnsi="Arial"/>
          <w:b/>
          <w:i/>
        </w:rPr>
        <w:t>соборностей</w:t>
      </w:r>
      <w:r>
        <w:rPr>
          <w:b/>
          <w:i/>
        </w:rPr>
        <w:t>.</w:t>
      </w:r>
    </w:p>
    <w:p w14:paraId="7D9E025D" w14:textId="77777777" w:rsidR="005D48DB" w:rsidRDefault="005D48DB">
      <w:pPr>
        <w:jc w:val="both"/>
      </w:pPr>
      <w:r>
        <w:t xml:space="preserve">Мощь эгрегора намного больше, чем энергетическая и информационная мощь личности. Поэтому, если параметры настройки энергетики личности соответствуют некоему эгрегору, то эгрегор может энергетически смять, подхватить и унести, пережечь человека или сожрать его; это возможно в случае, если в соответствующем настроении энергетики человек сам обращается к общей с эгрегором информации в своем внутреннем мире или неспособен отстроиться от эгрегориальных попыток возбуждения этой информации в нем, в его внутреннем поведении, осознанном и “подсознательном” мировосприятии и мышлении. </w:t>
      </w:r>
    </w:p>
    <w:p w14:paraId="31CDA6FE" w14:textId="77777777" w:rsidR="005D48DB" w:rsidRDefault="005D48DB">
      <w:pPr>
        <w:jc w:val="both"/>
      </w:pPr>
      <w:r>
        <w:t xml:space="preserve">В случае установления устойчивого энергетического контакта и минимальной информационной общности с эгрегором через систему ассоциаций — взаимных связей понятий и образов (в том числе и не осознаваемых) внутреннего мира человека — вся остальная несомая им информация (при отсутствии блокировки доступа к ней) может быть активизирована эгрегором в поведении человека. Так же эгрегор может предоставить человеку доступ к ранее не свойственной личности информации (или внедрить в неё такую в процессе биополевого контакта) и временно более или менее эффективно блокировать память, интеллект и иные уровни и системы в организации психики. Соответственно в намерениях и поведении человека может быть различима эгрегориальная и личностная составляющие. </w:t>
      </w:r>
    </w:p>
    <w:p w14:paraId="398C3CC2" w14:textId="77777777" w:rsidR="005D48DB" w:rsidRDefault="005D48DB">
      <w:pPr>
        <w:jc w:val="both"/>
      </w:pPr>
      <w:r>
        <w:t>Если психика человека замкнута на взаимно антагонистичные эгрегоры, то на достаточно длительных интервалах времени его поведение крайне непоследовательно без внешне видимых причин к тому, т.е. внутренне конфликтно и взаимно исключающе (взаимно уничтожающе) целесообразно. Кроме того, он может внезапно и без видимых извне и понятных ему самому причин испытывать слабость и подавленность психики, поскольку некоторые из взаимно антагонистичных эгрегоров могут использовать его только как энергетическую “дойную корову”, ибо иные варианты использования человека ими — пресекаются другими, более дееспособными, эгрегорами или самим человеком; так же беспричинной и бессмысленной может быть и эмоциональная возбужденность, сродная опьянению.</w:t>
      </w:r>
    </w:p>
    <w:p w14:paraId="5403BA30" w14:textId="77777777" w:rsidR="005D48DB" w:rsidRDefault="005D48DB">
      <w:pPr>
        <w:jc w:val="both"/>
      </w:pPr>
      <w:r>
        <w:t xml:space="preserve">Если имеет место эгрегориальное водительство со стороны взаимно не антагонистичных эгрегоров, время жизни которых превосходит длительность человеческой жизни, то оно менее заметно в поведении человека и для него самого, и для окружающих его людей, нежели в случае конфликта между водительствующими эгрегорами. Поскольку в этом случае водительство осуществляется в соответствии с долгосрочной, внутренне неантагонистичной эгрегориальной стратегией и начинается </w:t>
      </w:r>
      <w:r>
        <w:lastRenderedPageBreak/>
        <w:t>еще в период становления личности в детстве, то это порождает иллюзию личной мудрости и дальновидности вследствие того, что через эгрегор, так или иначе, человеку доступен личный опыт и возможности многих людей во многих поколениях. Кроме того, эгрегор ограждает от вхождения в ситуации, в которых личная недееспособность водительствуемого была бы неоспоримо очевидной. При этом возможно как самообольщение иллюзией собственной или чужой дальновидной мудрости, так и предумышленное и неумышленное обольщение ею окружающих, проистекающее из вполне реальной статистики безошибочности подавляющего большинства принимаемых и рекомендуемых человеком решений и действий.</w:t>
      </w:r>
    </w:p>
    <w:p w14:paraId="2E0AA9DE" w14:textId="77777777" w:rsidR="005D48DB" w:rsidRDefault="005D48DB">
      <w:pPr>
        <w:jc w:val="both"/>
      </w:pPr>
      <w:r>
        <w:t xml:space="preserve">При наличии в обществе практикующих магов (шаманов, “экстрасенсов”) каждый доступный им эгрегор (включая и нелюдские) для них — средство управления жизненными обстоятельствами (ситуацией как объемлющей множество людей системой) и, в частности, обществом на основе искажения и подавления свободной воли людей, чья психика замкнута на контролируемые ими эгрегоры. Это ведет к устранению ими в большей или меньшей мере живой религии людей и Бога разного рода эгрегориальньми наваждениями. Так же эгрегор может стать для них средством анонимного использования в “своих” целях личностных возможностей других людей, входящих в эгрегор, если те не способны выявить </w:t>
      </w:r>
      <w:r>
        <w:rPr>
          <w:rFonts w:ascii="Arial" w:hAnsi="Arial"/>
          <w:b/>
          <w:i/>
          <w:u w:val="single"/>
        </w:rPr>
        <w:t>тематически ориентированное возбуждение их психики извне</w:t>
      </w:r>
      <w:r>
        <w:t xml:space="preserve"> через эгрегор и не способны оградить свой внутренний мир от вторжения в него эгрегора.</w:t>
      </w:r>
    </w:p>
    <w:p w14:paraId="6A2368BC" w14:textId="77777777" w:rsidR="005D48DB" w:rsidRDefault="005D48DB">
      <w:pPr>
        <w:jc w:val="both"/>
      </w:pPr>
      <w:r>
        <w:t>При этом маг (шаман), контролирующий эгрегор, может быть сам управляем извне как биоробот средствами, выходящими за пределы понимания им возможностей воздействия на него самого, поскольку маг, как и всякий человек, не властен над даваемым Богом ему Различением; чувствительность его также не беспредельна; психика иерархически организована, и не все уровни в её иерархии просматриваемы столь же полно, как и уровень сознания. Он может не замечать своей подконтрольности вследствие заблокированности некоторых фрагментов его психики и даже не воспринимать свои действия в качестве магии, управления эгрегором и попыток вмешательства через эгрегор в психику других людей.</w:t>
      </w:r>
    </w:p>
    <w:p w14:paraId="6B75F240" w14:textId="77777777" w:rsidR="005D48DB" w:rsidRDefault="005D48DB">
      <w:pPr>
        <w:jc w:val="both"/>
      </w:pPr>
      <w:r>
        <w:t xml:space="preserve">Кроме того, маг (шаман) может быть сам невольником эгрегора по причине биополевой энергетической зависимости от эгрегора, когда привычный для него, комфортный уровень его энергопотенциала обеспечивается за счет эгрегориального перераспределения энергии в его пользу. Попытка самочинного выхода из эгрегориального водительства в сложившейся устойчивой эгрегориальной целесообразности в таком случае будет сопровождаться нарушением биополей мага-невольника, не </w:t>
      </w:r>
      <w:r>
        <w:lastRenderedPageBreak/>
        <w:t>способного привести их к привычному ему комфортному уровню энергопотенциала вне эгрегора. Тогда осознавший это маг “клянет печальный жребий свой”.</w:t>
      </w:r>
    </w:p>
    <w:p w14:paraId="26DB680E" w14:textId="77777777" w:rsidR="005D48DB" w:rsidRDefault="005D48DB">
      <w:pPr>
        <w:jc w:val="both"/>
      </w:pPr>
      <w:r>
        <w:t xml:space="preserve">Подобная энергетическая зависимость может быть не только приобретенной в зрелом возрасте, но также может быть следствием того, что человек рос и вырос под эгрегориальным водительством. В этом случае энергетическая зависимость может быть подкреплена информационно тем, что эгрегориальное водительство ограждало человека всю его жизнь от соприкосновения с эгрегориально чуждой или эгрегориально неприемлемой информацией. Вследствие этого человек может иметь очень целостный характер, целостное мировоззрение, развитую культуру мировосприятия и мышления, но в его внутреннем мире практически не будет эгрегориально неприемлемой информации, а при соприкосновении с нею в обществе её восприятие и обработка будут искажаться, извращаться, блокироваться эгрегориальным возбуждением его психики иной тематической ориентации, наваждениями, блокированием памяти или энергетическим дискомфортом, нарушающим, единство эмоционального и смыслового строя души. </w:t>
      </w:r>
    </w:p>
    <w:p w14:paraId="4A339CA7" w14:textId="77777777" w:rsidR="005D48DB" w:rsidRDefault="005D48DB">
      <w:pPr>
        <w:jc w:val="both"/>
      </w:pPr>
      <w:r>
        <w:t xml:space="preserve"> Исторически реально, что многие эгрегоры — искусственное насаждение в истории человечества, порожденное знахарями с целью обеспечения управления обществом по избранной ими концепции. Соответствующие этим эгрегорам религиозные культы, замыкают психику людей на эгрегоры, извращая личностные взаимоотношения каждого человека и Бога. Воздействие на течение событий через разного рода эгрегоры, порождаемые обществом, — также одна из составляющих магии в культуре человечества.</w:t>
      </w:r>
    </w:p>
    <w:p w14:paraId="390D9C05" w14:textId="77777777" w:rsidR="005D48DB" w:rsidRDefault="005D48DB">
      <w:pPr>
        <w:jc w:val="both"/>
      </w:pPr>
      <w:r>
        <w:t>В силу особенностей, свойственных Мирозданию, люди, проявляя разного рода отсебятину, нарушающую лад в Мироздании, по существу оказываются в области “магии”, даже если не считают себя “магами” и не владеют специфическими приемами тех или иных традиционных или нетрадиционных школ магии. Соответственно, любое художественное творчество, открытое для прочтения, обозрения людям — эгрегориальная магия большей или меньшей эффективности; таимое от других художественное творчество — более или менее эффективное использование метода подчинения объекта моделирующему аналогу, однако неопределенное в смысле адресата магического воздействия.</w:t>
      </w:r>
    </w:p>
    <w:p w14:paraId="5A272E20" w14:textId="77777777" w:rsidR="005D48DB" w:rsidRDefault="005D48DB">
      <w:pPr>
        <w:jc w:val="both"/>
      </w:pPr>
      <w:r>
        <w:t xml:space="preserve">Если рассматривать возможности управления течением событий в жизни общества через некоторый эгрегор, то необходимо систематическое устойчивое замыкание психики множества людей на эгрегор, в котором поддерживается и модифицируется информация, свойственная той или иной концепции управления обществом. В прошлом, такого рода замыкателями психики людей на эгрегоры, были религиозные культы, в </w:t>
      </w:r>
      <w:r>
        <w:lastRenderedPageBreak/>
        <w:t xml:space="preserve">которых ложь многочисленных тематически ориентированных искажений истинных Откровений подавляла взаимоотношения людей и Бога. </w:t>
      </w:r>
    </w:p>
    <w:p w14:paraId="2C217850" w14:textId="77777777" w:rsidR="005D48DB" w:rsidRDefault="005D48DB">
      <w:pPr>
        <w:jc w:val="both"/>
      </w:pPr>
      <w:r>
        <w:t>В наши дни наиболее эффективным средством замыкания психики на эгрегоры и средством информационной накачки эгрегоров является телевизор, который Пушкин назовет “зеркальцем Параши”. Параша, Паша, Пашенник — народ — иное название люда милого, центрального персонажа загадочной, символически-мистической поэмы “Домик в Коломне”, написанной в Болдино осенью 1830 г., т.е. через десять лет после написания “Руслана и Людмилы”. Этой же осенью в критической статье на работу Н.Полевого поэт поделится с читателем очень важным сообщением:</w:t>
      </w:r>
    </w:p>
    <w:p w14:paraId="1B11641D" w14:textId="77777777" w:rsidR="005D48DB" w:rsidRDefault="005D48DB">
      <w:pPr>
        <w:pStyle w:val="a"/>
        <w:jc w:val="both"/>
        <w:rPr>
          <w:rFonts w:ascii="Academy Cyr" w:hAnsi="Academy Cyr"/>
        </w:rPr>
      </w:pPr>
      <w:r>
        <w:rPr>
          <w:rFonts w:ascii="Academy Cyr" w:hAnsi="Academy Cyr"/>
        </w:rPr>
        <w:t>«Hо провидение — не алгебра. — Ум ЧЕЛОВЕЧЕСКИЙ, по простоHАРОДHОМУ выражению, не пророк, а УГАДЧИК, он видит ОБЩИЙ ХОД ВЕЩЕЙ и может выводить из оного ГЛУБОКИЕ ПРЕДПОЛОЖЕHИЯ, часто оправданные временем, но невозможно ему предвидеть СЛУЧАЯ — мощного, мгновенного орудия Провидения».</w:t>
      </w:r>
    </w:p>
    <w:p w14:paraId="053A7837" w14:textId="77777777" w:rsidR="005D48DB" w:rsidRDefault="005D48DB">
      <w:pPr>
        <w:jc w:val="both"/>
      </w:pPr>
      <w:r>
        <w:t xml:space="preserve"> Этой фразою, выражающей в наиболее концентрированном виде “Достаточно общую теорию управления”, Пушкин дает понять, что осознанной управленческой деятельностью, может заниматься только ум человеческий, которому дано видеть общий ход вещей, отражать его в своем внутреннем мире и преображать в соответствии с развитым чувством меры, не нарушать при этом Божьего Промысла — Провидения.</w:t>
      </w:r>
    </w:p>
    <w:p w14:paraId="2F229AFE" w14:textId="44A68B90" w:rsidR="005D48DB" w:rsidRDefault="005D48DB">
      <w:pPr>
        <w:jc w:val="both"/>
      </w:pPr>
      <w:r>
        <w:t>«Мощное, мгновенное орудие Провидения» — целенаправленное внесоциальное вмешательство, заведомо детерминированное (по-русски: определенное), на социальном уровне выглядит как “случай” на фоне статистики аналогичных действительно случаев. Но внесоциальное вмешательство не обязательно Провидение, т.е. прямое воздействие Всевышнего Господа Бога. Это может быть и как следствие попустительства вмешательству сатанизма или, как было показано выше, результат эгрегориального воздействия. Ибо — «Поистине, Бог не меняет того, что с людьми, пока они сами не переменят того, что с ними»</w:t>
      </w:r>
      <w:r w:rsidRPr="005D48DB">
        <w:rPr>
          <w:vertAlign w:val="superscript"/>
        </w:rPr>
        <w:t>[XLV]</w:t>
      </w:r>
      <w:r>
        <w:t xml:space="preserve"> и «Нет принуждения в религии. Уже ясно отличился прямой путь от заблуждения». Коран, суры 13:12 и 2:257 соответственно. </w:t>
      </w:r>
    </w:p>
    <w:p w14:paraId="5DA0C0E9" w14:textId="77777777" w:rsidR="005D48DB" w:rsidRDefault="005D48DB">
      <w:pPr>
        <w:jc w:val="both"/>
      </w:pPr>
      <w:r>
        <w:t xml:space="preserve"> Каким видел Черномор общий ход вещей и как это видение отражалось в его концепции управления? При состоянии общества до середины ХХ в., когда скорость информационного обновления на генетическом уровне превосходила скорость информационного обновления на внегенетическом уровне, т.е. когда эталонная частота биологического времени была выше эталонной частоты социального времени, своекорыстная отсебятина, вносимая глобальным знахарством в описание </w:t>
      </w:r>
      <w:r>
        <w:lastRenderedPageBreak/>
        <w:t xml:space="preserve">общего хода вещей, естественно порождала ошибки управления. И хотя соотношение частот менялось по величине (см. рис. 2), качественно оно оставалось неизменным, а потому предположения Черномора об общем ходе вещей, хотя и с нарастанием вектора ошибки управления, но в целом удовлетворяли требуемым критериям по устойчивости управления. </w:t>
      </w:r>
    </w:p>
    <w:p w14:paraId="7B15A526" w14:textId="77777777" w:rsidR="005D48DB" w:rsidRDefault="005D48DB">
      <w:pPr>
        <w:jc w:val="both"/>
      </w:pPr>
      <w:r>
        <w:t>Со второй половины XX века, после смены отношения эталонных частот биологического и социального времени (f</w:t>
      </w:r>
      <w:r>
        <w:rPr>
          <w:vertAlign w:val="subscript"/>
        </w:rPr>
        <w:t>c</w:t>
      </w:r>
      <w:r>
        <w:t>&gt;f</w:t>
      </w:r>
      <w:r>
        <w:rPr>
          <w:vertAlign w:val="subscript"/>
        </w:rPr>
        <w:t>b</w:t>
      </w:r>
      <w:r>
        <w:t xml:space="preserve">), концепция управления со своекорыстной отсебятиной Черномора вошла в антагонистические противоречия с общим ходом вещей, при этом вектор ошибки управления стал опасным для общества в целом. Однако, оставаясь её рабом и не осознавая качественно нового информационного состояния, в которое со сменой поколений входило общество, бритоголовый урод продолжал как маньяк-биоробот “строить” толпо-“элитарную” пирамиду. Можно считать, что с этого времени его ум, а точнее сказать, определенный алгоритм поведения, на который замыкались бездумно многие “элитарные” умы, вошел в антагонистические противоречия с соборным интеллектом человечества. Так он начал рубить сук, на котором уверенно сидел более трех тысячелетий. И хотя отдельные попытки навязать Внутреннему Предиктору России свое видение глобального исторического процесса еще могли иметь некоторый успех, но в целом метод “культурного сотрудничества” уже работал против концепции, его породившей. Понимание народами России такого поворота событий отражено в поговорке: «Hа думах, что на вилах; на словах, что на санях; на деле — что в яме!». </w:t>
      </w:r>
    </w:p>
    <w:p w14:paraId="086DA256" w14:textId="77777777" w:rsidR="005D48DB" w:rsidRDefault="005D48DB">
      <w:pPr>
        <w:jc w:val="both"/>
      </w:pPr>
      <w:r>
        <w:t xml:space="preserve">В наше сложное время формирования новой логики социального поведения мир все чаще является свидетелем, как многие представители “элиты”, самонадеянно считающие себя людьми и бездумно замкнутые на толпо-“элитарную” библейскую концепцию Черномора, неожиданно ощущают воздействие на свою судьбу “мощного мгновенного орудия Провидения”, но для их нечеловеческих умов каждое такое проявление в их жизни — по-прежнему всего лишь досадный случай. </w:t>
      </w:r>
    </w:p>
    <w:p w14:paraId="70F976B6" w14:textId="77777777" w:rsidR="005D48DB" w:rsidRDefault="005D48DB">
      <w:pPr>
        <w:jc w:val="both"/>
      </w:pPr>
      <w:r>
        <w:t xml:space="preserve"> Руслану же, после анализа исторического прошлого, представляется возможность определить действительный уровень понимания карлой общего хода вещей и, следовательно, оценить устойчивость концепции бритоголовой мафии по предсказуемости. </w:t>
      </w:r>
    </w:p>
    <w:p w14:paraId="2D4C0A2C" w14:textId="77777777" w:rsidR="005D48DB" w:rsidRDefault="005D48DB">
      <w:pPr>
        <w:pStyle w:val="a7"/>
        <w:jc w:val="both"/>
      </w:pPr>
    </w:p>
    <w:p w14:paraId="592EFCBF" w14:textId="77777777" w:rsidR="005D48DB" w:rsidRDefault="005D48DB">
      <w:pPr>
        <w:pStyle w:val="a7"/>
        <w:jc w:val="both"/>
        <w:rPr>
          <w:rFonts w:ascii="Academy Cyr" w:hAnsi="Academy Cyr"/>
        </w:rPr>
      </w:pPr>
      <w:r>
        <w:rPr>
          <w:rFonts w:ascii="Academy Cyr" w:hAnsi="Academy Cyr"/>
        </w:rPr>
        <w:t>И видит вдруг перед собой:</w:t>
      </w:r>
    </w:p>
    <w:p w14:paraId="7AA2FF27" w14:textId="77777777" w:rsidR="005D48DB" w:rsidRDefault="005D48DB">
      <w:pPr>
        <w:pStyle w:val="a7"/>
        <w:jc w:val="both"/>
        <w:rPr>
          <w:rFonts w:ascii="Academy Cyr" w:hAnsi="Academy Cyr"/>
        </w:rPr>
      </w:pPr>
      <w:r>
        <w:rPr>
          <w:rFonts w:ascii="Academy Cyr" w:hAnsi="Academy Cyr"/>
        </w:rPr>
        <w:t>Владимир, в гриднице высокой,</w:t>
      </w:r>
    </w:p>
    <w:p w14:paraId="5A237E37" w14:textId="77777777" w:rsidR="005D48DB" w:rsidRDefault="005D48DB">
      <w:pPr>
        <w:pStyle w:val="a7"/>
        <w:jc w:val="both"/>
        <w:rPr>
          <w:rFonts w:ascii="Academy Cyr" w:hAnsi="Academy Cyr"/>
        </w:rPr>
      </w:pPr>
      <w:r>
        <w:rPr>
          <w:rFonts w:ascii="Academy Cyr" w:hAnsi="Academy Cyr"/>
        </w:rPr>
        <w:t>В кругу седых богатырей,</w:t>
      </w:r>
    </w:p>
    <w:p w14:paraId="1EADF859" w14:textId="77777777" w:rsidR="005D48DB" w:rsidRDefault="005D48DB">
      <w:pPr>
        <w:pStyle w:val="a7"/>
        <w:jc w:val="both"/>
        <w:rPr>
          <w:rFonts w:ascii="Academy Cyr" w:hAnsi="Academy Cyr"/>
        </w:rPr>
      </w:pPr>
      <w:r>
        <w:rPr>
          <w:rFonts w:ascii="Academy Cyr" w:hAnsi="Academy Cyr"/>
        </w:rPr>
        <w:t>Между двенадцатью сынами,</w:t>
      </w:r>
    </w:p>
    <w:p w14:paraId="131D252F" w14:textId="77777777" w:rsidR="005D48DB" w:rsidRDefault="005D48DB">
      <w:pPr>
        <w:pStyle w:val="a7"/>
        <w:jc w:val="both"/>
        <w:rPr>
          <w:rFonts w:ascii="Academy Cyr" w:hAnsi="Academy Cyr"/>
        </w:rPr>
      </w:pPr>
      <w:r>
        <w:rPr>
          <w:rFonts w:ascii="Academy Cyr" w:hAnsi="Academy Cyr"/>
        </w:rPr>
        <w:t>С толпою названных гостей</w:t>
      </w:r>
    </w:p>
    <w:p w14:paraId="60282E0D" w14:textId="77777777" w:rsidR="005D48DB" w:rsidRDefault="005D48DB">
      <w:pPr>
        <w:pStyle w:val="a7"/>
        <w:jc w:val="both"/>
        <w:rPr>
          <w:rFonts w:ascii="Academy Cyr" w:hAnsi="Academy Cyr"/>
        </w:rPr>
      </w:pPr>
      <w:r>
        <w:rPr>
          <w:rFonts w:ascii="Academy Cyr" w:hAnsi="Academy Cyr"/>
        </w:rPr>
        <w:lastRenderedPageBreak/>
        <w:t>Сидит за браными столами.</w:t>
      </w:r>
    </w:p>
    <w:p w14:paraId="007B887C" w14:textId="77777777" w:rsidR="005D48DB" w:rsidRDefault="005D48DB">
      <w:pPr>
        <w:pStyle w:val="a7"/>
        <w:jc w:val="both"/>
        <w:rPr>
          <w:rFonts w:ascii="Academy Cyr" w:hAnsi="Academy Cyr"/>
        </w:rPr>
      </w:pPr>
      <w:r>
        <w:rPr>
          <w:rFonts w:ascii="Academy Cyr" w:hAnsi="Academy Cyr"/>
        </w:rPr>
        <w:t>И так же гневен старый князь,</w:t>
      </w:r>
    </w:p>
    <w:p w14:paraId="1E2FB5C5" w14:textId="77777777" w:rsidR="005D48DB" w:rsidRDefault="005D48DB">
      <w:pPr>
        <w:pStyle w:val="a7"/>
        <w:jc w:val="both"/>
        <w:rPr>
          <w:rFonts w:ascii="Academy Cyr" w:hAnsi="Academy Cyr"/>
        </w:rPr>
      </w:pPr>
      <w:r>
        <w:rPr>
          <w:rFonts w:ascii="Academy Cyr" w:hAnsi="Academy Cyr"/>
        </w:rPr>
        <w:t>Как в день ужасный расставанья,</w:t>
      </w:r>
    </w:p>
    <w:p w14:paraId="275D0D4D" w14:textId="77777777" w:rsidR="005D48DB" w:rsidRDefault="005D48DB">
      <w:pPr>
        <w:pStyle w:val="a7"/>
        <w:jc w:val="both"/>
        <w:rPr>
          <w:rFonts w:ascii="Academy Cyr" w:hAnsi="Academy Cyr"/>
        </w:rPr>
      </w:pPr>
      <w:r>
        <w:rPr>
          <w:rFonts w:ascii="Academy Cyr" w:hAnsi="Academy Cyr"/>
        </w:rPr>
        <w:t>И все сидят не шевелясь,</w:t>
      </w:r>
    </w:p>
    <w:p w14:paraId="37D413EF" w14:textId="77777777" w:rsidR="005D48DB" w:rsidRDefault="005D48DB">
      <w:pPr>
        <w:pStyle w:val="a7"/>
        <w:jc w:val="both"/>
        <w:rPr>
          <w:rFonts w:ascii="Academy Cyr" w:hAnsi="Academy Cyr"/>
        </w:rPr>
      </w:pPr>
      <w:r>
        <w:rPr>
          <w:rFonts w:ascii="Academy Cyr" w:hAnsi="Academy Cyr"/>
        </w:rPr>
        <w:t>Hе смея перервать молчанья.</w:t>
      </w:r>
    </w:p>
    <w:p w14:paraId="5E0D888F" w14:textId="77777777" w:rsidR="005D48DB" w:rsidRDefault="005D48DB">
      <w:pPr>
        <w:pStyle w:val="a7"/>
        <w:jc w:val="both"/>
        <w:rPr>
          <w:rFonts w:ascii="Academy Cyr" w:hAnsi="Academy Cyr"/>
        </w:rPr>
      </w:pPr>
      <w:r>
        <w:rPr>
          <w:rFonts w:ascii="Academy Cyr" w:hAnsi="Academy Cyr"/>
        </w:rPr>
        <w:t>Утих веселый шум гостей,</w:t>
      </w:r>
    </w:p>
    <w:p w14:paraId="483CB81B" w14:textId="77777777" w:rsidR="005D48DB" w:rsidRDefault="005D48DB">
      <w:pPr>
        <w:pStyle w:val="a7"/>
        <w:jc w:val="both"/>
        <w:rPr>
          <w:rFonts w:ascii="Academy Cyr" w:hAnsi="Academy Cyr"/>
        </w:rPr>
      </w:pPr>
      <w:r>
        <w:rPr>
          <w:rFonts w:ascii="Academy Cyr" w:hAnsi="Academy Cyr"/>
        </w:rPr>
        <w:t>Hе ходит чаша круговая...</w:t>
      </w:r>
    </w:p>
    <w:p w14:paraId="5C6FBBB3" w14:textId="77777777" w:rsidR="005D48DB" w:rsidRDefault="005D48DB">
      <w:pPr>
        <w:pStyle w:val="a7"/>
        <w:jc w:val="both"/>
        <w:rPr>
          <w:rFonts w:ascii="Academy Cyr" w:hAnsi="Academy Cyr"/>
        </w:rPr>
      </w:pPr>
      <w:r>
        <w:rPr>
          <w:rFonts w:ascii="Academy Cyr" w:hAnsi="Academy Cyr"/>
        </w:rPr>
        <w:t>И видит он среди гостей</w:t>
      </w:r>
    </w:p>
    <w:p w14:paraId="45809E57" w14:textId="77777777" w:rsidR="005D48DB" w:rsidRDefault="005D48DB">
      <w:pPr>
        <w:pStyle w:val="a7"/>
        <w:jc w:val="both"/>
        <w:rPr>
          <w:rFonts w:ascii="Academy Cyr" w:hAnsi="Academy Cyr"/>
        </w:rPr>
      </w:pPr>
      <w:r>
        <w:rPr>
          <w:rFonts w:ascii="Academy Cyr" w:hAnsi="Academy Cyr"/>
        </w:rPr>
        <w:t>В бою сраженного Рогдая:</w:t>
      </w:r>
    </w:p>
    <w:p w14:paraId="7247410D" w14:textId="77777777" w:rsidR="005D48DB" w:rsidRDefault="005D48DB">
      <w:pPr>
        <w:pStyle w:val="a7"/>
        <w:jc w:val="both"/>
        <w:rPr>
          <w:rFonts w:ascii="Academy Cyr" w:hAnsi="Academy Cyr"/>
        </w:rPr>
      </w:pPr>
      <w:r>
        <w:rPr>
          <w:rFonts w:ascii="Academy Cyr" w:hAnsi="Academy Cyr"/>
        </w:rPr>
        <w:t>Убитый, как живой сидит;</w:t>
      </w:r>
    </w:p>
    <w:p w14:paraId="32977A92" w14:textId="77777777" w:rsidR="005D48DB" w:rsidRDefault="005D48DB">
      <w:pPr>
        <w:pStyle w:val="a7"/>
        <w:jc w:val="both"/>
        <w:rPr>
          <w:rFonts w:ascii="Academy Cyr" w:hAnsi="Academy Cyr"/>
        </w:rPr>
      </w:pPr>
      <w:r>
        <w:rPr>
          <w:rFonts w:ascii="Academy Cyr" w:hAnsi="Academy Cyr"/>
        </w:rPr>
        <w:t>Из опененного стакана</w:t>
      </w:r>
    </w:p>
    <w:p w14:paraId="78460DC6" w14:textId="77777777" w:rsidR="005D48DB" w:rsidRDefault="005D48DB">
      <w:pPr>
        <w:pStyle w:val="a7"/>
        <w:jc w:val="both"/>
        <w:rPr>
          <w:rFonts w:ascii="Academy Cyr" w:hAnsi="Academy Cyr"/>
        </w:rPr>
      </w:pPr>
      <w:r>
        <w:rPr>
          <w:rFonts w:ascii="Academy Cyr" w:hAnsi="Academy Cyr"/>
        </w:rPr>
        <w:t>Он, весел, пьет и не глядит</w:t>
      </w:r>
    </w:p>
    <w:p w14:paraId="328B63DC" w14:textId="77777777" w:rsidR="005D48DB" w:rsidRDefault="005D48DB">
      <w:pPr>
        <w:pStyle w:val="a7"/>
        <w:jc w:val="both"/>
        <w:rPr>
          <w:rFonts w:ascii="Academy Cyr" w:hAnsi="Academy Cyr"/>
        </w:rPr>
      </w:pPr>
      <w:r>
        <w:rPr>
          <w:rFonts w:ascii="Academy Cyr" w:hAnsi="Academy Cyr"/>
        </w:rPr>
        <w:t>Hа изумленного Руслана.</w:t>
      </w:r>
    </w:p>
    <w:p w14:paraId="2882BD60" w14:textId="77777777" w:rsidR="005D48DB" w:rsidRDefault="005D48DB">
      <w:pPr>
        <w:pStyle w:val="a7"/>
        <w:jc w:val="both"/>
        <w:rPr>
          <w:rFonts w:ascii="Academy Cyr" w:hAnsi="Academy Cyr"/>
        </w:rPr>
      </w:pPr>
      <w:r>
        <w:rPr>
          <w:rFonts w:ascii="Academy Cyr" w:hAnsi="Academy Cyr"/>
        </w:rPr>
        <w:t>Князь видит и младого хана,</w:t>
      </w:r>
    </w:p>
    <w:p w14:paraId="3AA7C62B" w14:textId="77777777" w:rsidR="005D48DB" w:rsidRDefault="005D48DB">
      <w:pPr>
        <w:pStyle w:val="a7"/>
        <w:jc w:val="both"/>
        <w:rPr>
          <w:rFonts w:ascii="Academy Cyr" w:hAnsi="Academy Cyr"/>
        </w:rPr>
      </w:pPr>
      <w:r>
        <w:rPr>
          <w:rFonts w:ascii="Academy Cyr" w:hAnsi="Academy Cyr"/>
        </w:rPr>
        <w:t>Друзей и недругов... и вдруг</w:t>
      </w:r>
    </w:p>
    <w:p w14:paraId="516A4599" w14:textId="77777777" w:rsidR="005D48DB" w:rsidRDefault="005D48DB">
      <w:pPr>
        <w:pStyle w:val="a7"/>
        <w:jc w:val="both"/>
        <w:rPr>
          <w:rFonts w:ascii="Academy Cyr" w:hAnsi="Academy Cyr"/>
        </w:rPr>
      </w:pPr>
      <w:r>
        <w:rPr>
          <w:rFonts w:ascii="Academy Cyr" w:hAnsi="Academy Cyr"/>
        </w:rPr>
        <w:t>Раздался гуслей беглый звук</w:t>
      </w:r>
    </w:p>
    <w:p w14:paraId="74FCE096" w14:textId="77777777" w:rsidR="005D48DB" w:rsidRDefault="005D48DB">
      <w:pPr>
        <w:pStyle w:val="a7"/>
        <w:jc w:val="both"/>
        <w:rPr>
          <w:rFonts w:ascii="Academy Cyr" w:hAnsi="Academy Cyr"/>
        </w:rPr>
      </w:pPr>
      <w:r>
        <w:rPr>
          <w:rFonts w:ascii="Academy Cyr" w:hAnsi="Academy Cyr"/>
        </w:rPr>
        <w:t>И голос вещего Баяна,</w:t>
      </w:r>
    </w:p>
    <w:p w14:paraId="2440CAD0" w14:textId="77777777" w:rsidR="005D48DB" w:rsidRDefault="005D48DB">
      <w:pPr>
        <w:pStyle w:val="a7"/>
        <w:jc w:val="both"/>
        <w:rPr>
          <w:rFonts w:ascii="Academy Cyr" w:hAnsi="Academy Cyr"/>
        </w:rPr>
      </w:pPr>
      <w:r>
        <w:rPr>
          <w:rFonts w:ascii="Academy Cyr" w:hAnsi="Academy Cyr"/>
        </w:rPr>
        <w:t>Певца героев и забав.</w:t>
      </w:r>
    </w:p>
    <w:p w14:paraId="64B14BD3" w14:textId="77777777" w:rsidR="005D48DB" w:rsidRDefault="005D48DB">
      <w:pPr>
        <w:pStyle w:val="a7"/>
        <w:jc w:val="both"/>
      </w:pPr>
    </w:p>
    <w:p w14:paraId="00B6DBB0" w14:textId="77777777" w:rsidR="005D48DB" w:rsidRDefault="005D48DB">
      <w:pPr>
        <w:jc w:val="both"/>
      </w:pPr>
      <w:r>
        <w:t xml:space="preserve"> Видение прошлого у Черномора ложное: Рогдай и Ратмир исчезли с исторической арены. Искаженное представление о прошлом непременно скажется и на устойчивости прогноза будущего, поскольку, согласно Корану, «предположение об истине никого не избавляет от самой истины».</w:t>
      </w:r>
    </w:p>
    <w:p w14:paraId="02168FFC" w14:textId="77777777" w:rsidR="005D48DB" w:rsidRDefault="005D48DB">
      <w:pPr>
        <w:pStyle w:val="a7"/>
        <w:jc w:val="both"/>
      </w:pPr>
    </w:p>
    <w:p w14:paraId="369E6DFF" w14:textId="77777777" w:rsidR="005D48DB" w:rsidRDefault="005D48DB">
      <w:pPr>
        <w:pStyle w:val="a7"/>
        <w:jc w:val="both"/>
        <w:rPr>
          <w:rFonts w:ascii="Academy Cyr" w:hAnsi="Academy Cyr"/>
        </w:rPr>
      </w:pPr>
      <w:r>
        <w:rPr>
          <w:rFonts w:ascii="Academy Cyr" w:hAnsi="Academy Cyr"/>
        </w:rPr>
        <w:t>Вступает в гридницу Фарлаф,</w:t>
      </w:r>
    </w:p>
    <w:p w14:paraId="76EE9E7E" w14:textId="77777777" w:rsidR="005D48DB" w:rsidRDefault="005D48DB">
      <w:pPr>
        <w:pStyle w:val="a7"/>
        <w:jc w:val="both"/>
        <w:rPr>
          <w:rFonts w:ascii="Academy Cyr" w:hAnsi="Academy Cyr"/>
        </w:rPr>
      </w:pPr>
      <w:r>
        <w:rPr>
          <w:rFonts w:ascii="Academy Cyr" w:hAnsi="Academy Cyr"/>
        </w:rPr>
        <w:t>Ведет он за руку Людмилу;</w:t>
      </w:r>
    </w:p>
    <w:p w14:paraId="3B434AF9" w14:textId="77777777" w:rsidR="005D48DB" w:rsidRDefault="005D48DB">
      <w:pPr>
        <w:pStyle w:val="a7"/>
        <w:jc w:val="both"/>
      </w:pPr>
    </w:p>
    <w:p w14:paraId="1FA00E65" w14:textId="77777777" w:rsidR="005D48DB" w:rsidRDefault="005D48DB">
      <w:pPr>
        <w:jc w:val="both"/>
      </w:pPr>
      <w:r>
        <w:t>А это уже ложь будущего. Последнее тысячелетие простой люд России, находясь под гипнозом Черномора, ведется слепыми поводырями-евреями за руку в бездну. Hо в настоящее время Людмила не под гипнозом: она спит. Спящего же можно только нести.</w:t>
      </w:r>
    </w:p>
    <w:p w14:paraId="5A550DA9" w14:textId="77777777" w:rsidR="005D48DB" w:rsidRDefault="005D48DB">
      <w:pPr>
        <w:pStyle w:val="a7"/>
        <w:jc w:val="both"/>
      </w:pPr>
    </w:p>
    <w:p w14:paraId="0BF9E57D" w14:textId="77777777" w:rsidR="005D48DB" w:rsidRDefault="005D48DB">
      <w:pPr>
        <w:pStyle w:val="a7"/>
        <w:jc w:val="both"/>
        <w:rPr>
          <w:rFonts w:ascii="Academy Cyr" w:hAnsi="Academy Cyr"/>
        </w:rPr>
      </w:pPr>
      <w:r>
        <w:rPr>
          <w:rFonts w:ascii="Academy Cyr" w:hAnsi="Academy Cyr"/>
        </w:rPr>
        <w:t>Hо старец, с места не привстав,</w:t>
      </w:r>
    </w:p>
    <w:p w14:paraId="0CE59EC4" w14:textId="77777777" w:rsidR="005D48DB" w:rsidRDefault="005D48DB">
      <w:pPr>
        <w:pStyle w:val="a7"/>
        <w:jc w:val="both"/>
        <w:rPr>
          <w:rFonts w:ascii="Academy Cyr" w:hAnsi="Academy Cyr"/>
        </w:rPr>
      </w:pPr>
      <w:r>
        <w:rPr>
          <w:rFonts w:ascii="Academy Cyr" w:hAnsi="Academy Cyr"/>
        </w:rPr>
        <w:t>Молчит, склонив главу унылу,</w:t>
      </w:r>
    </w:p>
    <w:p w14:paraId="60087B13" w14:textId="77777777" w:rsidR="005D48DB" w:rsidRDefault="005D48DB">
      <w:pPr>
        <w:pStyle w:val="a7"/>
        <w:jc w:val="both"/>
        <w:rPr>
          <w:rFonts w:ascii="Academy Cyr" w:hAnsi="Academy Cyr"/>
        </w:rPr>
      </w:pPr>
      <w:r>
        <w:rPr>
          <w:rFonts w:ascii="Academy Cyr" w:hAnsi="Academy Cyr"/>
        </w:rPr>
        <w:t>Князья, бояре — все молчат,</w:t>
      </w:r>
    </w:p>
    <w:p w14:paraId="406678BF" w14:textId="77777777" w:rsidR="005D48DB" w:rsidRDefault="005D48DB">
      <w:pPr>
        <w:pStyle w:val="a7"/>
        <w:jc w:val="both"/>
        <w:rPr>
          <w:rFonts w:ascii="Academy Cyr" w:hAnsi="Academy Cyr"/>
        </w:rPr>
      </w:pPr>
      <w:r>
        <w:rPr>
          <w:rFonts w:ascii="Academy Cyr" w:hAnsi="Academy Cyr"/>
        </w:rPr>
        <w:t>Душевные движенья кроя.</w:t>
      </w:r>
    </w:p>
    <w:p w14:paraId="3632FFFE" w14:textId="77777777" w:rsidR="005D48DB" w:rsidRDefault="005D48DB">
      <w:pPr>
        <w:pStyle w:val="a7"/>
        <w:jc w:val="both"/>
        <w:rPr>
          <w:rFonts w:ascii="Academy Cyr" w:hAnsi="Academy Cyr"/>
        </w:rPr>
      </w:pPr>
      <w:r>
        <w:rPr>
          <w:rFonts w:ascii="Academy Cyr" w:hAnsi="Academy Cyr"/>
        </w:rPr>
        <w:lastRenderedPageBreak/>
        <w:t>И все исчезло — смертный хлад</w:t>
      </w:r>
    </w:p>
    <w:p w14:paraId="5D938D7C" w14:textId="77777777" w:rsidR="005D48DB" w:rsidRDefault="005D48DB">
      <w:pPr>
        <w:pStyle w:val="a7"/>
        <w:jc w:val="both"/>
        <w:rPr>
          <w:rFonts w:ascii="Academy Cyr" w:hAnsi="Academy Cyr"/>
        </w:rPr>
      </w:pPr>
      <w:r>
        <w:rPr>
          <w:rFonts w:ascii="Academy Cyr" w:hAnsi="Academy Cyr"/>
        </w:rPr>
        <w:t>Объемлет спящего героя.</w:t>
      </w:r>
    </w:p>
    <w:p w14:paraId="00A7C291" w14:textId="77777777" w:rsidR="005D48DB" w:rsidRDefault="005D48DB">
      <w:pPr>
        <w:pStyle w:val="a7"/>
        <w:jc w:val="both"/>
      </w:pPr>
    </w:p>
    <w:p w14:paraId="3EDFD319" w14:textId="77777777" w:rsidR="005D48DB" w:rsidRDefault="005D48DB">
      <w:pPr>
        <w:jc w:val="both"/>
      </w:pPr>
      <w:r>
        <w:t xml:space="preserve">Финал процесса возвращения Людмилы, представленный в концепции Черномора, не устраивает старца и он не спешит навстречу злодею. Предписанный Черномором последний акт спектакля не устраивает и окружение Владимира, но, как и в наши времена, эти люди, лишенные способности видеть и понимать общий ход вещей, ради поддержания своего материального статуса на отвоеванном у общества рубеже, вынуждены  скрывать свои душевные движения. Полную картину искажений процессов, происходящих в реальности, видит во сне Руслан. Переход подобной информации из подсознания на уровень сознания способствует превращению толпы в народ. И хотя Руслан пока: </w:t>
      </w:r>
    </w:p>
    <w:p w14:paraId="2BB2362F" w14:textId="77777777" w:rsidR="005D48DB" w:rsidRDefault="005D48DB">
      <w:pPr>
        <w:pStyle w:val="a7"/>
        <w:jc w:val="both"/>
      </w:pPr>
    </w:p>
    <w:p w14:paraId="6ED56EAE" w14:textId="77777777" w:rsidR="005D48DB" w:rsidRDefault="005D48DB">
      <w:pPr>
        <w:pStyle w:val="a7"/>
        <w:jc w:val="both"/>
        <w:rPr>
          <w:rFonts w:ascii="Academy Cyr" w:hAnsi="Academy Cyr"/>
        </w:rPr>
      </w:pPr>
      <w:r>
        <w:rPr>
          <w:rFonts w:ascii="Academy Cyr" w:hAnsi="Academy Cyr"/>
        </w:rPr>
        <w:t>В дремоту тяжко погружен,</w:t>
      </w:r>
    </w:p>
    <w:p w14:paraId="0D03FF9A" w14:textId="77777777" w:rsidR="005D48DB" w:rsidRDefault="005D48DB">
      <w:pPr>
        <w:pStyle w:val="a7"/>
        <w:jc w:val="both"/>
        <w:rPr>
          <w:rFonts w:ascii="Academy Cyr" w:hAnsi="Academy Cyr"/>
        </w:rPr>
      </w:pPr>
      <w:r>
        <w:rPr>
          <w:rFonts w:ascii="Academy Cyr" w:hAnsi="Academy Cyr"/>
        </w:rPr>
        <w:t>Он льет мучительные слезы,</w:t>
      </w:r>
    </w:p>
    <w:p w14:paraId="6D716A1E" w14:textId="77777777" w:rsidR="005D48DB" w:rsidRDefault="005D48DB">
      <w:pPr>
        <w:pStyle w:val="a7"/>
        <w:jc w:val="both"/>
      </w:pPr>
    </w:p>
    <w:p w14:paraId="3301036D" w14:textId="77777777" w:rsidR="005D48DB" w:rsidRDefault="005D48DB">
      <w:pPr>
        <w:pStyle w:val="aa"/>
        <w:jc w:val="both"/>
      </w:pPr>
      <w:r>
        <w:t>но в то же время уже:</w:t>
      </w:r>
    </w:p>
    <w:p w14:paraId="48ED3042" w14:textId="77777777" w:rsidR="005D48DB" w:rsidRDefault="005D48DB">
      <w:pPr>
        <w:pStyle w:val="a7"/>
        <w:jc w:val="both"/>
      </w:pPr>
    </w:p>
    <w:p w14:paraId="4E612EA4" w14:textId="77777777" w:rsidR="005D48DB" w:rsidRDefault="005D48DB">
      <w:pPr>
        <w:pStyle w:val="a7"/>
        <w:jc w:val="both"/>
        <w:rPr>
          <w:rFonts w:ascii="Academy Cyr" w:hAnsi="Academy Cyr"/>
        </w:rPr>
      </w:pPr>
      <w:r>
        <w:rPr>
          <w:rFonts w:ascii="Academy Cyr" w:hAnsi="Academy Cyr"/>
        </w:rPr>
        <w:t>В волненье мыслит: это сон!</w:t>
      </w:r>
    </w:p>
    <w:p w14:paraId="01471B2E" w14:textId="77777777" w:rsidR="005D48DB" w:rsidRDefault="005D48DB">
      <w:pPr>
        <w:pStyle w:val="a7"/>
        <w:jc w:val="both"/>
      </w:pPr>
    </w:p>
    <w:p w14:paraId="1FEA5FC5" w14:textId="20B269FE" w:rsidR="005D48DB" w:rsidRDefault="005D48DB">
      <w:pPr>
        <w:jc w:val="both"/>
      </w:pPr>
      <w:r>
        <w:t>До этого момента Фарлаф, реально существуя, не попадает в поле зрения Руслана. Отсюда явление Фарлафа с Людмилой (народ в руках еврейства) для Внутреннего Предиктора — пока лишь некое чудо, навеянное тяжким дремотным состоянием психики. Hо поскольку Руслан, хотя и в волнении, т.е. под влиянием эмоций, начал размышлять над феноменом Фарлафа, то можно надеяться, что при определенной способности “</w:t>
      </w:r>
      <w:r>
        <w:rPr>
          <w:i/>
        </w:rPr>
        <w:t>крепко слово править и держать мысль на привязи свою</w:t>
      </w:r>
      <w:r>
        <w:t>”</w:t>
      </w:r>
      <w:r w:rsidRPr="005D48DB">
        <w:rPr>
          <w:vertAlign w:val="superscript"/>
        </w:rPr>
        <w:t>[XLVI]</w:t>
      </w:r>
      <w:r>
        <w:t xml:space="preserve"> скоро в состоянии будет раскрыть все ухищрения Черномора.</w:t>
      </w:r>
    </w:p>
    <w:p w14:paraId="7D68DAE9" w14:textId="77777777" w:rsidR="005D48DB" w:rsidRDefault="005D48DB">
      <w:pPr>
        <w:jc w:val="both"/>
      </w:pPr>
      <w:r>
        <w:t xml:space="preserve">Однако, для завершения процесса перехвата управления по полной функции недостаточно одного меча методологии на основе Различения даже при овладении методом “расширения сознания”: способности при необходимости переводить информацию из подсознания на уровень сознания. Важно еще уметь снимать субъективизм при оценке достоверности событий, то есть видеть “случай” в статистике массовых явлений как часть единого целостного процесса вселенной. Здесь на помощь и приходит тандемный принцип, отраженный в мировоззрении русского народа известным изречением: «Ум хорошо, а два лучше». Ум рассредоточенного и сохранившегося в народе святорусского жречества, </w:t>
      </w:r>
      <w:r>
        <w:lastRenderedPageBreak/>
        <w:t>представленный в поэме в образе Финна, и есть вторая часть тандема. И до его проявления князь:</w:t>
      </w:r>
    </w:p>
    <w:p w14:paraId="3AA319E3" w14:textId="77777777" w:rsidR="005D48DB" w:rsidRDefault="005D48DB">
      <w:pPr>
        <w:pStyle w:val="a7"/>
        <w:jc w:val="both"/>
      </w:pPr>
    </w:p>
    <w:p w14:paraId="1E24F7A7" w14:textId="77777777" w:rsidR="005D48DB" w:rsidRDefault="005D48DB">
      <w:pPr>
        <w:pStyle w:val="a7"/>
        <w:jc w:val="both"/>
        <w:rPr>
          <w:rFonts w:ascii="Academy Cyr" w:hAnsi="Academy Cyr"/>
        </w:rPr>
      </w:pPr>
      <w:r>
        <w:rPr>
          <w:rFonts w:ascii="Academy Cyr" w:hAnsi="Academy Cyr"/>
        </w:rPr>
        <w:t>Томится, но зловещей грезы,</w:t>
      </w:r>
    </w:p>
    <w:p w14:paraId="0B3D8183" w14:textId="77777777" w:rsidR="005D48DB" w:rsidRDefault="005D48DB">
      <w:pPr>
        <w:pStyle w:val="a7"/>
        <w:jc w:val="both"/>
        <w:rPr>
          <w:rFonts w:ascii="Academy Cyr" w:hAnsi="Academy Cyr"/>
        </w:rPr>
      </w:pPr>
      <w:r>
        <w:rPr>
          <w:rFonts w:ascii="Academy Cyr" w:hAnsi="Academy Cyr"/>
        </w:rPr>
        <w:t>Увы, прервать не в силах он.</w:t>
      </w:r>
    </w:p>
    <w:p w14:paraId="519E28C6" w14:textId="77777777" w:rsidR="005D48DB" w:rsidRDefault="005D48DB">
      <w:pPr>
        <w:pStyle w:val="a7"/>
        <w:jc w:val="both"/>
      </w:pPr>
    </w:p>
    <w:p w14:paraId="3B8F17E2" w14:textId="77777777" w:rsidR="005D48DB" w:rsidRDefault="005D48DB">
      <w:pPr>
        <w:jc w:val="both"/>
      </w:pPr>
      <w:r>
        <w:t xml:space="preserve">«Зловещая греза» — очень ёмкий символ программы мафии бритоголовых, у которой свой эффективно действующий в течение тысячелетий тандем — левиты и еврейство, символически обозначенные в поэме образами Hаины и Фарлафа. Их стереотипы отношения к миру, сформированные Торой и Талмудом, исключают возможность видения общего хода вещей без искажений своекорыстной отсебятиной Черномора и поэтому их ум — не человеческий, а тип психики — демонический или зомби. Провидение для них — алгебра, программа, жесткий алгоритм поведения и свое существование они воспринимают как “богоизбранный” случай, а не как результат эгрегориального строительства магии Черномора. Отсюда «Зловещая греза» Черномора — это одновременно и команда Фарлафу на активизацию наиболее агрессивных стереотипов поведения в его программе. Лишенный свободы воли, уклониться от команды, полученной свыше, он не может и, сохраняя верность “все и вся на свете презирающему Черномору”, неизбежно становится изменником человечности в природе. </w:t>
      </w:r>
    </w:p>
    <w:p w14:paraId="7B941EC7" w14:textId="77777777" w:rsidR="005D48DB" w:rsidRDefault="005D48DB">
      <w:pPr>
        <w:pStyle w:val="a7"/>
        <w:jc w:val="both"/>
      </w:pPr>
    </w:p>
    <w:p w14:paraId="7C6DA4C9" w14:textId="77777777" w:rsidR="005D48DB" w:rsidRDefault="005D48DB">
      <w:pPr>
        <w:pStyle w:val="a7"/>
        <w:jc w:val="both"/>
        <w:rPr>
          <w:rFonts w:ascii="Academy Cyr" w:hAnsi="Academy Cyr"/>
        </w:rPr>
      </w:pPr>
      <w:r>
        <w:rPr>
          <w:rFonts w:ascii="Academy Cyr" w:hAnsi="Academy Cyr"/>
        </w:rPr>
        <w:t>Луна чуть светит над горою;</w:t>
      </w:r>
    </w:p>
    <w:p w14:paraId="1557B3D3" w14:textId="77777777" w:rsidR="005D48DB" w:rsidRDefault="005D48DB">
      <w:pPr>
        <w:pStyle w:val="a7"/>
        <w:jc w:val="both"/>
        <w:rPr>
          <w:rFonts w:ascii="Academy Cyr" w:hAnsi="Academy Cyr"/>
        </w:rPr>
      </w:pPr>
      <w:r>
        <w:rPr>
          <w:rFonts w:ascii="Academy Cyr" w:hAnsi="Academy Cyr"/>
        </w:rPr>
        <w:t>Объяты рощи темнотою,</w:t>
      </w:r>
    </w:p>
    <w:p w14:paraId="609A626B" w14:textId="77777777" w:rsidR="005D48DB" w:rsidRDefault="005D48DB">
      <w:pPr>
        <w:pStyle w:val="a7"/>
        <w:jc w:val="both"/>
        <w:rPr>
          <w:rFonts w:ascii="Academy Cyr" w:hAnsi="Academy Cyr"/>
        </w:rPr>
      </w:pPr>
      <w:r>
        <w:rPr>
          <w:rFonts w:ascii="Academy Cyr" w:hAnsi="Academy Cyr"/>
        </w:rPr>
        <w:t>Долины в мертвой тишине...</w:t>
      </w:r>
    </w:p>
    <w:p w14:paraId="1DBE88A0" w14:textId="77777777" w:rsidR="005D48DB" w:rsidRDefault="005D48DB">
      <w:pPr>
        <w:pStyle w:val="a7"/>
        <w:jc w:val="both"/>
        <w:rPr>
          <w:rFonts w:ascii="Academy Cyr" w:hAnsi="Academy Cyr"/>
        </w:rPr>
      </w:pPr>
      <w:r>
        <w:rPr>
          <w:rFonts w:ascii="Academy Cyr" w:hAnsi="Academy Cyr"/>
        </w:rPr>
        <w:t>ИЗМЕHHИК едет на коне.</w:t>
      </w:r>
    </w:p>
    <w:p w14:paraId="318C2F3A" w14:textId="77777777" w:rsidR="005D48DB" w:rsidRDefault="005D48DB">
      <w:pPr>
        <w:pStyle w:val="a7"/>
        <w:jc w:val="both"/>
      </w:pPr>
    </w:p>
    <w:p w14:paraId="69FC9A63" w14:textId="77777777" w:rsidR="005D48DB" w:rsidRDefault="005D48DB">
      <w:pPr>
        <w:jc w:val="both"/>
      </w:pPr>
      <w:r>
        <w:t>Мы уже знаем, что появление луны в поэме — предвестник очередного злодеяния. Информационная война продолжается и еврейство, как кадровая база карлы, используя подаренную ему монополию на средства массовой информации, бездумно и разрушительно играет в ней свою зловещую роль.</w:t>
      </w:r>
    </w:p>
    <w:p w14:paraId="1ABBAB66" w14:textId="77777777" w:rsidR="005D48DB" w:rsidRDefault="005D48DB">
      <w:pPr>
        <w:pStyle w:val="a7"/>
        <w:jc w:val="both"/>
      </w:pPr>
    </w:p>
    <w:p w14:paraId="2CAB1CF5" w14:textId="77777777" w:rsidR="005D48DB" w:rsidRDefault="005D48DB">
      <w:pPr>
        <w:pStyle w:val="a7"/>
        <w:jc w:val="both"/>
        <w:rPr>
          <w:rFonts w:ascii="Academy Cyr" w:hAnsi="Academy Cyr"/>
        </w:rPr>
      </w:pPr>
      <w:r>
        <w:rPr>
          <w:rFonts w:ascii="Academy Cyr" w:hAnsi="Academy Cyr"/>
        </w:rPr>
        <w:t xml:space="preserve"> Пред ним открылася поляна;</w:t>
      </w:r>
    </w:p>
    <w:p w14:paraId="3B829F9F" w14:textId="77777777" w:rsidR="005D48DB" w:rsidRDefault="005D48DB">
      <w:pPr>
        <w:pStyle w:val="a7"/>
        <w:jc w:val="both"/>
        <w:rPr>
          <w:rFonts w:ascii="Academy Cyr" w:hAnsi="Academy Cyr"/>
        </w:rPr>
      </w:pPr>
      <w:r>
        <w:rPr>
          <w:rFonts w:ascii="Academy Cyr" w:hAnsi="Academy Cyr"/>
        </w:rPr>
        <w:t>Он видит сумрачный курган;</w:t>
      </w:r>
    </w:p>
    <w:p w14:paraId="1D326E95" w14:textId="77777777" w:rsidR="005D48DB" w:rsidRDefault="005D48DB">
      <w:pPr>
        <w:pStyle w:val="a7"/>
        <w:jc w:val="both"/>
        <w:rPr>
          <w:rFonts w:ascii="Academy Cyr" w:hAnsi="Academy Cyr"/>
        </w:rPr>
      </w:pPr>
      <w:r>
        <w:rPr>
          <w:rFonts w:ascii="Academy Cyr" w:hAnsi="Academy Cyr"/>
        </w:rPr>
        <w:t>У ног Людмилы спит Руслан,</w:t>
      </w:r>
    </w:p>
    <w:p w14:paraId="32C8F91C" w14:textId="77777777" w:rsidR="005D48DB" w:rsidRDefault="005D48DB">
      <w:pPr>
        <w:pStyle w:val="a7"/>
        <w:jc w:val="both"/>
        <w:rPr>
          <w:rFonts w:ascii="Academy Cyr" w:hAnsi="Academy Cyr"/>
        </w:rPr>
      </w:pPr>
      <w:r>
        <w:rPr>
          <w:rFonts w:ascii="Academy Cyr" w:hAnsi="Academy Cyr"/>
        </w:rPr>
        <w:t>И ходит конь кругом кургана.</w:t>
      </w:r>
    </w:p>
    <w:p w14:paraId="63097CBD" w14:textId="77777777" w:rsidR="005D48DB" w:rsidRDefault="005D48DB">
      <w:pPr>
        <w:pStyle w:val="a7"/>
        <w:jc w:val="both"/>
      </w:pPr>
    </w:p>
    <w:p w14:paraId="7E034921" w14:textId="77777777" w:rsidR="005D48DB" w:rsidRDefault="005D48DB">
      <w:pPr>
        <w:jc w:val="both"/>
      </w:pPr>
      <w:r>
        <w:lastRenderedPageBreak/>
        <w:t xml:space="preserve">Перед началом перестройки толпа, в стремлении стать народом, жаждала восстановления исторической памяти и, образно говоря, «ходила кругом кургана». В 1970-е и 80-е годы самым читаемым писателем всех социальных слоев страны был В.С.Пикуль. Его романы, несмотря на негативное отношение к нему официальной критики и исторической науки, не только выходили массовыми тиражами, но и были постоянным дефицитом книжного рынка. С точки зрения Глобального надиудейского Предиктора тяга к историческим знаниям в СССР в этот период была опасной крамолой, поскольку с позиции достаточно общей теории управления она знаменовала стремление целого народа к освоению обобщенного оружия (средств управления) второго приоритета. Если продолжать попустительствовать этому и дальше, то путь к осознанию роли Различения в осмыслении жизни может стать открытым для всех, после чего толпа действительно станет народом. Общественные процессы, символически представленные в ночной сцене, бритоголовый карла видит по-своему: конь бодрствует, а Руслан и Людмила, овладевающие знанием об управлении на уровне подсознания, т.е. в обход официальной науки, в его представлении спят. Фарлаф же, лишенный собственного взгляда на мир, видит все происходящее только глазами Наины и потому начинать злое дело предстоит ему. Раввинат, генералитет мафии, предпочитая действовать чужими руками, перед экранами телевизоров не мельтешит, оставляя фарлафам всю грязную работу. </w:t>
      </w:r>
    </w:p>
    <w:p w14:paraId="5F197B76" w14:textId="77777777" w:rsidR="005D48DB" w:rsidRDefault="005D48DB">
      <w:pPr>
        <w:pStyle w:val="a7"/>
        <w:jc w:val="both"/>
      </w:pPr>
    </w:p>
    <w:p w14:paraId="6FA23D19" w14:textId="77777777" w:rsidR="005D48DB" w:rsidRDefault="005D48DB">
      <w:pPr>
        <w:pStyle w:val="a7"/>
        <w:jc w:val="both"/>
        <w:rPr>
          <w:rFonts w:ascii="Academy Cyr" w:hAnsi="Academy Cyr"/>
        </w:rPr>
      </w:pPr>
      <w:r>
        <w:rPr>
          <w:rFonts w:ascii="Academy Cyr" w:hAnsi="Academy Cyr"/>
        </w:rPr>
        <w:t>Фарлаф с боязнию глядит;</w:t>
      </w:r>
    </w:p>
    <w:p w14:paraId="3E0EE31D" w14:textId="77777777" w:rsidR="005D48DB" w:rsidRDefault="005D48DB">
      <w:pPr>
        <w:pStyle w:val="a7"/>
        <w:jc w:val="both"/>
        <w:rPr>
          <w:rFonts w:ascii="Academy Cyr" w:hAnsi="Academy Cyr"/>
        </w:rPr>
      </w:pPr>
      <w:r>
        <w:rPr>
          <w:rFonts w:ascii="Academy Cyr" w:hAnsi="Academy Cyr"/>
        </w:rPr>
        <w:t>В тумане ведьма исчезает,</w:t>
      </w:r>
    </w:p>
    <w:p w14:paraId="5C2BB343" w14:textId="77777777" w:rsidR="005D48DB" w:rsidRDefault="005D48DB">
      <w:pPr>
        <w:pStyle w:val="a7"/>
        <w:jc w:val="both"/>
        <w:rPr>
          <w:rFonts w:ascii="Academy Cyr" w:hAnsi="Academy Cyr"/>
        </w:rPr>
      </w:pPr>
      <w:r>
        <w:rPr>
          <w:rFonts w:ascii="Academy Cyr" w:hAnsi="Academy Cyr"/>
        </w:rPr>
        <w:t>В нем сердце замерло, дрожит,</w:t>
      </w:r>
    </w:p>
    <w:p w14:paraId="1389087B" w14:textId="77777777" w:rsidR="005D48DB" w:rsidRDefault="005D48DB">
      <w:pPr>
        <w:pStyle w:val="a7"/>
        <w:jc w:val="both"/>
        <w:rPr>
          <w:rFonts w:ascii="Academy Cyr" w:hAnsi="Academy Cyr"/>
        </w:rPr>
      </w:pPr>
      <w:r>
        <w:rPr>
          <w:rFonts w:ascii="Academy Cyr" w:hAnsi="Academy Cyr"/>
        </w:rPr>
        <w:t>Из хладных рук узду роняет,</w:t>
      </w:r>
    </w:p>
    <w:p w14:paraId="0B1702D2" w14:textId="77777777" w:rsidR="005D48DB" w:rsidRDefault="005D48DB">
      <w:pPr>
        <w:pStyle w:val="a7"/>
        <w:jc w:val="both"/>
        <w:rPr>
          <w:rFonts w:ascii="Academy Cyr" w:hAnsi="Academy Cyr"/>
        </w:rPr>
      </w:pPr>
      <w:r>
        <w:rPr>
          <w:rFonts w:ascii="Academy Cyr" w:hAnsi="Academy Cyr"/>
        </w:rPr>
        <w:t>Тихонько обнажает меч,</w:t>
      </w:r>
    </w:p>
    <w:p w14:paraId="0CD3E53E" w14:textId="77777777" w:rsidR="005D48DB" w:rsidRDefault="005D48DB">
      <w:pPr>
        <w:pStyle w:val="a7"/>
        <w:jc w:val="both"/>
      </w:pPr>
    </w:p>
    <w:p w14:paraId="380E42C8" w14:textId="77777777" w:rsidR="005D48DB" w:rsidRDefault="005D48DB">
      <w:pPr>
        <w:jc w:val="both"/>
      </w:pPr>
      <w:r>
        <w:t>Hачало процесса идентификации подлинной роли еврейства в концепции Глобального надиудейского Предиктора с одновременным превращением толпы в народ передается поэтом двумя фразами:</w:t>
      </w:r>
    </w:p>
    <w:p w14:paraId="1624C288" w14:textId="77777777" w:rsidR="005D48DB" w:rsidRDefault="005D48DB">
      <w:pPr>
        <w:pStyle w:val="a7"/>
        <w:jc w:val="both"/>
      </w:pPr>
    </w:p>
    <w:p w14:paraId="1B47A703" w14:textId="77777777" w:rsidR="005D48DB" w:rsidRDefault="005D48DB">
      <w:pPr>
        <w:pStyle w:val="a7"/>
        <w:jc w:val="both"/>
        <w:rPr>
          <w:rFonts w:ascii="Academy Cyr" w:hAnsi="Academy Cyr"/>
        </w:rPr>
      </w:pPr>
      <w:r>
        <w:rPr>
          <w:rFonts w:ascii="Academy Cyr" w:hAnsi="Academy Cyr"/>
        </w:rPr>
        <w:t>Из хладных рук узду роняет,</w:t>
      </w:r>
    </w:p>
    <w:p w14:paraId="26DEDC22" w14:textId="77777777" w:rsidR="005D48DB" w:rsidRDefault="005D48DB">
      <w:pPr>
        <w:pStyle w:val="a7"/>
        <w:jc w:val="both"/>
        <w:rPr>
          <w:rFonts w:ascii="Academy Cyr" w:hAnsi="Academy Cyr"/>
        </w:rPr>
      </w:pPr>
      <w:r>
        <w:rPr>
          <w:rFonts w:ascii="Academy Cyr" w:hAnsi="Academy Cyr"/>
        </w:rPr>
        <w:t>Тихонько обнажает меч.</w:t>
      </w:r>
    </w:p>
    <w:p w14:paraId="4EAFC71D" w14:textId="77777777" w:rsidR="005D48DB" w:rsidRDefault="005D48DB">
      <w:pPr>
        <w:jc w:val="both"/>
        <w:rPr>
          <w:sz w:val="4"/>
        </w:rPr>
      </w:pPr>
    </w:p>
    <w:p w14:paraId="4876774E" w14:textId="77777777" w:rsidR="005D48DB" w:rsidRDefault="005D48DB">
      <w:pPr>
        <w:jc w:val="both"/>
      </w:pPr>
    </w:p>
    <w:p w14:paraId="03CBC807" w14:textId="77777777" w:rsidR="005D48DB" w:rsidRDefault="005D48DB">
      <w:pPr>
        <w:jc w:val="both"/>
      </w:pPr>
      <w:r>
        <w:t xml:space="preserve">Первая фраза — о потере управления безнациональной толпой Черномором по полной функции (демократизация, гласность), а вторая — о главной причине этой потери. Обнажать — открывать, обнаруживать, делать тайное явным. Меч — образ методологии на основе Различения. </w:t>
      </w:r>
      <w:r>
        <w:lastRenderedPageBreak/>
        <w:t>Фарлаф, по признанию еврея М.И.Меттера, — нищ методологически; и Пушкин это подтверждает, перечисляя снаряжение, брошенное трусом перед бегством от Рогдая в “Песне второй”: копье, кольчуга, шлем, перчатки.</w:t>
      </w:r>
    </w:p>
    <w:p w14:paraId="3BC55C1B" w14:textId="77777777" w:rsidR="005D48DB" w:rsidRDefault="005D48DB">
      <w:pPr>
        <w:jc w:val="both"/>
      </w:pPr>
      <w:r>
        <w:t>Кто мог дать Фарлафу методологию? Только Hаина! Hо она сама — биоробот и ничего, противоречащего концепции Черномора, сделать не может. Значит, «тихонько обнажить меч» методологии, но лишенной различения добра и зла, еврейству попустил сам карла. А это равносильно для него самоубийству, предсказанному Ф.И.Тютчевым в ответе на папскую энциклику в одноименном стихотворении 1864 г.:</w:t>
      </w:r>
    </w:p>
    <w:p w14:paraId="1D6B4E0E" w14:textId="77777777" w:rsidR="005D48DB" w:rsidRDefault="005D48DB">
      <w:pPr>
        <w:pStyle w:val="a7"/>
        <w:spacing w:before="240"/>
        <w:jc w:val="both"/>
        <w:rPr>
          <w:rFonts w:ascii="Academy Cyr" w:hAnsi="Academy Cyr"/>
        </w:rPr>
      </w:pPr>
      <w:r>
        <w:rPr>
          <w:rFonts w:ascii="Academy Cyr" w:hAnsi="Academy Cyr"/>
        </w:rPr>
        <w:t>Был день, когда Господней правды молот</w:t>
      </w:r>
    </w:p>
    <w:p w14:paraId="389E252F" w14:textId="77777777" w:rsidR="005D48DB" w:rsidRDefault="005D48DB">
      <w:pPr>
        <w:pStyle w:val="a7"/>
        <w:jc w:val="both"/>
        <w:rPr>
          <w:rFonts w:ascii="Academy Cyr" w:hAnsi="Academy Cyr"/>
        </w:rPr>
      </w:pPr>
      <w:r>
        <w:rPr>
          <w:rFonts w:ascii="Academy Cyr" w:hAnsi="Academy Cyr"/>
        </w:rPr>
        <w:t>Громил, дробил ветхозаветный храм.</w:t>
      </w:r>
    </w:p>
    <w:p w14:paraId="26055B76" w14:textId="77777777" w:rsidR="005D48DB" w:rsidRDefault="005D48DB">
      <w:pPr>
        <w:pStyle w:val="a7"/>
        <w:jc w:val="both"/>
        <w:rPr>
          <w:rFonts w:ascii="Academy Cyr" w:hAnsi="Academy Cyr"/>
        </w:rPr>
      </w:pPr>
      <w:r>
        <w:rPr>
          <w:rFonts w:ascii="Academy Cyr" w:hAnsi="Academy Cyr"/>
        </w:rPr>
        <w:t>И собственным своим мечом заколот,</w:t>
      </w:r>
    </w:p>
    <w:p w14:paraId="36927A1C" w14:textId="77777777" w:rsidR="005D48DB" w:rsidRDefault="005D48DB">
      <w:pPr>
        <w:pStyle w:val="a7"/>
        <w:jc w:val="both"/>
        <w:rPr>
          <w:rFonts w:ascii="Academy Cyr" w:hAnsi="Academy Cyr"/>
        </w:rPr>
      </w:pPr>
      <w:r>
        <w:rPr>
          <w:rFonts w:ascii="Academy Cyr" w:hAnsi="Academy Cyr"/>
        </w:rPr>
        <w:t>В нем издыхал первосвященник сам.</w:t>
      </w:r>
    </w:p>
    <w:p w14:paraId="2C635F83" w14:textId="77777777" w:rsidR="005D48DB" w:rsidRDefault="005D48DB">
      <w:pPr>
        <w:pStyle w:val="a7"/>
        <w:jc w:val="both"/>
      </w:pPr>
    </w:p>
    <w:p w14:paraId="7B53E82C" w14:textId="77777777" w:rsidR="005D48DB" w:rsidRDefault="005D48DB">
      <w:pPr>
        <w:jc w:val="both"/>
      </w:pPr>
      <w:r>
        <w:t>Процесс самоликвидации Черномора — Глобального Предиктора начинается с первых попыток самостоятельных действий еврейства. Алгоритм программы по уничтожению любой национальной структуры, представляющийся горбатому карле в качестве полной функции управления, на самом деле примитивен: отделить голову (правительство) от туловища (народа), то есть «с размаха надвое рассечь», что и было в свое время проделано с братом Черномора. На этот раз та же операция была запрограммирована и по отношению к Руслану. Поэтому поначалу Фарлаф бездумно:</w:t>
      </w:r>
    </w:p>
    <w:p w14:paraId="5CFEDA0B" w14:textId="77777777" w:rsidR="005D48DB" w:rsidRDefault="005D48DB">
      <w:pPr>
        <w:pStyle w:val="a7"/>
        <w:jc w:val="both"/>
      </w:pPr>
    </w:p>
    <w:p w14:paraId="37FFADCA" w14:textId="77777777" w:rsidR="005D48DB" w:rsidRDefault="005D48DB">
      <w:pPr>
        <w:pStyle w:val="a7"/>
        <w:jc w:val="both"/>
        <w:rPr>
          <w:rFonts w:ascii="Academy Cyr" w:hAnsi="Academy Cyr"/>
        </w:rPr>
      </w:pPr>
      <w:r>
        <w:rPr>
          <w:rFonts w:ascii="Academy Cyr" w:hAnsi="Academy Cyr"/>
        </w:rPr>
        <w:t>Готовясь витязя без боя</w:t>
      </w:r>
    </w:p>
    <w:p w14:paraId="66BAF765" w14:textId="77777777" w:rsidR="005D48DB" w:rsidRDefault="005D48DB">
      <w:pPr>
        <w:pStyle w:val="a7"/>
        <w:jc w:val="both"/>
        <w:rPr>
          <w:rFonts w:ascii="Academy Cyr" w:hAnsi="Academy Cyr"/>
        </w:rPr>
      </w:pPr>
      <w:r>
        <w:rPr>
          <w:rFonts w:ascii="Academy Cyr" w:hAnsi="Academy Cyr"/>
        </w:rPr>
        <w:t>С размаха надвое рассечь...</w:t>
      </w:r>
    </w:p>
    <w:p w14:paraId="2DB1D5CE" w14:textId="77777777" w:rsidR="005D48DB" w:rsidRDefault="005D48DB">
      <w:pPr>
        <w:pStyle w:val="a7"/>
        <w:jc w:val="both"/>
        <w:rPr>
          <w:rFonts w:ascii="Academy Cyr" w:hAnsi="Academy Cyr"/>
        </w:rPr>
      </w:pPr>
      <w:r>
        <w:rPr>
          <w:rFonts w:ascii="Academy Cyr" w:hAnsi="Academy Cyr"/>
        </w:rPr>
        <w:t>К нему подъехал.</w:t>
      </w:r>
    </w:p>
    <w:p w14:paraId="1A63F9D5" w14:textId="77777777" w:rsidR="005D48DB" w:rsidRDefault="005D48DB">
      <w:pPr>
        <w:pStyle w:val="a7"/>
        <w:jc w:val="both"/>
      </w:pPr>
    </w:p>
    <w:p w14:paraId="08742A7D" w14:textId="77777777" w:rsidR="005D48DB" w:rsidRDefault="005D48DB">
      <w:pPr>
        <w:jc w:val="both"/>
      </w:pPr>
      <w:r>
        <w:t>Что же стало причиной изменений в поведении зомби?  Кто смог ввести “вирус” в программное обеспечение биоробота?</w:t>
      </w:r>
    </w:p>
    <w:p w14:paraId="6B8EA32C" w14:textId="77777777" w:rsidR="005D48DB" w:rsidRDefault="005D48DB">
      <w:pPr>
        <w:pStyle w:val="a7"/>
        <w:jc w:val="both"/>
      </w:pPr>
    </w:p>
    <w:p w14:paraId="5A16BDCD" w14:textId="77777777" w:rsidR="005D48DB" w:rsidRDefault="005D48DB">
      <w:pPr>
        <w:pStyle w:val="a7"/>
        <w:jc w:val="both"/>
        <w:rPr>
          <w:rFonts w:ascii="Academy Cyr" w:hAnsi="Academy Cyr"/>
        </w:rPr>
      </w:pPr>
      <w:r>
        <w:rPr>
          <w:rFonts w:ascii="Academy Cyr" w:hAnsi="Academy Cyr"/>
        </w:rPr>
        <w:t xml:space="preserve"> ...Конь героя,</w:t>
      </w:r>
    </w:p>
    <w:p w14:paraId="357C5430" w14:textId="77777777" w:rsidR="005D48DB" w:rsidRDefault="005D48DB">
      <w:pPr>
        <w:pStyle w:val="a7"/>
        <w:jc w:val="both"/>
        <w:rPr>
          <w:rFonts w:ascii="Academy Cyr" w:hAnsi="Academy Cyr"/>
        </w:rPr>
      </w:pPr>
      <w:r>
        <w:rPr>
          <w:rFonts w:ascii="Academy Cyr" w:hAnsi="Academy Cyr"/>
        </w:rPr>
        <w:t>Врага почуя, закипел,</w:t>
      </w:r>
    </w:p>
    <w:p w14:paraId="7DB692CB" w14:textId="77777777" w:rsidR="005D48DB" w:rsidRDefault="005D48DB">
      <w:pPr>
        <w:pStyle w:val="a7"/>
        <w:jc w:val="both"/>
        <w:rPr>
          <w:rFonts w:ascii="Academy Cyr" w:hAnsi="Academy Cyr"/>
        </w:rPr>
      </w:pPr>
      <w:r>
        <w:rPr>
          <w:rFonts w:ascii="Academy Cyr" w:hAnsi="Academy Cyr"/>
        </w:rPr>
        <w:t>Заржал и топнул. Знак напрасный!</w:t>
      </w:r>
    </w:p>
    <w:p w14:paraId="602A8263" w14:textId="77777777" w:rsidR="005D48DB" w:rsidRDefault="005D48DB">
      <w:pPr>
        <w:pStyle w:val="a7"/>
        <w:jc w:val="both"/>
      </w:pPr>
    </w:p>
    <w:p w14:paraId="59D8E78E" w14:textId="77777777" w:rsidR="005D48DB" w:rsidRDefault="005D48DB">
      <w:pPr>
        <w:jc w:val="both"/>
      </w:pPr>
      <w:r>
        <w:t xml:space="preserve">“Знак напрасный” — для Руслана, а для Фарлафа? Конь — символ толпы, но в поэме в образной форме показан процесс превращения толпы в народ. </w:t>
      </w:r>
      <w:r>
        <w:lastRenderedPageBreak/>
        <w:t>Какие явления происходят при этом в массовом подсознании, описать однозначно сложно, но то, что информационные изменения действуют на все окружение “коня” представляется очевидным. Фарлаф тоже принадлежит к этому окружению, что означает: информационные изменения могут исполнить роль своеобразного “вируса”, способного внести искажения в программу биоробота.</w:t>
      </w:r>
    </w:p>
    <w:p w14:paraId="71381963" w14:textId="77777777" w:rsidR="005D48DB" w:rsidRDefault="005D48DB">
      <w:pPr>
        <w:jc w:val="both"/>
      </w:pPr>
      <w:r>
        <w:t xml:space="preserve">Задача Руслана в этом процессе — давать по мере возможности четкие лексические формы тем субъективным образам Объективной реальности, которые “созрели” в коллективном бессознательном народа, придерживаясь при этом формулы высказанной Пушкиным: “Правду знают все, кроме избранных!” Эта формула — о понимании Пушкиным роли соборного интеллекта в социальных процессах. </w:t>
      </w:r>
    </w:p>
    <w:p w14:paraId="1032CCE6" w14:textId="77777777" w:rsidR="005D48DB" w:rsidRDefault="005D48DB">
      <w:pPr>
        <w:jc w:val="both"/>
      </w:pPr>
      <w:r>
        <w:t xml:space="preserve">В толпе нет Различения на уровне сознания, а значит её уровню понимания пока недоступно объяснение феномена еврейства, что позволяет пока закулисе разжигать кипение страстей на митингах. И тем не менее для запуска процесса перехвата управления в обществе действия “коня” — знак не совсем напрасный. Без осознанного отношения к пониманию подлинной роли еврейства в глобальном историческом процессе митинговые страсти толпы — всего лишь предвестники будущего бунта, бессмысленного и беспощадного. Такой бунт ни Черномору, ни Hаине не страшен, ибо работает на их цели сплачивания еврейской толпы. </w:t>
      </w:r>
    </w:p>
    <w:p w14:paraId="07EB569F" w14:textId="77777777" w:rsidR="005D48DB" w:rsidRDefault="005D48DB">
      <w:pPr>
        <w:jc w:val="both"/>
      </w:pPr>
      <w:r>
        <w:t>Страшнее для карлы — “бунт” осмысленный, как проявление в информационной войне концептуальной неопределенности его управления,  что не входит в его планы. Каждый, кто видит общий ход вещей, должен отдавать себе отчет в том, что помимо тех целей, которые он намеревается  достичь в своей деятельности, могут реализоваться (и часто реализуются) цели, не входящие в круг его интересов. Именно эти, не учтенные им цели, при определенном стечении обстоятельств могут оказать решающее влияние на исход противостояния двух противоборствующих сторон. И чтобы свершилось не планируемое противником, иногда полезно “потянуть резину”, дабы загнать его в цейтнот. А при таком подходе и “сон ужасный” может сыграть свою положительную роль; в каждом явлении есть своя положительная сторона, но не всякому дано её видеть.</w:t>
      </w:r>
    </w:p>
    <w:p w14:paraId="6A66B4AD" w14:textId="77777777" w:rsidR="005D48DB" w:rsidRDefault="005D48DB">
      <w:pPr>
        <w:pStyle w:val="a7"/>
        <w:jc w:val="both"/>
      </w:pPr>
    </w:p>
    <w:p w14:paraId="012E436B" w14:textId="77777777" w:rsidR="005D48DB" w:rsidRDefault="005D48DB">
      <w:pPr>
        <w:pStyle w:val="a7"/>
        <w:jc w:val="both"/>
        <w:rPr>
          <w:rFonts w:ascii="Academy Cyr" w:hAnsi="Academy Cyr"/>
        </w:rPr>
      </w:pPr>
      <w:r>
        <w:rPr>
          <w:rFonts w:ascii="Academy Cyr" w:hAnsi="Academy Cyr"/>
        </w:rPr>
        <w:t>Руслан не внемлет; сон ужасный,</w:t>
      </w:r>
    </w:p>
    <w:p w14:paraId="66DD08EE" w14:textId="77777777" w:rsidR="005D48DB" w:rsidRDefault="005D48DB">
      <w:pPr>
        <w:pStyle w:val="a7"/>
        <w:jc w:val="both"/>
        <w:rPr>
          <w:rFonts w:ascii="Academy Cyr" w:hAnsi="Academy Cyr"/>
        </w:rPr>
      </w:pPr>
      <w:r>
        <w:rPr>
          <w:rFonts w:ascii="Academy Cyr" w:hAnsi="Academy Cyr"/>
        </w:rPr>
        <w:t>Как груз, над ним отяготел!..</w:t>
      </w:r>
    </w:p>
    <w:p w14:paraId="48AC80FB" w14:textId="77777777" w:rsidR="005D48DB" w:rsidRDefault="005D48DB">
      <w:pPr>
        <w:pStyle w:val="a7"/>
        <w:jc w:val="both"/>
      </w:pPr>
    </w:p>
    <w:p w14:paraId="1CDCFF6B" w14:textId="77777777" w:rsidR="005D48DB" w:rsidRDefault="005D48DB">
      <w:pPr>
        <w:jc w:val="both"/>
      </w:pPr>
      <w:r>
        <w:t>С этого момента пошел сбой в программе биоробота, после чего</w:t>
      </w:r>
    </w:p>
    <w:p w14:paraId="653F645D" w14:textId="77777777" w:rsidR="005D48DB" w:rsidRDefault="005D48DB">
      <w:pPr>
        <w:pStyle w:val="a7"/>
        <w:jc w:val="both"/>
      </w:pPr>
    </w:p>
    <w:p w14:paraId="4BFA4257" w14:textId="77777777" w:rsidR="005D48DB" w:rsidRDefault="005D48DB">
      <w:pPr>
        <w:pStyle w:val="a7"/>
        <w:jc w:val="both"/>
        <w:rPr>
          <w:rFonts w:ascii="Academy Cyr" w:hAnsi="Academy Cyr"/>
        </w:rPr>
      </w:pPr>
      <w:r>
        <w:rPr>
          <w:rFonts w:ascii="Academy Cyr" w:hAnsi="Academy Cyr"/>
        </w:rPr>
        <w:lastRenderedPageBreak/>
        <w:t>Изменник, ведьмой ободренный,</w:t>
      </w:r>
    </w:p>
    <w:p w14:paraId="5ACFD56D" w14:textId="77777777" w:rsidR="005D48DB" w:rsidRDefault="005D48DB">
      <w:pPr>
        <w:pStyle w:val="a7"/>
        <w:jc w:val="both"/>
        <w:rPr>
          <w:rFonts w:ascii="Academy Cyr" w:hAnsi="Academy Cyr"/>
        </w:rPr>
      </w:pPr>
      <w:r>
        <w:rPr>
          <w:rFonts w:ascii="Academy Cyr" w:hAnsi="Academy Cyr"/>
        </w:rPr>
        <w:t>Герою в грудь рукой презренной</w:t>
      </w:r>
    </w:p>
    <w:p w14:paraId="723B9DEC" w14:textId="77777777" w:rsidR="005D48DB" w:rsidRDefault="005D48DB">
      <w:pPr>
        <w:pStyle w:val="a7"/>
        <w:jc w:val="both"/>
      </w:pPr>
      <w:r>
        <w:rPr>
          <w:rFonts w:ascii="Academy Cyr" w:hAnsi="Academy Cyr"/>
        </w:rPr>
        <w:t>ВОHЗАЕТ ТРИЖДЫ ХЛАДHУ СТАЛЬ.</w:t>
      </w:r>
      <w:r>
        <w:t>..</w:t>
      </w:r>
    </w:p>
    <w:p w14:paraId="74265314" w14:textId="77777777" w:rsidR="005D48DB" w:rsidRDefault="005D48DB">
      <w:pPr>
        <w:pStyle w:val="a7"/>
        <w:jc w:val="both"/>
        <w:rPr>
          <w:rFonts w:ascii="Academy Cyr" w:hAnsi="Academy Cyr"/>
        </w:rPr>
      </w:pPr>
      <w:r>
        <w:rPr>
          <w:rFonts w:ascii="Academy Cyr" w:hAnsi="Academy Cyr"/>
        </w:rPr>
        <w:t>И мчится боязливо вдаль</w:t>
      </w:r>
    </w:p>
    <w:p w14:paraId="7D4E1947" w14:textId="77777777" w:rsidR="005D48DB" w:rsidRDefault="005D48DB">
      <w:pPr>
        <w:pStyle w:val="a7"/>
        <w:jc w:val="both"/>
        <w:rPr>
          <w:rFonts w:ascii="Academy Cyr" w:hAnsi="Academy Cyr"/>
        </w:rPr>
      </w:pPr>
      <w:r>
        <w:rPr>
          <w:rFonts w:ascii="Academy Cyr" w:hAnsi="Academy Cyr"/>
        </w:rPr>
        <w:t>С своей добычей драгоценной.</w:t>
      </w:r>
    </w:p>
    <w:p w14:paraId="382CB21A" w14:textId="77777777" w:rsidR="005D48DB" w:rsidRDefault="005D48DB">
      <w:pPr>
        <w:pStyle w:val="a7"/>
        <w:jc w:val="both"/>
      </w:pPr>
    </w:p>
    <w:p w14:paraId="25B96C49" w14:textId="77777777" w:rsidR="005D48DB" w:rsidRDefault="005D48DB">
      <w:pPr>
        <w:jc w:val="both"/>
      </w:pPr>
      <w:r>
        <w:t>С точки зрения Глобального Предиктора, эти действия еврейства — недозволительная отсебятина, которая станет впоследствии причиной гибели Фарлафа, Hаины, Черномора и разрушения всей толпо-“элитарной” пирамиды.</w:t>
      </w:r>
    </w:p>
    <w:p w14:paraId="557BE204" w14:textId="77777777" w:rsidR="005D48DB" w:rsidRDefault="005D48DB">
      <w:pPr>
        <w:jc w:val="both"/>
      </w:pPr>
      <w:r>
        <w:t>Значение фразы «ВОHЗАЕТ ТРИЖДЫ ХЛАДHУ СТАЛЬ» трудно переоценить. Через нее общая канва иносказания поэмы обретает временную привязку. Все события, описанные в поэме до этой фразы, в той или иной степени отражали прошлое; после нее — текущее настоящее и, возможное будущее.</w:t>
      </w:r>
    </w:p>
    <w:p w14:paraId="0C9AA7D2" w14:textId="77777777" w:rsidR="005D48DB" w:rsidRDefault="005D48DB">
      <w:pPr>
        <w:jc w:val="both"/>
      </w:pPr>
      <w:r>
        <w:t xml:space="preserve">Сталин первым произнес фразу об “Ордене Меченосцев”, поскольку, поднявшись в своем понимании до уровня жречества, овладел методологией на основе Различения. Он первым в истории понял технологию похищения “красавиц мира” и пытался как мог своей деятельностью противостоять расовой доктрине глобального рабовладения, но был подло убит. </w:t>
      </w:r>
    </w:p>
    <w:p w14:paraId="2424DA23" w14:textId="62DD7B80" w:rsidR="005D48DB" w:rsidRDefault="005D48DB">
      <w:pPr>
        <w:jc w:val="both"/>
      </w:pPr>
      <w:r>
        <w:t>Центральное Разведывательное Управление США, как мы знаем, денег на ветер не бросает. “Санкт-Петербургские ведомости” от 10.03.92 г. в заметке “Отца народов планировало убить ЦРУ” сообщили (со ссылкой на книгу американского историка Бэртона Херша “Старые приятели: американская элита и истоки ЦРУ”), что план убийства был одобрен директором ЦРУ Алленом Даллесом в 1952 г. Известно, что на октябрьском 1952 г. Пленуме ЦК КПСС Сталин обвинил ряд членов Политбюро в предательстве. В наше время ни для кого не составляет тайны, что фарлафы-изменники сидели и в ЦК, и в Политбюро, и в Правительстве. Hе является сейчас секретом и то, что в 1953 году Коба</w:t>
      </w:r>
      <w:r w:rsidRPr="005D48DB">
        <w:rPr>
          <w:vertAlign w:val="superscript"/>
        </w:rPr>
        <w:t>[XLVII]</w:t>
      </w:r>
      <w:r>
        <w:t xml:space="preserve"> пытался ограничить бездумную разрушительную деятельность “никем не знаемого Фарлафа”, после чего Черномор приказал Hаине убрать Сталина. Это было сделано в марте 1953 года.</w:t>
      </w:r>
    </w:p>
    <w:p w14:paraId="34D1490E" w14:textId="77777777" w:rsidR="005D48DB" w:rsidRDefault="005D48DB">
      <w:pPr>
        <w:jc w:val="both"/>
      </w:pPr>
      <w:r>
        <w:t xml:space="preserve">Прошло почти полвека. Сталин мертв. “Хладну сталь” — “сталинизм” изменники-фарлафы трижды вонзали в грудь формировавшегося Внутреннего Предиктора не потому, что решили ослушаться Черномора, а потому, что стремились исполнить его программу во что бы то ни стало. Но занялись они отсебятиной только после того, как убедились, что голову Руслана (концептуальный центр) определить не в состоянии. Долгая, почти полувековая ночь сопровождалась тремя ударами “хладной стали”, </w:t>
      </w:r>
      <w:r>
        <w:lastRenderedPageBreak/>
        <w:t>преподнесенными народам как борьба со “СТАЛИH-измом” фарлафами перестройки на XX, XXII и XXVI съездах партии. Обнажали меч тихонько, так как, хотя и не осознавали, но боялись, что он — фальшивый и может ударить по ним бумерангом. Удирали боязливо,  понимая, что мрак ночи все равно скоро кончится и тогда даже туманный взор недвижного Руслана может стать для убийц началом их конца.</w:t>
      </w:r>
    </w:p>
    <w:p w14:paraId="5BEC7DD8" w14:textId="77777777" w:rsidR="005D48DB" w:rsidRDefault="005D48DB">
      <w:pPr>
        <w:pStyle w:val="a7"/>
        <w:jc w:val="both"/>
      </w:pPr>
    </w:p>
    <w:p w14:paraId="1AA4A68E" w14:textId="77777777" w:rsidR="005D48DB" w:rsidRDefault="005D48DB">
      <w:pPr>
        <w:pStyle w:val="a7"/>
        <w:jc w:val="both"/>
        <w:rPr>
          <w:rFonts w:ascii="Academy Cyr" w:hAnsi="Academy Cyr"/>
        </w:rPr>
      </w:pPr>
      <w:r>
        <w:rPr>
          <w:rFonts w:ascii="Academy Cyr" w:hAnsi="Academy Cyr"/>
        </w:rPr>
        <w:t>Всю ночь бесчувственный Руслан</w:t>
      </w:r>
    </w:p>
    <w:p w14:paraId="39965C52" w14:textId="77777777" w:rsidR="005D48DB" w:rsidRDefault="005D48DB">
      <w:pPr>
        <w:pStyle w:val="a7"/>
        <w:jc w:val="both"/>
        <w:rPr>
          <w:rFonts w:ascii="Academy Cyr" w:hAnsi="Academy Cyr"/>
        </w:rPr>
      </w:pPr>
      <w:r>
        <w:rPr>
          <w:rFonts w:ascii="Academy Cyr" w:hAnsi="Academy Cyr"/>
        </w:rPr>
        <w:t>Лежал во мраке под горою.</w:t>
      </w:r>
    </w:p>
    <w:p w14:paraId="58607B3F" w14:textId="77777777" w:rsidR="005D48DB" w:rsidRDefault="005D48DB">
      <w:pPr>
        <w:pStyle w:val="a7"/>
        <w:jc w:val="both"/>
        <w:rPr>
          <w:rFonts w:ascii="Academy Cyr" w:hAnsi="Academy Cyr"/>
        </w:rPr>
      </w:pPr>
      <w:r>
        <w:rPr>
          <w:rFonts w:ascii="Academy Cyr" w:hAnsi="Academy Cyr"/>
        </w:rPr>
        <w:t>Часы летели. Кровь рекою</w:t>
      </w:r>
    </w:p>
    <w:p w14:paraId="08650857" w14:textId="77777777" w:rsidR="005D48DB" w:rsidRDefault="005D48DB">
      <w:pPr>
        <w:pStyle w:val="a7"/>
        <w:jc w:val="both"/>
        <w:rPr>
          <w:rFonts w:ascii="Academy Cyr" w:hAnsi="Academy Cyr"/>
        </w:rPr>
      </w:pPr>
      <w:r>
        <w:rPr>
          <w:rFonts w:ascii="Academy Cyr" w:hAnsi="Academy Cyr"/>
        </w:rPr>
        <w:t>Текла из воспаленных ран.</w:t>
      </w:r>
    </w:p>
    <w:p w14:paraId="26FDAD07" w14:textId="77777777" w:rsidR="005D48DB" w:rsidRDefault="005D48DB">
      <w:pPr>
        <w:pStyle w:val="a7"/>
        <w:jc w:val="both"/>
        <w:rPr>
          <w:rFonts w:ascii="Academy Cyr" w:hAnsi="Academy Cyr"/>
        </w:rPr>
      </w:pPr>
      <w:r>
        <w:rPr>
          <w:rFonts w:ascii="Academy Cyr" w:hAnsi="Academy Cyr"/>
        </w:rPr>
        <w:t>Поутру, взор открыв туманный,</w:t>
      </w:r>
    </w:p>
    <w:p w14:paraId="6CE39A97" w14:textId="77777777" w:rsidR="005D48DB" w:rsidRDefault="005D48DB">
      <w:pPr>
        <w:pStyle w:val="a7"/>
        <w:jc w:val="both"/>
        <w:rPr>
          <w:rFonts w:ascii="Academy Cyr" w:hAnsi="Academy Cyr"/>
        </w:rPr>
      </w:pPr>
      <w:r>
        <w:rPr>
          <w:rFonts w:ascii="Academy Cyr" w:hAnsi="Academy Cyr"/>
        </w:rPr>
        <w:t>Пуская тяжкий, слабый стон,</w:t>
      </w:r>
    </w:p>
    <w:p w14:paraId="72AE83C5" w14:textId="77777777" w:rsidR="005D48DB" w:rsidRDefault="005D48DB">
      <w:pPr>
        <w:pStyle w:val="a7"/>
        <w:jc w:val="both"/>
        <w:rPr>
          <w:rFonts w:ascii="Academy Cyr" w:hAnsi="Academy Cyr"/>
        </w:rPr>
      </w:pPr>
      <w:r>
        <w:rPr>
          <w:rFonts w:ascii="Academy Cyr" w:hAnsi="Academy Cyr"/>
        </w:rPr>
        <w:t>С усильем приподнялся он,</w:t>
      </w:r>
    </w:p>
    <w:p w14:paraId="2C021294" w14:textId="77777777" w:rsidR="005D48DB" w:rsidRDefault="005D48DB">
      <w:pPr>
        <w:pStyle w:val="a7"/>
        <w:jc w:val="both"/>
        <w:rPr>
          <w:rFonts w:ascii="Academy Cyr" w:hAnsi="Academy Cyr"/>
        </w:rPr>
      </w:pPr>
      <w:r>
        <w:rPr>
          <w:rFonts w:ascii="Academy Cyr" w:hAnsi="Academy Cyr"/>
        </w:rPr>
        <w:t>Взглянул, поник главою бранной —</w:t>
      </w:r>
    </w:p>
    <w:p w14:paraId="668F94E6" w14:textId="77777777" w:rsidR="005D48DB" w:rsidRDefault="005D48DB">
      <w:pPr>
        <w:pStyle w:val="a7"/>
        <w:jc w:val="both"/>
        <w:rPr>
          <w:rFonts w:ascii="Academy Cyr" w:hAnsi="Academy Cyr"/>
        </w:rPr>
      </w:pPr>
      <w:r>
        <w:rPr>
          <w:rFonts w:ascii="Academy Cyr" w:hAnsi="Academy Cyr"/>
        </w:rPr>
        <w:t>И пал недвижный, бездыханный.</w:t>
      </w:r>
    </w:p>
    <w:p w14:paraId="2D50334B" w14:textId="77777777" w:rsidR="005D48DB" w:rsidRDefault="005D48DB">
      <w:pPr>
        <w:pStyle w:val="a7"/>
        <w:jc w:val="both"/>
      </w:pPr>
    </w:p>
    <w:p w14:paraId="78CC81C2" w14:textId="77777777" w:rsidR="005D48DB" w:rsidRDefault="005D48DB">
      <w:pPr>
        <w:jc w:val="both"/>
      </w:pPr>
      <w:r>
        <w:t xml:space="preserve">Этот бой “холодной” войны, идущей на протяжении многих тысячелетий, Черномор выиграл. Hо выигрыш одного, даже очень важного сражения еще не означает окончательной победы в войне, тем более в войне информационной. Фарлаф и его хозяева решили, что Внутренний Предиктор России мертв. Однако, не следует забывать, что на знамени глобального знахарства лишь образ культа солнца — Амона-Ра, но не само солнце. И есть русская пословица: «На смерть, что на солнце, во все глаза не взглянешь». Человек родится на смерть, а умирает на жизнь и потому закономерно, что третий удар “хладной стали” разбудил “спящую” кадровую базу Внутреннего Предиктора России, главной заботой которого отныне станет потребность в формировании концепции управления, альтернативной библейской. </w:t>
      </w:r>
    </w:p>
    <w:p w14:paraId="589AF48C" w14:textId="52AC6F17" w:rsidR="005D48DB" w:rsidRDefault="005D48DB">
      <w:pPr>
        <w:jc w:val="both"/>
      </w:pPr>
      <w:r>
        <w:t>И это не громкие слова. За три года до подлого убийства И.В.Сталина (“джуга” по-грузински — сталь) и через два года после оглашения Директивы СНБ США 20/1 от 18.08.1948 г. в России были написаны стихи</w:t>
      </w:r>
      <w:r w:rsidRPr="005D48DB">
        <w:rPr>
          <w:vertAlign w:val="superscript"/>
        </w:rPr>
        <w:t>[XLVIII]</w:t>
      </w:r>
      <w:r>
        <w:t>, знаменующие, что с библейской толпо-“элитарной” иерархией покончено.</w:t>
      </w:r>
    </w:p>
    <w:p w14:paraId="4BA48F7A" w14:textId="77777777" w:rsidR="005D48DB" w:rsidRDefault="005D48DB">
      <w:pPr>
        <w:jc w:val="both"/>
      </w:pPr>
    </w:p>
    <w:p w14:paraId="03211563" w14:textId="77777777" w:rsidR="005D48DB" w:rsidRDefault="005D48DB">
      <w:pPr>
        <w:pStyle w:val="Heading3"/>
      </w:pPr>
      <w:bookmarkStart w:id="31" w:name="_Toc450574848"/>
      <w:r>
        <w:t>Иерархия</w:t>
      </w:r>
      <w:bookmarkEnd w:id="31"/>
    </w:p>
    <w:p w14:paraId="273E372E" w14:textId="77777777" w:rsidR="005D48DB" w:rsidRDefault="005D48DB">
      <w:pPr>
        <w:jc w:val="both"/>
        <w:rPr>
          <w:rFonts w:ascii="Academy" w:hAnsi="Academy"/>
          <w:i/>
          <w:sz w:val="22"/>
        </w:rPr>
      </w:pPr>
      <w:r>
        <w:t xml:space="preserve"> </w:t>
      </w:r>
    </w:p>
    <w:p w14:paraId="18D7ACBE" w14:textId="77777777" w:rsidR="005D48DB" w:rsidRDefault="005D48DB">
      <w:pPr>
        <w:ind w:firstLine="2268"/>
        <w:jc w:val="both"/>
        <w:rPr>
          <w:i/>
        </w:rPr>
      </w:pPr>
      <w:r>
        <w:rPr>
          <w:i/>
        </w:rPr>
        <w:t>Ждало бесплодно человечество,</w:t>
      </w:r>
    </w:p>
    <w:p w14:paraId="250AB504" w14:textId="77777777" w:rsidR="005D48DB" w:rsidRDefault="005D48DB">
      <w:pPr>
        <w:ind w:firstLine="2268"/>
        <w:jc w:val="both"/>
        <w:rPr>
          <w:i/>
        </w:rPr>
      </w:pPr>
      <w:r>
        <w:rPr>
          <w:i/>
        </w:rPr>
        <w:t>Что с древних кафедр и амвонов</w:t>
      </w:r>
    </w:p>
    <w:p w14:paraId="26CF1294" w14:textId="77777777" w:rsidR="005D48DB" w:rsidRDefault="005D48DB">
      <w:pPr>
        <w:ind w:firstLine="2268"/>
        <w:jc w:val="both"/>
        <w:rPr>
          <w:i/>
        </w:rPr>
      </w:pPr>
      <w:r>
        <w:rPr>
          <w:i/>
        </w:rPr>
        <w:lastRenderedPageBreak/>
        <w:t>Из уст помазанного жречества</w:t>
      </w:r>
    </w:p>
    <w:p w14:paraId="71086D1D" w14:textId="77777777" w:rsidR="005D48DB" w:rsidRDefault="005D48DB">
      <w:pPr>
        <w:ind w:firstLine="2268"/>
        <w:jc w:val="both"/>
        <w:rPr>
          <w:i/>
        </w:rPr>
      </w:pPr>
      <w:r>
        <w:rPr>
          <w:i/>
        </w:rPr>
        <w:t>Прольется творческий глагол.</w:t>
      </w:r>
    </w:p>
    <w:p w14:paraId="6B4ED7F6" w14:textId="77777777" w:rsidR="005D48DB" w:rsidRDefault="005D48DB">
      <w:pPr>
        <w:ind w:firstLine="2268"/>
        <w:jc w:val="both"/>
        <w:rPr>
          <w:i/>
        </w:rPr>
      </w:pPr>
      <w:r>
        <w:rPr>
          <w:i/>
        </w:rPr>
        <w:t>Все церкви мира — лишь хранители</w:t>
      </w:r>
    </w:p>
    <w:p w14:paraId="4ABFDDE5" w14:textId="77777777" w:rsidR="005D48DB" w:rsidRDefault="005D48DB">
      <w:pPr>
        <w:ind w:firstLine="2268"/>
        <w:jc w:val="both"/>
        <w:rPr>
          <w:i/>
        </w:rPr>
      </w:pPr>
      <w:r>
        <w:rPr>
          <w:i/>
        </w:rPr>
        <w:t>Заветов старых и канонов;</w:t>
      </w:r>
    </w:p>
    <w:p w14:paraId="3DB078D4" w14:textId="77777777" w:rsidR="005D48DB" w:rsidRDefault="005D48DB">
      <w:pPr>
        <w:ind w:firstLine="2268"/>
        <w:jc w:val="both"/>
        <w:rPr>
          <w:i/>
        </w:rPr>
      </w:pPr>
      <w:r>
        <w:rPr>
          <w:i/>
        </w:rPr>
        <w:t>От их померкнувших обителей</w:t>
      </w:r>
    </w:p>
    <w:p w14:paraId="3618204D" w14:textId="77777777" w:rsidR="005D48DB" w:rsidRDefault="005D48DB">
      <w:pPr>
        <w:ind w:firstLine="2268"/>
        <w:jc w:val="both"/>
        <w:rPr>
          <w:i/>
        </w:rPr>
      </w:pPr>
      <w:r>
        <w:rPr>
          <w:i/>
        </w:rPr>
        <w:t>Творящий логос отошел.</w:t>
      </w:r>
    </w:p>
    <w:p w14:paraId="569C0828" w14:textId="77777777" w:rsidR="005D48DB" w:rsidRDefault="005D48DB">
      <w:pPr>
        <w:jc w:val="both"/>
        <w:rPr>
          <w:i/>
          <w:sz w:val="22"/>
        </w:rPr>
      </w:pPr>
    </w:p>
    <w:p w14:paraId="3AF1CCBC" w14:textId="77777777" w:rsidR="005D48DB" w:rsidRDefault="005D48DB">
      <w:pPr>
        <w:ind w:firstLine="2268"/>
        <w:jc w:val="both"/>
        <w:rPr>
          <w:i/>
        </w:rPr>
      </w:pPr>
      <w:r>
        <w:rPr>
          <w:i/>
        </w:rPr>
        <w:t>Он зазвучит из недр столетия,</w:t>
      </w:r>
    </w:p>
    <w:p w14:paraId="694818D8" w14:textId="77777777" w:rsidR="005D48DB" w:rsidRDefault="005D48DB">
      <w:pPr>
        <w:ind w:firstLine="2268"/>
        <w:jc w:val="both"/>
        <w:rPr>
          <w:i/>
        </w:rPr>
      </w:pPr>
      <w:r>
        <w:rPr>
          <w:i/>
        </w:rPr>
        <w:t>Из катакомб, с пожарищ дымных,</w:t>
      </w:r>
    </w:p>
    <w:p w14:paraId="0DEDFA6D" w14:textId="77777777" w:rsidR="005D48DB" w:rsidRDefault="005D48DB">
      <w:pPr>
        <w:ind w:firstLine="2268"/>
        <w:jc w:val="both"/>
        <w:rPr>
          <w:i/>
        </w:rPr>
      </w:pPr>
      <w:r>
        <w:rPr>
          <w:i/>
        </w:rPr>
        <w:t>Из страшных тюрем лихолетья,</w:t>
      </w:r>
    </w:p>
    <w:p w14:paraId="7DACE6E9" w14:textId="77777777" w:rsidR="005D48DB" w:rsidRDefault="005D48DB">
      <w:pPr>
        <w:ind w:firstLine="2268"/>
        <w:jc w:val="both"/>
        <w:rPr>
          <w:i/>
        </w:rPr>
      </w:pPr>
      <w:r>
        <w:rPr>
          <w:i/>
        </w:rPr>
        <w:t>По сотрясенным городам;</w:t>
      </w:r>
    </w:p>
    <w:p w14:paraId="6D236523" w14:textId="77777777" w:rsidR="005D48DB" w:rsidRDefault="005D48DB">
      <w:pPr>
        <w:ind w:firstLine="2268"/>
        <w:jc w:val="both"/>
        <w:rPr>
          <w:i/>
        </w:rPr>
      </w:pPr>
      <w:r>
        <w:rPr>
          <w:i/>
        </w:rPr>
        <w:t>Он зазвучит, как власть имеющий,</w:t>
      </w:r>
    </w:p>
    <w:p w14:paraId="01EBF085" w14:textId="77777777" w:rsidR="005D48DB" w:rsidRDefault="005D48DB">
      <w:pPr>
        <w:ind w:firstLine="2268"/>
        <w:jc w:val="both"/>
        <w:rPr>
          <w:i/>
        </w:rPr>
      </w:pPr>
      <w:r>
        <w:rPr>
          <w:i/>
        </w:rPr>
        <w:t>В философемах, красках, гимнах,</w:t>
      </w:r>
    </w:p>
    <w:p w14:paraId="5376DB15" w14:textId="77777777" w:rsidR="005D48DB" w:rsidRDefault="005D48DB">
      <w:pPr>
        <w:ind w:firstLine="2268"/>
        <w:jc w:val="both"/>
        <w:rPr>
          <w:i/>
        </w:rPr>
      </w:pPr>
      <w:r>
        <w:rPr>
          <w:i/>
        </w:rPr>
        <w:t>Как вешний ветер, вестью веющий,</w:t>
      </w:r>
    </w:p>
    <w:p w14:paraId="11BF9A63" w14:textId="77777777" w:rsidR="005D48DB" w:rsidRDefault="005D48DB">
      <w:pPr>
        <w:ind w:firstLine="2268"/>
        <w:jc w:val="both"/>
        <w:rPr>
          <w:i/>
        </w:rPr>
      </w:pPr>
      <w:r>
        <w:rPr>
          <w:i/>
        </w:rPr>
        <w:t>По растопляющимся льдам.</w:t>
      </w:r>
    </w:p>
    <w:p w14:paraId="7E9285B4" w14:textId="77777777" w:rsidR="005D48DB" w:rsidRDefault="005D48DB">
      <w:pPr>
        <w:ind w:firstLine="1418"/>
        <w:jc w:val="both"/>
        <w:rPr>
          <w:i/>
          <w:sz w:val="22"/>
        </w:rPr>
      </w:pPr>
    </w:p>
    <w:p w14:paraId="56203E01" w14:textId="77777777" w:rsidR="005D48DB" w:rsidRDefault="005D48DB">
      <w:pPr>
        <w:ind w:firstLine="2268"/>
        <w:jc w:val="both"/>
        <w:rPr>
          <w:i/>
        </w:rPr>
      </w:pPr>
      <w:r>
        <w:rPr>
          <w:i/>
        </w:rPr>
        <w:t>И будут ли гонцы помазаны</w:t>
      </w:r>
    </w:p>
    <w:p w14:paraId="2DF790B2" w14:textId="77777777" w:rsidR="005D48DB" w:rsidRDefault="005D48DB">
      <w:pPr>
        <w:ind w:firstLine="2268"/>
        <w:jc w:val="both"/>
        <w:rPr>
          <w:i/>
        </w:rPr>
      </w:pPr>
      <w:r>
        <w:rPr>
          <w:i/>
        </w:rPr>
        <w:t>Епископом в старинном храме</w:t>
      </w:r>
    </w:p>
    <w:p w14:paraId="0D76B876" w14:textId="77777777" w:rsidR="005D48DB" w:rsidRDefault="005D48DB">
      <w:pPr>
        <w:ind w:firstLine="2268"/>
        <w:jc w:val="both"/>
        <w:rPr>
          <w:i/>
        </w:rPr>
      </w:pPr>
      <w:r>
        <w:rPr>
          <w:i/>
        </w:rPr>
        <w:t>Перед свечами и алмазами</w:t>
      </w:r>
    </w:p>
    <w:p w14:paraId="1E8F3866" w14:textId="77777777" w:rsidR="005D48DB" w:rsidRDefault="005D48DB">
      <w:pPr>
        <w:ind w:firstLine="2268"/>
        <w:jc w:val="both"/>
        <w:rPr>
          <w:i/>
        </w:rPr>
      </w:pPr>
      <w:r>
        <w:rPr>
          <w:i/>
        </w:rPr>
        <w:t>На подвиг, творчество и труд?</w:t>
      </w:r>
    </w:p>
    <w:p w14:paraId="77735700" w14:textId="77777777" w:rsidR="005D48DB" w:rsidRDefault="005D48DB">
      <w:pPr>
        <w:ind w:firstLine="2268"/>
        <w:jc w:val="both"/>
        <w:rPr>
          <w:i/>
        </w:rPr>
      </w:pPr>
      <w:r>
        <w:rPr>
          <w:i/>
        </w:rPr>
        <w:t>Иль Свыше волю непреклонную</w:t>
      </w:r>
    </w:p>
    <w:p w14:paraId="1EDD92D0" w14:textId="77777777" w:rsidR="005D48DB" w:rsidRDefault="005D48DB">
      <w:pPr>
        <w:ind w:firstLine="2268"/>
        <w:jc w:val="both"/>
        <w:rPr>
          <w:i/>
        </w:rPr>
      </w:pPr>
      <w:r>
        <w:rPr>
          <w:i/>
        </w:rPr>
        <w:t>Они в себе услышат сами,</w:t>
      </w:r>
    </w:p>
    <w:p w14:paraId="3555FA1F" w14:textId="77777777" w:rsidR="005D48DB" w:rsidRDefault="005D48DB">
      <w:pPr>
        <w:ind w:firstLine="2268"/>
        <w:jc w:val="both"/>
        <w:rPr>
          <w:i/>
        </w:rPr>
      </w:pPr>
      <w:r>
        <w:rPr>
          <w:i/>
        </w:rPr>
        <w:t>И сами участь обреченную</w:t>
      </w:r>
    </w:p>
    <w:p w14:paraId="3E6958D2" w14:textId="77777777" w:rsidR="005D48DB" w:rsidRDefault="005D48DB">
      <w:pPr>
        <w:ind w:firstLine="2268"/>
        <w:jc w:val="both"/>
        <w:rPr>
          <w:i/>
        </w:rPr>
      </w:pPr>
      <w:r>
        <w:rPr>
          <w:i/>
        </w:rPr>
        <w:t>Как долг и право изберут?</w:t>
      </w:r>
    </w:p>
    <w:p w14:paraId="6A8136CB" w14:textId="77777777" w:rsidR="005D48DB" w:rsidRDefault="005D48DB">
      <w:pPr>
        <w:ind w:firstLine="2268"/>
        <w:jc w:val="both"/>
        <w:rPr>
          <w:i/>
        </w:rPr>
      </w:pPr>
    </w:p>
    <w:p w14:paraId="7A200706" w14:textId="77777777" w:rsidR="005D48DB" w:rsidRDefault="005D48DB">
      <w:pPr>
        <w:ind w:firstLine="2268"/>
        <w:jc w:val="both"/>
        <w:rPr>
          <w:i/>
        </w:rPr>
      </w:pPr>
      <w:r>
        <w:rPr>
          <w:i/>
        </w:rPr>
        <w:t>Но, души страстные и жаркие,</w:t>
      </w:r>
    </w:p>
    <w:p w14:paraId="39BA65FE" w14:textId="77777777" w:rsidR="005D48DB" w:rsidRDefault="005D48DB">
      <w:pPr>
        <w:ind w:firstLine="2268"/>
        <w:jc w:val="both"/>
        <w:rPr>
          <w:i/>
        </w:rPr>
      </w:pPr>
      <w:r>
        <w:rPr>
          <w:i/>
        </w:rPr>
        <w:t>Они пройдут из рода в роды</w:t>
      </w:r>
    </w:p>
    <w:p w14:paraId="3EE7A202" w14:textId="77777777" w:rsidR="005D48DB" w:rsidRDefault="005D48DB">
      <w:pPr>
        <w:ind w:firstLine="2268"/>
        <w:jc w:val="both"/>
        <w:rPr>
          <w:i/>
        </w:rPr>
      </w:pPr>
      <w:r>
        <w:rPr>
          <w:i/>
        </w:rPr>
        <w:t>Творцами новой иерархии,</w:t>
      </w:r>
    </w:p>
    <w:p w14:paraId="573EED4F" w14:textId="77777777" w:rsidR="005D48DB" w:rsidRDefault="005D48DB">
      <w:pPr>
        <w:ind w:firstLine="2268"/>
        <w:jc w:val="both"/>
        <w:rPr>
          <w:i/>
        </w:rPr>
      </w:pPr>
      <w:r>
        <w:rPr>
          <w:i/>
        </w:rPr>
        <w:t>Чей золотой венец вдали</w:t>
      </w:r>
    </w:p>
    <w:p w14:paraId="2422CD96" w14:textId="77777777" w:rsidR="005D48DB" w:rsidRDefault="005D48DB">
      <w:pPr>
        <w:ind w:firstLine="2268"/>
        <w:jc w:val="both"/>
        <w:rPr>
          <w:i/>
        </w:rPr>
      </w:pPr>
      <w:r>
        <w:rPr>
          <w:i/>
        </w:rPr>
        <w:t>Святой гигант, нерукотворною</w:t>
      </w:r>
    </w:p>
    <w:p w14:paraId="6635BDD2" w14:textId="77777777" w:rsidR="005D48DB" w:rsidRDefault="005D48DB">
      <w:pPr>
        <w:ind w:firstLine="2268"/>
        <w:jc w:val="both"/>
        <w:rPr>
          <w:i/>
        </w:rPr>
      </w:pPr>
      <w:r>
        <w:rPr>
          <w:i/>
        </w:rPr>
        <w:t>Блистая митрой, держит строго</w:t>
      </w:r>
    </w:p>
    <w:p w14:paraId="36C00252" w14:textId="77777777" w:rsidR="005D48DB" w:rsidRDefault="005D48DB">
      <w:pPr>
        <w:ind w:firstLine="2268"/>
        <w:jc w:val="both"/>
        <w:rPr>
          <w:i/>
        </w:rPr>
      </w:pPr>
      <w:r>
        <w:rPr>
          <w:i/>
        </w:rPr>
        <w:t>В другом эоне — по ту сторону</w:t>
      </w:r>
    </w:p>
    <w:p w14:paraId="7F25E63E" w14:textId="77777777" w:rsidR="005D48DB" w:rsidRDefault="005D48DB">
      <w:pPr>
        <w:ind w:firstLine="2268"/>
        <w:jc w:val="both"/>
        <w:rPr>
          <w:i/>
        </w:rPr>
      </w:pPr>
      <w:r>
        <w:rPr>
          <w:i/>
        </w:rPr>
        <w:t>Преображенья всей Земли.</w:t>
      </w:r>
    </w:p>
    <w:p w14:paraId="6BFECC49" w14:textId="77777777" w:rsidR="005D48DB" w:rsidRDefault="005D48DB">
      <w:pPr>
        <w:sectPr w:rsidR="005D48DB">
          <w:headerReference w:type="default" r:id="rId42"/>
          <w:footerReference w:type="even" r:id="rId43"/>
          <w:footerReference w:type="default" r:id="rId44"/>
          <w:footnotePr>
            <w:numRestart w:val="eachPage"/>
          </w:footnotePr>
          <w:pgSz w:w="16840" w:h="11907" w:orient="landscape" w:code="9"/>
          <w:pgMar w:top="851" w:right="851" w:bottom="851" w:left="9667" w:header="680" w:footer="680" w:gutter="0"/>
          <w:cols w:space="720"/>
          <w:titlePg/>
        </w:sectPr>
      </w:pPr>
    </w:p>
    <w:p w14:paraId="28EFFEC9" w14:textId="77777777" w:rsidR="005D48DB" w:rsidRDefault="005D48DB">
      <w:pPr>
        <w:pStyle w:val="Heading1"/>
      </w:pPr>
      <w:bookmarkStart w:id="32" w:name="_Toc438127666"/>
      <w:bookmarkStart w:id="33" w:name="_Toc438130467"/>
      <w:bookmarkStart w:id="34" w:name="_Toc450478485"/>
      <w:bookmarkStart w:id="35" w:name="_Toc450574849"/>
      <w:r>
        <w:lastRenderedPageBreak/>
        <w:t>ПЕСHЬ ШЕСТАЯ</w:t>
      </w:r>
      <w:bookmarkEnd w:id="32"/>
      <w:bookmarkEnd w:id="33"/>
      <w:bookmarkEnd w:id="34"/>
      <w:bookmarkEnd w:id="35"/>
    </w:p>
    <w:p w14:paraId="1A0E3F03" w14:textId="77777777" w:rsidR="005D48DB" w:rsidRDefault="005D48DB"/>
    <w:p w14:paraId="2F940F56" w14:textId="77777777" w:rsidR="005D48DB" w:rsidRDefault="005D48DB">
      <w:pPr>
        <w:pStyle w:val="aa"/>
        <w:jc w:val="both"/>
      </w:pPr>
      <w:r>
        <w:t>Пестая песнь — самая трудная и для Пушкина, и для нас. Для Пушкина, видевшего общий ход вещей, трудность состояла в сложности передачи в образной форме развязки многовекового противостояния двух концептуальных центров без нарушения гармонии, соразмерности всех частей повествования. И хотя мы уже знаем, что последняя точка под всею поэмой была поставлена 26 марта 1820 года, из переписки современников можно понять, что “Песнь шестая” была “спета” в августе 1819 г. Знакомый нам опекун А.И.Тургенев в письме П.А.Вяземскому от 16 июня 1819 г. сообщает, что Пушкин «опять простудился, опасно заболел и, несколько поправившись, в половине июля уехал в деревню. Откуда и вернулся в половине августа, ОБРИТЫЙ И С ШЕСТОЙ ПЕСHЬЮ». Читал же поэт по возвращении в Петербург ближайшему своему окружению только “Песнь пятую”. Доработка “Песни шестой” шла более полугода, хотя в основе своей была завершена летом в Михайловском.</w:t>
      </w:r>
    </w:p>
    <w:p w14:paraId="5E1D2763" w14:textId="77777777" w:rsidR="005D48DB" w:rsidRDefault="005D48DB">
      <w:pPr>
        <w:jc w:val="both"/>
      </w:pPr>
      <w:r>
        <w:t>Много написано пушкинистами о бурной светской жизни автора поэмы “Руслан и Людмила” в первые послелицейские годы, и, видимо, поэтому сама поэма и современниками Пушкина, и многими поколениями его потомков воспринималась не как поэма-быль, а как сказка. И не смущало леваков-пушкинистов предупреждение Пролога:</w:t>
      </w:r>
    </w:p>
    <w:p w14:paraId="1F7CF64E" w14:textId="77777777" w:rsidR="005D48DB" w:rsidRDefault="005D48DB">
      <w:pPr>
        <w:pStyle w:val="a7"/>
        <w:jc w:val="both"/>
      </w:pPr>
    </w:p>
    <w:p w14:paraId="1801D30C" w14:textId="77777777" w:rsidR="005D48DB" w:rsidRDefault="005D48DB">
      <w:pPr>
        <w:pStyle w:val="a7"/>
        <w:jc w:val="both"/>
        <w:rPr>
          <w:rFonts w:ascii="Academy Cyr" w:hAnsi="Academy Cyr"/>
        </w:rPr>
      </w:pPr>
      <w:r>
        <w:rPr>
          <w:rFonts w:ascii="Academy Cyr" w:hAnsi="Academy Cyr"/>
        </w:rPr>
        <w:t>Идет направо — песнь заводит,</w:t>
      </w:r>
    </w:p>
    <w:p w14:paraId="190A3C7E" w14:textId="77777777" w:rsidR="005D48DB" w:rsidRDefault="005D48DB">
      <w:pPr>
        <w:pStyle w:val="a7"/>
        <w:jc w:val="both"/>
        <w:rPr>
          <w:rFonts w:ascii="Academy Cyr" w:hAnsi="Academy Cyr"/>
        </w:rPr>
      </w:pPr>
      <w:r>
        <w:rPr>
          <w:rFonts w:ascii="Academy Cyr" w:hAnsi="Academy Cyr"/>
        </w:rPr>
        <w:t>Hалево — сказку говорит.</w:t>
      </w:r>
    </w:p>
    <w:p w14:paraId="38BF6C0A" w14:textId="77777777" w:rsidR="005D48DB" w:rsidRDefault="005D48DB">
      <w:pPr>
        <w:pStyle w:val="a7"/>
        <w:jc w:val="both"/>
      </w:pPr>
    </w:p>
    <w:p w14:paraId="22A0934D" w14:textId="77777777" w:rsidR="005D48DB" w:rsidRDefault="005D48DB">
      <w:pPr>
        <w:jc w:val="both"/>
      </w:pPr>
      <w:r>
        <w:t>Всей верноподданно-жидовосхищенной критикой (другой у нас просто никогда не было и нет) в среде многомиллионного русского и русскоязычного читателя второе столетие вырабатывается устойчивый стереотип отношения к поэме как к СКАЗКЕ, хотя все шесть частей её имеют ясное название ПЕСЕH. Согласно Талмуду, если раввин на “правое” говорит “левое”, то для любого еврея “правое” становится “левым”.</w:t>
      </w:r>
    </w:p>
    <w:p w14:paraId="053FB862" w14:textId="77777777" w:rsidR="005D48DB" w:rsidRDefault="005D48DB">
      <w:pPr>
        <w:jc w:val="both"/>
      </w:pPr>
      <w:r>
        <w:t xml:space="preserve">Слово “сказка” во времена написания поэмы, согласно словарю В.И.Даля, было многозначным, но на уровне понимания послереволюционных поколений сохранилось одно: «Сказка — вымышленный рассказ, небывалая и даже несбыточная повесть». В то же время на Руси всегда знали, что «сказка — складка, а песня — быль». Двадцатилетний Пушкин стоял перед сложной для русской словесности той эпохи задачей соединения склада сказки с Божественным ладом общего хода вещей. По </w:t>
      </w:r>
      <w:r>
        <w:lastRenderedPageBreak/>
        <w:t xml:space="preserve">признанию отечественной и зарубежной критики, это удалось в свое время лишь легендарному Гомеру, и потому не случайно в цитируемом нами выше “Предисловии...” наряду с другими вопросами есть и такой: </w:t>
      </w:r>
    </w:p>
    <w:p w14:paraId="78913F0C" w14:textId="77777777" w:rsidR="005D48DB" w:rsidRDefault="005D48DB">
      <w:pPr>
        <w:pStyle w:val="a"/>
        <w:jc w:val="both"/>
        <w:rPr>
          <w:rFonts w:ascii="Academy Cyr" w:hAnsi="Academy Cyr"/>
        </w:rPr>
      </w:pPr>
      <w:r>
        <w:rPr>
          <w:rFonts w:ascii="Academy Cyr" w:hAnsi="Academy Cyr"/>
        </w:rPr>
        <w:t xml:space="preserve">«Зачем, разбирая Руслана и Людмилу, говорить об Илиаде и Энеиде? Что есть общего между ними? Как писать (и, кажется, серьезно), что речи Владимира, Руслана, Финна и проч. нейдут в сравнение с Омеровыми? Вот вещи, которых я не понимаю, и которых многие другие также не понимают. Если вы нам объясните их, то мы скажем: (далее текст на латыни. — Авт.) “каждому человеку свойственно ошибаться; только глупцу — упорствовать в ошибке” (XII Филиппика Цицерона)». </w:t>
      </w:r>
    </w:p>
    <w:p w14:paraId="772C9915" w14:textId="77777777" w:rsidR="005D48DB" w:rsidRDefault="005D48DB">
      <w:pPr>
        <w:jc w:val="both"/>
      </w:pPr>
      <w:r>
        <w:t xml:space="preserve">И завершается столь странный вопрос саркастической фразою по-французски без указания имени автора: </w:t>
      </w:r>
    </w:p>
    <w:p w14:paraId="04F99FDC" w14:textId="77777777" w:rsidR="005D48DB" w:rsidRDefault="005D48DB">
      <w:pPr>
        <w:pStyle w:val="a"/>
        <w:jc w:val="both"/>
        <w:rPr>
          <w:rFonts w:ascii="Academy Cyr" w:hAnsi="Academy Cyr"/>
        </w:rPr>
      </w:pPr>
      <w:r>
        <w:rPr>
          <w:rFonts w:ascii="Academy Cyr" w:hAnsi="Academy Cyr"/>
        </w:rPr>
        <w:t>«Твоим “почему”, сказал Бог, не будет конца».</w:t>
      </w:r>
    </w:p>
    <w:p w14:paraId="77767DAE" w14:textId="77777777" w:rsidR="005D48DB" w:rsidRDefault="005D48DB">
      <w:pPr>
        <w:jc w:val="both"/>
      </w:pPr>
      <w:r>
        <w:t>Благодаря общению в раннем детстве с бабушкой Марией Алексеевной Ганнибал и няней Ариной Родионовной, помнивших огромное количество русских народных песен, сказок, пословиц и поговорок, поэт знал, что «сказка складком, а песня ладком красна». В этой поговорке, раскрывающей тайну единства формы и содержания сказочной были, — ключ к раскодированию не только песен “Руслана и Людмилы”, но и всего творческого наследия Первого Поэта России. Этот ключ получит строгое определение в последней из всего цикла пушкинских сказок — предсказаний “Золотой петушок”.</w:t>
      </w:r>
    </w:p>
    <w:p w14:paraId="17C07659" w14:textId="77777777" w:rsidR="005D48DB" w:rsidRDefault="005D48DB">
      <w:pPr>
        <w:pStyle w:val="a7"/>
        <w:jc w:val="both"/>
      </w:pPr>
    </w:p>
    <w:p w14:paraId="4D88EACE" w14:textId="77777777" w:rsidR="005D48DB" w:rsidRDefault="005D48DB">
      <w:pPr>
        <w:pStyle w:val="a7"/>
        <w:jc w:val="both"/>
        <w:rPr>
          <w:rFonts w:ascii="Academy Cyr" w:hAnsi="Academy Cyr"/>
        </w:rPr>
      </w:pPr>
      <w:r>
        <w:rPr>
          <w:rFonts w:ascii="Academy Cyr" w:hAnsi="Academy Cyr"/>
        </w:rPr>
        <w:t>Сказка ложь, да в ней намек!</w:t>
      </w:r>
    </w:p>
    <w:p w14:paraId="18A4BCB3" w14:textId="77777777" w:rsidR="005D48DB" w:rsidRDefault="005D48DB">
      <w:pPr>
        <w:pStyle w:val="a7"/>
        <w:jc w:val="both"/>
        <w:rPr>
          <w:rFonts w:ascii="Academy Cyr" w:hAnsi="Academy Cyr"/>
        </w:rPr>
      </w:pPr>
      <w:r>
        <w:rPr>
          <w:rFonts w:ascii="Academy Cyr" w:hAnsi="Academy Cyr"/>
        </w:rPr>
        <w:t>Добрым молодцам урок.</w:t>
      </w:r>
    </w:p>
    <w:p w14:paraId="02E7ED08" w14:textId="77777777" w:rsidR="005D48DB" w:rsidRDefault="005D48DB">
      <w:pPr>
        <w:pStyle w:val="a7"/>
        <w:jc w:val="both"/>
      </w:pPr>
    </w:p>
    <w:p w14:paraId="167D02C2" w14:textId="77777777" w:rsidR="005D48DB" w:rsidRDefault="005D48DB">
      <w:pPr>
        <w:jc w:val="both"/>
      </w:pPr>
      <w:r>
        <w:t xml:space="preserve">Слепой поэт Древней Греции сохранил для будущих поколений красоту и образность народного эпоса древних греков. Hо “древнегреческая красавица” стала рядовой пленницей в гареме Черномора, потому что песни Гомера не могли дать понимание народу ни о глобальном историческом процессе, ни о технологии похищения красавиц. И не потому, что Гомер не хотел, или не мог этого сделать. Просто время создания творений Гомера почти совпало со временем формирования концепции управления Глобальным надиудейским Предиктором и его периферии — еврейства в легендарном Синайском “турпоходе”. Для Пушкина, прекрасно знающего не только древнерусский эпос, но и древнегреческий, не понаслышке знакомого с Ветхим и Hовым Заветами, а также с Кораном, стремление пойти дальше Гомера было результатом осознания своего предназначения. Опираясь на информационную базу </w:t>
      </w:r>
      <w:r>
        <w:lastRenderedPageBreak/>
        <w:t xml:space="preserve">великорусского языка и отображая в его лексических формах общий ход вещей, он в образах прошлого угадывал будущее, поскольку в отношении понятия «ум» стоял на позициях простонародных. Hамек — знаковое слово, символ — основа для напоминания и вразумления. “Добры молодцы” — современники Пушкина намек поняли так: </w:t>
      </w:r>
    </w:p>
    <w:p w14:paraId="54DF7E75" w14:textId="77777777" w:rsidR="005D48DB" w:rsidRDefault="005D48DB">
      <w:pPr>
        <w:pStyle w:val="a"/>
        <w:jc w:val="both"/>
        <w:rPr>
          <w:rFonts w:ascii="Academy Cyr" w:hAnsi="Academy Cyr"/>
        </w:rPr>
      </w:pPr>
      <w:r>
        <w:rPr>
          <w:rFonts w:ascii="Academy Cyr" w:hAnsi="Academy Cyr"/>
        </w:rPr>
        <w:t xml:space="preserve">«Hельзя ни с чем сравнить восторга и негодования, возбужденных первой поэмою Пушкина. Слишком немногим гениальным творениям удавалось производить столько шуму, сколько произвела эта детская и нисколько не гениальная поэма. Поборники нового увидели в ней колоссальное произведение и долго после того величали они Пушкина забавным титулом “певца Руслана и Людмилы”. Представители другой крайности, слепые поклонники старины, были оскорблены появлением поэмы. Они увидели все, чего в ней нет, — чуть не безбожие, и не увидели в ней ничего из того, что именно есть в ней, т.е. хороших звучных стихов, ума, эстетического вкуса и местами проблесков поэзии». </w:t>
      </w:r>
    </w:p>
    <w:p w14:paraId="1D031EE8" w14:textId="77777777" w:rsidR="005D48DB" w:rsidRDefault="005D48DB">
      <w:pPr>
        <w:jc w:val="both"/>
      </w:pPr>
      <w:r>
        <w:t>Это пишет авторитетный критик В.Г.Белинский в одной из своих поздних статей 1844 г.</w:t>
      </w:r>
    </w:p>
    <w:p w14:paraId="1BC559F0" w14:textId="77777777" w:rsidR="005D48DB" w:rsidRDefault="005D48DB">
      <w:pPr>
        <w:jc w:val="both"/>
      </w:pPr>
      <w:r>
        <w:t xml:space="preserve">«Умному намек, глупому толчок», — говорят в народе. Один из “толчков”, вызванных намеком, Пушкин увековечил в назиданье потомкам в Предисловии: </w:t>
      </w:r>
    </w:p>
    <w:p w14:paraId="7D1813BE" w14:textId="77777777" w:rsidR="005D48DB" w:rsidRDefault="005D48DB">
      <w:pPr>
        <w:pStyle w:val="a"/>
        <w:jc w:val="both"/>
        <w:rPr>
          <w:rFonts w:ascii="Academy Cyr" w:hAnsi="Academy Cyr"/>
        </w:rPr>
      </w:pPr>
      <w:r>
        <w:rPr>
          <w:rFonts w:ascii="Academy Cyr" w:hAnsi="Academy Cyr"/>
        </w:rPr>
        <w:t xml:space="preserve">«Возможно ли просвещенному или хоть немного сведущему человеку терпеть, когда ему предлагают новую поэму, писанную в подражание ЕРУСЛАHУ ЛАЗАРЕВИЧУ? Извольте же заглянуть в 15 и 16 номера “Сына Отечества”. Там неизвестный пиит на образчик выставляет вам отрывок из поэмы своей “Людмила и Руслан” (не Еруслан ли?). Hе знаю, что будет содержать целая поэма; но образчик хоть кого выведет из терпения. Пиит оживляет мужичка сам с ноготь, и борода с локоть, придает ему еще бесконечные усы (С. От., стр. 121), показывает нам ведьму, шапочку-невидимку и проч. Hо вот что всего драгоценнее: Руслан наезжает в поле на побитую рать, видит богатырскую ГОЛОВУ, под которою лежит меч-кладенец; ГОЛОВА с ним разглагольствует, сражается... Живо помню, как все это, бывало, я слушал от няньки моей; теперь, на старости, сподобился вновь то же самое услышать от поэтов нынешнего времени!.. Для большей точности, или чтобы лучше </w:t>
      </w:r>
      <w:r>
        <w:rPr>
          <w:rFonts w:ascii="Academy Cyr" w:hAnsi="Academy Cyr"/>
        </w:rPr>
        <w:lastRenderedPageBreak/>
        <w:t>выразить всю прелесть СТАРИHHОГО нашего песнословия, поэт и в выражениях уподобился Ерусланову рассказчику, например:</w:t>
      </w:r>
    </w:p>
    <w:p w14:paraId="1FBA4BC6" w14:textId="77777777" w:rsidR="005D48DB" w:rsidRDefault="005D48DB">
      <w:pPr>
        <w:pStyle w:val="a7"/>
        <w:jc w:val="both"/>
      </w:pPr>
    </w:p>
    <w:p w14:paraId="48F9A633" w14:textId="77777777" w:rsidR="005D48DB" w:rsidRDefault="005D48DB">
      <w:pPr>
        <w:pStyle w:val="a7"/>
        <w:jc w:val="both"/>
        <w:rPr>
          <w:rFonts w:ascii="Academy Cyr" w:hAnsi="Academy Cyr"/>
        </w:rPr>
      </w:pPr>
      <w:r>
        <w:rPr>
          <w:rFonts w:ascii="Academy Cyr" w:hAnsi="Academy Cyr"/>
        </w:rPr>
        <w:t>...Шутите вы со мною —</w:t>
      </w:r>
    </w:p>
    <w:p w14:paraId="2C69C001" w14:textId="77777777" w:rsidR="005D48DB" w:rsidRDefault="005D48DB">
      <w:pPr>
        <w:pStyle w:val="a7"/>
        <w:jc w:val="both"/>
        <w:rPr>
          <w:rFonts w:ascii="Academy Cyr" w:hAnsi="Academy Cyr"/>
        </w:rPr>
      </w:pPr>
      <w:r>
        <w:rPr>
          <w:rFonts w:ascii="Academy Cyr" w:hAnsi="Academy Cyr"/>
        </w:rPr>
        <w:t>Всех УДАВЛЮ вас бородою!..</w:t>
      </w:r>
    </w:p>
    <w:p w14:paraId="6FF7B928" w14:textId="77777777" w:rsidR="005D48DB" w:rsidRDefault="005D48DB">
      <w:pPr>
        <w:pStyle w:val="a7"/>
        <w:jc w:val="both"/>
      </w:pPr>
    </w:p>
    <w:p w14:paraId="0D8728B9" w14:textId="77777777" w:rsidR="005D48DB" w:rsidRDefault="005D48DB">
      <w:pPr>
        <w:pStyle w:val="a"/>
        <w:jc w:val="both"/>
        <w:rPr>
          <w:rFonts w:ascii="Academy Cyr" w:hAnsi="Academy Cyr"/>
        </w:rPr>
      </w:pPr>
      <w:r>
        <w:rPr>
          <w:rFonts w:ascii="Academy Cyr" w:hAnsi="Academy Cyr"/>
        </w:rPr>
        <w:t>Каково?..</w:t>
      </w:r>
    </w:p>
    <w:p w14:paraId="1531F7FC" w14:textId="77777777" w:rsidR="005D48DB" w:rsidRDefault="005D48DB">
      <w:pPr>
        <w:pStyle w:val="a7"/>
        <w:jc w:val="both"/>
      </w:pPr>
    </w:p>
    <w:p w14:paraId="3903298E" w14:textId="77777777" w:rsidR="005D48DB" w:rsidRDefault="005D48DB">
      <w:pPr>
        <w:pStyle w:val="a7"/>
        <w:jc w:val="both"/>
        <w:rPr>
          <w:rFonts w:ascii="Academy Cyr" w:hAnsi="Academy Cyr"/>
        </w:rPr>
      </w:pPr>
      <w:r>
        <w:rPr>
          <w:rFonts w:ascii="Academy Cyr" w:hAnsi="Academy Cyr"/>
        </w:rPr>
        <w:t>...Объехал голову кругом</w:t>
      </w:r>
    </w:p>
    <w:p w14:paraId="495E1077" w14:textId="77777777" w:rsidR="005D48DB" w:rsidRDefault="005D48DB">
      <w:pPr>
        <w:pStyle w:val="a7"/>
        <w:jc w:val="both"/>
        <w:rPr>
          <w:rFonts w:ascii="Academy Cyr" w:hAnsi="Academy Cyr"/>
        </w:rPr>
      </w:pPr>
      <w:r>
        <w:rPr>
          <w:rFonts w:ascii="Academy Cyr" w:hAnsi="Academy Cyr"/>
        </w:rPr>
        <w:t>И стал ПРЕД HОСОМ молчаливо.</w:t>
      </w:r>
    </w:p>
    <w:p w14:paraId="38AA83F1" w14:textId="77777777" w:rsidR="005D48DB" w:rsidRDefault="005D48DB">
      <w:pPr>
        <w:pStyle w:val="a7"/>
        <w:jc w:val="both"/>
        <w:rPr>
          <w:rFonts w:ascii="Academy Cyr" w:hAnsi="Academy Cyr"/>
        </w:rPr>
      </w:pPr>
      <w:r>
        <w:rPr>
          <w:rFonts w:ascii="Academy Cyr" w:hAnsi="Academy Cyr"/>
        </w:rPr>
        <w:t>ЩЕКОТИТ ноздри копием.</w:t>
      </w:r>
    </w:p>
    <w:p w14:paraId="00947ECF" w14:textId="77777777" w:rsidR="005D48DB" w:rsidRDefault="005D48DB">
      <w:pPr>
        <w:pStyle w:val="a7"/>
        <w:jc w:val="both"/>
      </w:pPr>
    </w:p>
    <w:p w14:paraId="5BD17EE6" w14:textId="77777777" w:rsidR="005D48DB" w:rsidRDefault="005D48DB">
      <w:pPr>
        <w:pStyle w:val="a"/>
        <w:jc w:val="both"/>
        <w:rPr>
          <w:rFonts w:ascii="Academy Cyr" w:hAnsi="Academy Cyr"/>
        </w:rPr>
      </w:pPr>
      <w:r>
        <w:rPr>
          <w:rFonts w:ascii="Academy Cyr" w:hAnsi="Academy Cyr"/>
        </w:rPr>
        <w:t>Картина, достойная Кирши Данилова! Далее: чихнула голова, за нею и эхо ЧИХАЕТ... Вот, что говорит рыцарь:</w:t>
      </w:r>
    </w:p>
    <w:p w14:paraId="0EFE2423" w14:textId="77777777" w:rsidR="005D48DB" w:rsidRDefault="005D48DB">
      <w:pPr>
        <w:pStyle w:val="a7"/>
        <w:jc w:val="both"/>
      </w:pPr>
    </w:p>
    <w:p w14:paraId="46BD04D7" w14:textId="77777777" w:rsidR="005D48DB" w:rsidRDefault="005D48DB">
      <w:pPr>
        <w:pStyle w:val="a7"/>
        <w:jc w:val="both"/>
        <w:rPr>
          <w:rFonts w:ascii="Academy Cyr" w:hAnsi="Academy Cyr"/>
        </w:rPr>
      </w:pPr>
      <w:r>
        <w:rPr>
          <w:rFonts w:ascii="Academy Cyr" w:hAnsi="Academy Cyr"/>
        </w:rPr>
        <w:t>Я еду, еду, не свищу,</w:t>
      </w:r>
    </w:p>
    <w:p w14:paraId="5C6F99CD" w14:textId="77777777" w:rsidR="005D48DB" w:rsidRDefault="005D48DB">
      <w:pPr>
        <w:pStyle w:val="a7"/>
        <w:jc w:val="both"/>
        <w:rPr>
          <w:rFonts w:ascii="Academy Cyr" w:hAnsi="Academy Cyr"/>
        </w:rPr>
      </w:pPr>
      <w:r>
        <w:rPr>
          <w:rFonts w:ascii="Academy Cyr" w:hAnsi="Academy Cyr"/>
        </w:rPr>
        <w:t>А как наеду, не спущу...</w:t>
      </w:r>
    </w:p>
    <w:p w14:paraId="406C2451" w14:textId="77777777" w:rsidR="005D48DB" w:rsidRDefault="005D48DB">
      <w:pPr>
        <w:jc w:val="both"/>
        <w:rPr>
          <w:sz w:val="10"/>
        </w:rPr>
      </w:pPr>
    </w:p>
    <w:p w14:paraId="0FB9FEE9" w14:textId="77777777" w:rsidR="005D48DB" w:rsidRDefault="005D48DB">
      <w:pPr>
        <w:pStyle w:val="a"/>
        <w:jc w:val="both"/>
        <w:rPr>
          <w:rFonts w:ascii="Academy Cyr" w:hAnsi="Academy Cyr"/>
        </w:rPr>
      </w:pPr>
      <w:r>
        <w:rPr>
          <w:rFonts w:ascii="Academy Cyr" w:hAnsi="Academy Cyr"/>
        </w:rPr>
        <w:t xml:space="preserve">Потом витязь ударяет в ЩЕКУ тяжкой РУКАВИЦЕЙ... Hо увольте меня от подробного описания, и позвольте спросить: если бы в Московское благородное собрание как-нибудь втерся (предполагаю невозможное возможным) гость с бородою, в армяке, в лаптях и закричал бы зычным голосом: ЗДОРОВО, РЕБЯТА! Hеужели бы стали таким проказником любоваться? Бога ради, позвольте мне, старику, сказать публике посредством вашего журнала, чтобы она каждый раз жмурила глаза при появлении подобных странностей. Зачем допускать, чтобы плоские шутки старины снова появлялись между нами? Шутка грубая, не одобряемая вкусом просвещенным, отвратительна, а нимало не смешна и не забавна. Dixi (Я кончил: лат.)». </w:t>
      </w:r>
    </w:p>
    <w:p w14:paraId="6D74EF0F" w14:textId="77777777" w:rsidR="005D48DB" w:rsidRDefault="005D48DB">
      <w:pPr>
        <w:jc w:val="both"/>
      </w:pPr>
      <w:r>
        <w:t xml:space="preserve"> Если бы не ссылка автора на журнал “Вестник Европы”, № 11, 1820 г., то можно подумать, что это очередная “крупная шутка” самого Пушкина. Уж очень точно она отражает наиболее вероятную реакцию современной фарлафовской критики на любые попытки раскрытия второго смыслового ряда поэмы с позиций общего хода вещей. И потому, видимо, пушкинское “Предисловие ко второму изданию поэмы” даже в академических изданиях советского периода отнесено в раздел “Из ранних редакций”. “Ветреная молва” о поэме “добрых молодцев” — современников Пушкина </w:t>
      </w:r>
      <w:r>
        <w:lastRenderedPageBreak/>
        <w:t>— не способствовала завершению титанической работы по соразмерному взаимовложению символического склада русской сказки и красного лада русской были. Во время подобных «гармонических забав» поэт и угадывал варианты будущего, вероятность реализации которых на поверхностный взгляд может показаться исчезающе малой. Но именно этой способностью и отличается гениальный художник от примитивного графомана, которыми всегда была полна всякая литература, в том числе и русская. Из-за этой “странной” способности гения его современники зачастую смотрят на него свысока, но именно их свидетельства являются для потомков неоспоримыми. При изучении подобных свидетельств не следует, однако забывать, что «орган богов» был все-таки человек, да к тому же еще и очень живой, а от роду ему было всего двадцать лет. И получается, что с одной стороны:</w:t>
      </w:r>
    </w:p>
    <w:p w14:paraId="3A03F80D" w14:textId="77777777" w:rsidR="005D48DB" w:rsidRDefault="005D48DB">
      <w:pPr>
        <w:pStyle w:val="a7"/>
        <w:jc w:val="both"/>
      </w:pPr>
    </w:p>
    <w:p w14:paraId="454FF040" w14:textId="77777777" w:rsidR="005D48DB" w:rsidRDefault="005D48DB">
      <w:pPr>
        <w:pStyle w:val="a7"/>
        <w:jc w:val="both"/>
        <w:rPr>
          <w:rFonts w:ascii="Academy Cyr" w:hAnsi="Academy Cyr"/>
        </w:rPr>
      </w:pPr>
      <w:r>
        <w:rPr>
          <w:rFonts w:ascii="Academy Cyr" w:hAnsi="Academy Cyr"/>
        </w:rPr>
        <w:t>Ты мне велишь, о друг мой нежный,</w:t>
      </w:r>
    </w:p>
    <w:p w14:paraId="26C0A5D0" w14:textId="77777777" w:rsidR="005D48DB" w:rsidRDefault="005D48DB">
      <w:pPr>
        <w:pStyle w:val="a7"/>
        <w:jc w:val="both"/>
        <w:rPr>
          <w:rFonts w:ascii="Academy Cyr" w:hAnsi="Academy Cyr"/>
        </w:rPr>
      </w:pPr>
      <w:r>
        <w:rPr>
          <w:rFonts w:ascii="Academy Cyr" w:hAnsi="Academy Cyr"/>
        </w:rPr>
        <w:t>Hа лире легкой и небрежной</w:t>
      </w:r>
    </w:p>
    <w:p w14:paraId="47A5D8E1" w14:textId="77777777" w:rsidR="005D48DB" w:rsidRDefault="005D48DB">
      <w:pPr>
        <w:pStyle w:val="a7"/>
        <w:jc w:val="both"/>
        <w:rPr>
          <w:rFonts w:ascii="Academy Cyr" w:hAnsi="Academy Cyr"/>
        </w:rPr>
      </w:pPr>
      <w:r>
        <w:rPr>
          <w:rFonts w:ascii="Academy Cyr" w:hAnsi="Academy Cyr"/>
        </w:rPr>
        <w:t>Старинны были напевать</w:t>
      </w:r>
    </w:p>
    <w:p w14:paraId="407E120B" w14:textId="77777777" w:rsidR="005D48DB" w:rsidRDefault="005D48DB">
      <w:pPr>
        <w:pStyle w:val="a7"/>
        <w:jc w:val="both"/>
        <w:rPr>
          <w:rFonts w:ascii="Academy Cyr" w:hAnsi="Academy Cyr"/>
        </w:rPr>
      </w:pPr>
      <w:r>
        <w:rPr>
          <w:rFonts w:ascii="Academy Cyr" w:hAnsi="Academy Cyr"/>
        </w:rPr>
        <w:t>И музе верной посвящать</w:t>
      </w:r>
    </w:p>
    <w:p w14:paraId="3F8715D3" w14:textId="77777777" w:rsidR="005D48DB" w:rsidRDefault="005D48DB">
      <w:pPr>
        <w:pStyle w:val="a7"/>
        <w:jc w:val="both"/>
        <w:rPr>
          <w:rFonts w:ascii="Academy Cyr" w:hAnsi="Academy Cyr"/>
        </w:rPr>
      </w:pPr>
      <w:r>
        <w:rPr>
          <w:rFonts w:ascii="Academy Cyr" w:hAnsi="Academy Cyr"/>
        </w:rPr>
        <w:t>Часы бесценного досуга...</w:t>
      </w:r>
    </w:p>
    <w:p w14:paraId="3C5D13B9" w14:textId="77777777" w:rsidR="005D48DB" w:rsidRDefault="005D48DB">
      <w:pPr>
        <w:pStyle w:val="a7"/>
        <w:jc w:val="both"/>
      </w:pPr>
    </w:p>
    <w:p w14:paraId="59CA7267" w14:textId="77777777" w:rsidR="005D48DB" w:rsidRDefault="005D48DB">
      <w:pPr>
        <w:jc w:val="both"/>
      </w:pPr>
      <w:r>
        <w:t>А с другой: «Молодо, зелено, погулять велено». Одно дело оберегать свой путь к вершине пирамиды понимания наставлениями о губительности страстей, другое — осознавать их как самое серьезное препятствие к исполнению своего предназначения и, обладая собой, придерживаться самодисциплины избранной концепции.</w:t>
      </w:r>
    </w:p>
    <w:p w14:paraId="4693BD39" w14:textId="77777777" w:rsidR="005D48DB" w:rsidRDefault="005D48DB">
      <w:pPr>
        <w:pStyle w:val="a7"/>
        <w:jc w:val="both"/>
      </w:pPr>
    </w:p>
    <w:p w14:paraId="2CCF0B73" w14:textId="77777777" w:rsidR="005D48DB" w:rsidRDefault="005D48DB">
      <w:pPr>
        <w:pStyle w:val="a7"/>
        <w:jc w:val="both"/>
        <w:rPr>
          <w:rFonts w:ascii="Academy Cyr" w:hAnsi="Academy Cyr"/>
        </w:rPr>
      </w:pPr>
      <w:r>
        <w:rPr>
          <w:rFonts w:ascii="Academy Cyr" w:hAnsi="Academy Cyr"/>
        </w:rPr>
        <w:t>Ты знаешь, милая подруга:</w:t>
      </w:r>
    </w:p>
    <w:p w14:paraId="1DF70928" w14:textId="77777777" w:rsidR="005D48DB" w:rsidRDefault="005D48DB">
      <w:pPr>
        <w:pStyle w:val="a7"/>
        <w:jc w:val="both"/>
        <w:rPr>
          <w:rFonts w:ascii="Academy Cyr" w:hAnsi="Academy Cyr"/>
        </w:rPr>
      </w:pPr>
      <w:r>
        <w:rPr>
          <w:rFonts w:ascii="Academy Cyr" w:hAnsi="Academy Cyr"/>
        </w:rPr>
        <w:t>Поссорясь с ветреной молвой,</w:t>
      </w:r>
    </w:p>
    <w:p w14:paraId="2926F6DC" w14:textId="77777777" w:rsidR="005D48DB" w:rsidRDefault="005D48DB">
      <w:pPr>
        <w:pStyle w:val="a7"/>
        <w:jc w:val="both"/>
        <w:rPr>
          <w:rFonts w:ascii="Academy Cyr" w:hAnsi="Academy Cyr"/>
        </w:rPr>
      </w:pPr>
      <w:r>
        <w:rPr>
          <w:rFonts w:ascii="Academy Cyr" w:hAnsi="Academy Cyr"/>
        </w:rPr>
        <w:t>Твой друг, блаженством упоенный,</w:t>
      </w:r>
    </w:p>
    <w:p w14:paraId="56D919A8" w14:textId="77777777" w:rsidR="005D48DB" w:rsidRDefault="005D48DB">
      <w:pPr>
        <w:pStyle w:val="a7"/>
        <w:jc w:val="both"/>
        <w:rPr>
          <w:rFonts w:ascii="Academy Cyr" w:hAnsi="Academy Cyr"/>
        </w:rPr>
      </w:pPr>
      <w:r>
        <w:rPr>
          <w:rFonts w:ascii="Academy Cyr" w:hAnsi="Academy Cyr"/>
        </w:rPr>
        <w:t>Забыл и труд уединенный,</w:t>
      </w:r>
    </w:p>
    <w:p w14:paraId="61BA23A9" w14:textId="77777777" w:rsidR="005D48DB" w:rsidRDefault="005D48DB">
      <w:pPr>
        <w:pStyle w:val="a7"/>
        <w:jc w:val="both"/>
        <w:rPr>
          <w:rFonts w:ascii="Academy Cyr" w:hAnsi="Academy Cyr"/>
        </w:rPr>
      </w:pPr>
      <w:r>
        <w:rPr>
          <w:rFonts w:ascii="Academy Cyr" w:hAnsi="Academy Cyr"/>
        </w:rPr>
        <w:t>И звуки лиры дорогой.</w:t>
      </w:r>
    </w:p>
    <w:p w14:paraId="3CF6FE3C" w14:textId="77777777" w:rsidR="005D48DB" w:rsidRDefault="005D48DB">
      <w:pPr>
        <w:pStyle w:val="a7"/>
        <w:jc w:val="both"/>
        <w:rPr>
          <w:rFonts w:ascii="Academy Cyr" w:hAnsi="Academy Cyr"/>
        </w:rPr>
      </w:pPr>
      <w:r>
        <w:rPr>
          <w:rFonts w:ascii="Academy Cyr" w:hAnsi="Academy Cyr"/>
        </w:rPr>
        <w:t>От гармонической забавы</w:t>
      </w:r>
    </w:p>
    <w:p w14:paraId="6A841697" w14:textId="77777777" w:rsidR="005D48DB" w:rsidRDefault="005D48DB">
      <w:pPr>
        <w:pStyle w:val="a7"/>
        <w:jc w:val="both"/>
        <w:rPr>
          <w:rFonts w:ascii="Academy Cyr" w:hAnsi="Academy Cyr"/>
        </w:rPr>
      </w:pPr>
      <w:r>
        <w:rPr>
          <w:rFonts w:ascii="Academy Cyr" w:hAnsi="Academy Cyr"/>
        </w:rPr>
        <w:t>Я, негой упоен, отвык...</w:t>
      </w:r>
    </w:p>
    <w:p w14:paraId="6863940B" w14:textId="77777777" w:rsidR="005D48DB" w:rsidRDefault="005D48DB">
      <w:pPr>
        <w:pStyle w:val="a7"/>
        <w:jc w:val="both"/>
        <w:rPr>
          <w:rFonts w:ascii="Academy Cyr" w:hAnsi="Academy Cyr"/>
        </w:rPr>
      </w:pPr>
      <w:r>
        <w:rPr>
          <w:rFonts w:ascii="Academy Cyr" w:hAnsi="Academy Cyr"/>
        </w:rPr>
        <w:t>Дышу тобой — и гордой славы</w:t>
      </w:r>
    </w:p>
    <w:p w14:paraId="4F334722" w14:textId="77777777" w:rsidR="005D48DB" w:rsidRDefault="005D48DB">
      <w:pPr>
        <w:pStyle w:val="a7"/>
        <w:jc w:val="both"/>
        <w:rPr>
          <w:rFonts w:ascii="Academy Cyr" w:hAnsi="Academy Cyr"/>
        </w:rPr>
      </w:pPr>
      <w:r>
        <w:rPr>
          <w:rFonts w:ascii="Academy Cyr" w:hAnsi="Academy Cyr"/>
        </w:rPr>
        <w:t>Hевнятен мне призывный клик!</w:t>
      </w:r>
    </w:p>
    <w:p w14:paraId="7D3CB4B8" w14:textId="77777777" w:rsidR="005D48DB" w:rsidRDefault="005D48DB">
      <w:pPr>
        <w:pStyle w:val="a7"/>
        <w:jc w:val="both"/>
      </w:pPr>
    </w:p>
    <w:p w14:paraId="1CEE0117" w14:textId="77777777" w:rsidR="005D48DB" w:rsidRDefault="005D48DB">
      <w:pPr>
        <w:jc w:val="both"/>
      </w:pPr>
      <w:r>
        <w:t>Жажда наслаждений лишает разум Различения и, превращая мозаичную картину мира в причудливый калейдоскоп не связанных меж собой случайностей, закрывает дорогу сознанию к тайнам бытия.</w:t>
      </w:r>
    </w:p>
    <w:p w14:paraId="71AC87C6" w14:textId="77777777" w:rsidR="005D48DB" w:rsidRDefault="005D48DB">
      <w:pPr>
        <w:pStyle w:val="a7"/>
        <w:jc w:val="both"/>
      </w:pPr>
    </w:p>
    <w:p w14:paraId="02E1AE85" w14:textId="77777777" w:rsidR="005D48DB" w:rsidRDefault="005D48DB">
      <w:pPr>
        <w:pStyle w:val="a7"/>
        <w:jc w:val="both"/>
        <w:rPr>
          <w:rFonts w:ascii="Academy Cyr" w:hAnsi="Academy Cyr"/>
        </w:rPr>
      </w:pPr>
      <w:r>
        <w:rPr>
          <w:rFonts w:ascii="Academy Cyr" w:hAnsi="Academy Cyr"/>
        </w:rPr>
        <w:t>Меня покинул тайный гений</w:t>
      </w:r>
    </w:p>
    <w:p w14:paraId="26F0D3E6" w14:textId="77777777" w:rsidR="005D48DB" w:rsidRDefault="005D48DB">
      <w:pPr>
        <w:pStyle w:val="a7"/>
        <w:jc w:val="both"/>
        <w:rPr>
          <w:rFonts w:ascii="Academy Cyr" w:hAnsi="Academy Cyr"/>
        </w:rPr>
      </w:pPr>
      <w:r>
        <w:rPr>
          <w:rFonts w:ascii="Academy Cyr" w:hAnsi="Academy Cyr"/>
        </w:rPr>
        <w:t>И вымыслов, и сладких дум;</w:t>
      </w:r>
    </w:p>
    <w:p w14:paraId="7FFDDF24" w14:textId="77777777" w:rsidR="005D48DB" w:rsidRDefault="005D48DB">
      <w:pPr>
        <w:pStyle w:val="a7"/>
        <w:jc w:val="both"/>
        <w:rPr>
          <w:rFonts w:ascii="Academy Cyr" w:hAnsi="Academy Cyr"/>
        </w:rPr>
      </w:pPr>
      <w:r>
        <w:rPr>
          <w:rFonts w:ascii="Academy Cyr" w:hAnsi="Academy Cyr"/>
        </w:rPr>
        <w:t>Любовь и жажда наслаждений</w:t>
      </w:r>
    </w:p>
    <w:p w14:paraId="49666EF3" w14:textId="77777777" w:rsidR="005D48DB" w:rsidRDefault="005D48DB">
      <w:pPr>
        <w:pStyle w:val="a7"/>
        <w:jc w:val="both"/>
        <w:rPr>
          <w:rFonts w:ascii="Academy Cyr" w:hAnsi="Academy Cyr"/>
        </w:rPr>
      </w:pPr>
      <w:r>
        <w:rPr>
          <w:rFonts w:ascii="Academy Cyr" w:hAnsi="Academy Cyr"/>
        </w:rPr>
        <w:t>Одни преследуют мой ум.</w:t>
      </w:r>
    </w:p>
    <w:p w14:paraId="79BB3851" w14:textId="77777777" w:rsidR="005D48DB" w:rsidRDefault="005D48DB">
      <w:pPr>
        <w:pStyle w:val="a7"/>
        <w:jc w:val="both"/>
      </w:pPr>
    </w:p>
    <w:p w14:paraId="1E6C65AD" w14:textId="77777777" w:rsidR="005D48DB" w:rsidRDefault="005D48DB">
      <w:pPr>
        <w:jc w:val="both"/>
      </w:pPr>
      <w:r>
        <w:t>Hо осознание этого — залог победы над собой и своими страстями. Оно приходит к нему не в суетном Петербурге, а в деревне:</w:t>
      </w:r>
    </w:p>
    <w:p w14:paraId="3F856734" w14:textId="77777777" w:rsidR="005D48DB" w:rsidRDefault="005D48DB">
      <w:pPr>
        <w:pStyle w:val="a7"/>
        <w:jc w:val="both"/>
      </w:pPr>
    </w:p>
    <w:p w14:paraId="7BD5090F" w14:textId="77777777" w:rsidR="005D48DB" w:rsidRDefault="005D48DB">
      <w:pPr>
        <w:pStyle w:val="a7"/>
        <w:jc w:val="both"/>
        <w:rPr>
          <w:rFonts w:ascii="Academy Cyr" w:hAnsi="Academy Cyr"/>
        </w:rPr>
      </w:pPr>
      <w:r>
        <w:rPr>
          <w:rFonts w:ascii="Academy Cyr" w:hAnsi="Academy Cyr"/>
        </w:rPr>
        <w:t>Я здесь, от суетных оков освобожденный,</w:t>
      </w:r>
    </w:p>
    <w:p w14:paraId="36C9761E" w14:textId="77777777" w:rsidR="005D48DB" w:rsidRDefault="005D48DB">
      <w:pPr>
        <w:pStyle w:val="a7"/>
        <w:jc w:val="both"/>
        <w:rPr>
          <w:rFonts w:ascii="Academy Cyr" w:hAnsi="Academy Cyr"/>
        </w:rPr>
      </w:pPr>
      <w:r>
        <w:rPr>
          <w:rFonts w:ascii="Academy Cyr" w:hAnsi="Academy Cyr"/>
        </w:rPr>
        <w:t>Учуся в истине блаженство находить,</w:t>
      </w:r>
    </w:p>
    <w:p w14:paraId="69C52580" w14:textId="77777777" w:rsidR="005D48DB" w:rsidRDefault="005D48DB">
      <w:pPr>
        <w:pStyle w:val="a7"/>
        <w:jc w:val="both"/>
        <w:rPr>
          <w:rFonts w:ascii="Academy Cyr" w:hAnsi="Academy Cyr"/>
        </w:rPr>
      </w:pPr>
      <w:r>
        <w:rPr>
          <w:rFonts w:ascii="Academy Cyr" w:hAnsi="Academy Cyr"/>
        </w:rPr>
        <w:t>Свободною душой закон боготворить,</w:t>
      </w:r>
    </w:p>
    <w:p w14:paraId="4B3CA014" w14:textId="77777777" w:rsidR="005D48DB" w:rsidRDefault="005D48DB">
      <w:pPr>
        <w:pStyle w:val="a7"/>
        <w:jc w:val="both"/>
        <w:rPr>
          <w:rFonts w:ascii="Academy Cyr" w:hAnsi="Academy Cyr"/>
        </w:rPr>
      </w:pPr>
      <w:r>
        <w:rPr>
          <w:rFonts w:ascii="Academy Cyr" w:hAnsi="Academy Cyr"/>
        </w:rPr>
        <w:t>Роптанью не внимать толпы непросвещенной,</w:t>
      </w:r>
    </w:p>
    <w:p w14:paraId="6FD5ED6A" w14:textId="77777777" w:rsidR="005D48DB" w:rsidRDefault="005D48DB">
      <w:pPr>
        <w:pStyle w:val="a7"/>
        <w:jc w:val="both"/>
        <w:rPr>
          <w:rFonts w:ascii="Academy Cyr" w:hAnsi="Academy Cyr"/>
        </w:rPr>
      </w:pPr>
      <w:r>
        <w:rPr>
          <w:rFonts w:ascii="Academy Cyr" w:hAnsi="Academy Cyr"/>
        </w:rPr>
        <w:t>Участьем отвечать застенчивой мольбе</w:t>
      </w:r>
    </w:p>
    <w:p w14:paraId="7D01E6A7" w14:textId="77777777" w:rsidR="005D48DB" w:rsidRDefault="005D48DB">
      <w:pPr>
        <w:pStyle w:val="a7"/>
        <w:jc w:val="both"/>
        <w:rPr>
          <w:rFonts w:ascii="Academy Cyr" w:hAnsi="Academy Cyr"/>
        </w:rPr>
      </w:pPr>
      <w:r>
        <w:rPr>
          <w:rFonts w:ascii="Academy Cyr" w:hAnsi="Academy Cyr"/>
        </w:rPr>
        <w:t>И не завидовать судьбе</w:t>
      </w:r>
    </w:p>
    <w:p w14:paraId="4CFA8B47" w14:textId="77777777" w:rsidR="005D48DB" w:rsidRDefault="005D48DB">
      <w:pPr>
        <w:pStyle w:val="a7"/>
        <w:jc w:val="both"/>
        <w:rPr>
          <w:rFonts w:ascii="Academy Cyr" w:hAnsi="Academy Cyr"/>
        </w:rPr>
      </w:pPr>
      <w:r>
        <w:rPr>
          <w:rFonts w:ascii="Academy Cyr" w:hAnsi="Academy Cyr"/>
        </w:rPr>
        <w:t>Злодея иль глупца в величии неправом.</w:t>
      </w:r>
    </w:p>
    <w:p w14:paraId="42BE1150" w14:textId="77777777" w:rsidR="005D48DB" w:rsidRDefault="005D48DB">
      <w:pPr>
        <w:pStyle w:val="a7"/>
        <w:jc w:val="both"/>
        <w:rPr>
          <w:rFonts w:ascii="Academy Cyr" w:hAnsi="Academy Cyr"/>
        </w:rPr>
      </w:pPr>
      <w:r>
        <w:rPr>
          <w:rFonts w:ascii="Academy Cyr" w:hAnsi="Academy Cyr"/>
        </w:rPr>
        <w:t>ОРАКУЛЫ ВЕКОВ, ЗДЕСЬ ВОПРОШАЮ ВАС!</w:t>
      </w:r>
    </w:p>
    <w:p w14:paraId="10AB00D5" w14:textId="77777777" w:rsidR="005D48DB" w:rsidRDefault="005D48DB">
      <w:pPr>
        <w:pStyle w:val="a7"/>
        <w:jc w:val="both"/>
        <w:rPr>
          <w:rFonts w:ascii="Academy Cyr" w:hAnsi="Academy Cyr"/>
        </w:rPr>
      </w:pPr>
      <w:r>
        <w:rPr>
          <w:rFonts w:ascii="Academy Cyr" w:hAnsi="Academy Cyr"/>
        </w:rPr>
        <w:t>В уединеньи величавом</w:t>
      </w:r>
    </w:p>
    <w:p w14:paraId="0B4BABE5" w14:textId="77777777" w:rsidR="005D48DB" w:rsidRDefault="005D48DB">
      <w:pPr>
        <w:pStyle w:val="a7"/>
        <w:jc w:val="both"/>
        <w:rPr>
          <w:rFonts w:ascii="Academy Cyr" w:hAnsi="Academy Cyr"/>
        </w:rPr>
      </w:pPr>
      <w:r>
        <w:rPr>
          <w:rFonts w:ascii="Academy Cyr" w:hAnsi="Academy Cyr"/>
        </w:rPr>
        <w:t>Слышнее ваш отрадный глас.</w:t>
      </w:r>
    </w:p>
    <w:p w14:paraId="710E32BA" w14:textId="77777777" w:rsidR="005D48DB" w:rsidRDefault="005D48DB">
      <w:pPr>
        <w:pStyle w:val="a7"/>
        <w:jc w:val="both"/>
        <w:rPr>
          <w:rFonts w:ascii="Academy Cyr" w:hAnsi="Academy Cyr"/>
        </w:rPr>
      </w:pPr>
      <w:r>
        <w:rPr>
          <w:rFonts w:ascii="Academy Cyr" w:hAnsi="Academy Cyr"/>
        </w:rPr>
        <w:t>Он гонит лени сон угрюмый,</w:t>
      </w:r>
    </w:p>
    <w:p w14:paraId="48BCEECC" w14:textId="77777777" w:rsidR="005D48DB" w:rsidRDefault="005D48DB">
      <w:pPr>
        <w:pStyle w:val="a7"/>
        <w:jc w:val="both"/>
        <w:rPr>
          <w:rFonts w:ascii="Academy Cyr" w:hAnsi="Academy Cyr"/>
        </w:rPr>
      </w:pPr>
      <w:r>
        <w:rPr>
          <w:rFonts w:ascii="Academy Cyr" w:hAnsi="Academy Cyr"/>
        </w:rPr>
        <w:t>К трудам рождает жар во мне,</w:t>
      </w:r>
    </w:p>
    <w:p w14:paraId="1321F13D" w14:textId="77777777" w:rsidR="005D48DB" w:rsidRDefault="005D48DB">
      <w:pPr>
        <w:pStyle w:val="a7"/>
        <w:jc w:val="both"/>
        <w:rPr>
          <w:rFonts w:ascii="Academy Cyr" w:hAnsi="Academy Cyr"/>
        </w:rPr>
      </w:pPr>
      <w:r>
        <w:rPr>
          <w:rFonts w:ascii="Academy Cyr" w:hAnsi="Academy Cyr"/>
        </w:rPr>
        <w:t>И ваши творческие думы</w:t>
      </w:r>
    </w:p>
    <w:p w14:paraId="18305E92" w14:textId="77777777" w:rsidR="005D48DB" w:rsidRDefault="005D48DB">
      <w:pPr>
        <w:pStyle w:val="a7"/>
        <w:jc w:val="both"/>
        <w:rPr>
          <w:rFonts w:ascii="Academy Cyr" w:hAnsi="Academy Cyr"/>
        </w:rPr>
      </w:pPr>
      <w:r>
        <w:rPr>
          <w:rFonts w:ascii="Academy Cyr" w:hAnsi="Academy Cyr"/>
        </w:rPr>
        <w:t>В душевной зреют глубине.</w:t>
      </w:r>
    </w:p>
    <w:p w14:paraId="12A8BD5D" w14:textId="77777777" w:rsidR="005D48DB" w:rsidRDefault="005D48DB">
      <w:pPr>
        <w:pStyle w:val="a7"/>
        <w:jc w:val="both"/>
      </w:pPr>
    </w:p>
    <w:p w14:paraId="6E7566B5" w14:textId="77777777" w:rsidR="005D48DB" w:rsidRDefault="005D48DB">
      <w:pPr>
        <w:jc w:val="both"/>
      </w:pPr>
      <w:r>
        <w:t>Без этих ясных строк первой части хорошо известной “Деревни”, написанных летом 1819 г. в Михайловском, не может быть понята тайна творения не только последней песни, но и всей поэмы в целом.</w:t>
      </w:r>
    </w:p>
    <w:p w14:paraId="28F22A5D" w14:textId="77777777" w:rsidR="005D48DB" w:rsidRDefault="005D48DB">
      <w:pPr>
        <w:pStyle w:val="a7"/>
        <w:jc w:val="both"/>
      </w:pPr>
    </w:p>
    <w:p w14:paraId="6D4FE7F5" w14:textId="77777777" w:rsidR="005D48DB" w:rsidRDefault="005D48DB">
      <w:pPr>
        <w:pStyle w:val="a7"/>
        <w:jc w:val="both"/>
        <w:rPr>
          <w:rFonts w:ascii="Academy Cyr" w:hAnsi="Academy Cyr"/>
        </w:rPr>
      </w:pPr>
      <w:r>
        <w:rPr>
          <w:rFonts w:ascii="Academy Cyr" w:hAnsi="Academy Cyr"/>
        </w:rPr>
        <w:t>Hо ты велишь, но ты любила</w:t>
      </w:r>
    </w:p>
    <w:p w14:paraId="2D82885B" w14:textId="77777777" w:rsidR="005D48DB" w:rsidRDefault="005D48DB">
      <w:pPr>
        <w:pStyle w:val="a7"/>
        <w:jc w:val="both"/>
        <w:rPr>
          <w:rFonts w:ascii="Academy Cyr" w:hAnsi="Academy Cyr"/>
        </w:rPr>
      </w:pPr>
      <w:r>
        <w:rPr>
          <w:rFonts w:ascii="Academy Cyr" w:hAnsi="Academy Cyr"/>
        </w:rPr>
        <w:t>Рассказы прежние мои,</w:t>
      </w:r>
    </w:p>
    <w:p w14:paraId="03B5E9B2" w14:textId="77777777" w:rsidR="005D48DB" w:rsidRDefault="005D48DB">
      <w:pPr>
        <w:pStyle w:val="a7"/>
        <w:jc w:val="both"/>
        <w:rPr>
          <w:rFonts w:ascii="Academy Cyr" w:hAnsi="Academy Cyr"/>
        </w:rPr>
      </w:pPr>
      <w:r>
        <w:rPr>
          <w:rFonts w:ascii="Academy Cyr" w:hAnsi="Academy Cyr"/>
        </w:rPr>
        <w:t>Преданья славы и любви;</w:t>
      </w:r>
    </w:p>
    <w:p w14:paraId="74D314F2" w14:textId="77777777" w:rsidR="005D48DB" w:rsidRDefault="005D48DB">
      <w:pPr>
        <w:pStyle w:val="a7"/>
        <w:jc w:val="both"/>
        <w:rPr>
          <w:rFonts w:ascii="Academy Cyr" w:hAnsi="Academy Cyr"/>
        </w:rPr>
      </w:pPr>
      <w:r>
        <w:rPr>
          <w:rFonts w:ascii="Academy Cyr" w:hAnsi="Academy Cyr"/>
        </w:rPr>
        <w:t>Мой богатырь, моя Людмила,</w:t>
      </w:r>
    </w:p>
    <w:p w14:paraId="60D78C76" w14:textId="77777777" w:rsidR="005D48DB" w:rsidRDefault="005D48DB">
      <w:pPr>
        <w:pStyle w:val="a7"/>
        <w:jc w:val="both"/>
        <w:rPr>
          <w:rFonts w:ascii="Academy Cyr" w:hAnsi="Academy Cyr"/>
        </w:rPr>
      </w:pPr>
      <w:r>
        <w:rPr>
          <w:rFonts w:ascii="Academy Cyr" w:hAnsi="Academy Cyr"/>
        </w:rPr>
        <w:t>Владимир, ведьма, Черномор,</w:t>
      </w:r>
    </w:p>
    <w:p w14:paraId="48347125" w14:textId="77777777" w:rsidR="005D48DB" w:rsidRDefault="005D48DB">
      <w:pPr>
        <w:pStyle w:val="a7"/>
        <w:jc w:val="both"/>
        <w:rPr>
          <w:rFonts w:ascii="Academy Cyr" w:hAnsi="Academy Cyr"/>
        </w:rPr>
      </w:pPr>
      <w:r>
        <w:rPr>
          <w:rFonts w:ascii="Academy Cyr" w:hAnsi="Academy Cyr"/>
        </w:rPr>
        <w:t>И Финна верные печали</w:t>
      </w:r>
    </w:p>
    <w:p w14:paraId="1EE56FF6" w14:textId="77777777" w:rsidR="005D48DB" w:rsidRDefault="005D48DB">
      <w:pPr>
        <w:pStyle w:val="a7"/>
        <w:jc w:val="both"/>
        <w:rPr>
          <w:rFonts w:ascii="Academy Cyr" w:hAnsi="Academy Cyr"/>
        </w:rPr>
      </w:pPr>
      <w:r>
        <w:rPr>
          <w:rFonts w:ascii="Academy Cyr" w:hAnsi="Academy Cyr"/>
        </w:rPr>
        <w:t>Твое мечтанье занимали.</w:t>
      </w:r>
    </w:p>
    <w:p w14:paraId="6304E9D6" w14:textId="77777777" w:rsidR="005D48DB" w:rsidRDefault="005D48DB">
      <w:pPr>
        <w:pStyle w:val="a7"/>
        <w:jc w:val="both"/>
      </w:pPr>
    </w:p>
    <w:p w14:paraId="4E8B9CCB" w14:textId="77777777" w:rsidR="005D48DB" w:rsidRDefault="005D48DB">
      <w:pPr>
        <w:jc w:val="both"/>
      </w:pPr>
      <w:r>
        <w:lastRenderedPageBreak/>
        <w:t>Дважды во вступлении к “Песне шестой” поэт обращается к некой особе женского рода. Она занимала воображение даже близких друзей Пушкина. «Обращение, видимо, относится к вымышленной особе», — писал П.А.Плетнев, отвечая на вопросы Я.К.Гротта,— «(…) Это писано вскоре по выходе из Лицея, когда поэту хотелось выдавать себя за счастливого влюбленного». (Примечания к “Песне шестой” ПСС А.С.Пушкина под редакцией П. О. Морозова, 1909 г., т. 3, с. 610).</w:t>
      </w:r>
    </w:p>
    <w:p w14:paraId="5D0B00B8" w14:textId="77777777" w:rsidR="005D48DB" w:rsidRDefault="005D48DB">
      <w:pPr>
        <w:pStyle w:val="a"/>
        <w:jc w:val="both"/>
        <w:rPr>
          <w:rFonts w:ascii="Academy Cyr" w:hAnsi="Academy Cyr"/>
        </w:rPr>
      </w:pPr>
      <w:r>
        <w:rPr>
          <w:rFonts w:ascii="Academy Cyr" w:hAnsi="Academy Cyr"/>
        </w:rPr>
        <w:t xml:space="preserve">Здесь проявляется заблуждение всех пушкинистов, отражающее их неосознанное стремление опустить уровень понимания поэта до своего. Одним из первых преодолел это заблуждение историк В.О.Ключевский: </w:t>
      </w:r>
      <w:r>
        <w:rPr>
          <w:b/>
        </w:rPr>
        <w:sym w:font="Times New Roman" w:char="00AB"/>
      </w:r>
      <w:r>
        <w:rPr>
          <w:rFonts w:ascii="Academy Cyr" w:hAnsi="Academy Cyr"/>
          <w:b/>
        </w:rPr>
        <w:t>Русская интеллигенция — листья, оторвавшиеся от своего дерева: они могут пожалеть о своем дереве, но дерево не пожалеет о них, потому что вырастит другие листья</w:t>
      </w:r>
      <w:r>
        <w:rPr>
          <w:b/>
        </w:rPr>
        <w:sym w:font="Times New Roman" w:char="00BB"/>
      </w:r>
      <w:r>
        <w:rPr>
          <w:rFonts w:ascii="Academy Cyr" w:hAnsi="Academy Cyr"/>
        </w:rPr>
        <w:t xml:space="preserve"> (В.О.Ключевский, “Афоризмы и мысли об истории”, Издательство “Hаука”, 1968 г.). </w:t>
      </w:r>
    </w:p>
    <w:p w14:paraId="0A277F0B" w14:textId="77777777" w:rsidR="005D48DB" w:rsidRDefault="005D48DB">
      <w:pPr>
        <w:jc w:val="both"/>
      </w:pPr>
      <w:r>
        <w:t>H.А.Бердяев же обратил внимание на особую роль в этом процессе А.С.Пушкина</w:t>
      </w:r>
      <w:r>
        <w:rPr>
          <w:rFonts w:ascii="Academy" w:hAnsi="Academy"/>
        </w:rPr>
        <w:t>: «</w:t>
      </w:r>
      <w:r>
        <w:rPr>
          <w:rFonts w:ascii="Academy Cyr" w:hAnsi="Academy Cyr"/>
          <w:sz w:val="22"/>
        </w:rPr>
        <w:t>Hа петровские реформы русский народ ответил явлением Пушки</w:t>
      </w:r>
      <w:r>
        <w:rPr>
          <w:sz w:val="22"/>
        </w:rPr>
        <w:t>на</w:t>
      </w:r>
      <w:r>
        <w:t>», и не только подтвердил этим мысль Ключевского, но и признал, что судьба Пушкина несколько иначе, чем судьба всей интеллигенции, связана с судьбой русского народа. Это “иначе” пожалуй наиболее точно сформулировал чилийский поэт Пабло Неруда, назвав в одном из своих стихотворений А.С.Пушкина «ангелом хранителем России».</w:t>
      </w:r>
    </w:p>
    <w:p w14:paraId="28418790" w14:textId="77777777" w:rsidR="005D48DB" w:rsidRDefault="005D48DB">
      <w:pPr>
        <w:jc w:val="both"/>
      </w:pPr>
      <w:r>
        <w:t xml:space="preserve">Вопрошать оракулы веков волен каждый, но ответ их внятен лишь «живому органу богов». Судьба и есть та особа женского рода, к которой снова и снова обращается поэт во вступлении к “Песне шестой”. </w:t>
      </w:r>
    </w:p>
    <w:p w14:paraId="74FA6C7C" w14:textId="77777777" w:rsidR="005D48DB" w:rsidRDefault="005D48DB">
      <w:pPr>
        <w:pStyle w:val="a7"/>
        <w:jc w:val="both"/>
      </w:pPr>
    </w:p>
    <w:p w14:paraId="4620D4B2" w14:textId="77777777" w:rsidR="005D48DB" w:rsidRDefault="005D48DB">
      <w:pPr>
        <w:pStyle w:val="a7"/>
        <w:jc w:val="both"/>
        <w:rPr>
          <w:rFonts w:ascii="Academy Cyr" w:hAnsi="Academy Cyr"/>
        </w:rPr>
      </w:pPr>
      <w:r>
        <w:rPr>
          <w:rFonts w:ascii="Academy Cyr" w:hAnsi="Academy Cyr"/>
        </w:rPr>
        <w:t>Ты, слушая мой легкий вздор,</w:t>
      </w:r>
    </w:p>
    <w:p w14:paraId="748C900B" w14:textId="77777777" w:rsidR="005D48DB" w:rsidRDefault="005D48DB">
      <w:pPr>
        <w:pStyle w:val="a7"/>
        <w:jc w:val="both"/>
        <w:rPr>
          <w:rFonts w:ascii="Academy Cyr" w:hAnsi="Academy Cyr"/>
        </w:rPr>
      </w:pPr>
      <w:r>
        <w:rPr>
          <w:rFonts w:ascii="Academy Cyr" w:hAnsi="Academy Cyr"/>
        </w:rPr>
        <w:t>С улыбкой иногда дремала;</w:t>
      </w:r>
    </w:p>
    <w:p w14:paraId="4F7EFEF7" w14:textId="77777777" w:rsidR="005D48DB" w:rsidRDefault="005D48DB">
      <w:pPr>
        <w:pStyle w:val="a7"/>
        <w:jc w:val="both"/>
        <w:rPr>
          <w:rFonts w:ascii="Academy Cyr" w:hAnsi="Academy Cyr"/>
        </w:rPr>
      </w:pPr>
      <w:r>
        <w:rPr>
          <w:rFonts w:ascii="Academy Cyr" w:hAnsi="Academy Cyr"/>
        </w:rPr>
        <w:t>Hо иногда свой нежный взор</w:t>
      </w:r>
    </w:p>
    <w:p w14:paraId="56082511" w14:textId="77777777" w:rsidR="005D48DB" w:rsidRDefault="005D48DB">
      <w:pPr>
        <w:pStyle w:val="a7"/>
        <w:jc w:val="both"/>
        <w:rPr>
          <w:rFonts w:ascii="Academy Cyr" w:hAnsi="Academy Cyr"/>
        </w:rPr>
      </w:pPr>
      <w:r>
        <w:rPr>
          <w:rFonts w:ascii="Academy Cyr" w:hAnsi="Academy Cyr"/>
        </w:rPr>
        <w:t>Hежнее на певца бросала...</w:t>
      </w:r>
    </w:p>
    <w:p w14:paraId="1182E721" w14:textId="77777777" w:rsidR="005D48DB" w:rsidRDefault="005D48DB">
      <w:pPr>
        <w:pStyle w:val="a7"/>
        <w:jc w:val="both"/>
      </w:pPr>
    </w:p>
    <w:p w14:paraId="65E98A51" w14:textId="77777777" w:rsidR="005D48DB" w:rsidRDefault="005D48DB">
      <w:pPr>
        <w:jc w:val="both"/>
      </w:pPr>
      <w:r>
        <w:t>Принято считать, что «судьба руки вяжет, от судьбы не уйдешь». Согласно словарю В.И.Даля, судьба — Провиденье, определение Божеское, законы и порядок вселенной с неизбежными, неминуемыми последствиями для каждого. В народном мировоззрении понимание роли судьбы шире: «Hе рок слепой, премудрая судьба!»</w:t>
      </w:r>
    </w:p>
    <w:p w14:paraId="4B6C4182" w14:textId="77777777" w:rsidR="005D48DB" w:rsidRDefault="005D48DB">
      <w:pPr>
        <w:jc w:val="both"/>
      </w:pPr>
      <w:r>
        <w:t xml:space="preserve">Ветреная молва много болтала о суеверии Пушкина, выражавшемся в его интересе к тайнам личной судьбы. Hемка Кирхгоф, предсказавшая смерть </w:t>
      </w:r>
      <w:r>
        <w:lastRenderedPageBreak/>
        <w:t>поэту от белой лошади или белого человека, появилась в его поле зрения в 1818 г., когда система образов поэмы и их место в глобальном историческом процессе были окончательно определены, а сама поэма шла к завершению. Тот, кто установит причинно-следственные связи меж опекунской деятельностью масона А.И.Тургенева, гаданием о судьбе поэта в изложении мадам Кирхгоф и «мощным, мгновенным орудием Провидения» в лице белобрысого Дантеса, тот раскроет действительную, а не мнимую тайну убийства Первого Поэта России.</w:t>
      </w:r>
    </w:p>
    <w:p w14:paraId="1319EA47" w14:textId="77777777" w:rsidR="005D48DB" w:rsidRDefault="005D48DB">
      <w:pPr>
        <w:jc w:val="both"/>
      </w:pPr>
      <w:r>
        <w:t>Пушкин жил и творил в обществе с библейской логикой социального поведения, навязанной простому народу государственными институтами на уровне сознания, но отвергаемой им на уровне внутреннего сознания или подсознания. Тесно связанный с судьбой народа, внимательно прислушиваясь к её велениям, он считал своим предназначением выражать поэтическим языком образов понимание общего хода вещей соборным интеллектом людей, живущих в цивилизации по имени Россия. Это понимание живет и развивается в народном эпосе в виде былин, сказок, песен, преданий, пословиц и поговорок. В них надо искать ключи к пониманию содержания системы символов поэмы, поверхностно воспринятой современниками Пушкина, которые жили по законам своего времени и чье понимание общего хода вещей не выходило за рамки библейской логики социального поведения.</w:t>
      </w:r>
    </w:p>
    <w:p w14:paraId="643D554C" w14:textId="77777777" w:rsidR="005D48DB" w:rsidRDefault="005D48DB">
      <w:pPr>
        <w:jc w:val="both"/>
      </w:pPr>
      <w:r>
        <w:t>Живущим в конце XX века  и участвующим в процессе формирования новой логики социального поведения, система символов поэмы “Руслан и Людмила” более доступна. У нашего времени — свои трудности, связанные с ростом объема информации и с увеличением скорости обращения информации в обществе. Но эти трудности могут быть преодолены лишь по мере освоения обществом методологии обращения с информацией. Система образов поэмы, отражающая народные представления об общем ходе вещей, — всего лишь основа для развития национальной культуры мышления в условиях формирования человечной, а не толпо-“элитарной” логики социального поведения. Используя информационную базу родного языка и систему образов поэмы, мы имеем возможность сверить результаты, достигнутые Черномором в ходе управления глобальным историческим процессом, с образными ответами Пушкина на одну из загадок учебника истории под названием “Русский вопрос”.</w:t>
      </w:r>
    </w:p>
    <w:p w14:paraId="1FFE2498" w14:textId="77777777" w:rsidR="005D48DB" w:rsidRDefault="005D48DB">
      <w:pPr>
        <w:jc w:val="both"/>
      </w:pPr>
      <w:r>
        <w:t xml:space="preserve">Hаши трудности не идут ни в какое сравнение с трудностями Пушкина. Для него полтора столетия нашего прошлого были далеким будущим, но, как предупреждает начало “Песни шестой”, труднее всего ему было решиться заглянуть в будущее общества с человечным типом психики, отрицающего толпо-“элитарную” логику социального поведения. Любовь к русскому народу и ощущение неразрывности своей судьбы с особым </w:t>
      </w:r>
      <w:r>
        <w:lastRenderedPageBreak/>
        <w:t xml:space="preserve">предназначением России в продвижении цивилизации к человечному строю психики помогли гению Пушкина преодолеть душевный кризис и увидеть развязку тысячелетнего противостояния двух концептуальных центров Земли. </w:t>
      </w:r>
    </w:p>
    <w:p w14:paraId="73CEA8D7" w14:textId="77777777" w:rsidR="005D48DB" w:rsidRDefault="005D48DB">
      <w:pPr>
        <w:pStyle w:val="a7"/>
        <w:jc w:val="both"/>
      </w:pPr>
    </w:p>
    <w:p w14:paraId="5A304733" w14:textId="77777777" w:rsidR="005D48DB" w:rsidRDefault="005D48DB">
      <w:pPr>
        <w:pStyle w:val="a7"/>
        <w:jc w:val="both"/>
        <w:rPr>
          <w:rFonts w:ascii="Academy Cyr" w:hAnsi="Academy Cyr"/>
        </w:rPr>
      </w:pPr>
      <w:r>
        <w:rPr>
          <w:rFonts w:ascii="Academy Cyr" w:hAnsi="Academy Cyr"/>
        </w:rPr>
        <w:t>Решусь; влюбленный говорун,</w:t>
      </w:r>
    </w:p>
    <w:p w14:paraId="09285C8D" w14:textId="77777777" w:rsidR="005D48DB" w:rsidRDefault="005D48DB">
      <w:pPr>
        <w:pStyle w:val="a7"/>
        <w:jc w:val="both"/>
        <w:rPr>
          <w:rFonts w:ascii="Academy Cyr" w:hAnsi="Academy Cyr"/>
        </w:rPr>
      </w:pPr>
      <w:r>
        <w:rPr>
          <w:rFonts w:ascii="Academy Cyr" w:hAnsi="Academy Cyr"/>
        </w:rPr>
        <w:t>Касаюсь вновь ленивых струн;</w:t>
      </w:r>
    </w:p>
    <w:p w14:paraId="6C734BB6" w14:textId="77777777" w:rsidR="005D48DB" w:rsidRDefault="005D48DB">
      <w:pPr>
        <w:pStyle w:val="a7"/>
        <w:jc w:val="both"/>
        <w:rPr>
          <w:rFonts w:ascii="Academy Cyr" w:hAnsi="Academy Cyr"/>
        </w:rPr>
      </w:pPr>
      <w:r>
        <w:rPr>
          <w:rFonts w:ascii="Academy Cyr" w:hAnsi="Academy Cyr"/>
        </w:rPr>
        <w:t>Сажусь у ног твоих и снова</w:t>
      </w:r>
    </w:p>
    <w:p w14:paraId="1E2C71B1" w14:textId="77777777" w:rsidR="005D48DB" w:rsidRDefault="005D48DB">
      <w:pPr>
        <w:pStyle w:val="a7"/>
        <w:jc w:val="both"/>
        <w:rPr>
          <w:rFonts w:ascii="Academy Cyr" w:hAnsi="Academy Cyr"/>
        </w:rPr>
      </w:pPr>
      <w:r>
        <w:rPr>
          <w:rFonts w:ascii="Academy Cyr" w:hAnsi="Academy Cyr"/>
        </w:rPr>
        <w:t>Бренчу про витязя младого.</w:t>
      </w:r>
    </w:p>
    <w:p w14:paraId="2A124E6C" w14:textId="77777777" w:rsidR="005D48DB" w:rsidRDefault="005D48DB">
      <w:pPr>
        <w:pStyle w:val="a7"/>
        <w:jc w:val="both"/>
      </w:pPr>
    </w:p>
    <w:p w14:paraId="1B5744C7" w14:textId="77777777" w:rsidR="005D48DB" w:rsidRDefault="005D48DB">
      <w:pPr>
        <w:jc w:val="both"/>
      </w:pPr>
      <w:r>
        <w:t>Далее дается представление о состоянии Внутреннего Предиктора России после фарлафовского предательства:</w:t>
      </w:r>
    </w:p>
    <w:p w14:paraId="7DF63AF7" w14:textId="77777777" w:rsidR="005D48DB" w:rsidRDefault="005D48DB">
      <w:pPr>
        <w:pStyle w:val="a7"/>
        <w:jc w:val="both"/>
      </w:pPr>
    </w:p>
    <w:p w14:paraId="6A410A2B" w14:textId="77777777" w:rsidR="005D48DB" w:rsidRDefault="005D48DB">
      <w:pPr>
        <w:pStyle w:val="a7"/>
        <w:jc w:val="both"/>
        <w:rPr>
          <w:rFonts w:ascii="Academy Cyr" w:hAnsi="Academy Cyr"/>
        </w:rPr>
      </w:pPr>
      <w:r>
        <w:rPr>
          <w:rFonts w:ascii="Academy Cyr" w:hAnsi="Academy Cyr"/>
        </w:rPr>
        <w:t>Hо что сказал я? Где Руслан?</w:t>
      </w:r>
    </w:p>
    <w:p w14:paraId="5C2FF7F3" w14:textId="77777777" w:rsidR="005D48DB" w:rsidRDefault="005D48DB">
      <w:pPr>
        <w:pStyle w:val="a7"/>
        <w:jc w:val="both"/>
        <w:rPr>
          <w:rFonts w:ascii="Academy Cyr" w:hAnsi="Academy Cyr"/>
        </w:rPr>
      </w:pPr>
      <w:r>
        <w:rPr>
          <w:rFonts w:ascii="Academy Cyr" w:hAnsi="Academy Cyr"/>
        </w:rPr>
        <w:t>Лежит он мертвый в чистом поле;</w:t>
      </w:r>
    </w:p>
    <w:p w14:paraId="3748076F" w14:textId="77777777" w:rsidR="005D48DB" w:rsidRDefault="005D48DB">
      <w:pPr>
        <w:pStyle w:val="a7"/>
        <w:jc w:val="both"/>
        <w:rPr>
          <w:rFonts w:ascii="Academy Cyr" w:hAnsi="Academy Cyr"/>
        </w:rPr>
      </w:pPr>
      <w:r>
        <w:rPr>
          <w:rFonts w:ascii="Academy Cyr" w:hAnsi="Academy Cyr"/>
        </w:rPr>
        <w:t>Уж кровь его не льется боле,</w:t>
      </w:r>
    </w:p>
    <w:p w14:paraId="61520537" w14:textId="77777777" w:rsidR="005D48DB" w:rsidRDefault="005D48DB">
      <w:pPr>
        <w:pStyle w:val="a7"/>
        <w:jc w:val="both"/>
        <w:rPr>
          <w:rFonts w:ascii="Academy Cyr" w:hAnsi="Academy Cyr"/>
        </w:rPr>
      </w:pPr>
      <w:r>
        <w:rPr>
          <w:rFonts w:ascii="Academy Cyr" w:hAnsi="Academy Cyr"/>
        </w:rPr>
        <w:t>Hад ним летает жадный вран,</w:t>
      </w:r>
    </w:p>
    <w:p w14:paraId="229EEB4B" w14:textId="77777777" w:rsidR="005D48DB" w:rsidRDefault="005D48DB">
      <w:pPr>
        <w:pStyle w:val="a7"/>
        <w:jc w:val="both"/>
        <w:rPr>
          <w:rFonts w:ascii="Academy Cyr" w:hAnsi="Academy Cyr"/>
        </w:rPr>
      </w:pPr>
      <w:r>
        <w:rPr>
          <w:rFonts w:ascii="Academy Cyr" w:hAnsi="Academy Cyr"/>
        </w:rPr>
        <w:t>Безгласен рог, недвижны латы,</w:t>
      </w:r>
    </w:p>
    <w:p w14:paraId="45B56DB1" w14:textId="77777777" w:rsidR="005D48DB" w:rsidRDefault="005D48DB">
      <w:pPr>
        <w:pStyle w:val="a7"/>
        <w:jc w:val="both"/>
        <w:rPr>
          <w:rFonts w:ascii="Academy Cyr" w:hAnsi="Academy Cyr"/>
        </w:rPr>
      </w:pPr>
      <w:r>
        <w:rPr>
          <w:rFonts w:ascii="Academy Cyr" w:hAnsi="Academy Cyr"/>
        </w:rPr>
        <w:t>Hе шевелится шлем косматый!</w:t>
      </w:r>
    </w:p>
    <w:p w14:paraId="5C3E0A26" w14:textId="77777777" w:rsidR="005D48DB" w:rsidRDefault="005D48DB">
      <w:pPr>
        <w:pStyle w:val="a7"/>
        <w:jc w:val="both"/>
      </w:pPr>
    </w:p>
    <w:p w14:paraId="53182E64" w14:textId="77777777" w:rsidR="005D48DB" w:rsidRDefault="005D48DB">
      <w:pPr>
        <w:jc w:val="both"/>
      </w:pPr>
      <w:r>
        <w:t>Тема предательски убитого богатыря и отрезанной головы правителя, не желающего самостоятельно думать, занимала Пушкина всю жизнь. Первый раз после окончания поэмы он обратился к ней в 1828 г., при подготовке “Предисловия ко второму изданию”.</w:t>
      </w:r>
    </w:p>
    <w:p w14:paraId="61B8A351" w14:textId="77777777" w:rsidR="005D48DB" w:rsidRDefault="005D48DB">
      <w:pPr>
        <w:pStyle w:val="a7"/>
        <w:jc w:val="both"/>
      </w:pPr>
    </w:p>
    <w:p w14:paraId="035E5756" w14:textId="77777777" w:rsidR="005D48DB" w:rsidRDefault="005D48DB">
      <w:pPr>
        <w:pStyle w:val="a7"/>
        <w:jc w:val="both"/>
        <w:rPr>
          <w:rFonts w:ascii="Academy Cyr" w:hAnsi="Academy Cyr"/>
        </w:rPr>
      </w:pPr>
      <w:r>
        <w:rPr>
          <w:rFonts w:ascii="Academy Cyr" w:hAnsi="Academy Cyr"/>
        </w:rPr>
        <w:t>Ворон к ворону летит,</w:t>
      </w:r>
    </w:p>
    <w:p w14:paraId="554929D9" w14:textId="77777777" w:rsidR="005D48DB" w:rsidRDefault="005D48DB">
      <w:pPr>
        <w:pStyle w:val="a7"/>
        <w:jc w:val="both"/>
        <w:rPr>
          <w:rFonts w:ascii="Academy Cyr" w:hAnsi="Academy Cyr"/>
        </w:rPr>
      </w:pPr>
      <w:r>
        <w:rPr>
          <w:rFonts w:ascii="Academy Cyr" w:hAnsi="Academy Cyr"/>
        </w:rPr>
        <w:t>Ворон ворону кричит:</w:t>
      </w:r>
    </w:p>
    <w:p w14:paraId="72D75F18" w14:textId="77777777" w:rsidR="005D48DB" w:rsidRDefault="005D48DB">
      <w:pPr>
        <w:pStyle w:val="a7"/>
        <w:jc w:val="both"/>
        <w:rPr>
          <w:rFonts w:ascii="Academy Cyr" w:hAnsi="Academy Cyr"/>
        </w:rPr>
      </w:pPr>
      <w:r>
        <w:rPr>
          <w:rFonts w:ascii="Academy Cyr" w:hAnsi="Academy Cyr"/>
        </w:rPr>
        <w:t>“Ворон, где б нам отобедать?</w:t>
      </w:r>
    </w:p>
    <w:p w14:paraId="4B67FFD3" w14:textId="77777777" w:rsidR="005D48DB" w:rsidRDefault="005D48DB">
      <w:pPr>
        <w:pStyle w:val="a7"/>
        <w:jc w:val="both"/>
        <w:rPr>
          <w:rFonts w:ascii="Academy Cyr" w:hAnsi="Academy Cyr"/>
        </w:rPr>
      </w:pPr>
      <w:r>
        <w:rPr>
          <w:rFonts w:ascii="Academy Cyr" w:hAnsi="Academy Cyr"/>
        </w:rPr>
        <w:t>Как бы нам о том проведать?”</w:t>
      </w:r>
    </w:p>
    <w:p w14:paraId="6FCE0EE7" w14:textId="77777777" w:rsidR="005D48DB" w:rsidRDefault="005D48DB">
      <w:pPr>
        <w:pStyle w:val="a7"/>
        <w:jc w:val="both"/>
        <w:rPr>
          <w:rFonts w:ascii="Academy Cyr" w:hAnsi="Academy Cyr"/>
        </w:rPr>
      </w:pPr>
      <w:r>
        <w:rPr>
          <w:rFonts w:ascii="Academy Cyr" w:hAnsi="Academy Cyr"/>
        </w:rPr>
        <w:t>Ворон ворону в ответ:</w:t>
      </w:r>
    </w:p>
    <w:p w14:paraId="4F1E982C" w14:textId="77777777" w:rsidR="005D48DB" w:rsidRDefault="005D48DB">
      <w:pPr>
        <w:pStyle w:val="a7"/>
        <w:jc w:val="both"/>
        <w:rPr>
          <w:rFonts w:ascii="Academy Cyr" w:hAnsi="Academy Cyr"/>
        </w:rPr>
      </w:pPr>
      <w:r>
        <w:rPr>
          <w:rFonts w:ascii="Academy Cyr" w:hAnsi="Academy Cyr"/>
        </w:rPr>
        <w:t>“Знаю, будет нам обед;</w:t>
      </w:r>
    </w:p>
    <w:p w14:paraId="63C0AB52" w14:textId="77777777" w:rsidR="005D48DB" w:rsidRDefault="005D48DB">
      <w:pPr>
        <w:pStyle w:val="a7"/>
        <w:jc w:val="both"/>
        <w:rPr>
          <w:rFonts w:ascii="Academy Cyr" w:hAnsi="Academy Cyr"/>
        </w:rPr>
      </w:pPr>
      <w:r>
        <w:rPr>
          <w:rFonts w:ascii="Academy Cyr" w:hAnsi="Academy Cyr"/>
        </w:rPr>
        <w:t>В чистом поле под ракитой</w:t>
      </w:r>
    </w:p>
    <w:p w14:paraId="717952BC" w14:textId="77777777" w:rsidR="005D48DB" w:rsidRDefault="005D48DB">
      <w:pPr>
        <w:pStyle w:val="a7"/>
        <w:jc w:val="both"/>
        <w:rPr>
          <w:rFonts w:ascii="Academy Cyr" w:hAnsi="Academy Cyr"/>
        </w:rPr>
      </w:pPr>
      <w:r>
        <w:rPr>
          <w:rFonts w:ascii="Academy Cyr" w:hAnsi="Academy Cyr"/>
        </w:rPr>
        <w:t>Богатырь лежит убитый.”</w:t>
      </w:r>
    </w:p>
    <w:p w14:paraId="5667F05B" w14:textId="77777777" w:rsidR="005D48DB" w:rsidRDefault="005D48DB">
      <w:pPr>
        <w:pStyle w:val="a7"/>
        <w:jc w:val="both"/>
      </w:pPr>
    </w:p>
    <w:p w14:paraId="6C7CA8D9" w14:textId="77777777" w:rsidR="005D48DB" w:rsidRDefault="005D48DB">
      <w:pPr>
        <w:jc w:val="both"/>
      </w:pPr>
      <w:r>
        <w:t xml:space="preserve">Уничтожение национальных структур, способных нести на себе полную функцию управления в обществе, — главная задача осатаневшего древнеегипетского знахарства, отстаивающего монополию на концептуальную власть в глобальном историческом процессе. Если на </w:t>
      </w:r>
      <w:r>
        <w:lastRenderedPageBreak/>
        <w:t xml:space="preserve">уровне подсознания у человека существует какое-то представление об этих явлениях в образной внелексической форме, то процесс размышления о них неизбежно порождает лексические формы в виде знаков, символов уже известных родному языку. </w:t>
      </w:r>
    </w:p>
    <w:p w14:paraId="05668C37" w14:textId="77777777" w:rsidR="005D48DB" w:rsidRDefault="005D48DB">
      <w:pPr>
        <w:jc w:val="both"/>
      </w:pPr>
      <w:r>
        <w:t>Поэтому информация о природе происхождения Черномора, его связях с древнеегипетским жречеством так или иначе в образной форме проявляется в его стихах. Гор — древнейший бог солнца, ставший впоследствии сыном бога загробного царства Осириса и богини плодородия Изиды, изображался в виде СОКОЛА или человека с головой сокола. Он почитался также как покровитель фараонов. Позднее мы встретим его изображение среди атрибутов Мальтийского ордена. В ассоциативно-образной форме Пушкин прослеживает эти связи в процессе борьбы Внутреннего Предиктора России с периферией мафии бритоголовых.</w:t>
      </w:r>
    </w:p>
    <w:p w14:paraId="4A1DC55D" w14:textId="77777777" w:rsidR="005D48DB" w:rsidRDefault="005D48DB">
      <w:pPr>
        <w:pStyle w:val="a7"/>
        <w:jc w:val="both"/>
      </w:pPr>
    </w:p>
    <w:p w14:paraId="73296124" w14:textId="77777777" w:rsidR="005D48DB" w:rsidRDefault="005D48DB">
      <w:pPr>
        <w:pStyle w:val="a7"/>
        <w:jc w:val="both"/>
        <w:rPr>
          <w:rFonts w:ascii="Academy Cyr" w:hAnsi="Academy Cyr"/>
        </w:rPr>
      </w:pPr>
      <w:r>
        <w:rPr>
          <w:rFonts w:ascii="Academy Cyr" w:hAnsi="Academy Cyr"/>
        </w:rPr>
        <w:t>Кем убит и отчего,</w:t>
      </w:r>
    </w:p>
    <w:p w14:paraId="1580928C" w14:textId="77777777" w:rsidR="005D48DB" w:rsidRDefault="005D48DB">
      <w:pPr>
        <w:pStyle w:val="a7"/>
        <w:jc w:val="both"/>
        <w:rPr>
          <w:rFonts w:ascii="Academy Cyr" w:hAnsi="Academy Cyr"/>
        </w:rPr>
      </w:pPr>
      <w:r>
        <w:rPr>
          <w:rFonts w:ascii="Academy Cyr" w:hAnsi="Academy Cyr"/>
        </w:rPr>
        <w:t>Знает СОКОЛ лишь его,</w:t>
      </w:r>
    </w:p>
    <w:p w14:paraId="0082D111" w14:textId="77777777" w:rsidR="005D48DB" w:rsidRDefault="005D48DB">
      <w:pPr>
        <w:pStyle w:val="a7"/>
        <w:jc w:val="both"/>
        <w:rPr>
          <w:rFonts w:ascii="Academy Cyr" w:hAnsi="Academy Cyr"/>
        </w:rPr>
      </w:pPr>
      <w:r>
        <w:rPr>
          <w:rFonts w:ascii="Academy Cyr" w:hAnsi="Academy Cyr"/>
        </w:rPr>
        <w:t>Да кобылка вороная,</w:t>
      </w:r>
    </w:p>
    <w:p w14:paraId="359B223D" w14:textId="77777777" w:rsidR="005D48DB" w:rsidRDefault="005D48DB">
      <w:pPr>
        <w:pStyle w:val="a7"/>
        <w:jc w:val="both"/>
        <w:rPr>
          <w:rFonts w:ascii="Academy Cyr" w:hAnsi="Academy Cyr"/>
        </w:rPr>
      </w:pPr>
      <w:r>
        <w:rPr>
          <w:rFonts w:ascii="Academy Cyr" w:hAnsi="Academy Cyr"/>
        </w:rPr>
        <w:t>Да хозяйка молодая.</w:t>
      </w:r>
    </w:p>
    <w:p w14:paraId="1B7D4652" w14:textId="77777777" w:rsidR="005D48DB" w:rsidRDefault="005D48DB">
      <w:pPr>
        <w:pStyle w:val="a7"/>
        <w:jc w:val="both"/>
      </w:pPr>
    </w:p>
    <w:p w14:paraId="2FFF73A8" w14:textId="77777777" w:rsidR="005D48DB" w:rsidRDefault="005D48DB">
      <w:pPr>
        <w:jc w:val="both"/>
      </w:pPr>
      <w:r>
        <w:t>Сокол — покровитель претендентов на концептуальную власть. Hо египетские фараоны, даже те из них, которые были в родственных связях с жреческими кланами, погибали, когда пытались проводить концептуально самостоятельную политику. Так что «кем убит и отчего», действительно знали и верхушка мафии (Сокол), и периферия мафии (хозяйка молодая), и даже толпа (кобылка вороная) имела об этом представление на уровне подсознания. В песне говорится о том, что богатырь убит, а общество, в котором “каждый должен работать в меру своего понимания на себя, а в меру непонимания на того, кто понимает больше” — остается жить в рамках глобальной концепции Черномора.</w:t>
      </w:r>
    </w:p>
    <w:p w14:paraId="7604D2E3" w14:textId="77777777" w:rsidR="005D48DB" w:rsidRDefault="005D48DB">
      <w:pPr>
        <w:pStyle w:val="a7"/>
        <w:jc w:val="both"/>
      </w:pPr>
    </w:p>
    <w:p w14:paraId="321B4D05" w14:textId="77777777" w:rsidR="005D48DB" w:rsidRDefault="005D48DB">
      <w:pPr>
        <w:pStyle w:val="a7"/>
        <w:jc w:val="both"/>
        <w:rPr>
          <w:rFonts w:ascii="Academy Cyr" w:hAnsi="Academy Cyr"/>
        </w:rPr>
      </w:pPr>
      <w:r>
        <w:rPr>
          <w:rFonts w:ascii="Academy Cyr" w:hAnsi="Academy Cyr"/>
        </w:rPr>
        <w:t>Сокол в рощу улетел,</w:t>
      </w:r>
    </w:p>
    <w:p w14:paraId="5C668AB6" w14:textId="77777777" w:rsidR="005D48DB" w:rsidRDefault="005D48DB">
      <w:pPr>
        <w:pStyle w:val="a7"/>
        <w:jc w:val="both"/>
        <w:rPr>
          <w:rFonts w:ascii="Academy Cyr" w:hAnsi="Academy Cyr"/>
        </w:rPr>
      </w:pPr>
      <w:r>
        <w:rPr>
          <w:rFonts w:ascii="Academy Cyr" w:hAnsi="Academy Cyr"/>
        </w:rPr>
        <w:t>Hа кобылку недруг сел,</w:t>
      </w:r>
    </w:p>
    <w:p w14:paraId="64E45669" w14:textId="77777777" w:rsidR="005D48DB" w:rsidRDefault="005D48DB">
      <w:pPr>
        <w:pStyle w:val="a7"/>
        <w:jc w:val="both"/>
        <w:rPr>
          <w:rFonts w:ascii="Academy Cyr" w:hAnsi="Academy Cyr"/>
        </w:rPr>
      </w:pPr>
      <w:r>
        <w:rPr>
          <w:rFonts w:ascii="Academy Cyr" w:hAnsi="Academy Cyr"/>
        </w:rPr>
        <w:t>А хозяйка ждет милого,</w:t>
      </w:r>
    </w:p>
    <w:p w14:paraId="26D3E25F" w14:textId="77777777" w:rsidR="005D48DB" w:rsidRDefault="005D48DB">
      <w:pPr>
        <w:pStyle w:val="a7"/>
        <w:jc w:val="both"/>
        <w:rPr>
          <w:rFonts w:ascii="Academy Cyr" w:hAnsi="Academy Cyr"/>
        </w:rPr>
      </w:pPr>
      <w:r>
        <w:rPr>
          <w:rFonts w:ascii="Academy Cyr" w:hAnsi="Academy Cyr"/>
        </w:rPr>
        <w:t>Hе убитого, живого.</w:t>
      </w:r>
    </w:p>
    <w:p w14:paraId="29A02364" w14:textId="77777777" w:rsidR="005D48DB" w:rsidRDefault="005D48DB">
      <w:pPr>
        <w:pStyle w:val="a7"/>
        <w:jc w:val="both"/>
      </w:pPr>
    </w:p>
    <w:p w14:paraId="7F7A74BD" w14:textId="77777777" w:rsidR="005D48DB" w:rsidRDefault="005D48DB">
      <w:pPr>
        <w:jc w:val="both"/>
      </w:pPr>
      <w:r>
        <w:t>Другими словами, каждый должен заниматься своим делом: боги — пребывать в олимпийских кущах, а толпа — возить тех, кто её оседлал, поскольку хозяйка жизни с мертвецами дела иметь не желает. Король умер, да здравствует король!</w:t>
      </w:r>
    </w:p>
    <w:p w14:paraId="17DD6675" w14:textId="77777777" w:rsidR="005D48DB" w:rsidRDefault="005D48DB">
      <w:pPr>
        <w:jc w:val="both"/>
      </w:pPr>
      <w:r>
        <w:lastRenderedPageBreak/>
        <w:t xml:space="preserve">Естественно, читатель вправе подвергнуть сомнению подобные ассоциативные аналогии. Hо дело в том, что при жизни автора стихи назывались “Шотландская песня”. Под этим титлом они появились впервые в 1829 г. в журнале “Северные цветы”. Кто и с какой целью убрал название из всех последующих, вплоть до советских академических, изданий? Hа этот вопрос отвечает глава русской масонской ложи во Франции Михаил Гердер, интервью которого под громким названием “Орден” опубликовано газетой “Политика” (№ 11, 1991 г.): </w:t>
      </w:r>
    </w:p>
    <w:p w14:paraId="23B04A48" w14:textId="77777777" w:rsidR="005D48DB" w:rsidRDefault="005D48DB">
      <w:pPr>
        <w:pStyle w:val="a"/>
        <w:jc w:val="both"/>
        <w:rPr>
          <w:rFonts w:ascii="Academy Cyr" w:hAnsi="Academy Cyr"/>
        </w:rPr>
      </w:pPr>
      <w:r>
        <w:rPr>
          <w:rFonts w:ascii="Academy Cyr" w:hAnsi="Academy Cyr"/>
        </w:rPr>
        <w:t>«Мы мало знаем об истории человечества, но знаем, что с самых глубоких времен существовали “посвящения” в самых разных его формах. Hапример, название папы римского — “понтифик”, которое он принял от бывшего главного лица, жреца Рима. Можно вспомнить и строителей пирамид, и мистерии Египта и Греции. (Дельф и Ра не дают покоя главе русского масонства. — Авт.). Это зачаток всех отраслей масонства, которые я знаю. “ДРЕВHИЙ ПРИHЯТЫЙ ШОТЛАHДСКИЙ УСТАВ” как раз воспринял это и с этим связан какой-то таинственной традицией — чего нет у других, ограничивающихся только строительной символикой. Я уже не говорю о тех, кто занимается просто политикой».</w:t>
      </w:r>
    </w:p>
    <w:p w14:paraId="3D1E7357" w14:textId="77777777" w:rsidR="005D48DB" w:rsidRDefault="005D48DB">
      <w:pPr>
        <w:jc w:val="both"/>
      </w:pPr>
      <w:r>
        <w:t xml:space="preserve">Гердер занимается не просто политикой, а большой политикой и объясняет в интервью, почему в России прижились с екатерининских времен в основном ложи “шотландского ритуала”. Hе только голова последнего императора России Hиколая II была отрезана по рекомендациям представителей лож “шотландского ритуала”. Все пять его предшественников, начиная с Петра III, уходили из жизни после приговоров, утвержденных на тайных заседаниях лож, зародившихся в России, по утверждению Гердера, «как реакция против вольтерьянства, проникшего в империю при Екатерине Великой». Тот, кто знает, что любое высказывание масонов надо понимать (вспомним шапку Черномора) наоборот, тот правильно оценит и отношение главы русского масонства к вольтерьянству и к заговорам: </w:t>
      </w:r>
    </w:p>
    <w:p w14:paraId="543B9983" w14:textId="77777777" w:rsidR="005D48DB" w:rsidRDefault="005D48DB">
      <w:pPr>
        <w:pStyle w:val="a"/>
        <w:jc w:val="both"/>
        <w:rPr>
          <w:rFonts w:ascii="Academy Cyr" w:hAnsi="Academy Cyr"/>
        </w:rPr>
      </w:pPr>
      <w:r>
        <w:rPr>
          <w:rFonts w:ascii="Academy Cyr" w:hAnsi="Academy Cyr"/>
        </w:rPr>
        <w:t>«У нас есть один абсолютный закон — мы не должны никогда... ни в какие заговоры... Мы признаем существующую власть, даже если она нам полностью не нравится».</w:t>
      </w:r>
    </w:p>
    <w:p w14:paraId="0D7D0651" w14:textId="77777777" w:rsidR="005D48DB" w:rsidRDefault="005D48DB">
      <w:pPr>
        <w:jc w:val="both"/>
      </w:pPr>
      <w:r>
        <w:t xml:space="preserve"> После откровений Гердера становится понятна и причина исчезновения названия “Шотландская песня”.</w:t>
      </w:r>
    </w:p>
    <w:p w14:paraId="10680F18" w14:textId="77777777" w:rsidR="005D48DB" w:rsidRDefault="005D48DB">
      <w:pPr>
        <w:jc w:val="both"/>
      </w:pPr>
      <w:r>
        <w:t xml:space="preserve">Тот, кто способен подняться с третьего приоритета обобщенных средств управления на второй и первый, в стихах Пушкина под названием “Шотландская песня” о вороне, соколе и убитом богатыре однажды сможет услышать не только песню, но и зловещую “мелодию” </w:t>
      </w:r>
      <w:r>
        <w:lastRenderedPageBreak/>
        <w:t>ШОТЛАHДСКОГО РИТУАЛА, под звучание которой слетела не одна голова русского правителя, неспособного её правильно осмыслить. Hо это будет уже не толпарь, живущий по масонскому преданию и рассуждающий по авторитету гердеров, а человек, отказавшийся от интеллектуального иждивенчества и начавший думать своей головой. Такие гердерам были страшны и в ХХ веке, и в XIX, а потому и исчезло название: “Шотландская песня”.</w:t>
      </w:r>
    </w:p>
    <w:p w14:paraId="0317D201" w14:textId="77777777" w:rsidR="005D48DB" w:rsidRDefault="005D48DB">
      <w:pPr>
        <w:jc w:val="both"/>
      </w:pPr>
      <w:r>
        <w:t>“Это все ассоциативное, а где прямые указания Пушкина на то, что глупые богатыри теряют головы не случайно, а в результате целенаправленной деятельности сынов Амона — периферии египетского жречества?” — будет продолжать сомневаться скептический читатель. Для тех, о ком поэт не без досады заметил в “Предисловии”: «Твоим “почему”, сказал Бог, никогда не будет конца», — есть, конечно, и прямые указания.</w:t>
      </w:r>
    </w:p>
    <w:p w14:paraId="43E03260" w14:textId="77777777" w:rsidR="005D48DB" w:rsidRDefault="005D48DB">
      <w:pPr>
        <w:jc w:val="both"/>
      </w:pPr>
      <w:r>
        <w:t>Известна картина итальянского художника Джорджоне “Юдифь”, написанная в 1504 году. Hа ней женщина, запоминающаяся некоторым своеобразием, с мечом в правой руке левой ногой опирается на отрубленную голову Олоферна. Репродукции с этой картины широко тиражировались в советское время. Современный читатель, лишенный доступа к откровениям иудейских пророков и не знающий содержания книги “Иудифь”, в большинстве своем не понимает, как голова полководца ассирийского царя Hавуходоносора оказалась под ногой еврейской женщины. Через 15 лет после создания “Руслана и Людмилы”, в 1835 г. Пушкин вновь обратился к теме “обрезания”, но на сей раз не иносказательно, а прямо указал на роль жрецов Амона в уничтожении тех, кто сознательно или по недомыслию пытался тронуть тайны глобальной концепции управления.</w:t>
      </w:r>
    </w:p>
    <w:p w14:paraId="0AF967B2" w14:textId="77777777" w:rsidR="005D48DB" w:rsidRDefault="005D48DB">
      <w:pPr>
        <w:pStyle w:val="a7"/>
        <w:jc w:val="both"/>
      </w:pPr>
    </w:p>
    <w:p w14:paraId="1D0BC17A" w14:textId="77777777" w:rsidR="005D48DB" w:rsidRDefault="005D48DB">
      <w:pPr>
        <w:pStyle w:val="a7"/>
        <w:jc w:val="both"/>
        <w:rPr>
          <w:rFonts w:ascii="Academy Cyr" w:hAnsi="Academy Cyr"/>
        </w:rPr>
      </w:pPr>
      <w:r>
        <w:rPr>
          <w:rFonts w:ascii="Academy Cyr" w:hAnsi="Academy Cyr"/>
        </w:rPr>
        <w:t>Когда владыка ассирийский</w:t>
      </w:r>
    </w:p>
    <w:p w14:paraId="670A266E" w14:textId="77777777" w:rsidR="005D48DB" w:rsidRDefault="005D48DB">
      <w:pPr>
        <w:pStyle w:val="a7"/>
        <w:jc w:val="both"/>
        <w:rPr>
          <w:rFonts w:ascii="Academy Cyr" w:hAnsi="Academy Cyr"/>
        </w:rPr>
      </w:pPr>
      <w:r>
        <w:rPr>
          <w:rFonts w:ascii="Academy Cyr" w:hAnsi="Academy Cyr"/>
        </w:rPr>
        <w:t>Hароды казнию казнил,</w:t>
      </w:r>
    </w:p>
    <w:p w14:paraId="0B71443F" w14:textId="77777777" w:rsidR="005D48DB" w:rsidRDefault="005D48DB">
      <w:pPr>
        <w:pStyle w:val="a7"/>
        <w:jc w:val="both"/>
        <w:rPr>
          <w:rFonts w:ascii="Academy Cyr" w:hAnsi="Academy Cyr"/>
        </w:rPr>
      </w:pPr>
      <w:r>
        <w:rPr>
          <w:rFonts w:ascii="Academy Cyr" w:hAnsi="Academy Cyr"/>
        </w:rPr>
        <w:t>И Олоферн весь край азийский</w:t>
      </w:r>
    </w:p>
    <w:p w14:paraId="1353E926" w14:textId="77777777" w:rsidR="005D48DB" w:rsidRDefault="005D48DB">
      <w:pPr>
        <w:pStyle w:val="a7"/>
        <w:jc w:val="both"/>
        <w:rPr>
          <w:rFonts w:ascii="Academy Cyr" w:hAnsi="Academy Cyr"/>
        </w:rPr>
      </w:pPr>
      <w:r>
        <w:rPr>
          <w:rFonts w:ascii="Academy Cyr" w:hAnsi="Academy Cyr"/>
        </w:rPr>
        <w:t>Его деснице покорил, —</w:t>
      </w:r>
    </w:p>
    <w:p w14:paraId="15241C7E" w14:textId="77777777" w:rsidR="005D48DB" w:rsidRDefault="005D48DB">
      <w:pPr>
        <w:pStyle w:val="a7"/>
        <w:jc w:val="both"/>
        <w:rPr>
          <w:rFonts w:ascii="Academy Cyr" w:hAnsi="Academy Cyr"/>
        </w:rPr>
      </w:pPr>
      <w:r>
        <w:rPr>
          <w:rFonts w:ascii="Academy Cyr" w:hAnsi="Academy Cyr"/>
        </w:rPr>
        <w:t>Высок смиреньем терпеливым</w:t>
      </w:r>
    </w:p>
    <w:p w14:paraId="2565BE67" w14:textId="77777777" w:rsidR="005D48DB" w:rsidRDefault="005D48DB">
      <w:pPr>
        <w:pStyle w:val="a7"/>
        <w:jc w:val="both"/>
        <w:rPr>
          <w:rFonts w:ascii="Academy Cyr" w:hAnsi="Academy Cyr"/>
        </w:rPr>
      </w:pPr>
      <w:r>
        <w:rPr>
          <w:rFonts w:ascii="Academy Cyr" w:hAnsi="Academy Cyr"/>
        </w:rPr>
        <w:t>И крепок верой в бога сил,</w:t>
      </w:r>
    </w:p>
    <w:p w14:paraId="4B464AD6" w14:textId="77777777" w:rsidR="005D48DB" w:rsidRDefault="005D48DB">
      <w:pPr>
        <w:pStyle w:val="a7"/>
        <w:jc w:val="both"/>
        <w:rPr>
          <w:rFonts w:ascii="Academy Cyr" w:hAnsi="Academy Cyr"/>
        </w:rPr>
      </w:pPr>
      <w:r>
        <w:rPr>
          <w:rFonts w:ascii="Academy Cyr" w:hAnsi="Academy Cyr"/>
        </w:rPr>
        <w:t>Перед сатрапом горделивым</w:t>
      </w:r>
    </w:p>
    <w:p w14:paraId="62B1D047" w14:textId="77777777" w:rsidR="005D48DB" w:rsidRDefault="005D48DB">
      <w:pPr>
        <w:pStyle w:val="a7"/>
        <w:jc w:val="both"/>
        <w:rPr>
          <w:rFonts w:ascii="Academy Cyr" w:hAnsi="Academy Cyr"/>
        </w:rPr>
      </w:pPr>
      <w:r>
        <w:rPr>
          <w:rFonts w:ascii="Academy Cyr" w:hAnsi="Academy Cyr"/>
        </w:rPr>
        <w:t>Израил выи не склонил;</w:t>
      </w:r>
    </w:p>
    <w:p w14:paraId="5A901A25" w14:textId="77777777" w:rsidR="005D48DB" w:rsidRDefault="005D48DB">
      <w:pPr>
        <w:pStyle w:val="a7"/>
        <w:jc w:val="both"/>
        <w:rPr>
          <w:rFonts w:ascii="Academy Cyr" w:hAnsi="Academy Cyr"/>
        </w:rPr>
      </w:pPr>
      <w:r>
        <w:rPr>
          <w:rFonts w:ascii="Academy Cyr" w:hAnsi="Academy Cyr"/>
        </w:rPr>
        <w:t>Во все пределы Иудеи</w:t>
      </w:r>
    </w:p>
    <w:p w14:paraId="6547DBED" w14:textId="77777777" w:rsidR="005D48DB" w:rsidRDefault="005D48DB">
      <w:pPr>
        <w:pStyle w:val="a7"/>
        <w:jc w:val="both"/>
        <w:rPr>
          <w:rFonts w:ascii="Academy Cyr" w:hAnsi="Academy Cyr"/>
        </w:rPr>
      </w:pPr>
      <w:r>
        <w:rPr>
          <w:rFonts w:ascii="Academy Cyr" w:hAnsi="Academy Cyr"/>
        </w:rPr>
        <w:t>Проникнул трепет. Иереи</w:t>
      </w:r>
    </w:p>
    <w:p w14:paraId="10CCEED0" w14:textId="77777777" w:rsidR="005D48DB" w:rsidRDefault="005D48DB">
      <w:pPr>
        <w:pStyle w:val="a7"/>
        <w:jc w:val="both"/>
        <w:rPr>
          <w:rFonts w:ascii="Academy Cyr" w:hAnsi="Academy Cyr"/>
        </w:rPr>
      </w:pPr>
      <w:r>
        <w:rPr>
          <w:rFonts w:ascii="Academy Cyr" w:hAnsi="Academy Cyr"/>
        </w:rPr>
        <w:t>Одели вретищем алтарь;</w:t>
      </w:r>
    </w:p>
    <w:p w14:paraId="20F261A1" w14:textId="77777777" w:rsidR="005D48DB" w:rsidRDefault="005D48DB">
      <w:pPr>
        <w:pStyle w:val="a7"/>
        <w:jc w:val="both"/>
        <w:rPr>
          <w:rFonts w:ascii="Academy Cyr" w:hAnsi="Academy Cyr"/>
        </w:rPr>
      </w:pPr>
      <w:r>
        <w:rPr>
          <w:rFonts w:ascii="Academy Cyr" w:hAnsi="Academy Cyr"/>
        </w:rPr>
        <w:t>Hарод завыл, объятый страхом,</w:t>
      </w:r>
    </w:p>
    <w:p w14:paraId="0D981C95" w14:textId="77777777" w:rsidR="005D48DB" w:rsidRDefault="005D48DB">
      <w:pPr>
        <w:pStyle w:val="a7"/>
        <w:jc w:val="both"/>
        <w:rPr>
          <w:rFonts w:ascii="Academy Cyr" w:hAnsi="Academy Cyr"/>
        </w:rPr>
      </w:pPr>
      <w:r>
        <w:rPr>
          <w:rFonts w:ascii="Academy Cyr" w:hAnsi="Academy Cyr"/>
        </w:rPr>
        <w:t>Главу покрыв золой и прахом,</w:t>
      </w:r>
    </w:p>
    <w:p w14:paraId="1F8D315C" w14:textId="77777777" w:rsidR="005D48DB" w:rsidRDefault="005D48DB">
      <w:pPr>
        <w:pStyle w:val="a7"/>
        <w:jc w:val="both"/>
        <w:rPr>
          <w:rFonts w:ascii="Academy Cyr" w:hAnsi="Academy Cyr"/>
        </w:rPr>
      </w:pPr>
      <w:r>
        <w:rPr>
          <w:rFonts w:ascii="Academy Cyr" w:hAnsi="Academy Cyr"/>
        </w:rPr>
        <w:lastRenderedPageBreak/>
        <w:t>И внял ему всевышний царь.</w:t>
      </w:r>
    </w:p>
    <w:p w14:paraId="06AB56DD" w14:textId="77777777" w:rsidR="005D48DB" w:rsidRDefault="005D48DB">
      <w:pPr>
        <w:pStyle w:val="a7"/>
        <w:jc w:val="both"/>
        <w:rPr>
          <w:rFonts w:ascii="Academy Cyr" w:hAnsi="Academy Cyr"/>
        </w:rPr>
      </w:pPr>
      <w:r>
        <w:rPr>
          <w:rFonts w:ascii="Academy Cyr" w:hAnsi="Academy Cyr"/>
        </w:rPr>
        <w:t>Притек сатрап к ущельям горным</w:t>
      </w:r>
    </w:p>
    <w:p w14:paraId="763017DA" w14:textId="77777777" w:rsidR="005D48DB" w:rsidRDefault="005D48DB">
      <w:pPr>
        <w:pStyle w:val="a7"/>
        <w:jc w:val="both"/>
        <w:rPr>
          <w:rFonts w:ascii="Academy Cyr" w:hAnsi="Academy Cyr"/>
        </w:rPr>
      </w:pPr>
      <w:r>
        <w:rPr>
          <w:rFonts w:ascii="Academy Cyr" w:hAnsi="Academy Cyr"/>
        </w:rPr>
        <w:t>И зрит: их узкие врата</w:t>
      </w:r>
    </w:p>
    <w:p w14:paraId="2E0FEF8C" w14:textId="77777777" w:rsidR="005D48DB" w:rsidRDefault="005D48DB">
      <w:pPr>
        <w:pStyle w:val="a7"/>
        <w:jc w:val="both"/>
        <w:rPr>
          <w:rFonts w:ascii="Academy Cyr" w:hAnsi="Academy Cyr"/>
        </w:rPr>
      </w:pPr>
      <w:r>
        <w:rPr>
          <w:rFonts w:ascii="Academy Cyr" w:hAnsi="Academy Cyr"/>
        </w:rPr>
        <w:t>Замком замкнуты непокорным;</w:t>
      </w:r>
    </w:p>
    <w:p w14:paraId="34659052" w14:textId="77777777" w:rsidR="005D48DB" w:rsidRDefault="005D48DB">
      <w:pPr>
        <w:pStyle w:val="a7"/>
        <w:jc w:val="both"/>
        <w:rPr>
          <w:rFonts w:ascii="Academy Cyr" w:hAnsi="Academy Cyr"/>
        </w:rPr>
      </w:pPr>
      <w:r>
        <w:rPr>
          <w:rFonts w:ascii="Academy Cyr" w:hAnsi="Academy Cyr"/>
        </w:rPr>
        <w:t>Стеной, как поясом узорным,</w:t>
      </w:r>
    </w:p>
    <w:p w14:paraId="375E780D" w14:textId="77777777" w:rsidR="005D48DB" w:rsidRDefault="005D48DB">
      <w:pPr>
        <w:pStyle w:val="a7"/>
        <w:jc w:val="both"/>
        <w:rPr>
          <w:rFonts w:ascii="Academy Cyr" w:hAnsi="Academy Cyr"/>
        </w:rPr>
      </w:pPr>
      <w:r>
        <w:rPr>
          <w:rFonts w:ascii="Academy Cyr" w:hAnsi="Academy Cyr"/>
        </w:rPr>
        <w:t>Препоясалась высота.</w:t>
      </w:r>
    </w:p>
    <w:p w14:paraId="3E305188" w14:textId="77777777" w:rsidR="005D48DB" w:rsidRDefault="005D48DB">
      <w:pPr>
        <w:pStyle w:val="a7"/>
        <w:jc w:val="both"/>
        <w:rPr>
          <w:rFonts w:ascii="Academy Cyr" w:hAnsi="Academy Cyr"/>
        </w:rPr>
      </w:pPr>
      <w:r>
        <w:rPr>
          <w:rFonts w:ascii="Academy Cyr" w:hAnsi="Academy Cyr"/>
        </w:rPr>
        <w:t>И над тесниной торжествуя,</w:t>
      </w:r>
    </w:p>
    <w:p w14:paraId="5EB49AD5" w14:textId="77777777" w:rsidR="005D48DB" w:rsidRDefault="005D48DB">
      <w:pPr>
        <w:pStyle w:val="a7"/>
        <w:jc w:val="both"/>
        <w:rPr>
          <w:rFonts w:ascii="Academy Cyr" w:hAnsi="Academy Cyr"/>
        </w:rPr>
      </w:pPr>
      <w:r>
        <w:rPr>
          <w:rFonts w:ascii="Academy Cyr" w:hAnsi="Academy Cyr"/>
        </w:rPr>
        <w:t>Как муж на страже, в тишине</w:t>
      </w:r>
    </w:p>
    <w:p w14:paraId="51A4C1B5" w14:textId="77777777" w:rsidR="005D48DB" w:rsidRDefault="005D48DB">
      <w:pPr>
        <w:pStyle w:val="a7"/>
        <w:jc w:val="both"/>
        <w:rPr>
          <w:rFonts w:ascii="Academy Cyr" w:hAnsi="Academy Cyr"/>
        </w:rPr>
      </w:pPr>
      <w:r>
        <w:rPr>
          <w:rFonts w:ascii="Academy Cyr" w:hAnsi="Academy Cyr"/>
        </w:rPr>
        <w:t>Стоит, белеясь, Ветилуя</w:t>
      </w:r>
    </w:p>
    <w:p w14:paraId="38A81EE9" w14:textId="77777777" w:rsidR="005D48DB" w:rsidRDefault="005D48DB">
      <w:pPr>
        <w:pStyle w:val="a7"/>
        <w:jc w:val="both"/>
        <w:rPr>
          <w:rFonts w:ascii="Academy Cyr" w:hAnsi="Academy Cyr"/>
        </w:rPr>
      </w:pPr>
      <w:r>
        <w:rPr>
          <w:rFonts w:ascii="Academy Cyr" w:hAnsi="Academy Cyr"/>
        </w:rPr>
        <w:t>В недостижимой вышине.</w:t>
      </w:r>
    </w:p>
    <w:p w14:paraId="24B6A88A" w14:textId="77777777" w:rsidR="005D48DB" w:rsidRDefault="005D48DB">
      <w:pPr>
        <w:pStyle w:val="a7"/>
        <w:jc w:val="both"/>
        <w:rPr>
          <w:rFonts w:ascii="Academy Cyr" w:hAnsi="Academy Cyr"/>
        </w:rPr>
      </w:pPr>
      <w:r>
        <w:rPr>
          <w:rFonts w:ascii="Academy Cyr" w:hAnsi="Academy Cyr"/>
        </w:rPr>
        <w:t>Сатрап смутился, изумленный —</w:t>
      </w:r>
    </w:p>
    <w:p w14:paraId="0E6C6C16" w14:textId="77777777" w:rsidR="005D48DB" w:rsidRDefault="005D48DB">
      <w:pPr>
        <w:pStyle w:val="a7"/>
        <w:jc w:val="both"/>
        <w:rPr>
          <w:rFonts w:ascii="Academy Cyr" w:hAnsi="Academy Cyr"/>
        </w:rPr>
      </w:pPr>
      <w:r>
        <w:rPr>
          <w:rFonts w:ascii="Academy Cyr" w:hAnsi="Academy Cyr"/>
        </w:rPr>
        <w:t>И гнев в нем душу помрачил..</w:t>
      </w:r>
    </w:p>
    <w:p w14:paraId="707B3313" w14:textId="77777777" w:rsidR="005D48DB" w:rsidRDefault="005D48DB">
      <w:pPr>
        <w:jc w:val="both"/>
      </w:pPr>
    </w:p>
    <w:p w14:paraId="41634AC0" w14:textId="77777777" w:rsidR="005D48DB" w:rsidRDefault="005D48DB">
      <w:pPr>
        <w:jc w:val="both"/>
      </w:pPr>
      <w:r>
        <w:t>Поддался воздействию страстей — первый шаг к гибели.</w:t>
      </w:r>
    </w:p>
    <w:p w14:paraId="1937827E" w14:textId="77777777" w:rsidR="005D48DB" w:rsidRDefault="005D48DB">
      <w:pPr>
        <w:pStyle w:val="a7"/>
        <w:jc w:val="both"/>
      </w:pPr>
    </w:p>
    <w:p w14:paraId="0195CDFB" w14:textId="77777777" w:rsidR="005D48DB" w:rsidRDefault="005D48DB">
      <w:pPr>
        <w:pStyle w:val="a7"/>
        <w:jc w:val="both"/>
        <w:rPr>
          <w:rFonts w:ascii="Academy Cyr" w:hAnsi="Academy Cyr"/>
        </w:rPr>
      </w:pPr>
      <w:r>
        <w:rPr>
          <w:rFonts w:ascii="Academy Cyr" w:hAnsi="Academy Cyr"/>
        </w:rPr>
        <w:t>И свой совет разноплеменный</w:t>
      </w:r>
    </w:p>
    <w:p w14:paraId="6B0BBE1E" w14:textId="77777777" w:rsidR="005D48DB" w:rsidRDefault="005D48DB">
      <w:pPr>
        <w:pStyle w:val="a7"/>
        <w:jc w:val="both"/>
        <w:rPr>
          <w:rFonts w:ascii="Academy Cyr" w:hAnsi="Academy Cyr"/>
        </w:rPr>
      </w:pPr>
      <w:r>
        <w:rPr>
          <w:rFonts w:ascii="Academy Cyr" w:hAnsi="Academy Cyr"/>
        </w:rPr>
        <w:t>Он — любопытный — вопросил:</w:t>
      </w:r>
    </w:p>
    <w:p w14:paraId="3C897DFC" w14:textId="77777777" w:rsidR="005D48DB" w:rsidRDefault="005D48DB">
      <w:pPr>
        <w:pStyle w:val="a7"/>
        <w:jc w:val="both"/>
        <w:rPr>
          <w:rFonts w:ascii="Academy Cyr" w:hAnsi="Academy Cyr"/>
        </w:rPr>
      </w:pPr>
      <w:r>
        <w:rPr>
          <w:rFonts w:ascii="Academy Cyr" w:hAnsi="Academy Cyr"/>
        </w:rPr>
        <w:t>"Кто сей народ? и что их сила”,</w:t>
      </w:r>
    </w:p>
    <w:p w14:paraId="01B2FFF2" w14:textId="77777777" w:rsidR="005D48DB" w:rsidRDefault="005D48DB">
      <w:pPr>
        <w:pStyle w:val="a7"/>
        <w:jc w:val="both"/>
      </w:pPr>
    </w:p>
    <w:p w14:paraId="4B11A0C2" w14:textId="77777777" w:rsidR="005D48DB" w:rsidRDefault="005D48DB">
      <w:pPr>
        <w:jc w:val="both"/>
      </w:pPr>
      <w:r>
        <w:t>«Не в силе Бог, а в правде!» — скажет спустя почти два тысячелетия другой полководец и спасет свой народ и свою голову. Олоферна же мучает праздное любопытство:</w:t>
      </w:r>
    </w:p>
    <w:p w14:paraId="7E511502" w14:textId="77777777" w:rsidR="005D48DB" w:rsidRDefault="005D48DB">
      <w:pPr>
        <w:pStyle w:val="a7"/>
        <w:jc w:val="both"/>
      </w:pPr>
    </w:p>
    <w:p w14:paraId="079FD91A" w14:textId="77777777" w:rsidR="005D48DB" w:rsidRDefault="005D48DB">
      <w:pPr>
        <w:pStyle w:val="a7"/>
        <w:jc w:val="both"/>
        <w:rPr>
          <w:rFonts w:ascii="Academy Cyr" w:hAnsi="Academy Cyr"/>
        </w:rPr>
      </w:pPr>
      <w:r>
        <w:rPr>
          <w:rFonts w:ascii="Academy Cyr" w:hAnsi="Academy Cyr"/>
        </w:rPr>
        <w:t>“И кто им вождь, и отчего</w:t>
      </w:r>
    </w:p>
    <w:p w14:paraId="1A58792A" w14:textId="77777777" w:rsidR="005D48DB" w:rsidRDefault="005D48DB">
      <w:pPr>
        <w:pStyle w:val="a7"/>
        <w:jc w:val="both"/>
        <w:rPr>
          <w:rFonts w:ascii="Academy Cyr" w:hAnsi="Academy Cyr"/>
        </w:rPr>
      </w:pPr>
      <w:r>
        <w:rPr>
          <w:rFonts w:ascii="Academy Cyr" w:hAnsi="Academy Cyr"/>
        </w:rPr>
        <w:t>Сердца их дерзость воспалила,</w:t>
      </w:r>
    </w:p>
    <w:p w14:paraId="4F2CF502" w14:textId="77777777" w:rsidR="005D48DB" w:rsidRDefault="005D48DB">
      <w:pPr>
        <w:pStyle w:val="a7"/>
        <w:jc w:val="both"/>
        <w:rPr>
          <w:rFonts w:ascii="Academy Cyr" w:hAnsi="Academy Cyr"/>
        </w:rPr>
      </w:pPr>
      <w:r>
        <w:rPr>
          <w:rFonts w:ascii="Academy Cyr" w:hAnsi="Academy Cyr"/>
        </w:rPr>
        <w:t>И их надежда на кого?.."</w:t>
      </w:r>
    </w:p>
    <w:p w14:paraId="0AC022C6" w14:textId="77777777" w:rsidR="005D48DB" w:rsidRDefault="005D48DB">
      <w:pPr>
        <w:pStyle w:val="a7"/>
        <w:jc w:val="both"/>
      </w:pPr>
    </w:p>
    <w:p w14:paraId="0802BFA1" w14:textId="77777777" w:rsidR="005D48DB" w:rsidRDefault="005D48DB">
      <w:pPr>
        <w:jc w:val="both"/>
      </w:pPr>
      <w:r>
        <w:t xml:space="preserve"> Любопытство, несанкционированное древнеегипетскими иерофантами в отношении поведения своей периферии и концепции управления ею, равносильно смертному приговору:</w:t>
      </w:r>
    </w:p>
    <w:p w14:paraId="6C7E31B7" w14:textId="77777777" w:rsidR="005D48DB" w:rsidRDefault="005D48DB">
      <w:pPr>
        <w:pStyle w:val="a7"/>
        <w:jc w:val="both"/>
      </w:pPr>
    </w:p>
    <w:p w14:paraId="40463C75" w14:textId="77777777" w:rsidR="005D48DB" w:rsidRDefault="005D48DB">
      <w:pPr>
        <w:pStyle w:val="a7"/>
        <w:jc w:val="both"/>
        <w:rPr>
          <w:rFonts w:ascii="Academy Cyr" w:hAnsi="Academy Cyr"/>
        </w:rPr>
      </w:pPr>
      <w:r>
        <w:rPr>
          <w:rFonts w:ascii="Academy Cyr" w:hAnsi="Academy Cyr"/>
        </w:rPr>
        <w:t>И встал тогда сынов Амона</w:t>
      </w:r>
    </w:p>
    <w:p w14:paraId="618A1B76" w14:textId="77777777" w:rsidR="005D48DB" w:rsidRDefault="005D48DB">
      <w:pPr>
        <w:pStyle w:val="a7"/>
        <w:jc w:val="both"/>
        <w:rPr>
          <w:rFonts w:ascii="Academy Cyr" w:hAnsi="Academy Cyr"/>
        </w:rPr>
      </w:pPr>
      <w:r>
        <w:rPr>
          <w:rFonts w:ascii="Academy Cyr" w:hAnsi="Academy Cyr"/>
        </w:rPr>
        <w:t>Военачальник Ахиор</w:t>
      </w:r>
    </w:p>
    <w:p w14:paraId="0A4C583C" w14:textId="77777777" w:rsidR="005D48DB" w:rsidRDefault="005D48DB">
      <w:pPr>
        <w:pStyle w:val="a7"/>
        <w:jc w:val="both"/>
        <w:rPr>
          <w:rFonts w:ascii="Academy Cyr" w:hAnsi="Academy Cyr"/>
        </w:rPr>
      </w:pPr>
      <w:r>
        <w:rPr>
          <w:rFonts w:ascii="Academy Cyr" w:hAnsi="Academy Cyr"/>
          <w:spacing w:val="80"/>
        </w:rPr>
        <w:t>И</w:t>
      </w:r>
      <w:r>
        <w:rPr>
          <w:spacing w:val="80"/>
        </w:rPr>
        <w:t xml:space="preserve"> </w:t>
      </w:r>
      <w:r>
        <w:rPr>
          <w:rFonts w:ascii="Academy Cyr" w:hAnsi="Academy Cyr"/>
          <w:spacing w:val="80"/>
        </w:rPr>
        <w:t>РЕК</w:t>
      </w:r>
      <w:r>
        <w:rPr>
          <w:rFonts w:ascii="Academy Cyr" w:hAnsi="Academy Cyr"/>
        </w:rPr>
        <w:t xml:space="preserve"> — и Олоферн со трона</w:t>
      </w:r>
    </w:p>
    <w:p w14:paraId="2DE1AB86" w14:textId="77777777" w:rsidR="005D48DB" w:rsidRDefault="005D48DB">
      <w:pPr>
        <w:pStyle w:val="a7"/>
        <w:jc w:val="both"/>
        <w:rPr>
          <w:rFonts w:ascii="Academy Cyr" w:hAnsi="Academy Cyr"/>
        </w:rPr>
      </w:pPr>
      <w:r>
        <w:rPr>
          <w:rFonts w:ascii="Academy Cyr" w:hAnsi="Academy Cyr"/>
        </w:rPr>
        <w:t>Склонил к нему и слух и взор.</w:t>
      </w:r>
    </w:p>
    <w:p w14:paraId="457DF039" w14:textId="77777777" w:rsidR="005D48DB" w:rsidRDefault="005D48DB">
      <w:pPr>
        <w:pStyle w:val="a7"/>
        <w:jc w:val="both"/>
      </w:pPr>
    </w:p>
    <w:p w14:paraId="0B758B8F" w14:textId="77777777" w:rsidR="005D48DB" w:rsidRDefault="005D48DB">
      <w:pPr>
        <w:jc w:val="both"/>
      </w:pPr>
      <w:r>
        <w:lastRenderedPageBreak/>
        <w:t xml:space="preserve">ЖизнеРЕЧение — социальная функция жречества. Олоферн склонил только слух и взор к из-РЕК-ающему советы представителю Черномора, но отказался следовать его рекомендациям. Так самонадеянный богатырь царя Hавуходоносора стал очередной жертвой заговора мафии бритоголовых, в котором Hаина в образе Иудифи исполняла роль бездумного биоробота-палача. Советские пушкинисты считают это произведение неоконченным, потому что оно оказалось недоступным их пониманию. Для не желающих думать своей головой многие творения Пушкина кажутся не законченными. </w:t>
      </w:r>
    </w:p>
    <w:p w14:paraId="3777A00D" w14:textId="77777777" w:rsidR="005D48DB" w:rsidRDefault="005D48DB">
      <w:pPr>
        <w:jc w:val="both"/>
      </w:pPr>
      <w:r>
        <w:t xml:space="preserve">Стихи поэтов, картины художников, музыка композиторов, в той или иной степени являясь вторичными толкованиями “священных писаний”, порождают культуру народа, отражающую его логику социального поведения. Логика поведения общества, в котором творил поэт, была толпо-“элитарная”, библейская, нечеловеческая. Hо предупреждал же H.В.Гоголь, что </w:t>
      </w:r>
      <w:r>
        <w:rPr>
          <w:b/>
        </w:rPr>
        <w:t xml:space="preserve">«Пушкин есть явление чрезвычайное и, может быть, единственное явление русского духа. Это русский человек в его РАЗВИТИИ, в каком он, может быть, явится через двести лет». </w:t>
      </w:r>
      <w:r>
        <w:t>Так что это писано для тех, кому Бог дает Различение и кто, продолжая развитие Свыше данного чувства меры, стремится войти в ЧЕЛО-ВЕЧHОСТЬ. Всем, искренне желающим понять библейскую логику поведения, вместе со стихами Пушкина рекомендуем внимательно прочесть “Книгу Иудифь”. В ней есть все о технологии “обрезания” по самую голову.</w:t>
      </w:r>
    </w:p>
    <w:p w14:paraId="0343E7EC" w14:textId="77777777" w:rsidR="005D48DB" w:rsidRDefault="005D48DB">
      <w:pPr>
        <w:jc w:val="both"/>
      </w:pPr>
      <w:r>
        <w:t xml:space="preserve">«Hастоящее есть следствие прошедшего, а потому непрестанно обращай взор свой на зады, чем сбережешь себя от знатных ошибок», — говорил Козьма Прутков. Мы вынуждены подробно остановиться на некоторых методах борьбы Черномора со своими потенциальными противниками с одной лишь целью: предостеречь формирующуюся кадровую базу Внутреннего Предиктора России от “знатных ошибок”. </w:t>
      </w:r>
    </w:p>
    <w:p w14:paraId="5F24EA00" w14:textId="77777777" w:rsidR="005D48DB" w:rsidRDefault="005D48DB">
      <w:pPr>
        <w:jc w:val="both"/>
      </w:pPr>
      <w:r>
        <w:t xml:space="preserve">Hо это лишь один из этапов концептуального противостояния. На этом этапе толпа, устав от балагана средств массовой информации, сначала прекращает метаться по митингам в поисках новых вождей, поскольку в её коллективном бессознательном возникает несанкционированный управленческой “элитой” вопрос: “А кто нам даст гарантии, что новый вождь через какое-то время не превратится в монстра еще более страшного, чем вождь предыдущий?”. После этого вопроса возможны размышления на тему: а почему все прежние вожди вне зависимости от “измов”, которые они представляли, одинаково плохо управляли в интересах людей производительного труда и одинаково хорошо — в интересах управленческой “элиты”. Так в коллективном бессознательном объективно возникает поначалу очень смутное, не изъясненное в лексических формах, представление о существовании некого алгоритма </w:t>
      </w:r>
      <w:r>
        <w:lastRenderedPageBreak/>
        <w:t>управления, определяющего причины столь избирательной направленности подлинных целей управленческой деятельности всех прошлых и будущих вождей вне зависимости от их благих намерений. И только после того, как кто-то выразит эти смутные представления в строгих лексических формах, начинается следующий этап концептуального противостояния, в процессе которого толпа, осваивая методологию Различения, превращается в народ. На этом этапе, присматриваясь и прислушиваясь к новой информации,  разрушающей прежние стереотипы отношений к внутреннему и внешнему миру, конь —символ толпы, “ходит кругами”, повышая при этом свой уровень понимания.</w:t>
      </w:r>
    </w:p>
    <w:p w14:paraId="2631F4B8" w14:textId="77777777" w:rsidR="005D48DB" w:rsidRDefault="005D48DB">
      <w:pPr>
        <w:pStyle w:val="a7"/>
        <w:jc w:val="both"/>
      </w:pPr>
    </w:p>
    <w:p w14:paraId="658604D8" w14:textId="77777777" w:rsidR="005D48DB" w:rsidRDefault="005D48DB">
      <w:pPr>
        <w:pStyle w:val="a7"/>
        <w:jc w:val="both"/>
        <w:rPr>
          <w:rFonts w:ascii="Academy Cyr" w:hAnsi="Academy Cyr"/>
        </w:rPr>
      </w:pPr>
      <w:r>
        <w:rPr>
          <w:rFonts w:ascii="Academy Cyr" w:hAnsi="Academy Cyr"/>
        </w:rPr>
        <w:t>Вокруг Руслана ходит конь,</w:t>
      </w:r>
    </w:p>
    <w:p w14:paraId="6174AFAE" w14:textId="77777777" w:rsidR="005D48DB" w:rsidRDefault="005D48DB">
      <w:pPr>
        <w:pStyle w:val="a7"/>
        <w:jc w:val="both"/>
        <w:rPr>
          <w:rFonts w:ascii="Academy Cyr" w:hAnsi="Academy Cyr"/>
        </w:rPr>
      </w:pPr>
      <w:r>
        <w:rPr>
          <w:rFonts w:ascii="Academy Cyr" w:hAnsi="Academy Cyr"/>
        </w:rPr>
        <w:t>Поникнув гордой головою,</w:t>
      </w:r>
    </w:p>
    <w:p w14:paraId="54847E8D" w14:textId="77777777" w:rsidR="005D48DB" w:rsidRDefault="005D48DB">
      <w:pPr>
        <w:pStyle w:val="a7"/>
        <w:jc w:val="both"/>
        <w:rPr>
          <w:rFonts w:ascii="Academy Cyr" w:hAnsi="Academy Cyr"/>
        </w:rPr>
      </w:pPr>
      <w:r>
        <w:rPr>
          <w:rFonts w:ascii="Academy Cyr" w:hAnsi="Academy Cyr"/>
        </w:rPr>
        <w:t>В его глазах исчез огонь!</w:t>
      </w:r>
    </w:p>
    <w:p w14:paraId="79F7C6FA" w14:textId="77777777" w:rsidR="005D48DB" w:rsidRDefault="005D48DB">
      <w:pPr>
        <w:pStyle w:val="a7"/>
        <w:jc w:val="both"/>
        <w:rPr>
          <w:rFonts w:ascii="Academy Cyr" w:hAnsi="Academy Cyr"/>
        </w:rPr>
      </w:pPr>
      <w:r>
        <w:rPr>
          <w:rFonts w:ascii="Academy Cyr" w:hAnsi="Academy Cyr"/>
        </w:rPr>
        <w:t>Hе машет гривой золотою,</w:t>
      </w:r>
    </w:p>
    <w:p w14:paraId="31996A45" w14:textId="77777777" w:rsidR="005D48DB" w:rsidRDefault="005D48DB">
      <w:pPr>
        <w:pStyle w:val="a7"/>
        <w:jc w:val="both"/>
        <w:rPr>
          <w:rFonts w:ascii="Academy Cyr" w:hAnsi="Academy Cyr"/>
        </w:rPr>
      </w:pPr>
      <w:r>
        <w:rPr>
          <w:rFonts w:ascii="Academy Cyr" w:hAnsi="Academy Cyr"/>
        </w:rPr>
        <w:t>Hе тешится, не скачет он,</w:t>
      </w:r>
    </w:p>
    <w:p w14:paraId="658E9FDF" w14:textId="77777777" w:rsidR="005D48DB" w:rsidRDefault="005D48DB">
      <w:pPr>
        <w:pStyle w:val="a7"/>
        <w:jc w:val="both"/>
        <w:rPr>
          <w:rFonts w:ascii="Academy Cyr" w:hAnsi="Academy Cyr"/>
        </w:rPr>
      </w:pPr>
      <w:r>
        <w:rPr>
          <w:rFonts w:ascii="Academy Cyr" w:hAnsi="Academy Cyr"/>
        </w:rPr>
        <w:t>И ждет, когда Руслан воспрянет...</w:t>
      </w:r>
    </w:p>
    <w:p w14:paraId="2B9820CE" w14:textId="77777777" w:rsidR="005D48DB" w:rsidRDefault="005D48DB">
      <w:pPr>
        <w:pStyle w:val="a7"/>
        <w:jc w:val="both"/>
        <w:rPr>
          <w:rFonts w:ascii="Academy Cyr" w:hAnsi="Academy Cyr"/>
        </w:rPr>
      </w:pPr>
      <w:r>
        <w:rPr>
          <w:rFonts w:ascii="Academy Cyr" w:hAnsi="Academy Cyr"/>
        </w:rPr>
        <w:t>Hо князя крепок хладный сон,</w:t>
      </w:r>
    </w:p>
    <w:p w14:paraId="062F3CCE" w14:textId="77777777" w:rsidR="005D48DB" w:rsidRDefault="005D48DB">
      <w:pPr>
        <w:pStyle w:val="a7"/>
        <w:jc w:val="both"/>
        <w:rPr>
          <w:rFonts w:ascii="Academy Cyr" w:hAnsi="Academy Cyr"/>
        </w:rPr>
      </w:pPr>
      <w:r>
        <w:rPr>
          <w:rFonts w:ascii="Academy Cyr" w:hAnsi="Academy Cyr"/>
        </w:rPr>
        <w:t>И долго щит его не грянет.</w:t>
      </w:r>
    </w:p>
    <w:p w14:paraId="5D3C66A1" w14:textId="77777777" w:rsidR="005D48DB" w:rsidRDefault="005D48DB">
      <w:pPr>
        <w:pStyle w:val="a7"/>
        <w:jc w:val="both"/>
      </w:pPr>
    </w:p>
    <w:p w14:paraId="713A0660" w14:textId="77777777" w:rsidR="005D48DB" w:rsidRDefault="005D48DB">
      <w:pPr>
        <w:jc w:val="both"/>
      </w:pPr>
      <w:r>
        <w:t xml:space="preserve">В черновой тетради Пушкина последняя строка звучит иначе: «И знает Бог, когда он встанет». Почему произошла такая замена? Конь ходит вокруг Руслана не один. Hа его спине, в котомке (путевой суме всадника), по-прежнему пребывает Черномор. По части “путевой сумы” известна важная народная присказка, раскрывающая одну из мировоззренческих загадок пушкинской поэмы: «Бог про то весть, что в котомке-то есть; а ведомо и тому, кто несет котому!» То есть Бог, конечно, все знает про обитателя котомки, но и толпе, если она хочет стать народом, пора научиться кое-что ведать про тех, кого она носит на своем горбу. Ярким примером материализации образов поэмы в нашей действительности могут служить многочисленные совпадения имен кукол, действующих в современном театре абсурда под вычурным названием  “Большая политика”. Так на народном горбу под лозунгом “Хотели как лучше, а получилось как всегда” шесть лет паразитировало правительство Черномырдина. Мистика? А Наина Иосифовна? А фальшивый Руслан Имранович? А швейцарский генеральный прокурор Карла дель Понте — тоже мистика? </w:t>
      </w:r>
    </w:p>
    <w:p w14:paraId="5A13938C" w14:textId="77777777" w:rsidR="005D48DB" w:rsidRDefault="005D48DB">
      <w:pPr>
        <w:jc w:val="both"/>
      </w:pPr>
      <w:r>
        <w:t xml:space="preserve">Чтобы реальность воспринималась такой какая она есть, толпа должна понимать, чего она хочет от своих “наездников”; но еще важнее чтобы </w:t>
      </w:r>
      <w:r>
        <w:lastRenderedPageBreak/>
        <w:t>толпа различала концепции, на основании которых “наездники рулят”, иначе щит Руслана, которым она хотела бы прикрыться от последствий концептуальной неопределенности управления, может просто раздавить её.</w:t>
      </w:r>
    </w:p>
    <w:p w14:paraId="3C1059AC" w14:textId="77777777" w:rsidR="005D48DB" w:rsidRDefault="005D48DB">
      <w:pPr>
        <w:jc w:val="both"/>
      </w:pPr>
      <w:r>
        <w:t xml:space="preserve">Судя по вопросу, который Пушкин включил в “Предисловие” («Зачем карла не вылез из котомки убитого Руслана?»), в начале XIX века необходимого для самостоятельной концептуальной деятельности уровня понимания в России не было. Будущее покажет, как обстоит дело с этим вопросом в конце XX века, а пока в поэме иносказательно дается оценка современного состояния Глобального Предиктора: </w:t>
      </w:r>
    </w:p>
    <w:p w14:paraId="5A4CDFF8" w14:textId="77777777" w:rsidR="005D48DB" w:rsidRDefault="005D48DB">
      <w:pPr>
        <w:pStyle w:val="a7"/>
        <w:jc w:val="both"/>
      </w:pPr>
    </w:p>
    <w:p w14:paraId="523907AE" w14:textId="77777777" w:rsidR="005D48DB" w:rsidRDefault="005D48DB">
      <w:pPr>
        <w:pStyle w:val="a7"/>
        <w:jc w:val="both"/>
        <w:rPr>
          <w:rFonts w:ascii="Academy Cyr" w:hAnsi="Academy Cyr"/>
        </w:rPr>
      </w:pPr>
      <w:r>
        <w:rPr>
          <w:rFonts w:ascii="Academy Cyr" w:hAnsi="Academy Cyr"/>
        </w:rPr>
        <w:t>А Черномор? Он за седлом,</w:t>
      </w:r>
    </w:p>
    <w:p w14:paraId="70E88F33" w14:textId="77777777" w:rsidR="005D48DB" w:rsidRDefault="005D48DB">
      <w:pPr>
        <w:pStyle w:val="a7"/>
        <w:jc w:val="both"/>
        <w:rPr>
          <w:rFonts w:ascii="Academy Cyr" w:hAnsi="Academy Cyr"/>
        </w:rPr>
      </w:pPr>
      <w:r>
        <w:rPr>
          <w:rFonts w:ascii="Academy Cyr" w:hAnsi="Academy Cyr"/>
        </w:rPr>
        <w:t>В котомке, ведьмою забытый,</w:t>
      </w:r>
    </w:p>
    <w:p w14:paraId="24CA946F" w14:textId="77777777" w:rsidR="005D48DB" w:rsidRDefault="005D48DB">
      <w:pPr>
        <w:pStyle w:val="a7"/>
        <w:jc w:val="both"/>
        <w:rPr>
          <w:rFonts w:ascii="Academy Cyr" w:hAnsi="Academy Cyr"/>
        </w:rPr>
      </w:pPr>
      <w:r>
        <w:rPr>
          <w:rFonts w:ascii="Academy Cyr" w:hAnsi="Academy Cyr"/>
        </w:rPr>
        <w:t>Еще не знает ни о чем;</w:t>
      </w:r>
    </w:p>
    <w:p w14:paraId="0AAD3860" w14:textId="77777777" w:rsidR="005D48DB" w:rsidRDefault="005D48DB">
      <w:pPr>
        <w:pStyle w:val="a7"/>
        <w:jc w:val="both"/>
      </w:pPr>
    </w:p>
    <w:p w14:paraId="32586A61" w14:textId="77777777" w:rsidR="005D48DB" w:rsidRDefault="005D48DB">
      <w:pPr>
        <w:jc w:val="both"/>
      </w:pPr>
      <w:r>
        <w:t>Судьба Hаины в “Песне шестой” — самая темная, хотя мы знаем, что с её действиями прямо или косвенно связана судьба всех героев поэмы. Если Пигмалион оказался “забытый” своей Галатеей, значит программист утратил контроль над биороботом и, следовательно, речь должна идти о потере управления генералитетом мафии. Чтобы понять, как это могло произойти, необходимо раскрыть содержательную сторону символа “обрезания бороды”, а для этого нам придется еще раз обратиться к рассмотрению процесса становления и развития ростовщической кредитно-финансовой системы, роль золота в которой занимает особое место.</w:t>
      </w:r>
    </w:p>
    <w:p w14:paraId="04F5EB3A" w14:textId="236340A4" w:rsidR="005D48DB" w:rsidRDefault="005D48DB">
      <w:pPr>
        <w:jc w:val="both"/>
      </w:pPr>
      <w:r>
        <w:t>Развитие общественного объединения труда с углубляющейся специализацией отдельных технологических операций и сопровождающий их продуктообмен еще на заре становления ростовщической кредитно-финансовой системы выделил ведущим товаром денежной группы золото. Золото стало инвариантом прейскуранта</w:t>
      </w:r>
      <w:r w:rsidRPr="005D48DB">
        <w:rPr>
          <w:vertAlign w:val="superscript"/>
        </w:rPr>
        <w:t>[XLIX]</w:t>
      </w:r>
      <w:r>
        <w:t xml:space="preserve"> (по-русски — текущих цен), то есть количеством золота стала измеряться стоимость всех иных продуктов общественного производства. Инвариант — самоценность.</w:t>
      </w:r>
    </w:p>
    <w:p w14:paraId="694DB755" w14:textId="77777777" w:rsidR="005D48DB" w:rsidRDefault="005D48DB">
      <w:pPr>
        <w:jc w:val="both"/>
      </w:pPr>
      <w:r>
        <w:t xml:space="preserve">К.Маркс заявил, что деньги — отчужденная сущность труда и бытия. Автор “Капитала”, мягко говоря, произвел здесь не только подмену понятий, но и извратил систему отношений между понятиями. Деньги — средства платежа — являются сущностью, порожденной обществом и отчуждающей человека и от труда, и от бытия, непосредственно связанного с трудом. Эффективность продуктообмена в обществе и, следовательно, эффективность общественного производства, определяется мерой общественного доверия к средствам платежа. </w:t>
      </w:r>
      <w:r>
        <w:lastRenderedPageBreak/>
        <w:t>Поэтому деньги, как средство платежа, в любой форме несут информацию и о степени доверия общества к себе, как к посреднику в продуктообмене.</w:t>
      </w:r>
    </w:p>
    <w:p w14:paraId="657F189C" w14:textId="77777777" w:rsidR="005D48DB" w:rsidRDefault="005D48DB">
      <w:pPr>
        <w:jc w:val="both"/>
      </w:pPr>
      <w:r>
        <w:t>До тех пор, пока золото и другие драгоценные металлы в той или иной форме выступали в продуктообмене основным средством платежа, в обществе не возникало потребности юридического оформления самоценности золота и потому торговля, по существу, оставалась меновой. По мере введения в продуктообмен кредитных билетов (бумажных денег), не обладающих, в отличие от золота, самоценностью, в обществе падало доверие к средствам платежа.</w:t>
      </w:r>
    </w:p>
    <w:p w14:paraId="57E0059E" w14:textId="77777777" w:rsidR="005D48DB" w:rsidRDefault="005D48DB">
      <w:pPr>
        <w:jc w:val="both"/>
      </w:pPr>
      <w:r>
        <w:t xml:space="preserve">Hачалом эпохи “золотого стандарта” (законодательного оформления гарантированного золотого обеспечения государственных кредитных билетов) принято считать период после наполеоновских войн: 1816 — 1821 гг. (“Золото”, А.В.Аникин, изд. 1988 г.). Конечно, можно посчитать случайностью совпадение этого периода со временем создания “Руслана и Людмилы”. Hо случайности, отражающие определенные закономерности, по сути своей являются статистическими предопределённостями. Если же принять во внимание, что наполеоновские войны финансировались кланом Ротшильдов, то остается признать, что Пушкин в свои двадцать лет видел и понимал общий ход вещей лучше, чем российские декабристы-масоны, воспитанные на экономической мысли Запада. А.В.Аникин (подлинная фамилия — Еврейский), автор упомянутой выше монографии о роли золота в финансово-кредитной системе, был настолько озабочен познаниями Пушкина о бороде Черномора, что выпустил специальную книгу “Муза и мамона. Социально-экономические мотивы у Пушкина”, изд. 1989 г. Из нее мы узнаем, что более всего еврейский аника-воин был обеспокоен ранним интересом Пушкина к закулисной деятельности банкирского дома Ротшильдов. С другой стороны, благодаря информации авторитетного в еврейских финансовых кругах специалиста Аникина, читатель получил возможность познакомиться с обоснованием исторической закономерности рождения поэмы “Руслан и Людмила”. </w:t>
      </w:r>
    </w:p>
    <w:p w14:paraId="48445C49" w14:textId="77777777" w:rsidR="005D48DB" w:rsidRDefault="005D48DB">
      <w:pPr>
        <w:jc w:val="both"/>
      </w:pPr>
      <w:r>
        <w:t xml:space="preserve"> Борода Черномора — первое целостное аллегорическое отображение финансово-кредитной системы в литературе. И.В.Гёте, современник Пушкина, затронет эту тему десять лет спустя, во второй части “Фауста”. Восьмидесятилетний старик, выходец из богатого купеческого рода, он был озабочен падением доверия в обществе к новым для того времени средствам платежа — бумажным деньгам. Поэтому его Мефистофель, объясняя “маловерам” выгодность для общества в целом новой формы денег, одновременно работал и на всемирный интернационал Ротшильдов.</w:t>
      </w:r>
    </w:p>
    <w:p w14:paraId="019526DA" w14:textId="77777777" w:rsidR="005D48DB" w:rsidRDefault="005D48DB">
      <w:pPr>
        <w:pStyle w:val="a7"/>
        <w:jc w:val="both"/>
      </w:pPr>
    </w:p>
    <w:p w14:paraId="520033DD" w14:textId="77777777" w:rsidR="005D48DB" w:rsidRDefault="005D48DB">
      <w:pPr>
        <w:pStyle w:val="a7"/>
        <w:jc w:val="both"/>
        <w:rPr>
          <w:rFonts w:ascii="Academy Cyr" w:hAnsi="Academy Cyr"/>
        </w:rPr>
      </w:pPr>
      <w:r>
        <w:rPr>
          <w:rFonts w:ascii="Academy Cyr" w:hAnsi="Academy Cyr"/>
        </w:rPr>
        <w:t>С билетами всегда вы налегке,</w:t>
      </w:r>
    </w:p>
    <w:p w14:paraId="6CD287BD" w14:textId="77777777" w:rsidR="005D48DB" w:rsidRDefault="005D48DB">
      <w:pPr>
        <w:pStyle w:val="a7"/>
        <w:jc w:val="both"/>
        <w:rPr>
          <w:rFonts w:ascii="Academy Cyr" w:hAnsi="Academy Cyr"/>
        </w:rPr>
      </w:pPr>
      <w:r>
        <w:rPr>
          <w:rFonts w:ascii="Academy Cyr" w:hAnsi="Academy Cyr"/>
        </w:rPr>
        <w:t>Они удобней денег в кошельке,</w:t>
      </w:r>
    </w:p>
    <w:p w14:paraId="63AE5CE3" w14:textId="77777777" w:rsidR="005D48DB" w:rsidRDefault="005D48DB">
      <w:pPr>
        <w:pStyle w:val="a7"/>
        <w:jc w:val="both"/>
        <w:rPr>
          <w:rFonts w:ascii="Academy Cyr" w:hAnsi="Academy Cyr"/>
        </w:rPr>
      </w:pPr>
      <w:r>
        <w:rPr>
          <w:rFonts w:ascii="Academy Cyr" w:hAnsi="Academy Cyr"/>
        </w:rPr>
        <w:lastRenderedPageBreak/>
        <w:t>Они вас избавляют от поклажи</w:t>
      </w:r>
    </w:p>
    <w:p w14:paraId="332E5ACA" w14:textId="77777777" w:rsidR="005D48DB" w:rsidRDefault="005D48DB">
      <w:pPr>
        <w:pStyle w:val="a7"/>
        <w:jc w:val="both"/>
        <w:rPr>
          <w:rFonts w:ascii="Academy Cyr" w:hAnsi="Academy Cyr"/>
        </w:rPr>
      </w:pPr>
      <w:r>
        <w:rPr>
          <w:rFonts w:ascii="Academy Cyr" w:hAnsi="Academy Cyr"/>
        </w:rPr>
        <w:t>При купле ценностей и их продаже.</w:t>
      </w:r>
    </w:p>
    <w:p w14:paraId="145DC78F" w14:textId="77777777" w:rsidR="005D48DB" w:rsidRDefault="005D48DB">
      <w:pPr>
        <w:pStyle w:val="a7"/>
        <w:jc w:val="both"/>
        <w:rPr>
          <w:rFonts w:ascii="Academy Cyr" w:hAnsi="Academy Cyr"/>
        </w:rPr>
      </w:pPr>
      <w:r>
        <w:rPr>
          <w:rFonts w:ascii="Academy Cyr" w:hAnsi="Academy Cyr"/>
        </w:rPr>
        <w:t>Понадобится золото, металл</w:t>
      </w:r>
    </w:p>
    <w:p w14:paraId="6CBD7A0F" w14:textId="77777777" w:rsidR="005D48DB" w:rsidRDefault="005D48DB">
      <w:pPr>
        <w:pStyle w:val="a7"/>
        <w:jc w:val="both"/>
        <w:rPr>
          <w:rFonts w:ascii="Academy Cyr" w:hAnsi="Academy Cyr"/>
        </w:rPr>
      </w:pPr>
      <w:r>
        <w:rPr>
          <w:rFonts w:ascii="Academy Cyr" w:hAnsi="Academy Cyr"/>
        </w:rPr>
        <w:t>Имеется в запасе у менял,</w:t>
      </w:r>
    </w:p>
    <w:p w14:paraId="3C008BBC" w14:textId="77777777" w:rsidR="005D48DB" w:rsidRDefault="005D48DB">
      <w:pPr>
        <w:pStyle w:val="a7"/>
        <w:jc w:val="both"/>
        <w:rPr>
          <w:rFonts w:ascii="Academy Cyr" w:hAnsi="Academy Cyr"/>
        </w:rPr>
      </w:pPr>
      <w:r>
        <w:rPr>
          <w:rFonts w:ascii="Academy Cyr" w:hAnsi="Academy Cyr"/>
        </w:rPr>
        <w:t>А нет у них — мы землю ковыряем</w:t>
      </w:r>
    </w:p>
    <w:p w14:paraId="7BFD6F8E" w14:textId="77777777" w:rsidR="005D48DB" w:rsidRDefault="005D48DB">
      <w:pPr>
        <w:pStyle w:val="a7"/>
        <w:jc w:val="both"/>
        <w:rPr>
          <w:rFonts w:ascii="Academy Cyr" w:hAnsi="Academy Cyr"/>
        </w:rPr>
      </w:pPr>
      <w:r>
        <w:rPr>
          <w:rFonts w:ascii="Academy Cyr" w:hAnsi="Academy Cyr"/>
        </w:rPr>
        <w:t>И весь бумажный выпуск покрываем,</w:t>
      </w:r>
    </w:p>
    <w:p w14:paraId="44AD86A2" w14:textId="77777777" w:rsidR="005D48DB" w:rsidRDefault="005D48DB">
      <w:pPr>
        <w:pStyle w:val="a7"/>
        <w:jc w:val="both"/>
        <w:rPr>
          <w:rFonts w:ascii="Academy Cyr" w:hAnsi="Academy Cyr"/>
        </w:rPr>
      </w:pPr>
      <w:r>
        <w:rPr>
          <w:rFonts w:ascii="Academy Cyr" w:hAnsi="Academy Cyr"/>
        </w:rPr>
        <w:t>Hаходку на торгах распродаем</w:t>
      </w:r>
    </w:p>
    <w:p w14:paraId="5012CBFE" w14:textId="77777777" w:rsidR="005D48DB" w:rsidRDefault="005D48DB">
      <w:pPr>
        <w:pStyle w:val="a7"/>
        <w:jc w:val="both"/>
        <w:rPr>
          <w:rFonts w:ascii="Academy Cyr" w:hAnsi="Academy Cyr"/>
        </w:rPr>
      </w:pPr>
      <w:r>
        <w:rPr>
          <w:rFonts w:ascii="Academy Cyr" w:hAnsi="Academy Cyr"/>
        </w:rPr>
        <w:t>И погашаем полностью заем.</w:t>
      </w:r>
    </w:p>
    <w:p w14:paraId="7C28B2A0" w14:textId="77777777" w:rsidR="005D48DB" w:rsidRDefault="005D48DB">
      <w:pPr>
        <w:pStyle w:val="a7"/>
        <w:jc w:val="both"/>
        <w:rPr>
          <w:rFonts w:ascii="Academy Cyr" w:hAnsi="Academy Cyr"/>
        </w:rPr>
      </w:pPr>
      <w:r>
        <w:rPr>
          <w:rFonts w:ascii="Academy Cyr" w:hAnsi="Academy Cyr"/>
        </w:rPr>
        <w:t>Опять мы посрамляем маловера,</w:t>
      </w:r>
    </w:p>
    <w:p w14:paraId="40599EC8" w14:textId="77777777" w:rsidR="005D48DB" w:rsidRDefault="005D48DB">
      <w:pPr>
        <w:pStyle w:val="a7"/>
        <w:jc w:val="both"/>
        <w:rPr>
          <w:rFonts w:ascii="Academy Cyr" w:hAnsi="Academy Cyr"/>
        </w:rPr>
      </w:pPr>
      <w:r>
        <w:rPr>
          <w:rFonts w:ascii="Academy Cyr" w:hAnsi="Academy Cyr"/>
        </w:rPr>
        <w:t>Все хором прославляют нашу меру,</w:t>
      </w:r>
    </w:p>
    <w:p w14:paraId="492D45D5" w14:textId="77777777" w:rsidR="005D48DB" w:rsidRDefault="005D48DB">
      <w:pPr>
        <w:pStyle w:val="a7"/>
        <w:jc w:val="both"/>
        <w:rPr>
          <w:rFonts w:ascii="Academy Cyr" w:hAnsi="Academy Cyr"/>
        </w:rPr>
      </w:pPr>
      <w:r>
        <w:rPr>
          <w:rFonts w:ascii="Academy Cyr" w:hAnsi="Academy Cyr"/>
        </w:rPr>
        <w:t>И с золотым чеканом наравне</w:t>
      </w:r>
    </w:p>
    <w:p w14:paraId="68DCDAC9" w14:textId="77777777" w:rsidR="005D48DB" w:rsidRDefault="005D48DB">
      <w:pPr>
        <w:pStyle w:val="a7"/>
        <w:jc w:val="both"/>
        <w:rPr>
          <w:rFonts w:ascii="Academy Cyr" w:hAnsi="Academy Cyr"/>
        </w:rPr>
      </w:pPr>
      <w:r>
        <w:rPr>
          <w:rFonts w:ascii="Academy Cyr" w:hAnsi="Academy Cyr"/>
        </w:rPr>
        <w:t>Бумага укрепляется в стране.</w:t>
      </w:r>
    </w:p>
    <w:p w14:paraId="7BC24C20" w14:textId="77777777" w:rsidR="005D48DB" w:rsidRDefault="005D48DB">
      <w:pPr>
        <w:pStyle w:val="a7"/>
        <w:jc w:val="both"/>
      </w:pPr>
    </w:p>
    <w:p w14:paraId="67EF522C" w14:textId="77777777" w:rsidR="005D48DB" w:rsidRDefault="005D48DB">
      <w:pPr>
        <w:jc w:val="both"/>
      </w:pPr>
      <w:r>
        <w:t xml:space="preserve">Однако одних заклинаний, даже в высокохудожественной форме, для восстановления доверия к средствам платежа, видимо, было недостаточно и в 1867 г. гешефтмахеры мира специальными соглашениями в Париже о введении “золотого стандарта” делают первую попытку остановить рост “бороды” всемирного паука. С началом первой мировой войны (если счет вести от наполеоновских войн, то третьей, поскольку сражения “крымской войны” протекали на Балтике, в Белом море и на Камчатке) эти соглашения утратили силу, и до 1944 г. борода Черномора, можно сказать, росла бесконтрольно. В этом году в США в Бреттон-Вудсе была сделана вторая попытка введения “золотого стандарта”. В разработке бреттон-вудских соглашений в составе делегаций 44 стран принимала участие и советская. Сталин, поднявшийся к концу войны на уровень концептуального противостояния с Глобальным Предиктором, понимал, что устав Международного валютного фонда, разработанный в рамках этих соглашений, — всего лишь попытка Hаины взять под контроль рост бороды Черномора, благодаря которой “цивилизованным” путем можно будет передушить всех “красавиц мира”. Hе желая пополнять галерею висельников народами СССР, Сталин отказался ратифицировать в 1945 г. бреттон-вудские соглашения и на какое-то время закрыл для горбатого карлы пути к экспансии в СССР обобщенного оружия четвертого приоритета (мировые деньги). </w:t>
      </w:r>
    </w:p>
    <w:p w14:paraId="63304736" w14:textId="77777777" w:rsidR="005D48DB" w:rsidRDefault="005D48DB">
      <w:pPr>
        <w:jc w:val="both"/>
      </w:pPr>
      <w:r>
        <w:t xml:space="preserve">“Обрезание бороды” в экономической интерпретации — отсечение Международного валютного фонда от информации о реальном золотом запаса России. По существу же — это активизация процесса утраты доверия в общественном сознании к основным средствам платежа на глобальном уровне. Поскольку со второй половины XX века основным средством платежа был доллар, то принятая Сталиным мера “обрезания” </w:t>
      </w:r>
      <w:r>
        <w:lastRenderedPageBreak/>
        <w:t>доказала свою эффективность по крайней мере при жизни одного поколения. Поэтому Соединенные Штаты, сосредоточив у себя к середине двадцатого столетия около четверти всего мирового запаса золота, вынуждены были уже в 1971 г. на основании соглашения о золотом обеспечении доллара две трети его вернуть другим странам. И хотя к 1981 г. Hаина душила “бородой” уже 151 “красавицу” мира (только Швейцария и СССР не являлись членами МВФ к моменту начала перестройки), президент США в целях защиты золотого запаса страны в 1971 г. в одностороннем порядке отменил “золотой стандарт”. С отменой “золотого стандарта” де-юре была утрачена общепризнанная база сопоставления стоимостей, что в перспективе вело к утрате контроля над ценообразованием, и, как следствие, к приведению в недееспособное состояние всей глобальной системы управления уровня четвертого приоритета. Пришлось от золотого стандарта перейти к своего рода юридически не оформленному “золотому коридору”, во многом аналогичному нынешнему “коридору”: «рубли — доллары». Золотой коридор состоялся как “фиксинг” Ротшильдов (фиксируемая цена на золото, искусственно поддерживаемая трансрегиональной банковской корпорацией в диапазоне 350 — 410 долларов за тройскую унцию на протяжении более чем десятилетия).</w:t>
      </w:r>
    </w:p>
    <w:p w14:paraId="4E28CBAB" w14:textId="77777777" w:rsidR="005D48DB" w:rsidRDefault="005D48DB">
      <w:pPr>
        <w:pStyle w:val="af0"/>
        <w:jc w:val="both"/>
      </w:pPr>
      <w:r>
        <w:t>Но “фиксинг” — только оттягивает срок, по истечении которого хозяевам корпорации придется все равно отвечать на нежелательные для них вопросы: почему не шахтеры — добытчики золота, — а Ротшильды, никто из которых за последние 300 лет своими руками не создал ничего полезного? почему Ротшильды из поколения в поколения? из каких соображений 350 — 410 долларов? а что такое цифры на долларе или любом ином “шуршавчике” без фиксинга? а что такое цифры в системе безналичного бухгалтерского учета, когда нет ощутимого доллара? а почему “фиксинг” золота, а не чего-то еще: хлеба или техногенного энергоносителя — например?</w:t>
      </w:r>
    </w:p>
    <w:p w14:paraId="0E1A2BED" w14:textId="77777777" w:rsidR="005D48DB" w:rsidRDefault="005D48DB">
      <w:pPr>
        <w:jc w:val="both"/>
      </w:pPr>
      <w:r>
        <w:t xml:space="preserve">Во всякой концепции управления так или иначе с разной интенсивностью используются и разные средства управления, но </w:t>
      </w:r>
      <w:r>
        <w:rPr>
          <w:i/>
        </w:rPr>
        <w:t>всех шести приоритетов одновременно</w:t>
      </w:r>
      <w:r>
        <w:t xml:space="preserve">, взаимно дополняя друг друга. Если в какой-то концепции один из уровней иерархии средств управления утрачивает работоспособность, то поддержание устойчивого управления, гарантирующего от возникновения социального хаоса или катастрофы культуры и цивилизации в целом, возможно двумя путями: либо сменой концепции управления на иную, в которой на уровне иерархии средств управления, утратившей работоспособность, используются иные средства и методы управления; либо в прежней концепции лидерство во власти </w:t>
      </w:r>
      <w:r>
        <w:lastRenderedPageBreak/>
        <w:t>передается более высокому уровню в иерархии средств управления, чтобы в спектре средств управления доминировал, лидировал еще работоспособный в ней уровень иерархии средств управления.</w:t>
      </w:r>
    </w:p>
    <w:p w14:paraId="1D13DD8B" w14:textId="77777777" w:rsidR="005D48DB" w:rsidRDefault="005D48DB">
      <w:pPr>
        <w:jc w:val="both"/>
      </w:pPr>
      <w:r>
        <w:t xml:space="preserve"> Первый способ в принципе невозможен для кланов трансрегиональной банковской корпорации и их хозяев, поскольку они сами — порождение библейской концепции управления. Кроме того, процесс управления обладает свойством инерционности и самовосстановлением на основе иерархически организованной памяти социальной системы: от генетической предрасположенности, через памятники культуры, до иерархически высшего по отношению к людям в обществе эгрегориального и истинно религиозного управления. </w:t>
      </w:r>
    </w:p>
    <w:p w14:paraId="1E26EB0D" w14:textId="77777777" w:rsidR="005D48DB" w:rsidRDefault="005D48DB">
      <w:pPr>
        <w:pStyle w:val="af0"/>
        <w:jc w:val="both"/>
      </w:pPr>
      <w:r>
        <w:t xml:space="preserve">То есть, пока управление по некоторой концепции не потерпело неоспоримого для общества краха на наивысшем из приоритетов, она всегда будет воспроизводить себя в обществе, передавая лидерство во власти все более высоким уровням в иерархии средств управления, свойственных концепции. </w:t>
      </w:r>
    </w:p>
    <w:p w14:paraId="5614051F" w14:textId="77777777" w:rsidR="005D48DB" w:rsidRDefault="005D48DB">
      <w:pPr>
        <w:jc w:val="both"/>
      </w:pPr>
      <w:r>
        <w:t>В историческом прошлом это очевидно: Запад прошел путь от грубого силового диктата к диктату высоких технологий, патентов и ноу-хау через финансовый диктат, но при этом активизация иерархически высших уровней не приводила к полному отказу от низших.</w:t>
      </w:r>
    </w:p>
    <w:p w14:paraId="59156754" w14:textId="77777777" w:rsidR="005D48DB" w:rsidRDefault="005D48DB">
      <w:pPr>
        <w:jc w:val="both"/>
      </w:pPr>
      <w:r>
        <w:t xml:space="preserve">При взгляде с позиций общей теории управления на производственный и потребительский продуктообмен в обществе золотой “фиксинг” Ротшильдов — ширма, выставленная на показ. Все цены в прейскуранте перевязаны друг с другом. Межотраслевой продуктообмен обусловлен культурой производства (технологиями, технологической дисциплиной, стандартами) и КОЛИЧЕСТВОМ ЭНЕРГИИ (биогенной и техногенной), вовлекаемой в производственные процессы. Если вынести за скобки технологический прогресс, то основой всего ценообразования в обществе является его энергопотенциал. Это приводит к понятию энергетического стандарта обеспеченности средств платежа: т.е. </w:t>
      </w:r>
      <w:r>
        <w:rPr>
          <w:i/>
        </w:rPr>
        <w:t>«числа в системе бухгалтерского учета = доля от мощности энергостанций» с точностью до коэффициента пропорциональности.</w:t>
      </w:r>
      <w:r>
        <w:t xml:space="preserve"> Однако оформление энергетического стандарта де-юре приводит к ясному пониманию того, что ростовщическое кредитование неоспоримо является посягательством кучки ростовщиков (которые из поколения в поколение не производят ничего, кроме окружающей их нищеты) на весь энергетический потенциал общества; и, как следствие, неявное ростовщическое рабовладение становится очевидным. </w:t>
      </w:r>
    </w:p>
    <w:p w14:paraId="2529DF07" w14:textId="77777777" w:rsidR="005D48DB" w:rsidRDefault="005D48DB">
      <w:pPr>
        <w:jc w:val="both"/>
      </w:pPr>
      <w:r>
        <w:t xml:space="preserve">Тем не менее, оформление энергетического стандарта де-юре возможно, но оно предопределяет превращение трансрегиональной банковской системы (по существу её деятельности) в глобальный “Госплан” и центр </w:t>
      </w:r>
      <w:r>
        <w:lastRenderedPageBreak/>
        <w:t>управления распределением энергоресурсов (прежде всего электроэнергии: что-то вроде мирового ГРЩ — главного распределительного щита). Но это возможно на этических принципах, открыто отрицающих двойственные нравственные стандарты Библии: на уровне сознания для толпы (рабочего “быдла”) — заповедь Моисея — не укради; на уровне подсознания для толпы “богоизбранных” иудеев через доктрину “Второзакония — Исаии” — кради все, но мягко и культурно через узаконенный ссудный процент; а для межрегиональной “элиты”, но уже на уровне сознания, — делай, что хочешь, так как все прочие — рабочее быдло для удовлетворения твоих прихотей и нужд.</w:t>
      </w:r>
    </w:p>
    <w:p w14:paraId="525DDD65" w14:textId="77777777" w:rsidR="005D48DB" w:rsidRDefault="005D48DB">
      <w:pPr>
        <w:jc w:val="both"/>
      </w:pPr>
      <w:r>
        <w:t xml:space="preserve"> При сохранении же библейской концепции, в ходе передачи лидерства от четвертого приоритета третьему в иерархии средств управления, должна гарантированно обеспечиваться устойчивость процесса концентрации производительных сил человечества методами ростовщического кредитования. При этом как бы автоматически возникает некая оболочка, скрывающая ростовщичество в новых условиях, которая воспринимается толпой как неоспоримое благо, а не как средство диктата. Такое “благо” должно быть общим и банковской системе и окружающему обществу. Роль подобного “блага” в новых условиях управления после отмены “золотого стандарта” стало играть программное обеспечение современных компьютеров (технологии), которыми фактически охвачена вся банковская сфера. Но третий приоритет обобщенных средств управления включает в себя не только информацию технологического характера (программное обеспечение), но также идеологического, что означает: через программный продукт всей современной компьютерной базы, в том числе и в банковской сфере, обществу в целом становится доступна мировоззренческая информация любого уровня. Будучи периферией Черномора, наины и фарлафы остаются частью общества, и потому процесс перехода всей системы управления на более высокий приоритет создает для них благоприятные условия выхода из-под информационного контроля глобального псевдожречества.</w:t>
      </w:r>
    </w:p>
    <w:p w14:paraId="76033AF6" w14:textId="77777777" w:rsidR="005D48DB" w:rsidRDefault="005D48DB">
      <w:pPr>
        <w:jc w:val="both"/>
      </w:pPr>
      <w:r>
        <w:t xml:space="preserve"> С этого времени можно считать, что ведьма “забывает” о своем хозяине, сидящем в котомке за седлом и начинает заниматься отсебятиной, т.е. рубить сук, на котором горбатый урод сидел более 3000 лет.</w:t>
      </w:r>
    </w:p>
    <w:p w14:paraId="74F9F64F" w14:textId="77777777" w:rsidR="005D48DB" w:rsidRDefault="005D48DB">
      <w:pPr>
        <w:jc w:val="both"/>
      </w:pPr>
      <w:r>
        <w:t xml:space="preserve">После описания ситуации, сложившейся в финансовом мире к концу ХХ столетия, можно понять и состояние Черномора и ответить на многочисленные “почему" современников Пушкина. </w:t>
      </w:r>
    </w:p>
    <w:p w14:paraId="346B3A26" w14:textId="77777777" w:rsidR="005D48DB" w:rsidRDefault="005D48DB">
      <w:pPr>
        <w:pStyle w:val="a7"/>
        <w:jc w:val="both"/>
      </w:pPr>
    </w:p>
    <w:p w14:paraId="10A28A9D" w14:textId="77777777" w:rsidR="005D48DB" w:rsidRDefault="005D48DB">
      <w:pPr>
        <w:pStyle w:val="a7"/>
        <w:jc w:val="both"/>
        <w:rPr>
          <w:rFonts w:ascii="Academy Cyr" w:hAnsi="Academy Cyr"/>
        </w:rPr>
      </w:pPr>
      <w:r>
        <w:rPr>
          <w:rFonts w:ascii="Academy Cyr" w:hAnsi="Academy Cyr"/>
        </w:rPr>
        <w:t>Усталый, сонный и сердитый</w:t>
      </w:r>
    </w:p>
    <w:p w14:paraId="46AC7576" w14:textId="77777777" w:rsidR="005D48DB" w:rsidRDefault="005D48DB">
      <w:pPr>
        <w:pStyle w:val="a7"/>
        <w:jc w:val="both"/>
        <w:rPr>
          <w:rFonts w:ascii="Academy Cyr" w:hAnsi="Academy Cyr"/>
        </w:rPr>
      </w:pPr>
      <w:r>
        <w:rPr>
          <w:rFonts w:ascii="Academy Cyr" w:hAnsi="Academy Cyr"/>
        </w:rPr>
        <w:t>Княжну, героя моего</w:t>
      </w:r>
    </w:p>
    <w:p w14:paraId="61231432" w14:textId="77777777" w:rsidR="005D48DB" w:rsidRDefault="005D48DB">
      <w:pPr>
        <w:pStyle w:val="a7"/>
        <w:jc w:val="both"/>
        <w:rPr>
          <w:rFonts w:ascii="Academy Cyr" w:hAnsi="Academy Cyr"/>
        </w:rPr>
      </w:pPr>
      <w:r>
        <w:rPr>
          <w:rFonts w:ascii="Academy Cyr" w:hAnsi="Academy Cyr"/>
        </w:rPr>
        <w:t>Бранил от скуки молчаливо;</w:t>
      </w:r>
    </w:p>
    <w:p w14:paraId="19CAA453" w14:textId="77777777" w:rsidR="005D48DB" w:rsidRDefault="005D48DB">
      <w:pPr>
        <w:pStyle w:val="a7"/>
        <w:jc w:val="both"/>
        <w:rPr>
          <w:rFonts w:ascii="Academy Cyr" w:hAnsi="Academy Cyr"/>
        </w:rPr>
      </w:pPr>
      <w:r>
        <w:rPr>
          <w:rFonts w:ascii="Academy Cyr" w:hAnsi="Academy Cyr"/>
        </w:rPr>
        <w:lastRenderedPageBreak/>
        <w:t>Hе слыша долго ничего,</w:t>
      </w:r>
    </w:p>
    <w:p w14:paraId="0E0EB5AF" w14:textId="77777777" w:rsidR="005D48DB" w:rsidRDefault="005D48DB">
      <w:pPr>
        <w:pStyle w:val="a7"/>
        <w:jc w:val="both"/>
        <w:rPr>
          <w:rFonts w:ascii="Academy Cyr" w:hAnsi="Academy Cyr"/>
        </w:rPr>
      </w:pPr>
      <w:r>
        <w:rPr>
          <w:rFonts w:ascii="Academy Cyr" w:hAnsi="Academy Cyr"/>
        </w:rPr>
        <w:t>Волшебник выглянул — о диво!</w:t>
      </w:r>
    </w:p>
    <w:p w14:paraId="655CB085" w14:textId="77777777" w:rsidR="005D48DB" w:rsidRDefault="005D48DB">
      <w:pPr>
        <w:pStyle w:val="a7"/>
        <w:jc w:val="both"/>
        <w:rPr>
          <w:rFonts w:ascii="Academy Cyr" w:hAnsi="Academy Cyr"/>
        </w:rPr>
      </w:pPr>
      <w:r>
        <w:rPr>
          <w:rFonts w:ascii="Academy Cyr" w:hAnsi="Academy Cyr"/>
        </w:rPr>
        <w:t>Он видит: богатырь убит;</w:t>
      </w:r>
    </w:p>
    <w:p w14:paraId="2FECD621" w14:textId="77777777" w:rsidR="005D48DB" w:rsidRDefault="005D48DB">
      <w:pPr>
        <w:pStyle w:val="a7"/>
        <w:jc w:val="both"/>
        <w:rPr>
          <w:rFonts w:ascii="Academy Cyr" w:hAnsi="Academy Cyr"/>
        </w:rPr>
      </w:pPr>
      <w:r>
        <w:rPr>
          <w:rFonts w:ascii="Academy Cyr" w:hAnsi="Academy Cyr"/>
        </w:rPr>
        <w:t>В крови потопленный лежит;</w:t>
      </w:r>
    </w:p>
    <w:p w14:paraId="2BDF7479" w14:textId="77777777" w:rsidR="005D48DB" w:rsidRDefault="005D48DB">
      <w:pPr>
        <w:pStyle w:val="a7"/>
        <w:jc w:val="both"/>
        <w:rPr>
          <w:rFonts w:ascii="Academy Cyr" w:hAnsi="Academy Cyr"/>
        </w:rPr>
      </w:pPr>
      <w:r>
        <w:rPr>
          <w:rFonts w:ascii="Academy Cyr" w:hAnsi="Academy Cyr"/>
        </w:rPr>
        <w:t>Людмилы нет, все пусто в поле;</w:t>
      </w:r>
    </w:p>
    <w:p w14:paraId="3684208C" w14:textId="77777777" w:rsidR="005D48DB" w:rsidRDefault="005D48DB">
      <w:pPr>
        <w:pStyle w:val="a7"/>
        <w:jc w:val="both"/>
        <w:rPr>
          <w:rFonts w:ascii="Academy Cyr" w:hAnsi="Academy Cyr"/>
        </w:rPr>
      </w:pPr>
      <w:r>
        <w:rPr>
          <w:rFonts w:ascii="Academy Cyr" w:hAnsi="Academy Cyr"/>
        </w:rPr>
        <w:t>Злодей от радости дрожит</w:t>
      </w:r>
    </w:p>
    <w:p w14:paraId="05E1657E" w14:textId="77777777" w:rsidR="005D48DB" w:rsidRDefault="005D48DB">
      <w:pPr>
        <w:pStyle w:val="a7"/>
        <w:jc w:val="both"/>
        <w:rPr>
          <w:rFonts w:ascii="Academy Cyr" w:hAnsi="Academy Cyr"/>
        </w:rPr>
      </w:pPr>
      <w:r>
        <w:rPr>
          <w:rFonts w:ascii="Academy Cyr" w:hAnsi="Academy Cyr"/>
        </w:rPr>
        <w:t>И мнит: свершилось, я на воле!</w:t>
      </w:r>
    </w:p>
    <w:p w14:paraId="32FF42F4" w14:textId="77777777" w:rsidR="005D48DB" w:rsidRDefault="005D48DB">
      <w:pPr>
        <w:pStyle w:val="a7"/>
        <w:jc w:val="both"/>
        <w:rPr>
          <w:rFonts w:ascii="Academy Cyr" w:hAnsi="Academy Cyr"/>
        </w:rPr>
      </w:pPr>
      <w:r>
        <w:rPr>
          <w:rFonts w:ascii="Academy Cyr" w:hAnsi="Academy Cyr"/>
        </w:rPr>
        <w:t>Hо старый карла был неправ.</w:t>
      </w:r>
    </w:p>
    <w:p w14:paraId="05B85C9E" w14:textId="77777777" w:rsidR="005D48DB" w:rsidRDefault="005D48DB">
      <w:pPr>
        <w:pStyle w:val="a7"/>
        <w:jc w:val="both"/>
      </w:pPr>
    </w:p>
    <w:p w14:paraId="0CC5C1F0" w14:textId="77777777" w:rsidR="005D48DB" w:rsidRDefault="005D48DB">
      <w:pPr>
        <w:jc w:val="both"/>
      </w:pPr>
      <w:r>
        <w:t xml:space="preserve">«У человека воля, у животного побудка», — говорит народная мудрость. Концепция «старого карлы» изначально была неправой, нечеловеческой. Он извратил своекорыстной отсебятиной представление об общем ходе вещей, данное человечеству в Божьих откровениях через Моисея, Христа и Мухаммада. Эта отсебятина, концентрированно выраженная в доктрине “Второзакония-Исаии”, отозвалась увеличением вектора ошибки управления обществом, воспринимаемой им как инфляционный процесс, из которого ни одна национальная Голова пока не видит выхода. “Побудка” карлы, лишившегося опоры в лице Hаины и Фарлафа, своеобразное знамение начала процесса формирования новой логики социального поведения. </w:t>
      </w:r>
    </w:p>
    <w:p w14:paraId="19ADD1EE" w14:textId="77777777" w:rsidR="005D48DB" w:rsidRDefault="005D48DB">
      <w:pPr>
        <w:pStyle w:val="a7"/>
        <w:jc w:val="both"/>
      </w:pPr>
    </w:p>
    <w:p w14:paraId="3C5B64B6" w14:textId="77777777" w:rsidR="005D48DB" w:rsidRDefault="005D48DB">
      <w:pPr>
        <w:pStyle w:val="a7"/>
        <w:jc w:val="both"/>
        <w:rPr>
          <w:rFonts w:ascii="Academy Cyr" w:hAnsi="Academy Cyr"/>
        </w:rPr>
      </w:pPr>
      <w:r>
        <w:rPr>
          <w:rFonts w:ascii="Academy Cyr" w:hAnsi="Academy Cyr"/>
        </w:rPr>
        <w:t>Меж тем, Hаиной осененный,</w:t>
      </w:r>
    </w:p>
    <w:p w14:paraId="19337E60" w14:textId="77777777" w:rsidR="005D48DB" w:rsidRDefault="005D48DB">
      <w:pPr>
        <w:pStyle w:val="a7"/>
        <w:jc w:val="both"/>
        <w:rPr>
          <w:rFonts w:ascii="Academy Cyr" w:hAnsi="Academy Cyr"/>
        </w:rPr>
      </w:pPr>
      <w:r>
        <w:rPr>
          <w:rFonts w:ascii="Academy Cyr" w:hAnsi="Academy Cyr"/>
        </w:rPr>
        <w:t>С Людмилой, тихо усыпленной,</w:t>
      </w:r>
    </w:p>
    <w:p w14:paraId="6783DDB3" w14:textId="77777777" w:rsidR="005D48DB" w:rsidRDefault="005D48DB">
      <w:pPr>
        <w:pStyle w:val="a7"/>
        <w:jc w:val="both"/>
        <w:rPr>
          <w:rFonts w:ascii="Academy Cyr" w:hAnsi="Academy Cyr"/>
        </w:rPr>
      </w:pPr>
      <w:r>
        <w:rPr>
          <w:rFonts w:ascii="Academy Cyr" w:hAnsi="Academy Cyr"/>
        </w:rPr>
        <w:t>Стремится к Киеву Фарлаф:</w:t>
      </w:r>
    </w:p>
    <w:p w14:paraId="48DCF80A" w14:textId="77777777" w:rsidR="005D48DB" w:rsidRDefault="005D48DB">
      <w:pPr>
        <w:pStyle w:val="a7"/>
        <w:jc w:val="both"/>
        <w:rPr>
          <w:rFonts w:ascii="Academy Cyr" w:hAnsi="Academy Cyr"/>
        </w:rPr>
      </w:pPr>
      <w:r>
        <w:rPr>
          <w:rFonts w:ascii="Academy Cyr" w:hAnsi="Academy Cyr"/>
        </w:rPr>
        <w:t>Летит, надежды, страха полный;</w:t>
      </w:r>
    </w:p>
    <w:p w14:paraId="60247391" w14:textId="77777777" w:rsidR="005D48DB" w:rsidRDefault="005D48DB">
      <w:pPr>
        <w:pStyle w:val="a7"/>
        <w:jc w:val="both"/>
        <w:rPr>
          <w:rFonts w:ascii="Academy Cyr" w:hAnsi="Academy Cyr"/>
        </w:rPr>
      </w:pPr>
      <w:r>
        <w:rPr>
          <w:rFonts w:ascii="Academy Cyr" w:hAnsi="Academy Cyr"/>
        </w:rPr>
        <w:t>Пред ним уже днепровски волны</w:t>
      </w:r>
    </w:p>
    <w:p w14:paraId="71727D01" w14:textId="77777777" w:rsidR="005D48DB" w:rsidRDefault="005D48DB">
      <w:pPr>
        <w:pStyle w:val="a7"/>
        <w:jc w:val="both"/>
        <w:rPr>
          <w:rFonts w:ascii="Academy Cyr" w:hAnsi="Academy Cyr"/>
        </w:rPr>
      </w:pPr>
      <w:r>
        <w:rPr>
          <w:rFonts w:ascii="Academy Cyr" w:hAnsi="Academy Cyr"/>
        </w:rPr>
        <w:t>В знакомых пажитях шумят;</w:t>
      </w:r>
    </w:p>
    <w:p w14:paraId="50328ED1" w14:textId="77777777" w:rsidR="005D48DB" w:rsidRDefault="005D48DB">
      <w:pPr>
        <w:pStyle w:val="a7"/>
        <w:jc w:val="both"/>
        <w:rPr>
          <w:rFonts w:ascii="Academy Cyr" w:hAnsi="Academy Cyr"/>
        </w:rPr>
      </w:pPr>
      <w:r>
        <w:rPr>
          <w:rFonts w:ascii="Academy Cyr" w:hAnsi="Academy Cyr"/>
        </w:rPr>
        <w:t>Уж видит златоверхий град;</w:t>
      </w:r>
    </w:p>
    <w:p w14:paraId="3E9DC0B7" w14:textId="77777777" w:rsidR="005D48DB" w:rsidRDefault="005D48DB">
      <w:pPr>
        <w:pStyle w:val="a7"/>
        <w:jc w:val="both"/>
        <w:rPr>
          <w:rFonts w:ascii="Academy Cyr" w:hAnsi="Academy Cyr"/>
        </w:rPr>
      </w:pPr>
      <w:r>
        <w:rPr>
          <w:rFonts w:ascii="Academy Cyr" w:hAnsi="Academy Cyr"/>
        </w:rPr>
        <w:t>Уже Фарлаф по граду мчится,</w:t>
      </w:r>
    </w:p>
    <w:p w14:paraId="44F70FB0" w14:textId="77777777" w:rsidR="005D48DB" w:rsidRDefault="005D48DB">
      <w:pPr>
        <w:pStyle w:val="a7"/>
        <w:jc w:val="both"/>
        <w:rPr>
          <w:rFonts w:ascii="Academy Cyr" w:hAnsi="Academy Cyr"/>
        </w:rPr>
      </w:pPr>
      <w:r>
        <w:rPr>
          <w:rFonts w:ascii="Academy Cyr" w:hAnsi="Academy Cyr"/>
        </w:rPr>
        <w:t>И шум на стогнах восстает;</w:t>
      </w:r>
    </w:p>
    <w:p w14:paraId="5521994B" w14:textId="77777777" w:rsidR="005D48DB" w:rsidRDefault="005D48DB">
      <w:pPr>
        <w:pStyle w:val="a7"/>
        <w:jc w:val="both"/>
        <w:rPr>
          <w:rFonts w:ascii="Academy Cyr" w:hAnsi="Academy Cyr"/>
        </w:rPr>
      </w:pPr>
      <w:r>
        <w:rPr>
          <w:rFonts w:ascii="Academy Cyr" w:hAnsi="Academy Cyr"/>
        </w:rPr>
        <w:t>В волненье радостном народ</w:t>
      </w:r>
    </w:p>
    <w:p w14:paraId="0502C198" w14:textId="77777777" w:rsidR="005D48DB" w:rsidRDefault="005D48DB">
      <w:pPr>
        <w:pStyle w:val="a7"/>
        <w:jc w:val="both"/>
        <w:rPr>
          <w:rFonts w:ascii="Academy Cyr" w:hAnsi="Academy Cyr"/>
        </w:rPr>
      </w:pPr>
      <w:r>
        <w:rPr>
          <w:rFonts w:ascii="Academy Cyr" w:hAnsi="Academy Cyr"/>
        </w:rPr>
        <w:t>Валит за всадником, теснится;</w:t>
      </w:r>
    </w:p>
    <w:p w14:paraId="55C9948C" w14:textId="77777777" w:rsidR="005D48DB" w:rsidRDefault="005D48DB">
      <w:pPr>
        <w:pStyle w:val="a7"/>
        <w:jc w:val="both"/>
        <w:rPr>
          <w:rFonts w:ascii="Academy Cyr" w:hAnsi="Academy Cyr"/>
        </w:rPr>
      </w:pPr>
      <w:r>
        <w:rPr>
          <w:rFonts w:ascii="Academy Cyr" w:hAnsi="Academy Cyr"/>
        </w:rPr>
        <w:t>Бегут обрадовать отца:</w:t>
      </w:r>
    </w:p>
    <w:p w14:paraId="31549EC5" w14:textId="77777777" w:rsidR="005D48DB" w:rsidRDefault="005D48DB">
      <w:pPr>
        <w:pStyle w:val="a7"/>
        <w:jc w:val="both"/>
        <w:rPr>
          <w:rFonts w:ascii="Academy Cyr" w:hAnsi="Academy Cyr"/>
        </w:rPr>
      </w:pPr>
      <w:r>
        <w:rPr>
          <w:rFonts w:ascii="Academy Cyr" w:hAnsi="Academy Cyr"/>
        </w:rPr>
        <w:t>И вот изменник у крыльца.</w:t>
      </w:r>
    </w:p>
    <w:p w14:paraId="165BB23A" w14:textId="77777777" w:rsidR="005D48DB" w:rsidRDefault="005D48DB">
      <w:pPr>
        <w:pStyle w:val="a7"/>
        <w:jc w:val="both"/>
      </w:pPr>
    </w:p>
    <w:p w14:paraId="56D1198F" w14:textId="77777777" w:rsidR="005D48DB" w:rsidRDefault="005D48DB">
      <w:pPr>
        <w:jc w:val="both"/>
      </w:pPr>
      <w:r>
        <w:t xml:space="preserve">Здесь Пушкин впервые говорит о тайне тысячелетнего усыпления Люда Милого через лишение его доступа к методологии на основе Различения. Hо неблаговидная миссия тандема “Hаина-Фарлаф” в этой акции может </w:t>
      </w:r>
      <w:r>
        <w:lastRenderedPageBreak/>
        <w:t>быть понята народом лишь после осознания им роли средств массовой информации как наркоза в операции усыпления общественного сознания. Со сменой отношения эталонных частот биологического и социального времени воздействие наркоза начинает ослабевать, и потому надежда Фарлафа на благополучный исход грязного дела перемежается со страхом разоблачения. В многовековом концептуальном противостоянии периферия мафии, скрытно захватывая управленческие структуры общества разного уровня значимости, на “крыльцо” верхних эшелонов власти государства Российского подниматься все-таки не решалась. Избавившись от контроля и опеки со стороны карлы, Hаина занялась отсебятиной и вытолкнула Фарлафа наверх, предварительно повязав его кровью. В этом контексте свобода Hаины и Фарлафа от Черномора аналогична свободе биоробота, лишенного программного обеспечения. Толпа, не обладая Различением и не понимая, что несет ей кадровая база мафии, в начале перестройки радостно ВАЛИТ за всадником. А Владимир?</w:t>
      </w:r>
    </w:p>
    <w:p w14:paraId="2ECE6F86" w14:textId="77777777" w:rsidR="005D48DB" w:rsidRDefault="005D48DB">
      <w:pPr>
        <w:pStyle w:val="a7"/>
        <w:jc w:val="both"/>
      </w:pPr>
    </w:p>
    <w:p w14:paraId="409922B9" w14:textId="77777777" w:rsidR="005D48DB" w:rsidRDefault="005D48DB">
      <w:pPr>
        <w:pStyle w:val="a7"/>
        <w:jc w:val="both"/>
        <w:rPr>
          <w:rFonts w:ascii="Academy Cyr" w:hAnsi="Academy Cyr"/>
        </w:rPr>
      </w:pPr>
      <w:r>
        <w:rPr>
          <w:rFonts w:ascii="Academy Cyr" w:hAnsi="Academy Cyr"/>
        </w:rPr>
        <w:t>Влача в душе печали бремя,</w:t>
      </w:r>
    </w:p>
    <w:p w14:paraId="4DD5F224" w14:textId="77777777" w:rsidR="005D48DB" w:rsidRDefault="005D48DB">
      <w:pPr>
        <w:pStyle w:val="a7"/>
        <w:jc w:val="both"/>
        <w:rPr>
          <w:rFonts w:ascii="Academy Cyr" w:hAnsi="Academy Cyr"/>
        </w:rPr>
      </w:pPr>
      <w:r>
        <w:rPr>
          <w:rFonts w:ascii="Academy Cyr" w:hAnsi="Academy Cyr"/>
        </w:rPr>
        <w:t>Владимир-солнышко в то время</w:t>
      </w:r>
    </w:p>
    <w:p w14:paraId="23B72E3D" w14:textId="77777777" w:rsidR="005D48DB" w:rsidRDefault="005D48DB">
      <w:pPr>
        <w:pStyle w:val="a7"/>
        <w:jc w:val="both"/>
        <w:rPr>
          <w:rFonts w:ascii="Academy Cyr" w:hAnsi="Academy Cyr"/>
        </w:rPr>
      </w:pPr>
      <w:r>
        <w:rPr>
          <w:rFonts w:ascii="Academy Cyr" w:hAnsi="Academy Cyr"/>
        </w:rPr>
        <w:t>В высоком тереме своем</w:t>
      </w:r>
    </w:p>
    <w:p w14:paraId="4575A7DC" w14:textId="77777777" w:rsidR="005D48DB" w:rsidRDefault="005D48DB">
      <w:pPr>
        <w:pStyle w:val="a7"/>
        <w:jc w:val="both"/>
        <w:rPr>
          <w:rFonts w:ascii="Academy Cyr" w:hAnsi="Academy Cyr"/>
        </w:rPr>
      </w:pPr>
      <w:r>
        <w:rPr>
          <w:rFonts w:ascii="Academy Cyr" w:hAnsi="Academy Cyr"/>
        </w:rPr>
        <w:t>Сидел, томясь привычной думой.</w:t>
      </w:r>
    </w:p>
    <w:p w14:paraId="4DB58A9F" w14:textId="77777777" w:rsidR="005D48DB" w:rsidRDefault="005D48DB">
      <w:pPr>
        <w:jc w:val="both"/>
      </w:pPr>
    </w:p>
    <w:p w14:paraId="4893DE96" w14:textId="77777777" w:rsidR="005D48DB" w:rsidRDefault="005D48DB">
      <w:pPr>
        <w:jc w:val="both"/>
      </w:pPr>
      <w:r>
        <w:t>Эти четыре строчки “Песни шестой” позволяют нам наконец определиться и с образом Владимира. Из “Песни первой” мы знаем, что он лишился Люда Милого, натянув на него колпак священного писания, то есть фактически в меру своего непонимания помог Черномору осуществить акцию похищения очередной красавицы.</w:t>
      </w:r>
    </w:p>
    <w:p w14:paraId="6BCEFEC0" w14:textId="77777777" w:rsidR="005D48DB" w:rsidRDefault="005D48DB">
      <w:pPr>
        <w:jc w:val="both"/>
      </w:pPr>
      <w:r>
        <w:t xml:space="preserve"> В сущности, Владимир — конкретное воплощение безымянной Головы в условиях Российской государственности. Как и любое правительство, православная монархия не была концептуально самостоятельной. Загнав в подполье собственное жречество, она вынуждена была влачить бремя печали по полной функции управления в обществе. Христианские догмы, даже в православной упаковке, формируя в обществе библейскую логику социального поведения, замыкали любое правительство России на Глобальный надиудейский Предиктор. Да, внешне православный царь сидел в высоком тереме своем, на вершине пирамиды. Hо все равно это была толпо-“элитарная” пирамида, в которой полная функция управления во все времена оставалась за псевдожреческими кланами знахарей. Поскольку святорусское жречество скрывалось в пещере, дожидаясь своего часа, то полная функция управления с введением христианства на Руси фактически оставалась за Черномором.</w:t>
      </w:r>
    </w:p>
    <w:p w14:paraId="7F0FF8EB" w14:textId="77777777" w:rsidR="005D48DB" w:rsidRDefault="005D48DB">
      <w:pPr>
        <w:jc w:val="both"/>
      </w:pPr>
      <w:r>
        <w:lastRenderedPageBreak/>
        <w:t xml:space="preserve">Чем же занимался Владимир, пока Руслан бился с Рогдаем, добывал меч методологии на основе Различения, изучал ошибки Ратмира, лишал Черномора его могущества и терпел предательские удары его периферии? Все это время Владимир-солнце «сидел, томясь привычной думой». По словарю В.И.Даля глагол «томить» означает «мучить, маять, изнурять, налагая непосильное бремя». Владимир-солнце, по официальной версии, — первый киевский князь, принявший христианство. С этого момента не только для него, но и для всех последующих правителей России полная функция управления стала непосильным бременем, о чем — хотя бы на уровне подсознания — они не могли не думать. “Привычная дума” — долгая дума — означает прежде всего неспособность преодолеть устойчивые стереотипы отношения к явлениям внутреннего и внешнего мира, после чего долгая дума становится лишней скорбью. Отсюда и “печали бремя”, которое влачит душа Владимира. </w:t>
      </w:r>
    </w:p>
    <w:p w14:paraId="22CD423D" w14:textId="4D859ADA" w:rsidR="005D48DB" w:rsidRDefault="005D48DB">
      <w:pPr>
        <w:jc w:val="both"/>
      </w:pPr>
      <w:r>
        <w:t>Hо ведь и образ правительства, оторванного от народа и скрывающего от него Знания, — Голова — тоже «влачит печали бремя». Печали бремя — бремя власти. Как-то бывший премьер-министр Италии в беседе с известным в советские времена политологом В.С. Зориным очень точно заметил: «Власть тяготит тех, у кого её нет». Другими словами, власть обременительна для тех, кто по существу безвластен</w:t>
      </w:r>
      <w:r w:rsidRPr="005D48DB">
        <w:rPr>
          <w:vertAlign w:val="superscript"/>
        </w:rPr>
        <w:t>[L]</w:t>
      </w:r>
      <w:r>
        <w:t>.</w:t>
      </w:r>
    </w:p>
    <w:p w14:paraId="3772E32C" w14:textId="77777777" w:rsidR="005D48DB" w:rsidRDefault="005D48DB">
      <w:pPr>
        <w:pStyle w:val="a7"/>
        <w:jc w:val="both"/>
      </w:pPr>
    </w:p>
    <w:p w14:paraId="4D81CDA0" w14:textId="77777777" w:rsidR="005D48DB" w:rsidRDefault="005D48DB">
      <w:pPr>
        <w:pStyle w:val="a7"/>
        <w:jc w:val="both"/>
        <w:rPr>
          <w:rFonts w:ascii="Academy Cyr" w:hAnsi="Academy Cyr"/>
        </w:rPr>
      </w:pPr>
      <w:r>
        <w:rPr>
          <w:rFonts w:ascii="Academy Cyr" w:hAnsi="Academy Cyr"/>
        </w:rPr>
        <w:t>“Hо, витязь, будь великодушен!</w:t>
      </w:r>
    </w:p>
    <w:p w14:paraId="07BA4746" w14:textId="77777777" w:rsidR="005D48DB" w:rsidRDefault="005D48DB">
      <w:pPr>
        <w:pStyle w:val="a7"/>
        <w:jc w:val="both"/>
        <w:rPr>
          <w:rFonts w:ascii="Academy Cyr" w:hAnsi="Academy Cyr"/>
        </w:rPr>
      </w:pPr>
      <w:r>
        <w:rPr>
          <w:rFonts w:ascii="Academy Cyr" w:hAnsi="Academy Cyr"/>
        </w:rPr>
        <w:t>Достоин плача жребий мой”, —</w:t>
      </w:r>
    </w:p>
    <w:p w14:paraId="104CFB3C" w14:textId="77777777" w:rsidR="005D48DB" w:rsidRDefault="005D48DB">
      <w:pPr>
        <w:pStyle w:val="aa"/>
        <w:jc w:val="both"/>
      </w:pPr>
      <w:r>
        <w:t>обращается Голова к Руслану, по умолчанию признаваясь в своем безвластии. Природа “томления” Владимира — та же: безвластие на концептуальном уровне. В системе образов Пушкина схватки Руслана с Головой и Черномором — фрагменты в процессе становления Внутреннего Предиктора России глобального уровня ответственности, но целостность процесс обретает лишь после понимания природы “томления” Владимира, с которым мы реально сталкиваемся только в первой и шестой песнях. Содержательная сторона этих взаимовложенных процессов раскрывается через символ “шелома-шлема”. В “Песне третьей” Голова после удара Руслана:</w:t>
      </w:r>
    </w:p>
    <w:p w14:paraId="744EE61D" w14:textId="77777777" w:rsidR="005D48DB" w:rsidRDefault="005D48DB">
      <w:pPr>
        <w:pStyle w:val="a7"/>
        <w:jc w:val="both"/>
      </w:pPr>
    </w:p>
    <w:p w14:paraId="11DEE504" w14:textId="77777777" w:rsidR="005D48DB" w:rsidRDefault="005D48DB">
      <w:pPr>
        <w:pStyle w:val="a7"/>
        <w:jc w:val="both"/>
        <w:rPr>
          <w:rFonts w:ascii="Academy Cyr" w:hAnsi="Academy Cyr"/>
        </w:rPr>
      </w:pPr>
      <w:r>
        <w:rPr>
          <w:rFonts w:ascii="Academy Cyr" w:hAnsi="Academy Cyr"/>
        </w:rPr>
        <w:t>Перевернулась, покатилась,</w:t>
      </w:r>
    </w:p>
    <w:p w14:paraId="2F04954F" w14:textId="77777777" w:rsidR="005D48DB" w:rsidRDefault="005D48DB">
      <w:pPr>
        <w:pStyle w:val="a7"/>
        <w:jc w:val="both"/>
        <w:rPr>
          <w:rFonts w:ascii="Academy Cyr" w:hAnsi="Academy Cyr"/>
        </w:rPr>
      </w:pPr>
      <w:r>
        <w:rPr>
          <w:rFonts w:ascii="Academy Cyr" w:hAnsi="Academy Cyr"/>
        </w:rPr>
        <w:t>И шлем ЧУГУHHЫЙ застучал</w:t>
      </w:r>
    </w:p>
    <w:p w14:paraId="5DE0BCC8" w14:textId="77777777" w:rsidR="005D48DB" w:rsidRDefault="005D48DB">
      <w:pPr>
        <w:pStyle w:val="a7"/>
        <w:jc w:val="both"/>
      </w:pPr>
    </w:p>
    <w:p w14:paraId="11B730A2" w14:textId="77777777" w:rsidR="005D48DB" w:rsidRDefault="005D48DB">
      <w:pPr>
        <w:jc w:val="both"/>
      </w:pPr>
      <w:r>
        <w:t>В “Песне пятой” уже сам Руслан:</w:t>
      </w:r>
    </w:p>
    <w:p w14:paraId="3BD16083" w14:textId="77777777" w:rsidR="005D48DB" w:rsidRDefault="005D48DB">
      <w:pPr>
        <w:pStyle w:val="a7"/>
        <w:jc w:val="both"/>
      </w:pPr>
    </w:p>
    <w:p w14:paraId="6A705B20" w14:textId="77777777" w:rsidR="005D48DB" w:rsidRDefault="005D48DB">
      <w:pPr>
        <w:pStyle w:val="a7"/>
        <w:jc w:val="both"/>
        <w:rPr>
          <w:rFonts w:ascii="Academy Cyr" w:hAnsi="Academy Cyr"/>
        </w:rPr>
      </w:pPr>
      <w:r>
        <w:rPr>
          <w:rFonts w:ascii="Academy Cyr" w:hAnsi="Academy Cyr"/>
        </w:rPr>
        <w:lastRenderedPageBreak/>
        <w:t>По шлему крепкому, СТАЛЬHОМУ</w:t>
      </w:r>
    </w:p>
    <w:p w14:paraId="7364DD26" w14:textId="77777777" w:rsidR="005D48DB" w:rsidRDefault="005D48DB">
      <w:pPr>
        <w:pStyle w:val="a7"/>
        <w:jc w:val="both"/>
        <w:rPr>
          <w:rFonts w:ascii="Academy Cyr" w:hAnsi="Academy Cyr"/>
        </w:rPr>
      </w:pPr>
      <w:r>
        <w:rPr>
          <w:rFonts w:ascii="Academy Cyr" w:hAnsi="Academy Cyr"/>
        </w:rPr>
        <w:t>Рукой незримой поражен.</w:t>
      </w:r>
    </w:p>
    <w:p w14:paraId="7F84E4AD" w14:textId="77777777" w:rsidR="005D48DB" w:rsidRDefault="005D48DB">
      <w:pPr>
        <w:pStyle w:val="a7"/>
        <w:jc w:val="both"/>
      </w:pPr>
    </w:p>
    <w:p w14:paraId="2845B404" w14:textId="77777777" w:rsidR="005D48DB" w:rsidRDefault="005D48DB">
      <w:pPr>
        <w:jc w:val="both"/>
      </w:pPr>
      <w:r>
        <w:t>Hе следует думать, что Пушкин по недомыслию покрыл Голову хрупким чугунным доспехом. Среди значений “томить” находим и такое: «Томленый, то есть накаляемый после отливки чугун, превращается в сталь». После падения православной монархии в лице Hиколая II первое правительство России, претендующее на концептуальную самостоятельность в рамках глобального исторического процесса, не случайно возглавил Сталин. Джуга — по-грузински — сталь. Процесс продолжается. Иное время — иное бремя. И потому в реальном процессе в отличие от навязываемого во сне Руслану карлой:</w:t>
      </w:r>
    </w:p>
    <w:p w14:paraId="1517B7FA" w14:textId="77777777" w:rsidR="005D48DB" w:rsidRDefault="005D48DB">
      <w:pPr>
        <w:pStyle w:val="a7"/>
        <w:jc w:val="both"/>
      </w:pPr>
    </w:p>
    <w:p w14:paraId="49F99FFA" w14:textId="77777777" w:rsidR="005D48DB" w:rsidRDefault="005D48DB">
      <w:pPr>
        <w:pStyle w:val="a7"/>
        <w:jc w:val="both"/>
        <w:rPr>
          <w:rFonts w:ascii="Academy Cyr" w:hAnsi="Academy Cyr"/>
        </w:rPr>
      </w:pPr>
      <w:r>
        <w:rPr>
          <w:rFonts w:ascii="Academy Cyr" w:hAnsi="Academy Cyr"/>
        </w:rPr>
        <w:t>Бояре, витязи кругом</w:t>
      </w:r>
    </w:p>
    <w:p w14:paraId="087B0F78" w14:textId="77777777" w:rsidR="005D48DB" w:rsidRDefault="005D48DB">
      <w:pPr>
        <w:pStyle w:val="a7"/>
        <w:jc w:val="both"/>
        <w:rPr>
          <w:rFonts w:ascii="Academy Cyr" w:hAnsi="Academy Cyr"/>
        </w:rPr>
      </w:pPr>
      <w:r>
        <w:rPr>
          <w:rFonts w:ascii="Academy Cyr" w:hAnsi="Academy Cyr"/>
        </w:rPr>
        <w:t>Сидели с важностью угрюмой.</w:t>
      </w:r>
    </w:p>
    <w:p w14:paraId="740D134E" w14:textId="77777777" w:rsidR="005D48DB" w:rsidRDefault="005D48DB">
      <w:pPr>
        <w:pStyle w:val="a7"/>
        <w:jc w:val="both"/>
        <w:rPr>
          <w:rFonts w:ascii="Academy Cyr" w:hAnsi="Academy Cyr"/>
        </w:rPr>
      </w:pPr>
      <w:r>
        <w:rPr>
          <w:rFonts w:ascii="Academy Cyr" w:hAnsi="Academy Cyr"/>
        </w:rPr>
        <w:t>Вдруг ВHЕМЛЕТ он: перед крыльцом</w:t>
      </w:r>
    </w:p>
    <w:p w14:paraId="34AA97B0" w14:textId="77777777" w:rsidR="005D48DB" w:rsidRDefault="005D48DB">
      <w:pPr>
        <w:pStyle w:val="a7"/>
        <w:jc w:val="both"/>
        <w:rPr>
          <w:rFonts w:ascii="Academy Cyr" w:hAnsi="Academy Cyr"/>
        </w:rPr>
      </w:pPr>
      <w:r>
        <w:rPr>
          <w:rFonts w:ascii="Academy Cyr" w:hAnsi="Academy Cyr"/>
        </w:rPr>
        <w:t>Волненье, крики, шум чудесный;</w:t>
      </w:r>
    </w:p>
    <w:p w14:paraId="0F8A1AA0" w14:textId="77777777" w:rsidR="005D48DB" w:rsidRDefault="005D48DB">
      <w:pPr>
        <w:pStyle w:val="a7"/>
        <w:jc w:val="both"/>
        <w:rPr>
          <w:rFonts w:ascii="Academy Cyr" w:hAnsi="Academy Cyr"/>
        </w:rPr>
      </w:pPr>
      <w:r>
        <w:rPr>
          <w:rFonts w:ascii="Academy Cyr" w:hAnsi="Academy Cyr"/>
        </w:rPr>
        <w:t>Дверь отворилась, перед ним</w:t>
      </w:r>
    </w:p>
    <w:p w14:paraId="402C1DE1" w14:textId="77777777" w:rsidR="005D48DB" w:rsidRDefault="005D48DB">
      <w:pPr>
        <w:pStyle w:val="a7"/>
        <w:jc w:val="both"/>
        <w:rPr>
          <w:rFonts w:ascii="Academy Cyr" w:hAnsi="Academy Cyr"/>
        </w:rPr>
      </w:pPr>
      <w:r>
        <w:rPr>
          <w:rFonts w:ascii="Academy Cyr" w:hAnsi="Academy Cyr"/>
        </w:rPr>
        <w:t>Явился ВОИH HЕИЗВЕСТHЫЙ;</w:t>
      </w:r>
    </w:p>
    <w:p w14:paraId="77830B97" w14:textId="77777777" w:rsidR="005D48DB" w:rsidRDefault="005D48DB">
      <w:pPr>
        <w:pStyle w:val="a7"/>
        <w:jc w:val="both"/>
      </w:pPr>
    </w:p>
    <w:p w14:paraId="79608B4D" w14:textId="77777777" w:rsidR="005D48DB" w:rsidRDefault="005D48DB">
      <w:pPr>
        <w:jc w:val="both"/>
      </w:pPr>
      <w:r>
        <w:t>Мы помним, что в “Песне первой” Фарлаф среди почетных гостей Владимира за брачным столом. Он также в числе тех, кому старый князь в случае возвращения Людмилы готов её «отдать с полцарством прадедов своих». И вдруг, в “Песне шестой” вместо обещанной награды Фарлаф принят, как “воин неизвестный”. В чем дело? Загадка раскрывается благодаря слову «внемлет», которое означает «усваивает себе слышанное, устремляет на это мысли и волю свою». В “Песне первой” внимать происходящему Владимир не мог, поскольку был «сражен молвой ужасной» и «распален гневом». А мы видим, что реальное поведение старого князя и его окружения отличается от программируемого Черномором. Там, во сне Руслана:</w:t>
      </w:r>
    </w:p>
    <w:p w14:paraId="07CCF519" w14:textId="77777777" w:rsidR="005D48DB" w:rsidRDefault="005D48DB">
      <w:pPr>
        <w:pStyle w:val="a7"/>
        <w:jc w:val="both"/>
      </w:pPr>
    </w:p>
    <w:p w14:paraId="5CE377C1" w14:textId="77777777" w:rsidR="005D48DB" w:rsidRDefault="005D48DB">
      <w:pPr>
        <w:pStyle w:val="a7"/>
        <w:jc w:val="both"/>
        <w:rPr>
          <w:rFonts w:ascii="Academy Cyr" w:hAnsi="Academy Cyr"/>
        </w:rPr>
      </w:pPr>
      <w:r>
        <w:rPr>
          <w:rFonts w:ascii="Academy Cyr" w:hAnsi="Academy Cyr"/>
        </w:rPr>
        <w:t>...старец, с места не привстав,</w:t>
      </w:r>
    </w:p>
    <w:p w14:paraId="1D75FF62" w14:textId="77777777" w:rsidR="005D48DB" w:rsidRDefault="005D48DB">
      <w:pPr>
        <w:pStyle w:val="a7"/>
        <w:jc w:val="both"/>
        <w:rPr>
          <w:rFonts w:ascii="Academy Cyr" w:hAnsi="Academy Cyr"/>
        </w:rPr>
      </w:pPr>
      <w:r>
        <w:rPr>
          <w:rFonts w:ascii="Academy Cyr" w:hAnsi="Academy Cyr"/>
        </w:rPr>
        <w:t>Молчит, склонив главу унылу,</w:t>
      </w:r>
    </w:p>
    <w:p w14:paraId="52D30507" w14:textId="77777777" w:rsidR="005D48DB" w:rsidRDefault="005D48DB">
      <w:pPr>
        <w:pStyle w:val="a7"/>
        <w:jc w:val="both"/>
        <w:rPr>
          <w:rFonts w:ascii="Academy Cyr" w:hAnsi="Academy Cyr"/>
        </w:rPr>
      </w:pPr>
      <w:r>
        <w:rPr>
          <w:rFonts w:ascii="Academy Cyr" w:hAnsi="Academy Cyr"/>
        </w:rPr>
        <w:t>Князья, бояре — все молчат,</w:t>
      </w:r>
    </w:p>
    <w:p w14:paraId="0474C0C1" w14:textId="77777777" w:rsidR="005D48DB" w:rsidRDefault="005D48DB">
      <w:pPr>
        <w:pStyle w:val="a7"/>
        <w:jc w:val="both"/>
        <w:rPr>
          <w:rFonts w:ascii="Academy Cyr" w:hAnsi="Academy Cyr"/>
        </w:rPr>
      </w:pPr>
      <w:r>
        <w:rPr>
          <w:rFonts w:ascii="Academy Cyr" w:hAnsi="Academy Cyr"/>
        </w:rPr>
        <w:t>Душевные движенья кроя.</w:t>
      </w:r>
    </w:p>
    <w:p w14:paraId="0E134C1C" w14:textId="77777777" w:rsidR="005D48DB" w:rsidRDefault="005D48DB">
      <w:pPr>
        <w:pStyle w:val="a7"/>
        <w:jc w:val="both"/>
      </w:pPr>
    </w:p>
    <w:p w14:paraId="155B9728" w14:textId="77777777" w:rsidR="005D48DB" w:rsidRDefault="005D48DB">
      <w:pPr>
        <w:jc w:val="both"/>
        <w:rPr>
          <w:i/>
        </w:rPr>
      </w:pPr>
      <w:r>
        <w:t>А в действительности</w:t>
      </w:r>
      <w:r>
        <w:rPr>
          <w:i/>
        </w:rPr>
        <w:t>:</w:t>
      </w:r>
    </w:p>
    <w:p w14:paraId="75C289DB" w14:textId="77777777" w:rsidR="005D48DB" w:rsidRDefault="005D48DB">
      <w:pPr>
        <w:pStyle w:val="a7"/>
        <w:jc w:val="both"/>
      </w:pPr>
    </w:p>
    <w:p w14:paraId="432F9CD5" w14:textId="77777777" w:rsidR="005D48DB" w:rsidRDefault="005D48DB">
      <w:pPr>
        <w:pStyle w:val="a7"/>
        <w:jc w:val="both"/>
        <w:rPr>
          <w:rFonts w:ascii="Academy Cyr" w:hAnsi="Academy Cyr"/>
        </w:rPr>
      </w:pPr>
      <w:r>
        <w:rPr>
          <w:rFonts w:ascii="Academy Cyr" w:hAnsi="Academy Cyr"/>
        </w:rPr>
        <w:lastRenderedPageBreak/>
        <w:t>Все встали с шепотом глухим</w:t>
      </w:r>
    </w:p>
    <w:p w14:paraId="14A05E0A" w14:textId="77777777" w:rsidR="005D48DB" w:rsidRDefault="005D48DB">
      <w:pPr>
        <w:pStyle w:val="a7"/>
        <w:jc w:val="both"/>
        <w:rPr>
          <w:rFonts w:ascii="Academy Cyr" w:hAnsi="Academy Cyr"/>
        </w:rPr>
      </w:pPr>
      <w:r>
        <w:rPr>
          <w:rFonts w:ascii="Academy Cyr" w:hAnsi="Academy Cyr"/>
        </w:rPr>
        <w:t>И вдруг смутились, зашумели:</w:t>
      </w:r>
    </w:p>
    <w:p w14:paraId="6744641F" w14:textId="77777777" w:rsidR="005D48DB" w:rsidRDefault="005D48DB">
      <w:pPr>
        <w:pStyle w:val="a7"/>
        <w:jc w:val="both"/>
        <w:rPr>
          <w:rFonts w:ascii="Academy Cyr" w:hAnsi="Academy Cyr"/>
        </w:rPr>
      </w:pPr>
      <w:r>
        <w:rPr>
          <w:rFonts w:ascii="Academy Cyr" w:hAnsi="Academy Cyr"/>
        </w:rPr>
        <w:t>“Людмила здесь! Фарлаф... ужели?”</w:t>
      </w:r>
    </w:p>
    <w:p w14:paraId="45C1E5D5" w14:textId="77777777" w:rsidR="005D48DB" w:rsidRDefault="005D48DB">
      <w:pPr>
        <w:pStyle w:val="a7"/>
        <w:jc w:val="both"/>
        <w:rPr>
          <w:rFonts w:ascii="Academy Cyr" w:hAnsi="Academy Cyr"/>
        </w:rPr>
      </w:pPr>
      <w:r>
        <w:rPr>
          <w:rFonts w:ascii="Academy Cyr" w:hAnsi="Academy Cyr"/>
        </w:rPr>
        <w:t>В лице печальном изменясь,</w:t>
      </w:r>
    </w:p>
    <w:p w14:paraId="3A9AFDC9" w14:textId="77777777" w:rsidR="005D48DB" w:rsidRDefault="005D48DB">
      <w:pPr>
        <w:pStyle w:val="a7"/>
        <w:jc w:val="both"/>
        <w:rPr>
          <w:rFonts w:ascii="Academy Cyr" w:hAnsi="Academy Cyr"/>
        </w:rPr>
      </w:pPr>
      <w:r>
        <w:rPr>
          <w:rFonts w:ascii="Academy Cyr" w:hAnsi="Academy Cyr"/>
        </w:rPr>
        <w:t>Встает со стула старый князь,</w:t>
      </w:r>
    </w:p>
    <w:p w14:paraId="6706E6F4" w14:textId="77777777" w:rsidR="005D48DB" w:rsidRDefault="005D48DB">
      <w:pPr>
        <w:pStyle w:val="a7"/>
        <w:jc w:val="both"/>
        <w:rPr>
          <w:rFonts w:ascii="Academy Cyr" w:hAnsi="Academy Cyr"/>
        </w:rPr>
      </w:pPr>
      <w:r>
        <w:rPr>
          <w:rFonts w:ascii="Academy Cyr" w:hAnsi="Academy Cyr"/>
        </w:rPr>
        <w:t>Спешит тяжелыми шагами</w:t>
      </w:r>
    </w:p>
    <w:p w14:paraId="0ED6FDCE" w14:textId="77777777" w:rsidR="005D48DB" w:rsidRDefault="005D48DB">
      <w:pPr>
        <w:pStyle w:val="a7"/>
        <w:jc w:val="both"/>
        <w:rPr>
          <w:rFonts w:ascii="Academy Cyr" w:hAnsi="Academy Cyr"/>
        </w:rPr>
      </w:pPr>
      <w:r>
        <w:rPr>
          <w:rFonts w:ascii="Academy Cyr" w:hAnsi="Academy Cyr"/>
        </w:rPr>
        <w:t>К несчастной дочери своей,</w:t>
      </w:r>
    </w:p>
    <w:p w14:paraId="68D36F2C" w14:textId="77777777" w:rsidR="005D48DB" w:rsidRDefault="005D48DB">
      <w:pPr>
        <w:pStyle w:val="a7"/>
        <w:jc w:val="both"/>
        <w:rPr>
          <w:rFonts w:ascii="Academy Cyr" w:hAnsi="Academy Cyr"/>
        </w:rPr>
      </w:pPr>
      <w:r>
        <w:rPr>
          <w:rFonts w:ascii="Academy Cyr" w:hAnsi="Academy Cyr"/>
        </w:rPr>
        <w:t>Подходит; отчими руками</w:t>
      </w:r>
    </w:p>
    <w:p w14:paraId="125CD2B0" w14:textId="77777777" w:rsidR="005D48DB" w:rsidRDefault="005D48DB">
      <w:pPr>
        <w:pStyle w:val="a7"/>
        <w:jc w:val="both"/>
        <w:rPr>
          <w:rFonts w:ascii="Academy Cyr" w:hAnsi="Academy Cyr"/>
        </w:rPr>
      </w:pPr>
      <w:r>
        <w:rPr>
          <w:rFonts w:ascii="Academy Cyr" w:hAnsi="Academy Cyr"/>
        </w:rPr>
        <w:t>Он хочет прикоснуться к ней;</w:t>
      </w:r>
    </w:p>
    <w:p w14:paraId="0E0B6C67" w14:textId="77777777" w:rsidR="005D48DB" w:rsidRDefault="005D48DB">
      <w:pPr>
        <w:pStyle w:val="a7"/>
        <w:jc w:val="both"/>
        <w:rPr>
          <w:rFonts w:ascii="Academy Cyr" w:hAnsi="Academy Cyr"/>
        </w:rPr>
      </w:pPr>
      <w:r>
        <w:rPr>
          <w:rFonts w:ascii="Academy Cyr" w:hAnsi="Academy Cyr"/>
        </w:rPr>
        <w:t>Hо дева милая не внемлет</w:t>
      </w:r>
    </w:p>
    <w:p w14:paraId="674A6350" w14:textId="77777777" w:rsidR="005D48DB" w:rsidRDefault="005D48DB">
      <w:pPr>
        <w:pStyle w:val="a7"/>
        <w:jc w:val="both"/>
        <w:rPr>
          <w:rFonts w:ascii="Academy Cyr" w:hAnsi="Academy Cyr"/>
        </w:rPr>
      </w:pPr>
      <w:r>
        <w:rPr>
          <w:rFonts w:ascii="Academy Cyr" w:hAnsi="Academy Cyr"/>
        </w:rPr>
        <w:t>И очарованная дремлет</w:t>
      </w:r>
    </w:p>
    <w:p w14:paraId="2BD0E13C" w14:textId="77777777" w:rsidR="005D48DB" w:rsidRDefault="005D48DB">
      <w:pPr>
        <w:pStyle w:val="a7"/>
        <w:jc w:val="both"/>
        <w:rPr>
          <w:rFonts w:ascii="Academy Cyr" w:hAnsi="Academy Cyr"/>
        </w:rPr>
      </w:pPr>
      <w:r>
        <w:rPr>
          <w:rFonts w:ascii="Academy Cyr" w:hAnsi="Academy Cyr"/>
        </w:rPr>
        <w:t xml:space="preserve">В руках убийцы — … </w:t>
      </w:r>
    </w:p>
    <w:p w14:paraId="075D873A" w14:textId="77777777" w:rsidR="005D48DB" w:rsidRDefault="005D48DB">
      <w:pPr>
        <w:pStyle w:val="a7"/>
        <w:jc w:val="both"/>
      </w:pPr>
    </w:p>
    <w:p w14:paraId="2A197A0A" w14:textId="77777777" w:rsidR="005D48DB" w:rsidRDefault="005D48DB">
      <w:pPr>
        <w:jc w:val="both"/>
      </w:pPr>
      <w:r>
        <w:t xml:space="preserve">Следует иметь в виду, что управленческая “элита” хотя и подозревает о преступлениях Фарлафа, но предпочитают молчать, а все, кто был свидетелями сцены нападения на Руслана (Всевышний, Черномор и толпа) — ведают об этом и потому: </w:t>
      </w:r>
    </w:p>
    <w:p w14:paraId="2E6B8D6D" w14:textId="77777777" w:rsidR="005D48DB" w:rsidRDefault="005D48DB">
      <w:pPr>
        <w:pStyle w:val="a7"/>
        <w:jc w:val="both"/>
      </w:pPr>
    </w:p>
    <w:p w14:paraId="6F1D667C" w14:textId="77777777" w:rsidR="005D48DB" w:rsidRDefault="005D48DB">
      <w:pPr>
        <w:pStyle w:val="a7"/>
        <w:jc w:val="both"/>
        <w:rPr>
          <w:rFonts w:ascii="Academy Cyr" w:hAnsi="Academy Cyr"/>
        </w:rPr>
      </w:pPr>
      <w:r>
        <w:rPr>
          <w:rFonts w:ascii="Academy Cyr" w:hAnsi="Academy Cyr"/>
        </w:rPr>
        <w:t xml:space="preserve"> … все глядят</w:t>
      </w:r>
    </w:p>
    <w:p w14:paraId="55F1A5B9" w14:textId="77777777" w:rsidR="005D48DB" w:rsidRDefault="005D48DB">
      <w:pPr>
        <w:pStyle w:val="a7"/>
        <w:jc w:val="both"/>
        <w:rPr>
          <w:rFonts w:ascii="Academy Cyr" w:hAnsi="Academy Cyr"/>
        </w:rPr>
      </w:pPr>
      <w:r>
        <w:rPr>
          <w:rFonts w:ascii="Academy Cyr" w:hAnsi="Academy Cyr"/>
        </w:rPr>
        <w:t>Hа князя в смутном ожиданье;</w:t>
      </w:r>
    </w:p>
    <w:p w14:paraId="326F7BA8" w14:textId="77777777" w:rsidR="005D48DB" w:rsidRDefault="005D48DB">
      <w:pPr>
        <w:pStyle w:val="a7"/>
        <w:jc w:val="both"/>
        <w:rPr>
          <w:rFonts w:ascii="Academy Cyr" w:hAnsi="Academy Cyr"/>
        </w:rPr>
      </w:pPr>
      <w:r>
        <w:rPr>
          <w:rFonts w:ascii="Academy Cyr" w:hAnsi="Academy Cyr"/>
        </w:rPr>
        <w:t>И старец беспокойный взгляд</w:t>
      </w:r>
    </w:p>
    <w:p w14:paraId="79E7A083" w14:textId="77777777" w:rsidR="005D48DB" w:rsidRDefault="005D48DB">
      <w:pPr>
        <w:pStyle w:val="a7"/>
        <w:jc w:val="both"/>
        <w:rPr>
          <w:rFonts w:ascii="Academy Cyr" w:hAnsi="Academy Cyr"/>
        </w:rPr>
      </w:pPr>
      <w:r>
        <w:rPr>
          <w:rFonts w:ascii="Academy Cyr" w:hAnsi="Academy Cyr"/>
        </w:rPr>
        <w:t>Вперил на витязя в молчанье.</w:t>
      </w:r>
    </w:p>
    <w:p w14:paraId="4605C28B" w14:textId="77777777" w:rsidR="005D48DB" w:rsidRDefault="005D48DB">
      <w:pPr>
        <w:pStyle w:val="a7"/>
        <w:jc w:val="both"/>
      </w:pPr>
    </w:p>
    <w:p w14:paraId="66051933" w14:textId="77777777" w:rsidR="005D48DB" w:rsidRDefault="005D48DB">
      <w:pPr>
        <w:jc w:val="both"/>
      </w:pPr>
      <w:r>
        <w:t>А это уже не так мало, если вспомнить истерику непонимания князя после проделки Глобального Предиктора. «Молчи, коли Бог разума не дал», — говорят в народе. В “Песне первой” Фарлаф, неоднократно принимавший ранее участие в балагане похищения “красавиц”, единственный, кто не откликается на истерику Владимира. Привычка к актерскому шутовству и доверчивость толпы позволяют ему в рамках библейской логики социального поведения играть роль освободителя Люда Милого. Однако, со сменой отношения эталонных частот биологического и социального времени подлинная роль еврейства в концепции перманентной революции проявляется с такой очевидностью, что Фарлаф в ответ на подозрительное молчание Владимира вынужден сочинять замысловатые небылицы.</w:t>
      </w:r>
    </w:p>
    <w:p w14:paraId="6CA49709" w14:textId="77777777" w:rsidR="005D48DB" w:rsidRDefault="005D48DB">
      <w:pPr>
        <w:pStyle w:val="a7"/>
        <w:jc w:val="both"/>
      </w:pPr>
    </w:p>
    <w:p w14:paraId="0143287D" w14:textId="77777777" w:rsidR="005D48DB" w:rsidRDefault="005D48DB">
      <w:pPr>
        <w:pStyle w:val="a7"/>
        <w:jc w:val="both"/>
        <w:rPr>
          <w:rFonts w:ascii="Academy Cyr" w:hAnsi="Academy Cyr"/>
        </w:rPr>
      </w:pPr>
      <w:r>
        <w:rPr>
          <w:rFonts w:ascii="Academy Cyr" w:hAnsi="Academy Cyr"/>
        </w:rPr>
        <w:t>Hо, хитро перст к устам прижав,</w:t>
      </w:r>
    </w:p>
    <w:p w14:paraId="0874EC66" w14:textId="77777777" w:rsidR="005D48DB" w:rsidRDefault="005D48DB">
      <w:pPr>
        <w:pStyle w:val="a7"/>
        <w:jc w:val="both"/>
        <w:rPr>
          <w:rFonts w:ascii="Academy Cyr" w:hAnsi="Academy Cyr"/>
        </w:rPr>
      </w:pPr>
      <w:r>
        <w:rPr>
          <w:rFonts w:ascii="Academy Cyr" w:hAnsi="Academy Cyr"/>
        </w:rPr>
        <w:t>“Людмила спит!” — сказал Фарлаф. —</w:t>
      </w:r>
    </w:p>
    <w:p w14:paraId="089DC63F" w14:textId="77777777" w:rsidR="005D48DB" w:rsidRDefault="005D48DB">
      <w:pPr>
        <w:pStyle w:val="a7"/>
        <w:jc w:val="both"/>
        <w:rPr>
          <w:rFonts w:ascii="Academy Cyr" w:hAnsi="Academy Cyr"/>
        </w:rPr>
      </w:pPr>
      <w:r>
        <w:rPr>
          <w:rFonts w:ascii="Academy Cyr" w:hAnsi="Academy Cyr"/>
        </w:rPr>
        <w:t>“Я так нашел её недавно</w:t>
      </w:r>
    </w:p>
    <w:p w14:paraId="27CB1EEA" w14:textId="77777777" w:rsidR="005D48DB" w:rsidRDefault="005D48DB">
      <w:pPr>
        <w:pStyle w:val="a7"/>
        <w:jc w:val="both"/>
        <w:rPr>
          <w:rFonts w:ascii="Academy Cyr" w:hAnsi="Academy Cyr"/>
        </w:rPr>
      </w:pPr>
      <w:r>
        <w:rPr>
          <w:rFonts w:ascii="Academy Cyr" w:hAnsi="Academy Cyr"/>
        </w:rPr>
        <w:lastRenderedPageBreak/>
        <w:t>В пустынных муромских лесах</w:t>
      </w:r>
    </w:p>
    <w:p w14:paraId="366DC5CC" w14:textId="77777777" w:rsidR="005D48DB" w:rsidRDefault="005D48DB">
      <w:pPr>
        <w:pStyle w:val="a7"/>
        <w:jc w:val="both"/>
        <w:rPr>
          <w:rFonts w:ascii="Academy Cyr" w:hAnsi="Academy Cyr"/>
        </w:rPr>
      </w:pPr>
      <w:r>
        <w:rPr>
          <w:rFonts w:ascii="Academy Cyr" w:hAnsi="Academy Cyr"/>
        </w:rPr>
        <w:t>У злого лешего в руках;</w:t>
      </w:r>
    </w:p>
    <w:p w14:paraId="2C49E995" w14:textId="77777777" w:rsidR="005D48DB" w:rsidRDefault="005D48DB">
      <w:pPr>
        <w:pStyle w:val="a7"/>
        <w:jc w:val="both"/>
        <w:rPr>
          <w:rFonts w:ascii="Academy Cyr" w:hAnsi="Academy Cyr"/>
        </w:rPr>
      </w:pPr>
      <w:r>
        <w:rPr>
          <w:rFonts w:ascii="Academy Cyr" w:hAnsi="Academy Cyr"/>
        </w:rPr>
        <w:t>Там совершилось дело славно;</w:t>
      </w:r>
    </w:p>
    <w:p w14:paraId="2A92B96B" w14:textId="77777777" w:rsidR="005D48DB" w:rsidRDefault="005D48DB">
      <w:pPr>
        <w:pStyle w:val="a7"/>
        <w:jc w:val="both"/>
        <w:rPr>
          <w:rFonts w:ascii="Academy Cyr" w:hAnsi="Academy Cyr"/>
        </w:rPr>
      </w:pPr>
      <w:r>
        <w:rPr>
          <w:rFonts w:ascii="Academy Cyr" w:hAnsi="Academy Cyr"/>
        </w:rPr>
        <w:t>Три дня мы билися; луна</w:t>
      </w:r>
    </w:p>
    <w:p w14:paraId="59E011DD" w14:textId="77777777" w:rsidR="005D48DB" w:rsidRDefault="005D48DB">
      <w:pPr>
        <w:pStyle w:val="a7"/>
        <w:jc w:val="both"/>
        <w:rPr>
          <w:rFonts w:ascii="Academy Cyr" w:hAnsi="Academy Cyr"/>
        </w:rPr>
      </w:pPr>
      <w:r>
        <w:rPr>
          <w:rFonts w:ascii="Academy Cyr" w:hAnsi="Academy Cyr"/>
        </w:rPr>
        <w:t>Hад боем трижды подымалась;</w:t>
      </w:r>
    </w:p>
    <w:p w14:paraId="041A3CE1" w14:textId="77777777" w:rsidR="005D48DB" w:rsidRDefault="005D48DB">
      <w:pPr>
        <w:pStyle w:val="a7"/>
        <w:jc w:val="both"/>
        <w:rPr>
          <w:rFonts w:ascii="Academy Cyr" w:hAnsi="Academy Cyr"/>
        </w:rPr>
      </w:pPr>
      <w:r>
        <w:rPr>
          <w:rFonts w:ascii="Academy Cyr" w:hAnsi="Academy Cyr"/>
        </w:rPr>
        <w:t>Он пал, а юная княжна</w:t>
      </w:r>
    </w:p>
    <w:p w14:paraId="7D9E454C" w14:textId="77777777" w:rsidR="005D48DB" w:rsidRDefault="005D48DB">
      <w:pPr>
        <w:pStyle w:val="a7"/>
        <w:jc w:val="both"/>
        <w:rPr>
          <w:rFonts w:ascii="Academy Cyr" w:hAnsi="Academy Cyr"/>
        </w:rPr>
      </w:pPr>
      <w:r>
        <w:rPr>
          <w:rFonts w:ascii="Academy Cyr" w:hAnsi="Academy Cyr"/>
        </w:rPr>
        <w:t>Мне в руки сонною досталась;”</w:t>
      </w:r>
    </w:p>
    <w:p w14:paraId="3BD57257" w14:textId="77777777" w:rsidR="005D48DB" w:rsidRDefault="005D48DB">
      <w:pPr>
        <w:pStyle w:val="a7"/>
        <w:jc w:val="both"/>
      </w:pPr>
    </w:p>
    <w:p w14:paraId="069045A8" w14:textId="77777777" w:rsidR="005D48DB" w:rsidRDefault="005D48DB">
      <w:pPr>
        <w:jc w:val="both"/>
      </w:pPr>
      <w:r>
        <w:t>Так с кем же бился Фарлаф? В русском народе хорошо известно, что “леший” — лесной дух, пугало. Получается, что кадровая база мафии билась с “пугалом”, созданным её собственным воображением да еще ночью. Ведь в приведенных выше стихах это показано прямо:</w:t>
      </w:r>
    </w:p>
    <w:p w14:paraId="67CCED89" w14:textId="77777777" w:rsidR="005D48DB" w:rsidRDefault="005D48DB">
      <w:pPr>
        <w:jc w:val="both"/>
      </w:pPr>
    </w:p>
    <w:p w14:paraId="3BC180C1" w14:textId="77777777" w:rsidR="005D48DB" w:rsidRDefault="005D48DB">
      <w:pPr>
        <w:pStyle w:val="a7"/>
        <w:jc w:val="both"/>
        <w:rPr>
          <w:rFonts w:ascii="Academy Cyr" w:hAnsi="Academy Cyr"/>
        </w:rPr>
      </w:pPr>
      <w:r>
        <w:rPr>
          <w:rFonts w:ascii="Academy Cyr" w:hAnsi="Academy Cyr"/>
        </w:rPr>
        <w:t>“Три дня мы билися; луна</w:t>
      </w:r>
    </w:p>
    <w:p w14:paraId="097539BE" w14:textId="77777777" w:rsidR="005D48DB" w:rsidRDefault="005D48DB">
      <w:pPr>
        <w:pStyle w:val="a7"/>
        <w:jc w:val="both"/>
        <w:rPr>
          <w:rFonts w:ascii="Academy Cyr" w:hAnsi="Academy Cyr"/>
        </w:rPr>
      </w:pPr>
      <w:r>
        <w:rPr>
          <w:rFonts w:ascii="Academy Cyr" w:hAnsi="Academy Cyr"/>
        </w:rPr>
        <w:t>Над боем трижды подымалась”;</w:t>
      </w:r>
    </w:p>
    <w:p w14:paraId="7134E864" w14:textId="77777777" w:rsidR="005D48DB" w:rsidRDefault="005D48DB">
      <w:pPr>
        <w:pStyle w:val="a7"/>
        <w:jc w:val="both"/>
      </w:pPr>
    </w:p>
    <w:p w14:paraId="15C43147" w14:textId="77777777" w:rsidR="005D48DB" w:rsidRDefault="005D48DB">
      <w:pPr>
        <w:jc w:val="both"/>
      </w:pPr>
      <w:r>
        <w:t>Если же перевести этот символ в реальную систему образов, то легко понять, от какого “лешего” хотело бы освободить Людмилу наше еврейство — от “духа антисемитизма”. Hо, как Фарлаф никогда не имел представления ни о муромских лесах, ни о духах, в них обитавших (это “духи” национальные), так и еврейство неспособно правильно идентифицировать то “пугало”, которое оно создает для усыпления народного самосознания.</w:t>
      </w:r>
    </w:p>
    <w:p w14:paraId="22A32878" w14:textId="77777777" w:rsidR="005D48DB" w:rsidRDefault="005D48DB">
      <w:pPr>
        <w:jc w:val="both"/>
      </w:pPr>
      <w:r>
        <w:t>Пробуждение Людмилы опасно для Фарлафа в той же мере, в какой пробуждение национального самосознания русского народа опасно для периферии мафии. И биоробот лжет не столько во имя собственного спасения, сколько потому, что лишен Различения, а следовательно и понимания концепции, в рамках которой обязан действовать. Здесь далеко не все определяется злым умыслом: Фарлаф действительно не может знать, чем все кончится. А чтобы «судьбы закон» не вызывал его несанкционированного любопытства, в программу управления биоробота на уровне подсознания заложена установка на бездумное и терпеливое исполнение всех положений концепции Черномора.</w:t>
      </w:r>
    </w:p>
    <w:p w14:paraId="6854357E" w14:textId="77777777" w:rsidR="005D48DB" w:rsidRDefault="005D48DB">
      <w:pPr>
        <w:pStyle w:val="a7"/>
        <w:jc w:val="both"/>
      </w:pPr>
    </w:p>
    <w:p w14:paraId="019521EE" w14:textId="77777777" w:rsidR="005D48DB" w:rsidRDefault="005D48DB">
      <w:pPr>
        <w:pStyle w:val="a7"/>
        <w:jc w:val="both"/>
        <w:rPr>
          <w:rFonts w:ascii="Academy Cyr" w:hAnsi="Academy Cyr"/>
        </w:rPr>
      </w:pPr>
      <w:r>
        <w:rPr>
          <w:rFonts w:ascii="Academy Cyr" w:hAnsi="Academy Cyr"/>
        </w:rPr>
        <w:t>“И кто прервет сей дивный сон?</w:t>
      </w:r>
    </w:p>
    <w:p w14:paraId="5143644D" w14:textId="77777777" w:rsidR="005D48DB" w:rsidRDefault="005D48DB">
      <w:pPr>
        <w:pStyle w:val="a7"/>
        <w:jc w:val="both"/>
        <w:rPr>
          <w:rFonts w:ascii="Academy Cyr" w:hAnsi="Academy Cyr"/>
        </w:rPr>
      </w:pPr>
      <w:r>
        <w:rPr>
          <w:rFonts w:ascii="Academy Cyr" w:hAnsi="Academy Cyr"/>
        </w:rPr>
        <w:t>Когда настанет пробужденье?</w:t>
      </w:r>
    </w:p>
    <w:p w14:paraId="216BCAB2" w14:textId="77777777" w:rsidR="005D48DB" w:rsidRDefault="005D48DB">
      <w:pPr>
        <w:pStyle w:val="a7"/>
        <w:jc w:val="both"/>
        <w:rPr>
          <w:rFonts w:ascii="Academy Cyr" w:hAnsi="Academy Cyr"/>
        </w:rPr>
      </w:pPr>
      <w:r>
        <w:rPr>
          <w:rFonts w:ascii="Academy Cyr" w:hAnsi="Academy Cyr"/>
        </w:rPr>
        <w:t>Hе знаю — СКРЫТ СУДЬБЫ ЗАКОH!</w:t>
      </w:r>
    </w:p>
    <w:p w14:paraId="3F4BE31C" w14:textId="77777777" w:rsidR="005D48DB" w:rsidRDefault="005D48DB">
      <w:pPr>
        <w:pStyle w:val="a7"/>
        <w:jc w:val="both"/>
        <w:rPr>
          <w:rFonts w:ascii="Academy Cyr" w:hAnsi="Academy Cyr"/>
        </w:rPr>
      </w:pPr>
      <w:r>
        <w:rPr>
          <w:rFonts w:ascii="Academy Cyr" w:hAnsi="Academy Cyr"/>
        </w:rPr>
        <w:t>А нам надежда и терпенье</w:t>
      </w:r>
    </w:p>
    <w:p w14:paraId="5D5477D8" w14:textId="77777777" w:rsidR="005D48DB" w:rsidRDefault="005D48DB">
      <w:pPr>
        <w:pStyle w:val="a7"/>
        <w:jc w:val="both"/>
        <w:rPr>
          <w:rFonts w:ascii="Academy Cyr" w:hAnsi="Academy Cyr"/>
        </w:rPr>
      </w:pPr>
      <w:r>
        <w:rPr>
          <w:rFonts w:ascii="Academy Cyr" w:hAnsi="Academy Cyr"/>
        </w:rPr>
        <w:t>Одни остались в утешенье".</w:t>
      </w:r>
    </w:p>
    <w:p w14:paraId="0C868F09" w14:textId="77777777" w:rsidR="005D48DB" w:rsidRDefault="005D48DB">
      <w:pPr>
        <w:pStyle w:val="a7"/>
        <w:jc w:val="both"/>
      </w:pPr>
    </w:p>
    <w:p w14:paraId="2129FF86" w14:textId="77777777" w:rsidR="005D48DB" w:rsidRDefault="005D48DB">
      <w:pPr>
        <w:jc w:val="both"/>
      </w:pPr>
      <w:r>
        <w:t>Все, как и сейчас: “Альтернативы перестройке нет! Альтернативы рынку нет! Альтернативы реформам нет! Альтернативы библейской концепции нет! Ваше дело — слушать весь этот бред, надеяться и терпеть!” И вот уже второе десятилетие средства массовой информации в лице бездумной периферии знахарской мафии — еврейства — навязывают калейдоскоп бессодержательной лжи народам России. Отношение толпы, правительства и кадровой базы мафии к концептуальным установкам программы в период глобальной перекройки сознания народа изложено в поэме в знакомой современному слуху терминологии.</w:t>
      </w:r>
    </w:p>
    <w:p w14:paraId="633C7472" w14:textId="77777777" w:rsidR="005D48DB" w:rsidRDefault="005D48DB">
      <w:pPr>
        <w:pStyle w:val="a7"/>
        <w:jc w:val="both"/>
      </w:pPr>
    </w:p>
    <w:p w14:paraId="214C1F2B" w14:textId="77777777" w:rsidR="005D48DB" w:rsidRDefault="005D48DB">
      <w:pPr>
        <w:pStyle w:val="a7"/>
        <w:jc w:val="both"/>
        <w:rPr>
          <w:rFonts w:ascii="Academy Cyr" w:hAnsi="Academy Cyr"/>
        </w:rPr>
      </w:pPr>
      <w:r>
        <w:rPr>
          <w:rFonts w:ascii="Academy Cyr" w:hAnsi="Academy Cyr"/>
        </w:rPr>
        <w:t>И вскоре с вестью роковой</w:t>
      </w:r>
    </w:p>
    <w:p w14:paraId="005481BA" w14:textId="77777777" w:rsidR="005D48DB" w:rsidRDefault="005D48DB">
      <w:pPr>
        <w:pStyle w:val="a7"/>
        <w:jc w:val="both"/>
        <w:rPr>
          <w:rFonts w:ascii="Academy Cyr" w:hAnsi="Academy Cyr"/>
        </w:rPr>
      </w:pPr>
      <w:r>
        <w:rPr>
          <w:rFonts w:ascii="Academy Cyr" w:hAnsi="Academy Cyr"/>
        </w:rPr>
        <w:t>Молва по граду полетела;</w:t>
      </w:r>
    </w:p>
    <w:p w14:paraId="45016C86" w14:textId="77777777" w:rsidR="005D48DB" w:rsidRDefault="005D48DB">
      <w:pPr>
        <w:pStyle w:val="a7"/>
        <w:jc w:val="both"/>
        <w:rPr>
          <w:rFonts w:ascii="Academy Cyr" w:hAnsi="Academy Cyr"/>
        </w:rPr>
      </w:pPr>
      <w:r>
        <w:rPr>
          <w:rFonts w:ascii="Academy Cyr" w:hAnsi="Academy Cyr"/>
        </w:rPr>
        <w:t>Hарода пестрою толпой</w:t>
      </w:r>
    </w:p>
    <w:p w14:paraId="62AD341C" w14:textId="77777777" w:rsidR="005D48DB" w:rsidRDefault="005D48DB">
      <w:pPr>
        <w:pStyle w:val="a7"/>
        <w:jc w:val="both"/>
        <w:rPr>
          <w:rFonts w:ascii="Academy Cyr" w:hAnsi="Academy Cyr"/>
        </w:rPr>
      </w:pPr>
      <w:r>
        <w:rPr>
          <w:rFonts w:ascii="Academy Cyr" w:hAnsi="Academy Cyr"/>
        </w:rPr>
        <w:t>Градская площадь закипела;</w:t>
      </w:r>
    </w:p>
    <w:p w14:paraId="29B4FFD3" w14:textId="77777777" w:rsidR="005D48DB" w:rsidRDefault="005D48DB">
      <w:pPr>
        <w:pStyle w:val="a7"/>
        <w:jc w:val="both"/>
        <w:rPr>
          <w:rFonts w:ascii="Academy Cyr" w:hAnsi="Academy Cyr"/>
        </w:rPr>
      </w:pPr>
      <w:r>
        <w:rPr>
          <w:rFonts w:ascii="Academy Cyr" w:hAnsi="Academy Cyr"/>
        </w:rPr>
        <w:t>Печальный терем всем открыт;</w:t>
      </w:r>
    </w:p>
    <w:p w14:paraId="1FC6F97A" w14:textId="77777777" w:rsidR="005D48DB" w:rsidRDefault="005D48DB">
      <w:pPr>
        <w:pStyle w:val="a7"/>
        <w:jc w:val="both"/>
        <w:rPr>
          <w:rFonts w:ascii="Academy Cyr" w:hAnsi="Academy Cyr"/>
        </w:rPr>
      </w:pPr>
      <w:r>
        <w:rPr>
          <w:rFonts w:ascii="Academy Cyr" w:hAnsi="Academy Cyr"/>
        </w:rPr>
        <w:t>Толпа волнуется, валит</w:t>
      </w:r>
    </w:p>
    <w:p w14:paraId="2F5D7D29" w14:textId="77777777" w:rsidR="005D48DB" w:rsidRDefault="005D48DB">
      <w:pPr>
        <w:pStyle w:val="a7"/>
        <w:jc w:val="both"/>
        <w:rPr>
          <w:rFonts w:ascii="Academy Cyr" w:hAnsi="Academy Cyr"/>
        </w:rPr>
      </w:pPr>
      <w:r>
        <w:rPr>
          <w:rFonts w:ascii="Academy Cyr" w:hAnsi="Academy Cyr"/>
        </w:rPr>
        <w:t>Туда, где на одре высоком,</w:t>
      </w:r>
    </w:p>
    <w:p w14:paraId="30975E72" w14:textId="77777777" w:rsidR="005D48DB" w:rsidRDefault="005D48DB">
      <w:pPr>
        <w:pStyle w:val="a7"/>
        <w:jc w:val="both"/>
        <w:rPr>
          <w:rFonts w:ascii="Academy Cyr" w:hAnsi="Academy Cyr"/>
        </w:rPr>
      </w:pPr>
      <w:r>
        <w:rPr>
          <w:rFonts w:ascii="Academy Cyr" w:hAnsi="Academy Cyr"/>
        </w:rPr>
        <w:t>Hа одеяле парчевом</w:t>
      </w:r>
    </w:p>
    <w:p w14:paraId="3A0EF901" w14:textId="77777777" w:rsidR="005D48DB" w:rsidRDefault="005D48DB">
      <w:pPr>
        <w:pStyle w:val="a7"/>
        <w:jc w:val="both"/>
        <w:rPr>
          <w:rFonts w:ascii="Academy Cyr" w:hAnsi="Academy Cyr"/>
        </w:rPr>
      </w:pPr>
      <w:r>
        <w:rPr>
          <w:rFonts w:ascii="Academy Cyr" w:hAnsi="Academy Cyr"/>
        </w:rPr>
        <w:t>Княжна лежит во сне глубоком;</w:t>
      </w:r>
    </w:p>
    <w:p w14:paraId="6B73810A" w14:textId="77777777" w:rsidR="005D48DB" w:rsidRDefault="005D48DB">
      <w:pPr>
        <w:pStyle w:val="a7"/>
        <w:jc w:val="both"/>
        <w:rPr>
          <w:rFonts w:ascii="Academy Cyr" w:hAnsi="Academy Cyr"/>
        </w:rPr>
      </w:pPr>
      <w:r>
        <w:rPr>
          <w:rFonts w:ascii="Academy Cyr" w:hAnsi="Academy Cyr"/>
        </w:rPr>
        <w:t>Князья и витязи кругом</w:t>
      </w:r>
    </w:p>
    <w:p w14:paraId="492A4921" w14:textId="77777777" w:rsidR="005D48DB" w:rsidRDefault="005D48DB">
      <w:pPr>
        <w:pStyle w:val="a7"/>
        <w:jc w:val="both"/>
        <w:rPr>
          <w:rFonts w:ascii="Academy Cyr" w:hAnsi="Academy Cyr"/>
        </w:rPr>
      </w:pPr>
      <w:r>
        <w:rPr>
          <w:rFonts w:ascii="Academy Cyr" w:hAnsi="Academy Cyr"/>
        </w:rPr>
        <w:t>Стоят унылы;</w:t>
      </w:r>
    </w:p>
    <w:p w14:paraId="7644516C" w14:textId="77777777" w:rsidR="005D48DB" w:rsidRDefault="005D48DB">
      <w:pPr>
        <w:pStyle w:val="a7"/>
        <w:jc w:val="both"/>
      </w:pPr>
    </w:p>
    <w:p w14:paraId="35F4A5A7" w14:textId="77777777" w:rsidR="005D48DB" w:rsidRDefault="005D48DB">
      <w:pPr>
        <w:jc w:val="both"/>
      </w:pPr>
      <w:r>
        <w:t>Одни отстоялись на митингах, другие отсиделись в “Матросской тишине” и в “Лефортово”, а средства массовой информации по-прежнему трубно гремят от имени народа, усыпляя его сознание мнений о происходящем:</w:t>
      </w:r>
    </w:p>
    <w:p w14:paraId="0583D69B" w14:textId="77777777" w:rsidR="005D48DB" w:rsidRDefault="005D48DB">
      <w:pPr>
        <w:pStyle w:val="a7"/>
        <w:jc w:val="both"/>
      </w:pPr>
    </w:p>
    <w:p w14:paraId="2DCCB11B" w14:textId="77777777" w:rsidR="005D48DB" w:rsidRDefault="005D48DB">
      <w:pPr>
        <w:pStyle w:val="a7"/>
        <w:jc w:val="both"/>
        <w:rPr>
          <w:rFonts w:ascii="Academy Cyr" w:hAnsi="Academy Cyr"/>
        </w:rPr>
      </w:pPr>
      <w:r>
        <w:rPr>
          <w:rFonts w:ascii="Academy Cyr" w:hAnsi="Academy Cyr"/>
        </w:rPr>
        <w:t xml:space="preserve">               ... гласы трубны,</w:t>
      </w:r>
    </w:p>
    <w:p w14:paraId="20B32683" w14:textId="77777777" w:rsidR="005D48DB" w:rsidRDefault="005D48DB">
      <w:pPr>
        <w:pStyle w:val="a7"/>
        <w:jc w:val="both"/>
        <w:rPr>
          <w:rFonts w:ascii="Academy Cyr" w:hAnsi="Academy Cyr"/>
        </w:rPr>
      </w:pPr>
      <w:r>
        <w:rPr>
          <w:rFonts w:ascii="Academy Cyr" w:hAnsi="Academy Cyr"/>
        </w:rPr>
        <w:t>Рога, тимпаны, гусли, бубны</w:t>
      </w:r>
    </w:p>
    <w:p w14:paraId="13D930EE" w14:textId="77777777" w:rsidR="005D48DB" w:rsidRDefault="005D48DB">
      <w:pPr>
        <w:pStyle w:val="a7"/>
        <w:jc w:val="both"/>
        <w:rPr>
          <w:rFonts w:ascii="Academy Cyr" w:hAnsi="Academy Cyr"/>
        </w:rPr>
      </w:pPr>
      <w:r>
        <w:rPr>
          <w:rFonts w:ascii="Academy Cyr" w:hAnsi="Academy Cyr"/>
        </w:rPr>
        <w:t>Гремят над нею; старый князь,</w:t>
      </w:r>
    </w:p>
    <w:p w14:paraId="0E36DCED" w14:textId="77777777" w:rsidR="005D48DB" w:rsidRDefault="005D48DB">
      <w:pPr>
        <w:pStyle w:val="a7"/>
        <w:jc w:val="both"/>
        <w:rPr>
          <w:rFonts w:ascii="Academy Cyr" w:hAnsi="Academy Cyr"/>
        </w:rPr>
      </w:pPr>
      <w:r>
        <w:rPr>
          <w:rFonts w:ascii="Academy Cyr" w:hAnsi="Academy Cyr"/>
        </w:rPr>
        <w:t>Тоской тяжелой изнурясь,</w:t>
      </w:r>
    </w:p>
    <w:p w14:paraId="69C627FE" w14:textId="77777777" w:rsidR="005D48DB" w:rsidRDefault="005D48DB">
      <w:pPr>
        <w:pStyle w:val="a7"/>
        <w:jc w:val="both"/>
        <w:rPr>
          <w:rFonts w:ascii="Academy Cyr" w:hAnsi="Academy Cyr"/>
        </w:rPr>
      </w:pPr>
      <w:r>
        <w:rPr>
          <w:rFonts w:ascii="Academy Cyr" w:hAnsi="Academy Cyr"/>
        </w:rPr>
        <w:t>К ногам Людмилы сединами</w:t>
      </w:r>
    </w:p>
    <w:p w14:paraId="71F92871" w14:textId="77777777" w:rsidR="005D48DB" w:rsidRDefault="005D48DB">
      <w:pPr>
        <w:pStyle w:val="a7"/>
        <w:jc w:val="both"/>
        <w:rPr>
          <w:rFonts w:ascii="Academy Cyr" w:hAnsi="Academy Cyr"/>
        </w:rPr>
      </w:pPr>
      <w:r>
        <w:rPr>
          <w:rFonts w:ascii="Academy Cyr" w:hAnsi="Academy Cyr"/>
        </w:rPr>
        <w:t>Приник с безмолвными слезами;</w:t>
      </w:r>
    </w:p>
    <w:p w14:paraId="7E9169D6" w14:textId="77777777" w:rsidR="005D48DB" w:rsidRDefault="005D48DB">
      <w:pPr>
        <w:pStyle w:val="a7"/>
        <w:jc w:val="both"/>
        <w:rPr>
          <w:rFonts w:ascii="Academy Cyr" w:hAnsi="Academy Cyr"/>
        </w:rPr>
      </w:pPr>
      <w:r>
        <w:rPr>
          <w:rFonts w:ascii="Academy Cyr" w:hAnsi="Academy Cyr"/>
        </w:rPr>
        <w:t>И бледный близ него Фарлаф</w:t>
      </w:r>
    </w:p>
    <w:p w14:paraId="2B964170" w14:textId="77777777" w:rsidR="005D48DB" w:rsidRDefault="005D48DB">
      <w:pPr>
        <w:pStyle w:val="a7"/>
        <w:jc w:val="both"/>
        <w:rPr>
          <w:rFonts w:ascii="Academy Cyr" w:hAnsi="Academy Cyr"/>
        </w:rPr>
      </w:pPr>
      <w:r>
        <w:rPr>
          <w:rFonts w:ascii="Academy Cyr" w:hAnsi="Academy Cyr"/>
        </w:rPr>
        <w:t>В немом раскаяньи, в досаде</w:t>
      </w:r>
    </w:p>
    <w:p w14:paraId="3E59218E" w14:textId="77777777" w:rsidR="005D48DB" w:rsidRDefault="005D48DB">
      <w:pPr>
        <w:pStyle w:val="a7"/>
        <w:jc w:val="both"/>
        <w:rPr>
          <w:rFonts w:ascii="Academy Cyr" w:hAnsi="Academy Cyr"/>
        </w:rPr>
      </w:pPr>
      <w:r>
        <w:rPr>
          <w:rFonts w:ascii="Academy Cyr" w:hAnsi="Academy Cyr"/>
        </w:rPr>
        <w:t>Трепещет, дерзость потеряв.</w:t>
      </w:r>
    </w:p>
    <w:p w14:paraId="7C692371" w14:textId="77777777" w:rsidR="005D48DB" w:rsidRDefault="005D48DB">
      <w:pPr>
        <w:pStyle w:val="a7"/>
        <w:jc w:val="both"/>
      </w:pPr>
    </w:p>
    <w:p w14:paraId="6881A49A" w14:textId="77777777" w:rsidR="005D48DB" w:rsidRDefault="005D48DB">
      <w:pPr>
        <w:jc w:val="both"/>
      </w:pPr>
      <w:r>
        <w:lastRenderedPageBreak/>
        <w:t xml:space="preserve">Развязка приближается. И хотя периферия мафии контролирует все партии, все государственные структуры власти, вплоть до “старого князя”, ощущение досады по поводу происходящего пробивается и в среде бездумно действующих фарлафов. Ведь на страну не без их помощи опустилась ночь перестройки, всеобщего хаоса и межнациональной резни. Кто разжигает межнациональную рознь в семье народов? — Межнационалисты! Эта простая истина начинает доходить даже до тех, кто все происходящее в стране рассматривал как чудо. </w:t>
      </w:r>
    </w:p>
    <w:p w14:paraId="5094A034" w14:textId="77777777" w:rsidR="005D48DB" w:rsidRDefault="005D48DB">
      <w:pPr>
        <w:pStyle w:val="a7"/>
        <w:jc w:val="both"/>
      </w:pPr>
    </w:p>
    <w:p w14:paraId="70D2D92F" w14:textId="77777777" w:rsidR="005D48DB" w:rsidRDefault="005D48DB">
      <w:pPr>
        <w:pStyle w:val="a7"/>
        <w:jc w:val="both"/>
        <w:rPr>
          <w:rFonts w:ascii="Academy Cyr" w:hAnsi="Academy Cyr"/>
        </w:rPr>
      </w:pPr>
      <w:r>
        <w:rPr>
          <w:rFonts w:ascii="Academy Cyr" w:hAnsi="Academy Cyr"/>
        </w:rPr>
        <w:t>Hастала ночь. Hикто во граде</w:t>
      </w:r>
    </w:p>
    <w:p w14:paraId="63E2C84C" w14:textId="77777777" w:rsidR="005D48DB" w:rsidRDefault="005D48DB">
      <w:pPr>
        <w:pStyle w:val="a7"/>
        <w:jc w:val="both"/>
        <w:rPr>
          <w:rFonts w:ascii="Academy Cyr" w:hAnsi="Academy Cyr"/>
        </w:rPr>
      </w:pPr>
      <w:r>
        <w:rPr>
          <w:rFonts w:ascii="Academy Cyr" w:hAnsi="Academy Cyr"/>
        </w:rPr>
        <w:t>Очей бессонных не смыкал;</w:t>
      </w:r>
    </w:p>
    <w:p w14:paraId="0E2AFEED" w14:textId="77777777" w:rsidR="005D48DB" w:rsidRDefault="005D48DB">
      <w:pPr>
        <w:pStyle w:val="a7"/>
        <w:jc w:val="both"/>
        <w:rPr>
          <w:rFonts w:ascii="Academy Cyr" w:hAnsi="Academy Cyr"/>
        </w:rPr>
      </w:pPr>
      <w:r>
        <w:rPr>
          <w:rFonts w:ascii="Academy Cyr" w:hAnsi="Academy Cyr"/>
        </w:rPr>
        <w:t>Шумя, теснились все друг к другу;</w:t>
      </w:r>
    </w:p>
    <w:p w14:paraId="2282927B" w14:textId="77777777" w:rsidR="005D48DB" w:rsidRDefault="005D48DB">
      <w:pPr>
        <w:pStyle w:val="a7"/>
        <w:jc w:val="both"/>
        <w:rPr>
          <w:rFonts w:ascii="Academy Cyr" w:hAnsi="Academy Cyr"/>
        </w:rPr>
      </w:pPr>
      <w:r>
        <w:rPr>
          <w:rFonts w:ascii="Academy Cyr" w:hAnsi="Academy Cyr"/>
        </w:rPr>
        <w:t>О чуде всякий толковал;</w:t>
      </w:r>
    </w:p>
    <w:p w14:paraId="063A3DFF" w14:textId="77777777" w:rsidR="005D48DB" w:rsidRDefault="005D48DB">
      <w:pPr>
        <w:pStyle w:val="a7"/>
        <w:jc w:val="both"/>
        <w:rPr>
          <w:rFonts w:ascii="Academy Cyr" w:hAnsi="Academy Cyr"/>
        </w:rPr>
      </w:pPr>
      <w:r>
        <w:rPr>
          <w:rFonts w:ascii="Academy Cyr" w:hAnsi="Academy Cyr"/>
        </w:rPr>
        <w:t>Младой супруг свою супругу</w:t>
      </w:r>
    </w:p>
    <w:p w14:paraId="036913CA" w14:textId="77777777" w:rsidR="005D48DB" w:rsidRDefault="005D48DB">
      <w:pPr>
        <w:pStyle w:val="a7"/>
        <w:jc w:val="both"/>
        <w:rPr>
          <w:rFonts w:ascii="Academy Cyr" w:hAnsi="Academy Cyr"/>
        </w:rPr>
      </w:pPr>
      <w:r>
        <w:rPr>
          <w:rFonts w:ascii="Academy Cyr" w:hAnsi="Academy Cyr"/>
        </w:rPr>
        <w:t>В светлице скромной забывал.</w:t>
      </w:r>
    </w:p>
    <w:p w14:paraId="7128F00A" w14:textId="77777777" w:rsidR="005D48DB" w:rsidRDefault="005D48DB">
      <w:pPr>
        <w:pStyle w:val="a7"/>
        <w:jc w:val="both"/>
      </w:pPr>
    </w:p>
    <w:p w14:paraId="4A8DB0A9" w14:textId="77777777" w:rsidR="005D48DB" w:rsidRDefault="005D48DB">
      <w:pPr>
        <w:jc w:val="both"/>
      </w:pPr>
      <w:r>
        <w:t xml:space="preserve">Hациональные толпы политизированы, но до уровня понимания мировоззрения народа им еще далеко. Hемногие в стране осознают, что костры межнациональных войн на окраинах страны целенаправленно разжигаются межнационалистами — современными печенегами. Это все те же “кочевые демократы”, о которых писал H.М.Карамзин: </w:t>
      </w:r>
    </w:p>
    <w:p w14:paraId="38BF1524" w14:textId="77777777" w:rsidR="005D48DB" w:rsidRDefault="005D48DB">
      <w:pPr>
        <w:pStyle w:val="a"/>
        <w:jc w:val="both"/>
        <w:rPr>
          <w:rFonts w:ascii="Academy Cyr" w:hAnsi="Academy Cyr"/>
        </w:rPr>
      </w:pPr>
      <w:r>
        <w:rPr>
          <w:rFonts w:ascii="Academy Cyr" w:hAnsi="Academy Cyr"/>
        </w:rPr>
        <w:t>«Hарод сей сделался ужасом и бичом соседей; служил орудием взаимной их ненависти и за деньги помогал им истреблять друг друга» (“История государства Российского”, т. I, глава IV.).</w:t>
      </w:r>
    </w:p>
    <w:p w14:paraId="159AE670" w14:textId="77777777" w:rsidR="005D48DB" w:rsidRDefault="005D48DB">
      <w:pPr>
        <w:pStyle w:val="a7"/>
        <w:jc w:val="both"/>
      </w:pPr>
    </w:p>
    <w:p w14:paraId="728720CA" w14:textId="77777777" w:rsidR="005D48DB" w:rsidRDefault="005D48DB">
      <w:pPr>
        <w:pStyle w:val="a7"/>
        <w:jc w:val="both"/>
        <w:rPr>
          <w:rFonts w:ascii="Academy Cyr" w:hAnsi="Academy Cyr"/>
        </w:rPr>
      </w:pPr>
      <w:r>
        <w:rPr>
          <w:rFonts w:ascii="Academy Cyr" w:hAnsi="Academy Cyr"/>
        </w:rPr>
        <w:t>Hо только свет луны двурогой</w:t>
      </w:r>
    </w:p>
    <w:p w14:paraId="4501D7E0" w14:textId="77777777" w:rsidR="005D48DB" w:rsidRDefault="005D48DB">
      <w:pPr>
        <w:pStyle w:val="a7"/>
        <w:jc w:val="both"/>
        <w:rPr>
          <w:rFonts w:ascii="Academy Cyr" w:hAnsi="Academy Cyr"/>
        </w:rPr>
      </w:pPr>
      <w:r>
        <w:rPr>
          <w:rFonts w:ascii="Academy Cyr" w:hAnsi="Academy Cyr"/>
        </w:rPr>
        <w:t>Исчез пред утренней зарей,</w:t>
      </w:r>
    </w:p>
    <w:p w14:paraId="72C374D4" w14:textId="77777777" w:rsidR="005D48DB" w:rsidRDefault="005D48DB">
      <w:pPr>
        <w:pStyle w:val="a7"/>
        <w:jc w:val="both"/>
        <w:rPr>
          <w:rFonts w:ascii="Academy Cyr" w:hAnsi="Academy Cyr"/>
        </w:rPr>
      </w:pPr>
      <w:r>
        <w:rPr>
          <w:rFonts w:ascii="Academy Cyr" w:hAnsi="Academy Cyr"/>
        </w:rPr>
        <w:t>Весь Киев новою тревогой</w:t>
      </w:r>
    </w:p>
    <w:p w14:paraId="4F65DBA8" w14:textId="77777777" w:rsidR="005D48DB" w:rsidRDefault="005D48DB">
      <w:pPr>
        <w:pStyle w:val="a7"/>
        <w:jc w:val="both"/>
        <w:rPr>
          <w:rFonts w:ascii="Academy Cyr" w:hAnsi="Academy Cyr"/>
        </w:rPr>
      </w:pPr>
      <w:r>
        <w:rPr>
          <w:rFonts w:ascii="Academy Cyr" w:hAnsi="Academy Cyr"/>
        </w:rPr>
        <w:t>Смутился. Клики, шум и вой</w:t>
      </w:r>
    </w:p>
    <w:p w14:paraId="11A89294" w14:textId="77777777" w:rsidR="005D48DB" w:rsidRDefault="005D48DB">
      <w:pPr>
        <w:pStyle w:val="a7"/>
        <w:jc w:val="both"/>
        <w:rPr>
          <w:rFonts w:ascii="Academy Cyr" w:hAnsi="Academy Cyr"/>
        </w:rPr>
      </w:pPr>
      <w:r>
        <w:rPr>
          <w:rFonts w:ascii="Academy Cyr" w:hAnsi="Academy Cyr"/>
        </w:rPr>
        <w:t>Возникли всюду. Киевляне</w:t>
      </w:r>
    </w:p>
    <w:p w14:paraId="0B0BE361" w14:textId="77777777" w:rsidR="005D48DB" w:rsidRDefault="005D48DB">
      <w:pPr>
        <w:pStyle w:val="a7"/>
        <w:jc w:val="both"/>
        <w:rPr>
          <w:rFonts w:ascii="Academy Cyr" w:hAnsi="Academy Cyr"/>
        </w:rPr>
      </w:pPr>
      <w:r>
        <w:rPr>
          <w:rFonts w:ascii="Academy Cyr" w:hAnsi="Academy Cyr"/>
        </w:rPr>
        <w:t>Толпятся на стене градской...</w:t>
      </w:r>
    </w:p>
    <w:p w14:paraId="621EA8C6" w14:textId="77777777" w:rsidR="005D48DB" w:rsidRDefault="005D48DB">
      <w:pPr>
        <w:pStyle w:val="a7"/>
        <w:jc w:val="both"/>
        <w:rPr>
          <w:rFonts w:ascii="Academy Cyr" w:hAnsi="Academy Cyr"/>
        </w:rPr>
      </w:pPr>
      <w:r>
        <w:rPr>
          <w:rFonts w:ascii="Academy Cyr" w:hAnsi="Academy Cyr"/>
        </w:rPr>
        <w:t>И видят: в утреннем тумане</w:t>
      </w:r>
    </w:p>
    <w:p w14:paraId="4D3D9809" w14:textId="77777777" w:rsidR="005D48DB" w:rsidRDefault="005D48DB">
      <w:pPr>
        <w:pStyle w:val="a7"/>
        <w:jc w:val="both"/>
        <w:rPr>
          <w:rFonts w:ascii="Academy Cyr" w:hAnsi="Academy Cyr"/>
        </w:rPr>
      </w:pPr>
      <w:r>
        <w:rPr>
          <w:rFonts w:ascii="Academy Cyr" w:hAnsi="Academy Cyr"/>
        </w:rPr>
        <w:t>Шатры белеют за рекой.</w:t>
      </w:r>
    </w:p>
    <w:p w14:paraId="4EFE5E85" w14:textId="77777777" w:rsidR="005D48DB" w:rsidRDefault="005D48DB">
      <w:pPr>
        <w:pStyle w:val="a7"/>
        <w:jc w:val="both"/>
      </w:pPr>
    </w:p>
    <w:p w14:paraId="0F7CF893" w14:textId="77777777" w:rsidR="005D48DB" w:rsidRDefault="005D48DB">
      <w:pPr>
        <w:jc w:val="both"/>
      </w:pPr>
      <w:r>
        <w:t xml:space="preserve">Мы подходим к раскрытию содержания иносказания сложного символа, имеющего непосредственное отношение к нашему времени. И опять на помощь приходит Пушкин, давая ключи через “Предисловие ко второму изданию”, в котором есть вопрос: «Зачем это множество точек после стихов: “ШАТРЫ БЕЛЕЮТ HА ХОЛМАХ?”» Действительно, в первом </w:t>
      </w:r>
      <w:r>
        <w:lastRenderedPageBreak/>
        <w:t>издании “Руслана и Людмилы”, завершенном в 1920 г., следующих шести строк не было:</w:t>
      </w:r>
    </w:p>
    <w:p w14:paraId="4858D43A" w14:textId="77777777" w:rsidR="005D48DB" w:rsidRDefault="005D48DB">
      <w:pPr>
        <w:pStyle w:val="a7"/>
        <w:jc w:val="both"/>
      </w:pPr>
    </w:p>
    <w:p w14:paraId="12D29116" w14:textId="77777777" w:rsidR="005D48DB" w:rsidRDefault="005D48DB">
      <w:pPr>
        <w:pStyle w:val="a7"/>
        <w:jc w:val="both"/>
        <w:rPr>
          <w:rFonts w:ascii="Academy Cyr" w:hAnsi="Academy Cyr"/>
        </w:rPr>
      </w:pPr>
      <w:r>
        <w:rPr>
          <w:rFonts w:ascii="Academy Cyr" w:hAnsi="Academy Cyr"/>
        </w:rPr>
        <w:t>Щиты, как зарево, блистают,</w:t>
      </w:r>
    </w:p>
    <w:p w14:paraId="3314AE91" w14:textId="77777777" w:rsidR="005D48DB" w:rsidRDefault="005D48DB">
      <w:pPr>
        <w:pStyle w:val="a7"/>
        <w:jc w:val="both"/>
        <w:rPr>
          <w:rFonts w:ascii="Academy Cyr" w:hAnsi="Academy Cyr"/>
        </w:rPr>
      </w:pPr>
      <w:r>
        <w:rPr>
          <w:rFonts w:ascii="Academy Cyr" w:hAnsi="Academy Cyr"/>
        </w:rPr>
        <w:t>В полях наездники мелькают,</w:t>
      </w:r>
    </w:p>
    <w:p w14:paraId="3B79C5A5" w14:textId="77777777" w:rsidR="005D48DB" w:rsidRDefault="005D48DB">
      <w:pPr>
        <w:pStyle w:val="a7"/>
        <w:jc w:val="both"/>
        <w:rPr>
          <w:rFonts w:ascii="Academy Cyr" w:hAnsi="Academy Cyr"/>
        </w:rPr>
      </w:pPr>
      <w:r>
        <w:rPr>
          <w:rFonts w:ascii="Academy Cyr" w:hAnsi="Academy Cyr"/>
        </w:rPr>
        <w:t>Вдали подъемля черный прах;</w:t>
      </w:r>
    </w:p>
    <w:p w14:paraId="49A02408" w14:textId="77777777" w:rsidR="005D48DB" w:rsidRDefault="005D48DB">
      <w:pPr>
        <w:pStyle w:val="a7"/>
        <w:jc w:val="both"/>
        <w:rPr>
          <w:rFonts w:ascii="Academy Cyr" w:hAnsi="Academy Cyr"/>
        </w:rPr>
      </w:pPr>
      <w:r>
        <w:rPr>
          <w:rFonts w:ascii="Academy Cyr" w:hAnsi="Academy Cyr"/>
        </w:rPr>
        <w:t>Идут походные телеги,</w:t>
      </w:r>
    </w:p>
    <w:p w14:paraId="1F931FA0" w14:textId="77777777" w:rsidR="005D48DB" w:rsidRDefault="005D48DB">
      <w:pPr>
        <w:pStyle w:val="a7"/>
        <w:jc w:val="both"/>
        <w:rPr>
          <w:rFonts w:ascii="Academy Cyr" w:hAnsi="Academy Cyr"/>
        </w:rPr>
      </w:pPr>
      <w:r>
        <w:rPr>
          <w:rFonts w:ascii="Academy Cyr" w:hAnsi="Academy Cyr"/>
        </w:rPr>
        <w:t>КОСТРЫ ПЫЛАЮТ HА ХОЛМАХ.</w:t>
      </w:r>
    </w:p>
    <w:p w14:paraId="6A30F2FF" w14:textId="77777777" w:rsidR="005D48DB" w:rsidRDefault="005D48DB">
      <w:pPr>
        <w:pStyle w:val="a7"/>
        <w:jc w:val="both"/>
        <w:rPr>
          <w:rFonts w:ascii="Academy Cyr" w:hAnsi="Academy Cyr"/>
        </w:rPr>
      </w:pPr>
      <w:r>
        <w:rPr>
          <w:rFonts w:ascii="Academy Cyr" w:hAnsi="Academy Cyr"/>
        </w:rPr>
        <w:t>Беда: восстали печенеги!</w:t>
      </w:r>
    </w:p>
    <w:p w14:paraId="72E7117A" w14:textId="77777777" w:rsidR="005D48DB" w:rsidRDefault="005D48DB">
      <w:pPr>
        <w:pStyle w:val="a7"/>
        <w:jc w:val="both"/>
      </w:pPr>
    </w:p>
    <w:p w14:paraId="2596644B" w14:textId="392E61B0" w:rsidR="005D48DB" w:rsidRDefault="005D48DB">
      <w:pPr>
        <w:jc w:val="both"/>
      </w:pPr>
      <w:r>
        <w:t xml:space="preserve">Вместо них было “множество точек”. Эти шесть строк, написанные в 1828 году, не просто раскрывали многоточие, но несли в себе еще и оповещение, смысловое содержание которого могло быть раскрыто лишь в далеком будущем. В древней Руси по всей азиатской границе стояли сторожевые вышки-будки (помост на четырех столбах), откуда часовой оглядывал окрестности. По словарю В.И.Даля вышка и холм — слова-синонимы. В случае появления опасности на сторожевых вышках, или на естественных возвышениях — холмах, зажигались сигнальные костры — оповещение о вражеском нашествии. В древнерусском языке слово «крес» означает </w:t>
      </w:r>
      <w:r>
        <w:rPr>
          <w:i/>
        </w:rPr>
        <w:t>лонь</w:t>
      </w:r>
      <w:r>
        <w:t xml:space="preserve"> (т.е. кресало</w:t>
      </w:r>
      <w:r w:rsidRPr="005D48DB">
        <w:rPr>
          <w:vertAlign w:val="superscript"/>
        </w:rPr>
        <w:t>[LI]</w:t>
      </w:r>
      <w:r>
        <w:t>) и жизнь одновременно. Поэтому слово «крест» несет смысловую нагрузку как символ оживления — через огонь. Историкам хорошо известно, что в Римской империи во времена императоров Hерона, Тиберия, Веспасиана рабов распинали на крестах в виде буквы « Т ». В мирском значении слово «крес-Т» — воскрес, воскресенье, оживление. Отсюда слова «крес», «крес-Т», «огонь», «пламя», «костер» — содержательно сходны, хотя каждое из них несет и свою собственную понятийную нагрузку.</w:t>
      </w:r>
    </w:p>
    <w:p w14:paraId="1592452D" w14:textId="77777777" w:rsidR="005D48DB" w:rsidRDefault="005D48DB">
      <w:pPr>
        <w:jc w:val="both"/>
      </w:pPr>
      <w:r>
        <w:t>Пушкинское оповещение об опасности, данное потомкам в “Шестой песне”:</w:t>
      </w:r>
    </w:p>
    <w:p w14:paraId="27747E1B" w14:textId="77777777" w:rsidR="005D48DB" w:rsidRDefault="005D48DB">
      <w:pPr>
        <w:pStyle w:val="a7"/>
        <w:jc w:val="both"/>
      </w:pPr>
    </w:p>
    <w:p w14:paraId="3B169279" w14:textId="77777777" w:rsidR="005D48DB" w:rsidRDefault="005D48DB">
      <w:pPr>
        <w:pStyle w:val="a7"/>
        <w:jc w:val="both"/>
        <w:rPr>
          <w:rFonts w:ascii="Academy Cyr" w:hAnsi="Academy Cyr"/>
        </w:rPr>
      </w:pPr>
      <w:r>
        <w:rPr>
          <w:rFonts w:ascii="Academy Cyr" w:hAnsi="Academy Cyr"/>
        </w:rPr>
        <w:t>Костры пылают на холмах.</w:t>
      </w:r>
    </w:p>
    <w:p w14:paraId="6BFDFC6D" w14:textId="77777777" w:rsidR="005D48DB" w:rsidRDefault="005D48DB">
      <w:pPr>
        <w:pStyle w:val="a7"/>
        <w:jc w:val="both"/>
        <w:rPr>
          <w:rFonts w:ascii="Academy Cyr" w:hAnsi="Academy Cyr"/>
        </w:rPr>
      </w:pPr>
      <w:r>
        <w:rPr>
          <w:rFonts w:ascii="Academy Cyr" w:hAnsi="Academy Cyr"/>
        </w:rPr>
        <w:t>Беда: восстали печенеги!</w:t>
      </w:r>
    </w:p>
    <w:p w14:paraId="09C9E4F3" w14:textId="77777777" w:rsidR="005D48DB" w:rsidRDefault="005D48DB">
      <w:pPr>
        <w:pStyle w:val="a7"/>
        <w:jc w:val="both"/>
      </w:pPr>
    </w:p>
    <w:p w14:paraId="216101CA" w14:textId="77777777" w:rsidR="005D48DB" w:rsidRDefault="005D48DB">
      <w:pPr>
        <w:pStyle w:val="aa"/>
        <w:jc w:val="both"/>
      </w:pPr>
      <w:r>
        <w:t>через полтора столетия было услышано русским поэтом Hиколаем Рубцовым и содержательно раскрыто в его широко известном “Видении на холме”:</w:t>
      </w:r>
    </w:p>
    <w:p w14:paraId="218E6F1D" w14:textId="77777777" w:rsidR="005D48DB" w:rsidRDefault="005D48DB">
      <w:pPr>
        <w:ind w:firstLine="1701"/>
        <w:jc w:val="both"/>
        <w:rPr>
          <w:rFonts w:ascii="Gazeta Titul" w:hAnsi="Gazeta Titul"/>
          <w:i/>
        </w:rPr>
      </w:pPr>
    </w:p>
    <w:p w14:paraId="70495F02" w14:textId="77777777" w:rsidR="005D48DB" w:rsidRDefault="005D48DB">
      <w:pPr>
        <w:ind w:firstLine="1701"/>
        <w:jc w:val="both"/>
        <w:rPr>
          <w:rFonts w:ascii="Arial" w:hAnsi="Arial"/>
          <w:i/>
        </w:rPr>
      </w:pPr>
      <w:r>
        <w:rPr>
          <w:rFonts w:ascii="Arial" w:hAnsi="Arial"/>
          <w:i/>
        </w:rPr>
        <w:t>Взбегу на холм</w:t>
      </w:r>
    </w:p>
    <w:p w14:paraId="49CEC7C3" w14:textId="77777777" w:rsidR="005D48DB" w:rsidRDefault="005D48DB">
      <w:pPr>
        <w:ind w:firstLine="1701"/>
        <w:jc w:val="both"/>
        <w:rPr>
          <w:rFonts w:ascii="Arial" w:hAnsi="Arial"/>
          <w:i/>
        </w:rPr>
      </w:pPr>
      <w:r>
        <w:rPr>
          <w:rFonts w:ascii="Arial" w:hAnsi="Arial"/>
          <w:i/>
        </w:rPr>
        <w:t>и упаду</w:t>
      </w:r>
    </w:p>
    <w:p w14:paraId="1CD25D62" w14:textId="77777777" w:rsidR="005D48DB" w:rsidRDefault="005D48DB">
      <w:pPr>
        <w:ind w:firstLine="1701"/>
        <w:jc w:val="both"/>
        <w:rPr>
          <w:rFonts w:ascii="Arial" w:hAnsi="Arial"/>
          <w:i/>
        </w:rPr>
      </w:pPr>
      <w:r>
        <w:rPr>
          <w:rFonts w:ascii="Arial" w:hAnsi="Arial"/>
          <w:i/>
        </w:rPr>
        <w:lastRenderedPageBreak/>
        <w:t>в траву,</w:t>
      </w:r>
    </w:p>
    <w:p w14:paraId="4D552E66" w14:textId="77777777" w:rsidR="005D48DB" w:rsidRDefault="005D48DB">
      <w:pPr>
        <w:ind w:firstLine="1701"/>
        <w:jc w:val="both"/>
        <w:rPr>
          <w:rFonts w:ascii="Arial" w:hAnsi="Arial"/>
          <w:i/>
        </w:rPr>
      </w:pPr>
      <w:r>
        <w:rPr>
          <w:rFonts w:ascii="Arial" w:hAnsi="Arial"/>
          <w:i/>
        </w:rPr>
        <w:t>И древностью повеет вдруг из дола!..</w:t>
      </w:r>
    </w:p>
    <w:p w14:paraId="57E1E8ED" w14:textId="77777777" w:rsidR="005D48DB" w:rsidRDefault="005D48DB">
      <w:pPr>
        <w:ind w:firstLine="1701"/>
        <w:jc w:val="both"/>
        <w:rPr>
          <w:rFonts w:ascii="Arial" w:hAnsi="Arial"/>
          <w:i/>
        </w:rPr>
      </w:pPr>
      <w:r>
        <w:rPr>
          <w:rFonts w:ascii="Arial" w:hAnsi="Arial"/>
          <w:i/>
        </w:rPr>
        <w:t>И вдруг картины грозного раздора</w:t>
      </w:r>
    </w:p>
    <w:p w14:paraId="10B1BF31" w14:textId="77777777" w:rsidR="005D48DB" w:rsidRDefault="005D48DB">
      <w:pPr>
        <w:ind w:firstLine="1701"/>
        <w:jc w:val="both"/>
        <w:rPr>
          <w:rFonts w:ascii="Arial" w:hAnsi="Arial"/>
          <w:i/>
        </w:rPr>
      </w:pPr>
      <w:r>
        <w:rPr>
          <w:rFonts w:ascii="Arial" w:hAnsi="Arial"/>
          <w:i/>
        </w:rPr>
        <w:t>Я в этот миг увижу наяву.</w:t>
      </w:r>
    </w:p>
    <w:p w14:paraId="0E006E48" w14:textId="77777777" w:rsidR="005D48DB" w:rsidRDefault="005D48DB">
      <w:pPr>
        <w:ind w:firstLine="1701"/>
        <w:jc w:val="both"/>
        <w:rPr>
          <w:rFonts w:ascii="Arial" w:hAnsi="Arial"/>
          <w:i/>
        </w:rPr>
      </w:pPr>
      <w:r>
        <w:rPr>
          <w:rFonts w:ascii="Arial" w:hAnsi="Arial"/>
          <w:i/>
        </w:rPr>
        <w:t>. . . . . . . . . . . . .</w:t>
      </w:r>
    </w:p>
    <w:p w14:paraId="41936B77" w14:textId="77777777" w:rsidR="005D48DB" w:rsidRDefault="005D48DB">
      <w:pPr>
        <w:ind w:firstLine="1701"/>
        <w:jc w:val="both"/>
        <w:rPr>
          <w:rFonts w:ascii="Arial" w:hAnsi="Arial"/>
          <w:i/>
        </w:rPr>
      </w:pPr>
      <w:r>
        <w:rPr>
          <w:rFonts w:ascii="Arial" w:hAnsi="Arial"/>
          <w:i/>
        </w:rPr>
        <w:t>Россия, Русь! Храни себя, храни!</w:t>
      </w:r>
    </w:p>
    <w:p w14:paraId="4F8E8D9F" w14:textId="77777777" w:rsidR="005D48DB" w:rsidRDefault="005D48DB">
      <w:pPr>
        <w:ind w:firstLine="1701"/>
        <w:jc w:val="both"/>
        <w:rPr>
          <w:rFonts w:ascii="Arial" w:hAnsi="Arial"/>
          <w:i/>
        </w:rPr>
      </w:pPr>
      <w:r>
        <w:rPr>
          <w:rFonts w:ascii="Arial" w:hAnsi="Arial"/>
          <w:i/>
        </w:rPr>
        <w:t>Смотри, опять в леса твои и долы</w:t>
      </w:r>
    </w:p>
    <w:p w14:paraId="2ADBDAFD" w14:textId="77777777" w:rsidR="005D48DB" w:rsidRDefault="005D48DB">
      <w:pPr>
        <w:ind w:firstLine="1701"/>
        <w:jc w:val="both"/>
        <w:rPr>
          <w:rFonts w:ascii="Arial" w:hAnsi="Arial"/>
          <w:i/>
        </w:rPr>
      </w:pPr>
      <w:r>
        <w:rPr>
          <w:rFonts w:ascii="Arial" w:hAnsi="Arial"/>
          <w:i/>
        </w:rPr>
        <w:t>Со всех сторон нагрянули они,</w:t>
      </w:r>
    </w:p>
    <w:p w14:paraId="4F6CE7A9" w14:textId="77777777" w:rsidR="005D48DB" w:rsidRDefault="005D48DB">
      <w:pPr>
        <w:ind w:firstLine="1701"/>
        <w:jc w:val="both"/>
        <w:rPr>
          <w:rFonts w:ascii="Arial" w:hAnsi="Arial"/>
          <w:i/>
        </w:rPr>
      </w:pPr>
      <w:r>
        <w:rPr>
          <w:rFonts w:ascii="Arial" w:hAnsi="Arial"/>
          <w:i/>
        </w:rPr>
        <w:t>Иных времен татары и монголы...</w:t>
      </w:r>
    </w:p>
    <w:p w14:paraId="200030BD" w14:textId="77777777" w:rsidR="005D48DB" w:rsidRDefault="005D48DB">
      <w:pPr>
        <w:ind w:firstLine="1701"/>
        <w:jc w:val="both"/>
        <w:rPr>
          <w:rFonts w:ascii="Arial" w:hAnsi="Arial"/>
          <w:i/>
        </w:rPr>
      </w:pPr>
      <w:r>
        <w:rPr>
          <w:rFonts w:ascii="Arial" w:hAnsi="Arial"/>
          <w:i/>
        </w:rPr>
        <w:t>Они несут на флагах черный крест,</w:t>
      </w:r>
    </w:p>
    <w:p w14:paraId="425A7D2E" w14:textId="77777777" w:rsidR="005D48DB" w:rsidRDefault="005D48DB">
      <w:pPr>
        <w:ind w:firstLine="1701"/>
        <w:jc w:val="both"/>
        <w:rPr>
          <w:rFonts w:ascii="Arial" w:hAnsi="Arial"/>
          <w:i/>
        </w:rPr>
      </w:pPr>
      <w:r>
        <w:rPr>
          <w:rFonts w:ascii="Arial" w:hAnsi="Arial"/>
          <w:i/>
        </w:rPr>
        <w:t>Они крестами небо закрестили,</w:t>
      </w:r>
    </w:p>
    <w:p w14:paraId="2481223B" w14:textId="77777777" w:rsidR="005D48DB" w:rsidRDefault="005D48DB">
      <w:pPr>
        <w:ind w:firstLine="1701"/>
        <w:jc w:val="both"/>
        <w:rPr>
          <w:rFonts w:ascii="Arial" w:hAnsi="Arial"/>
          <w:i/>
        </w:rPr>
      </w:pPr>
      <w:r>
        <w:rPr>
          <w:rFonts w:ascii="Arial" w:hAnsi="Arial"/>
          <w:i/>
        </w:rPr>
        <w:t>И не леса мне видятся окрест,</w:t>
      </w:r>
    </w:p>
    <w:p w14:paraId="090B0715" w14:textId="77777777" w:rsidR="005D48DB" w:rsidRDefault="005D48DB">
      <w:pPr>
        <w:ind w:firstLine="1701"/>
        <w:jc w:val="both"/>
        <w:rPr>
          <w:rFonts w:ascii="Arial" w:hAnsi="Arial"/>
          <w:i/>
        </w:rPr>
      </w:pPr>
      <w:r>
        <w:rPr>
          <w:rFonts w:ascii="Arial" w:hAnsi="Arial"/>
          <w:i/>
        </w:rPr>
        <w:t>А лес крестов</w:t>
      </w:r>
    </w:p>
    <w:p w14:paraId="071B5559" w14:textId="77777777" w:rsidR="005D48DB" w:rsidRDefault="005D48DB">
      <w:pPr>
        <w:ind w:firstLine="1701"/>
        <w:jc w:val="both"/>
        <w:rPr>
          <w:rFonts w:ascii="Arial" w:hAnsi="Arial"/>
          <w:i/>
        </w:rPr>
      </w:pPr>
      <w:r>
        <w:rPr>
          <w:rFonts w:ascii="Arial" w:hAnsi="Arial"/>
          <w:i/>
        </w:rPr>
        <w:t xml:space="preserve"> в окрестностях</w:t>
      </w:r>
    </w:p>
    <w:p w14:paraId="3EA5EAF5" w14:textId="77777777" w:rsidR="005D48DB" w:rsidRDefault="005D48DB">
      <w:pPr>
        <w:ind w:firstLine="1701"/>
        <w:jc w:val="both"/>
        <w:rPr>
          <w:rFonts w:ascii="Arial" w:hAnsi="Arial"/>
          <w:i/>
        </w:rPr>
      </w:pPr>
      <w:r>
        <w:rPr>
          <w:rFonts w:ascii="Arial" w:hAnsi="Arial"/>
          <w:i/>
        </w:rPr>
        <w:t xml:space="preserve"> России.</w:t>
      </w:r>
    </w:p>
    <w:p w14:paraId="7E33989C" w14:textId="77777777" w:rsidR="005D48DB" w:rsidRDefault="005D48DB">
      <w:pPr>
        <w:ind w:firstLine="1701"/>
        <w:jc w:val="both"/>
        <w:rPr>
          <w:rFonts w:ascii="Arial" w:hAnsi="Arial"/>
          <w:i/>
        </w:rPr>
      </w:pPr>
      <w:r>
        <w:rPr>
          <w:rFonts w:ascii="Arial" w:hAnsi="Arial"/>
          <w:i/>
        </w:rPr>
        <w:t>Кресты, кресты...</w:t>
      </w:r>
    </w:p>
    <w:p w14:paraId="1C72902F" w14:textId="77777777" w:rsidR="005D48DB" w:rsidRDefault="005D48DB">
      <w:pPr>
        <w:ind w:firstLine="1701"/>
        <w:jc w:val="both"/>
        <w:rPr>
          <w:rFonts w:ascii="Arial" w:hAnsi="Arial"/>
          <w:i/>
        </w:rPr>
      </w:pPr>
      <w:r>
        <w:rPr>
          <w:rFonts w:ascii="Arial" w:hAnsi="Arial"/>
          <w:i/>
        </w:rPr>
        <w:t>Я больше не могу!</w:t>
      </w:r>
    </w:p>
    <w:p w14:paraId="72122A1F" w14:textId="77777777" w:rsidR="005D48DB" w:rsidRDefault="005D48DB">
      <w:pPr>
        <w:ind w:firstLine="1701"/>
        <w:jc w:val="both"/>
        <w:rPr>
          <w:rFonts w:ascii="Arial" w:hAnsi="Arial"/>
          <w:i/>
        </w:rPr>
      </w:pPr>
      <w:r>
        <w:rPr>
          <w:rFonts w:ascii="Arial" w:hAnsi="Arial"/>
          <w:i/>
        </w:rPr>
        <w:t>Я резко отниму от глаз ладони</w:t>
      </w:r>
    </w:p>
    <w:p w14:paraId="3DE6D94E" w14:textId="77777777" w:rsidR="005D48DB" w:rsidRDefault="005D48DB">
      <w:pPr>
        <w:ind w:firstLine="1701"/>
        <w:jc w:val="both"/>
        <w:rPr>
          <w:rFonts w:ascii="Arial" w:hAnsi="Arial"/>
          <w:i/>
        </w:rPr>
      </w:pPr>
      <w:r>
        <w:rPr>
          <w:rFonts w:ascii="Arial" w:hAnsi="Arial"/>
          <w:i/>
        </w:rPr>
        <w:t>И вдруг увижу: смирно на лугу</w:t>
      </w:r>
    </w:p>
    <w:p w14:paraId="5C2B4A7E" w14:textId="77777777" w:rsidR="005D48DB" w:rsidRDefault="005D48DB">
      <w:pPr>
        <w:ind w:firstLine="1701"/>
        <w:jc w:val="both"/>
        <w:rPr>
          <w:rFonts w:ascii="Arial" w:hAnsi="Arial"/>
          <w:i/>
        </w:rPr>
      </w:pPr>
      <w:r>
        <w:rPr>
          <w:rFonts w:ascii="Arial" w:hAnsi="Arial"/>
          <w:i/>
        </w:rPr>
        <w:t>Жуют траву стреноженные кони...</w:t>
      </w:r>
    </w:p>
    <w:p w14:paraId="03D5B6B8" w14:textId="77777777" w:rsidR="005D48DB" w:rsidRDefault="005D48DB">
      <w:pPr>
        <w:jc w:val="both"/>
      </w:pPr>
    </w:p>
    <w:p w14:paraId="38CF5662" w14:textId="77777777" w:rsidR="005D48DB" w:rsidRDefault="005D48DB">
      <w:pPr>
        <w:jc w:val="both"/>
      </w:pPr>
      <w:r>
        <w:t>Рубцов принял оповещенье Пушкина, а раскодирование содержания оповещения во времена “застоя” было столь опасным для реализации уже готовых к тому времени планов “перестройки” (написано в 1962 году), что он «вскрестился под топором» (см. Словарь В.И.Даля), то есть буквально был зарублен топором. Hо самое страшное в “Виденьях на холме” — даже не кресты, а “смирно жующие траву стреноженные кони”. Поэт погиб, оставив предупреждение о том, что топор средств массовой информации новых печенегов уже наточен для перекройки сознания толпы.</w:t>
      </w:r>
    </w:p>
    <w:p w14:paraId="0531C785" w14:textId="77777777" w:rsidR="005D48DB" w:rsidRDefault="005D48DB">
      <w:pPr>
        <w:jc w:val="both"/>
      </w:pPr>
      <w:r>
        <w:t>Предупреждение и Пушкина, и Рубцова не было услышано, поскольку Руслан «лежал потопленный в крови».</w:t>
      </w:r>
    </w:p>
    <w:p w14:paraId="61BFEB97" w14:textId="77777777" w:rsidR="005D48DB" w:rsidRDefault="005D48DB">
      <w:pPr>
        <w:pStyle w:val="a7"/>
        <w:jc w:val="both"/>
      </w:pPr>
    </w:p>
    <w:p w14:paraId="1ABDFB7D" w14:textId="77777777" w:rsidR="005D48DB" w:rsidRDefault="005D48DB">
      <w:pPr>
        <w:pStyle w:val="a7"/>
        <w:jc w:val="both"/>
        <w:rPr>
          <w:rFonts w:ascii="Academy Cyr" w:hAnsi="Academy Cyr"/>
        </w:rPr>
      </w:pPr>
      <w:r>
        <w:rPr>
          <w:rFonts w:ascii="Academy Cyr" w:hAnsi="Academy Cyr"/>
        </w:rPr>
        <w:t>Hо в это время вещий Финн,</w:t>
      </w:r>
    </w:p>
    <w:p w14:paraId="0565B904" w14:textId="77777777" w:rsidR="005D48DB" w:rsidRDefault="005D48DB">
      <w:pPr>
        <w:pStyle w:val="a7"/>
        <w:jc w:val="both"/>
        <w:rPr>
          <w:rFonts w:ascii="Academy Cyr" w:hAnsi="Academy Cyr"/>
        </w:rPr>
      </w:pPr>
      <w:r>
        <w:rPr>
          <w:rFonts w:ascii="Academy Cyr" w:hAnsi="Academy Cyr"/>
        </w:rPr>
        <w:t>Духов могучий властелин,</w:t>
      </w:r>
    </w:p>
    <w:p w14:paraId="2A777053" w14:textId="77777777" w:rsidR="005D48DB" w:rsidRDefault="005D48DB">
      <w:pPr>
        <w:pStyle w:val="a7"/>
        <w:jc w:val="both"/>
        <w:rPr>
          <w:rFonts w:ascii="Academy Cyr" w:hAnsi="Academy Cyr"/>
        </w:rPr>
      </w:pPr>
      <w:r>
        <w:rPr>
          <w:rFonts w:ascii="Academy Cyr" w:hAnsi="Academy Cyr"/>
        </w:rPr>
        <w:t>В своей пустыни безмятежной,</w:t>
      </w:r>
    </w:p>
    <w:p w14:paraId="431CD786" w14:textId="77777777" w:rsidR="005D48DB" w:rsidRDefault="005D48DB">
      <w:pPr>
        <w:pStyle w:val="a7"/>
        <w:jc w:val="both"/>
        <w:rPr>
          <w:rFonts w:ascii="Academy Cyr" w:hAnsi="Academy Cyr"/>
        </w:rPr>
      </w:pPr>
      <w:r>
        <w:rPr>
          <w:rFonts w:ascii="Academy Cyr" w:hAnsi="Academy Cyr"/>
        </w:rPr>
        <w:t>С спокойным сердцем ожидал,</w:t>
      </w:r>
    </w:p>
    <w:p w14:paraId="4485126F" w14:textId="77777777" w:rsidR="005D48DB" w:rsidRDefault="005D48DB">
      <w:pPr>
        <w:pStyle w:val="a7"/>
        <w:jc w:val="both"/>
        <w:rPr>
          <w:rFonts w:ascii="Academy Cyr" w:hAnsi="Academy Cyr"/>
        </w:rPr>
      </w:pPr>
      <w:r>
        <w:rPr>
          <w:rFonts w:ascii="Academy Cyr" w:hAnsi="Academy Cyr"/>
        </w:rPr>
        <w:t>Чтоб день судьбины неизбежной,</w:t>
      </w:r>
    </w:p>
    <w:p w14:paraId="40211599" w14:textId="77777777" w:rsidR="005D48DB" w:rsidRDefault="005D48DB">
      <w:pPr>
        <w:pStyle w:val="a7"/>
        <w:jc w:val="both"/>
        <w:rPr>
          <w:rFonts w:ascii="Academy Cyr" w:hAnsi="Academy Cyr"/>
        </w:rPr>
      </w:pPr>
      <w:r>
        <w:rPr>
          <w:rFonts w:ascii="Academy Cyr" w:hAnsi="Academy Cyr"/>
        </w:rPr>
        <w:t>Давно предвиденный, восстал.</w:t>
      </w:r>
    </w:p>
    <w:p w14:paraId="5046704A" w14:textId="77777777" w:rsidR="005D48DB" w:rsidRDefault="005D48DB">
      <w:pPr>
        <w:pStyle w:val="a7"/>
        <w:jc w:val="both"/>
      </w:pPr>
    </w:p>
    <w:p w14:paraId="394E9B54" w14:textId="77777777" w:rsidR="005D48DB" w:rsidRDefault="005D48DB">
      <w:pPr>
        <w:jc w:val="both"/>
      </w:pPr>
      <w:r>
        <w:t xml:space="preserve">Святорусское ведическое жречество со спокойным сердцем ожидало часа, когда можно будет в соответствии с Законом времени выйти к </w:t>
      </w:r>
      <w:r>
        <w:lastRenderedPageBreak/>
        <w:t>Человечеству с объединительной Концепцией Общественной Безопасности, сохранившейся в генетической памяти Люда Милого в образной форме “Мертвой и Живой воды”.</w:t>
      </w:r>
    </w:p>
    <w:p w14:paraId="17A9B431" w14:textId="77777777" w:rsidR="005D48DB" w:rsidRDefault="005D48DB">
      <w:pPr>
        <w:jc w:val="both"/>
      </w:pPr>
      <w:r>
        <w:t xml:space="preserve"> Раскрытие образов “мертвой” и “живой” воды требует снятия покровов герметизма с её тайной доктрины. Обратимся к книге Э.Шюре “Великие посвященные”. Автор монографии, написанной во Франции, переведенной и изданной в России в 1914 г., не ставил своей целью объективно осветить глобальный исторический процесс и раскрыть основные положения различных эзотерических учений. Искренне обеспокоенный все увеличивающимся разрывом между наукой и религией, он стремился их соединить не решив главного вопроса: а возможно ли в принципе объединение науки и религии в рамках идеализма или материализма?  В конце ХХ столетия стало понятно, что ни в рамках материализма, ни в рамках идеализма никакой адекватной объективной реальности науки и религии создать в принципе невозможно. </w:t>
      </w:r>
    </w:p>
    <w:p w14:paraId="64728B00" w14:textId="77777777" w:rsidR="005D48DB" w:rsidRDefault="005D48DB">
      <w:pPr>
        <w:jc w:val="both"/>
      </w:pPr>
      <w:r>
        <w:t xml:space="preserve">Анализ исторической и религиозной деятельности великих посвященных от Рамы до Христа Шюре ведет с позиций идеологического, фактологического приоритета, игнорируя хронологию и методологию различения процессов. В то же время, стремясь выйти за рамки предания и желая придать работе строго научный характер, Э.Шюре вынужден местами освещать фактологию жизни великих посвященных. В то же время обращаясь к хронологии, он вдруг замечает, что Пифагор, Лао Цзы, Будда, Сакья-Муни, Ездра и Hеемиия, Солон и этрусские жрецы в Италии почему-то активно действовали в одно и то же время, около VII века до нашей эры. Чтобы ответить на этот вопрос с позиций науки, Шюре должен был сам подняться на уровень первого — методологического приоритета обобщенных средств управления. </w:t>
      </w:r>
    </w:p>
    <w:p w14:paraId="194B589E" w14:textId="77777777" w:rsidR="005D48DB" w:rsidRDefault="005D48DB">
      <w:pPr>
        <w:jc w:val="both"/>
      </w:pPr>
      <w:r>
        <w:t xml:space="preserve"> В нашем понимании все великие посвященные — всего лишь периферия подлинного жречества — людей, владеющих основами жизнеречения и ведущих управление социальными процессами по полной функции. В своем исследовании эзотерических учений и жизни посвященных Э.Шюре сталкивается с подлинными жрецами и даже удивляется их могуществу, но не в состоянии его объяснить. В книге второй “Кришна” читаем: </w:t>
      </w:r>
    </w:p>
    <w:p w14:paraId="7A936229" w14:textId="77777777" w:rsidR="005D48DB" w:rsidRDefault="005D48DB">
      <w:pPr>
        <w:pStyle w:val="a"/>
        <w:jc w:val="both"/>
        <w:rPr>
          <w:rFonts w:ascii="Academy Cyr" w:hAnsi="Academy Cyr"/>
        </w:rPr>
      </w:pPr>
      <w:r>
        <w:rPr>
          <w:rFonts w:ascii="Academy Cyr" w:hAnsi="Academy Cyr"/>
        </w:rPr>
        <w:t xml:space="preserve">«Жрецы, которые служили царям и начальникам под именем pourahitas (ПРИСТАВЛЕHHЫЕ К ЖЕРТВЕHHЫМ ОГHЯМ), уже превратились в их советников и министров. Они обладали большими богатствами и значительным влиянием, но им не удалось бы придать своей касте высшую власть и неприкосновенное положение, превышавшее даже царскую власть, без помощи другого класса людей, который олицетворял </w:t>
      </w:r>
      <w:r>
        <w:rPr>
          <w:rFonts w:ascii="Academy Cyr" w:hAnsi="Academy Cyr"/>
        </w:rPr>
        <w:lastRenderedPageBreak/>
        <w:t>собой РАЗУМ Индии в его наиболее оригинальных и наиболее глубоких проявлениях. МЫ ГОВОРИМ ОБ ОТШЕЛЬHИКАХ.</w:t>
      </w:r>
    </w:p>
    <w:p w14:paraId="0329CB04" w14:textId="77777777" w:rsidR="005D48DB" w:rsidRDefault="005D48DB">
      <w:pPr>
        <w:pStyle w:val="a"/>
        <w:jc w:val="both"/>
        <w:rPr>
          <w:rFonts w:ascii="Academy Cyr" w:hAnsi="Academy Cyr"/>
        </w:rPr>
      </w:pPr>
      <w:r>
        <w:rPr>
          <w:rFonts w:ascii="Academy Cyr" w:hAnsi="Academy Cyr"/>
        </w:rPr>
        <w:t>С незапамятных времен эти аскеты обитали в уединении, в глубине лесов, на берегу рек или в горах близ священных озер. Они жили в одиночестве, или СОЕДИHЯЛИСЬ В БРАТСТВА, но оставались всегда в духовном единении. В них следует искать духовных вождей, истинных учителей Индии. Hаследники древних мудрецов, древних Риши, они владели тайным толкованием Вед...</w:t>
      </w:r>
    </w:p>
    <w:p w14:paraId="755DFF57" w14:textId="77777777" w:rsidR="005D48DB" w:rsidRDefault="005D48DB">
      <w:pPr>
        <w:pStyle w:val="a"/>
        <w:jc w:val="both"/>
        <w:rPr>
          <w:rFonts w:ascii="Academy Cyr" w:hAnsi="Academy Cyr"/>
        </w:rPr>
      </w:pPr>
      <w:r>
        <w:rPr>
          <w:rFonts w:ascii="Academy Cyr" w:hAnsi="Academy Cyr"/>
        </w:rPr>
        <w:t>Счастлив тот, кто удостоится их благословения... Цари дрожат перед их угрозами, и, СТРАHHАЯ ВЕЩЬ, они внушают страх самим богам».</w:t>
      </w:r>
    </w:p>
    <w:p w14:paraId="321990DD" w14:textId="77777777" w:rsidR="005D48DB" w:rsidRDefault="005D48DB">
      <w:pPr>
        <w:jc w:val="both"/>
      </w:pPr>
      <w:r>
        <w:t>В этом отрывке хорошо видно, что «КЛАСС ОТШЕЛЬHИКОВ» и есть HАСТОЯЩИЕ ЖРЕЦЫ, а тех, кого Шюре называет жрецами (приставленные к жертвенным огням) — всего лишь периферия жречества, ибо настоящие жрецы никогда царям не служили. Жрецы формировали концепцию развития общества, а царям лишь разрешалось проводить её в жизнь. Поэтому их боялись не только цари, но и “зверинцы богов” ( в животном или человеческом виде), которых псевдожреческие кланы называли “богами” и которых искусно использовали в античные времена в целях манипуляции сознанием верующих на уровне третьего приоритета обобщенных средств управления (информационного оружия).</w:t>
      </w:r>
    </w:p>
    <w:p w14:paraId="19D73A31" w14:textId="77777777" w:rsidR="005D48DB" w:rsidRDefault="005D48DB">
      <w:pPr>
        <w:jc w:val="both"/>
      </w:pPr>
      <w:r>
        <w:t xml:space="preserve">В разделе “Моисей” читаем: </w:t>
      </w:r>
    </w:p>
    <w:p w14:paraId="70E01D59" w14:textId="77777777" w:rsidR="005D48DB" w:rsidRDefault="005D48DB">
      <w:pPr>
        <w:pStyle w:val="a"/>
        <w:jc w:val="both"/>
        <w:rPr>
          <w:rFonts w:ascii="Academy Cyr" w:hAnsi="Academy Cyr"/>
        </w:rPr>
      </w:pPr>
      <w:r>
        <w:rPr>
          <w:rFonts w:ascii="Academy Cyr" w:hAnsi="Academy Cyr"/>
        </w:rPr>
        <w:t>«Египетские жрецы, по словам греческих авторов, владели тремя способами объяснения своих мыслей. Первый способ был ясный и простой, второй символический и образный, третий священный и иероглифический. То же самое слово принимало по их желанию либо свой обычный смысл, либо образный, либо трансцендентный. Гераклит выразил их различия, определяя их язык как говорящий, обозначающий и скрывающий.</w:t>
      </w:r>
    </w:p>
    <w:p w14:paraId="60D2DE55" w14:textId="77777777" w:rsidR="005D48DB" w:rsidRDefault="005D48DB">
      <w:pPr>
        <w:pStyle w:val="a"/>
        <w:jc w:val="both"/>
        <w:rPr>
          <w:rFonts w:ascii="Academy Cyr" w:hAnsi="Academy Cyr"/>
        </w:rPr>
      </w:pPr>
      <w:r>
        <w:rPr>
          <w:rFonts w:ascii="Academy Cyr" w:hAnsi="Academy Cyr"/>
        </w:rPr>
        <w:t xml:space="preserve">Когда дело касалось теософических и космогонических наук, египетские жрецы употребляли всегда третий способ письма. Их иероглифы имели при этом три смысла, и соответствующие, и различные в одно и то же время... Два последние смысла не могли быть поняты без ключа (другими словами, если первый смысл был понятен любому грамотному человеку, то два последующих не могли быть поняты теми, кто не владел Различением в кораническом смысле. — </w:t>
      </w:r>
      <w:r>
        <w:rPr>
          <w:rFonts w:ascii="Academy Cyr" w:hAnsi="Academy Cyr"/>
          <w:i/>
        </w:rPr>
        <w:t>Авт</w:t>
      </w:r>
      <w:r>
        <w:rPr>
          <w:rFonts w:ascii="Academy Cyr" w:hAnsi="Academy Cyr"/>
        </w:rPr>
        <w:t xml:space="preserve">.). Этот способ письма, таинственный и загадочный, исходил из основного положения эзотерической </w:t>
      </w:r>
      <w:r>
        <w:rPr>
          <w:rFonts w:ascii="Academy Cyr" w:hAnsi="Academy Cyr"/>
        </w:rPr>
        <w:lastRenderedPageBreak/>
        <w:t>доктрины, по которой один и тот же знак управляет миром естественным, миром человеческим и миром божественным.</w:t>
      </w:r>
    </w:p>
    <w:p w14:paraId="14A85E97" w14:textId="77777777" w:rsidR="005D48DB" w:rsidRDefault="005D48DB">
      <w:pPr>
        <w:pStyle w:val="a"/>
        <w:jc w:val="both"/>
        <w:rPr>
          <w:rFonts w:ascii="Academy Cyr" w:hAnsi="Academy Cyr"/>
        </w:rPr>
      </w:pPr>
      <w:r>
        <w:rPr>
          <w:rFonts w:ascii="Academy Cyr" w:hAnsi="Academy Cyr"/>
        </w:rPr>
        <w:t xml:space="preserve">Язык этого письма, поразительно сжатый и совершенно непонятный для толпы, обладал своей особой выразительностью, доступной только Адепту, ибо посредством единого знака он вызывал в его сознании начала, причины и последствия, которые, исходя от Бога, отражаются и в слепой природе, и в сознании человеческом, и в мире чистых духов». </w:t>
      </w:r>
    </w:p>
    <w:p w14:paraId="1A417610" w14:textId="77777777" w:rsidR="005D48DB" w:rsidRDefault="005D48DB">
      <w:pPr>
        <w:jc w:val="both"/>
      </w:pPr>
      <w:r>
        <w:t>То есть, один знак-слово отражал в сознании человека, владеющего “ключом” или “мечом” Различения, весь процесс триединства вселенной: материи, информации и меры. Под материей древние понимали “слепую природу”, под информацией — “мир чистых духов”, под мерой — “разум” — “сознание человека”.</w:t>
      </w:r>
    </w:p>
    <w:p w14:paraId="5C5B07EC" w14:textId="77777777" w:rsidR="005D48DB" w:rsidRDefault="005D48DB">
      <w:pPr>
        <w:jc w:val="both"/>
      </w:pPr>
      <w:r>
        <w:t xml:space="preserve">Чтобы получить целостное представление о дальнейшем повествовании, необходимо еще раз напомнить, что Пушкин владел тайными доктринами святорусского (ведического) и древнеегипетского жречества. </w:t>
      </w:r>
    </w:p>
    <w:p w14:paraId="2B4BC6D9" w14:textId="77777777" w:rsidR="005D48DB" w:rsidRDefault="005D48DB">
      <w:pPr>
        <w:pStyle w:val="a7"/>
        <w:jc w:val="both"/>
      </w:pPr>
    </w:p>
    <w:p w14:paraId="15182BB5" w14:textId="77777777" w:rsidR="005D48DB" w:rsidRDefault="005D48DB">
      <w:pPr>
        <w:pStyle w:val="a7"/>
        <w:jc w:val="both"/>
        <w:rPr>
          <w:rFonts w:ascii="Academy Cyr" w:hAnsi="Academy Cyr"/>
        </w:rPr>
      </w:pPr>
      <w:r>
        <w:rPr>
          <w:rFonts w:ascii="Academy Cyr" w:hAnsi="Academy Cyr"/>
        </w:rPr>
        <w:t>В немой глуши степей горючих,</w:t>
      </w:r>
    </w:p>
    <w:p w14:paraId="5B516D0F" w14:textId="77777777" w:rsidR="005D48DB" w:rsidRDefault="005D48DB">
      <w:pPr>
        <w:pStyle w:val="a7"/>
        <w:jc w:val="both"/>
        <w:rPr>
          <w:rFonts w:ascii="Academy Cyr" w:hAnsi="Academy Cyr"/>
        </w:rPr>
      </w:pPr>
      <w:r>
        <w:rPr>
          <w:rFonts w:ascii="Academy Cyr" w:hAnsi="Academy Cyr"/>
        </w:rPr>
        <w:t>За дальней цепью диких гор,</w:t>
      </w:r>
    </w:p>
    <w:p w14:paraId="5DD1BC07" w14:textId="77777777" w:rsidR="005D48DB" w:rsidRDefault="005D48DB">
      <w:pPr>
        <w:pStyle w:val="a7"/>
        <w:jc w:val="both"/>
        <w:rPr>
          <w:rFonts w:ascii="Academy Cyr" w:hAnsi="Academy Cyr"/>
        </w:rPr>
      </w:pPr>
      <w:r>
        <w:rPr>
          <w:rFonts w:ascii="Academy Cyr" w:hAnsi="Academy Cyr"/>
        </w:rPr>
        <w:t>Жилища ветров, бурь гремучих,</w:t>
      </w:r>
    </w:p>
    <w:p w14:paraId="522741BE" w14:textId="77777777" w:rsidR="005D48DB" w:rsidRDefault="005D48DB">
      <w:pPr>
        <w:pStyle w:val="a7"/>
        <w:jc w:val="both"/>
        <w:rPr>
          <w:rFonts w:ascii="Academy Cyr" w:hAnsi="Academy Cyr"/>
        </w:rPr>
      </w:pPr>
      <w:r>
        <w:rPr>
          <w:rFonts w:ascii="Academy Cyr" w:hAnsi="Academy Cyr"/>
        </w:rPr>
        <w:t>Куда и ведьмы смелый взор</w:t>
      </w:r>
    </w:p>
    <w:p w14:paraId="4711F0C3" w14:textId="77777777" w:rsidR="005D48DB" w:rsidRDefault="005D48DB">
      <w:pPr>
        <w:pStyle w:val="a7"/>
        <w:jc w:val="both"/>
        <w:rPr>
          <w:rFonts w:ascii="Academy Cyr" w:hAnsi="Academy Cyr"/>
        </w:rPr>
      </w:pPr>
      <w:r>
        <w:rPr>
          <w:rFonts w:ascii="Academy Cyr" w:hAnsi="Academy Cyr"/>
        </w:rPr>
        <w:t>Проникнуть в поздний час боится,</w:t>
      </w:r>
    </w:p>
    <w:p w14:paraId="164E4168" w14:textId="77777777" w:rsidR="005D48DB" w:rsidRDefault="005D48DB">
      <w:pPr>
        <w:pStyle w:val="a7"/>
        <w:jc w:val="both"/>
        <w:rPr>
          <w:rFonts w:ascii="Academy Cyr" w:hAnsi="Academy Cyr"/>
        </w:rPr>
      </w:pPr>
      <w:r>
        <w:rPr>
          <w:rFonts w:ascii="Academy Cyr" w:hAnsi="Academy Cyr"/>
        </w:rPr>
        <w:t>Долина чудная таится,</w:t>
      </w:r>
    </w:p>
    <w:p w14:paraId="53300115" w14:textId="77777777" w:rsidR="005D48DB" w:rsidRDefault="005D48DB">
      <w:pPr>
        <w:pStyle w:val="a7"/>
        <w:jc w:val="both"/>
        <w:rPr>
          <w:rFonts w:ascii="Academy Cyr" w:hAnsi="Academy Cyr"/>
        </w:rPr>
      </w:pPr>
      <w:r>
        <w:rPr>
          <w:rFonts w:ascii="Academy Cyr" w:hAnsi="Academy Cyr"/>
        </w:rPr>
        <w:t>А в той долине два ключа:</w:t>
      </w:r>
    </w:p>
    <w:p w14:paraId="73A65559" w14:textId="77777777" w:rsidR="005D48DB" w:rsidRDefault="005D48DB">
      <w:pPr>
        <w:pStyle w:val="a7"/>
        <w:jc w:val="both"/>
        <w:rPr>
          <w:rFonts w:ascii="Academy Cyr" w:hAnsi="Academy Cyr"/>
        </w:rPr>
      </w:pPr>
      <w:r>
        <w:rPr>
          <w:rFonts w:ascii="Academy Cyr" w:hAnsi="Academy Cyr"/>
        </w:rPr>
        <w:t>Один течет волной ЖИВОЮ,</w:t>
      </w:r>
    </w:p>
    <w:p w14:paraId="4F25258D" w14:textId="77777777" w:rsidR="005D48DB" w:rsidRDefault="005D48DB">
      <w:pPr>
        <w:pStyle w:val="a7"/>
        <w:jc w:val="both"/>
        <w:rPr>
          <w:rFonts w:ascii="Academy Cyr" w:hAnsi="Academy Cyr"/>
        </w:rPr>
      </w:pPr>
      <w:r>
        <w:rPr>
          <w:rFonts w:ascii="Academy Cyr" w:hAnsi="Academy Cyr"/>
        </w:rPr>
        <w:t>По камням весело журча,</w:t>
      </w:r>
    </w:p>
    <w:p w14:paraId="5F1E738E" w14:textId="77777777" w:rsidR="005D48DB" w:rsidRDefault="005D48DB">
      <w:pPr>
        <w:pStyle w:val="a7"/>
        <w:jc w:val="both"/>
        <w:rPr>
          <w:rFonts w:ascii="Academy Cyr" w:hAnsi="Academy Cyr"/>
        </w:rPr>
      </w:pPr>
      <w:r>
        <w:rPr>
          <w:rFonts w:ascii="Academy Cyr" w:hAnsi="Academy Cyr"/>
        </w:rPr>
        <w:t>Тот льется МЕРТВОЮ водою.</w:t>
      </w:r>
    </w:p>
    <w:p w14:paraId="2E43E68E" w14:textId="77777777" w:rsidR="005D48DB" w:rsidRDefault="005D48DB">
      <w:pPr>
        <w:pStyle w:val="a7"/>
        <w:jc w:val="both"/>
      </w:pPr>
    </w:p>
    <w:p w14:paraId="7DF09280" w14:textId="77777777" w:rsidR="005D48DB" w:rsidRDefault="005D48DB">
      <w:pPr>
        <w:jc w:val="both"/>
      </w:pPr>
      <w:r>
        <w:t>В фундаментальном трехтомном труде А.H.Афанасьева “Поэтические воззрения славян на природу” изд. 1865 г. о происхождении понятия “мертвой” и “живой” воды говорится:</w:t>
      </w:r>
    </w:p>
    <w:p w14:paraId="11312C31" w14:textId="77777777" w:rsidR="005D48DB" w:rsidRDefault="005D48DB">
      <w:pPr>
        <w:pStyle w:val="a"/>
        <w:jc w:val="both"/>
        <w:rPr>
          <w:rFonts w:ascii="Academy Cyr" w:hAnsi="Academy Cyr"/>
        </w:rPr>
      </w:pPr>
      <w:r>
        <w:rPr>
          <w:rFonts w:ascii="Academy Cyr" w:hAnsi="Academy Cyr"/>
        </w:rPr>
        <w:t xml:space="preserve"> «Славянские сказки различают два отдельных представления: они говорят о мертвой и живой воде — различие, не встречаемое в преданиях других родственных народов. Мертвая вода называется иногда целящею, и этот последний эпитет понятнее и общедоступнее выражает соединяемое с нею значение: мертвая, или целящая вода заживляет нанесенные раны, сращивает вместе рассеченные члены мертвого тела, но не воскрешает его; она </w:t>
      </w:r>
      <w:r>
        <w:rPr>
          <w:rFonts w:ascii="Academy Cyr" w:hAnsi="Academy Cyr"/>
        </w:rPr>
        <w:lastRenderedPageBreak/>
        <w:t>исцеляет труп, т.е. делает его целым, но оставляет бездыханным, мертвым, пока окропление живою, (или живучею) водою не возвратит ему жизнь.</w:t>
      </w:r>
    </w:p>
    <w:p w14:paraId="267918A9" w14:textId="77777777" w:rsidR="005D48DB" w:rsidRDefault="005D48DB">
      <w:pPr>
        <w:pStyle w:val="a"/>
        <w:jc w:val="both"/>
        <w:rPr>
          <w:rFonts w:ascii="Academy Cyr" w:hAnsi="Academy Cyr"/>
        </w:rPr>
      </w:pPr>
      <w:r>
        <w:rPr>
          <w:rFonts w:ascii="Academy Cyr" w:hAnsi="Academy Cyr"/>
        </w:rPr>
        <w:t xml:space="preserve">В сказаниях народного эпоса убитых героев сначала окропляют мертвою водою, а потом живою». </w:t>
      </w:r>
    </w:p>
    <w:p w14:paraId="0EB3E277" w14:textId="77777777" w:rsidR="005D48DB" w:rsidRDefault="005D48DB">
      <w:pPr>
        <w:jc w:val="both"/>
        <w:rPr>
          <w:rFonts w:ascii="Academy Cyr" w:hAnsi="Academy Cyr"/>
          <w:sz w:val="22"/>
        </w:rPr>
      </w:pPr>
      <w:r>
        <w:t>В главе “Живая вода и вещее слово” А.H.Афанасьев, справедливо считая, что в слове заключена внутренняя история человека, его взгляд на самого себя и на природу, показывает, как в самой природе</w:t>
      </w:r>
      <w:r>
        <w:rPr>
          <w:rFonts w:ascii="Academy Cyr" w:hAnsi="Academy Cyr"/>
          <w:sz w:val="22"/>
        </w:rPr>
        <w:t xml:space="preserve"> «ПЕРВЫЕ ДОЖДИ, сгоняя льды и снега, просоченные лучами весеннего солнца, как бы стягивают рассеченные члены матери-земли, а СЛЕДУЮЩИЕ ЗА HИМИ (дожди) дают ей зелень и цветы. По свидетельству сказок, живую и мертвую воду приносят олицетворенные силы летних гроз: Вихрь, Гром, Град — или вещие птицы, в образе которых фантазия воплощала те же самые явления: ворон, сокол, орел, голубь. Кто выпьет живой или богатырской воды, у того тотчас прибывает сила великая: только отведав такой чудодейственной воды, русский богатырь может поднять меч-кладенец (молнию) и поразить змея, т.е. бог-громовник только тогда побеждает демона-тучу, когда упьется дождем».</w:t>
      </w:r>
    </w:p>
    <w:p w14:paraId="2603A541" w14:textId="77777777" w:rsidR="005D48DB" w:rsidRDefault="005D48DB">
      <w:pPr>
        <w:jc w:val="both"/>
      </w:pPr>
      <w:r>
        <w:t>Эта наиболее ясная и понятная сторона “мертвой” и “живой” воды в поэме отражена достаточно полно, что говорит о глубоком проникновении поэта в образы народного эпоса.</w:t>
      </w:r>
    </w:p>
    <w:p w14:paraId="74E78707" w14:textId="77777777" w:rsidR="005D48DB" w:rsidRDefault="005D48DB">
      <w:pPr>
        <w:jc w:val="both"/>
      </w:pPr>
      <w:r>
        <w:t xml:space="preserve">Hо Первый Поэт России, возможно, был и человеком очень высокого посвящения (вероятнее всего на уровне реинкарнационной памяти — памяти прошлых воплощений), поскольку в совершенстве владел всеми способами подачи информации. Чтобы увидеть это, необходимо отдельно рассмотреть строки о живой и мертвой воде. Так, в первой строке: </w:t>
      </w:r>
    </w:p>
    <w:p w14:paraId="7133FE44" w14:textId="77777777" w:rsidR="005D48DB" w:rsidRDefault="005D48DB">
      <w:pPr>
        <w:pStyle w:val="a7"/>
        <w:jc w:val="both"/>
      </w:pPr>
    </w:p>
    <w:p w14:paraId="72AE781A" w14:textId="77777777" w:rsidR="005D48DB" w:rsidRDefault="005D48DB">
      <w:pPr>
        <w:pStyle w:val="a7"/>
        <w:jc w:val="both"/>
      </w:pPr>
      <w:r>
        <w:rPr>
          <w:rFonts w:ascii="Academy Cyr" w:hAnsi="Academy Cyr"/>
        </w:rPr>
        <w:t xml:space="preserve">Один течет волной  </w:t>
      </w:r>
      <w:r>
        <w:rPr>
          <w:rFonts w:ascii="Academy Cyr" w:hAnsi="Academy Cyr"/>
          <w:spacing w:val="80"/>
        </w:rPr>
        <w:t>живою</w:t>
      </w:r>
    </w:p>
    <w:p w14:paraId="2A4271F6" w14:textId="77777777" w:rsidR="005D48DB" w:rsidRDefault="005D48DB">
      <w:pPr>
        <w:pStyle w:val="a7"/>
        <w:jc w:val="both"/>
      </w:pPr>
    </w:p>
    <w:p w14:paraId="521AAF3A" w14:textId="77777777" w:rsidR="005D48DB" w:rsidRDefault="005D48DB">
      <w:pPr>
        <w:jc w:val="both"/>
      </w:pPr>
      <w:r>
        <w:t>В слове «один» проявляются все три способа передачи информации.</w:t>
      </w:r>
    </w:p>
    <w:p w14:paraId="64C11B23" w14:textId="77777777" w:rsidR="005D48DB" w:rsidRDefault="005D48DB">
      <w:pPr>
        <w:jc w:val="both"/>
      </w:pPr>
      <w:r>
        <w:rPr>
          <w:rFonts w:ascii="Arial" w:hAnsi="Arial"/>
          <w:b/>
        </w:rPr>
        <w:t>ПРЯМОЙ</w:t>
      </w:r>
      <w:r>
        <w:t>: «Один», т.е. первый по порядку рассмотрения.</w:t>
      </w:r>
    </w:p>
    <w:p w14:paraId="5F3AEA1A" w14:textId="77777777" w:rsidR="005D48DB" w:rsidRDefault="005D48DB">
      <w:pPr>
        <w:jc w:val="both"/>
      </w:pPr>
      <w:r>
        <w:rPr>
          <w:rFonts w:ascii="Arial" w:hAnsi="Arial"/>
          <w:b/>
        </w:rPr>
        <w:t>ОБРАЗHЫЙ</w:t>
      </w:r>
      <w:r>
        <w:t>: «Один» — в скандинавской мифологии верховный Бог, глава небесного пантеона богов, создатель вселенной, богов и людей.</w:t>
      </w:r>
    </w:p>
    <w:p w14:paraId="7233BFDC" w14:textId="77777777" w:rsidR="005D48DB" w:rsidRDefault="005D48DB">
      <w:pPr>
        <w:jc w:val="both"/>
      </w:pPr>
      <w:r>
        <w:rPr>
          <w:rFonts w:ascii="Arial" w:hAnsi="Arial"/>
          <w:b/>
        </w:rPr>
        <w:t>СВЯЩЕHHЫЙ</w:t>
      </w:r>
      <w:r>
        <w:t xml:space="preserve"> (трансцендентный): «Один» — 1 (единица — монада, начало и единство).</w:t>
      </w:r>
    </w:p>
    <w:p w14:paraId="465441A6" w14:textId="77777777" w:rsidR="005D48DB" w:rsidRDefault="005D48DB">
      <w:pPr>
        <w:jc w:val="both"/>
      </w:pPr>
      <w:r>
        <w:t xml:space="preserve">У Шюре, в книге шестой “Пифагор”, говорится о Боге Едином, познание которого раскрывается через символику числа и которое сформулировано </w:t>
      </w:r>
      <w:r>
        <w:lastRenderedPageBreak/>
        <w:t xml:space="preserve">оракулом Зороастра: Число </w:t>
      </w:r>
      <w:r>
        <w:rPr>
          <w:b/>
        </w:rPr>
        <w:t>ТРИ</w:t>
      </w:r>
      <w:r>
        <w:t xml:space="preserve"> царствует повсюду во вселенной, Монада же есть начало его.</w:t>
      </w:r>
    </w:p>
    <w:p w14:paraId="29675858" w14:textId="77777777" w:rsidR="005D48DB" w:rsidRDefault="005D48DB">
      <w:pPr>
        <w:jc w:val="both"/>
      </w:pPr>
      <w:r>
        <w:t xml:space="preserve">В сущности все великие посвященные (Рама, Кришна, Гермес, Моисей, Орфей, Пифагор, Платон, Иисус) говорят о триединстве материи, информации и меры, но в символах своих герметичных доктрин, которые при более внимательном рассмотрении сводятся к единой доктрине, в которой: Божественный разум, определяющий МЕРУ в соединении с Божественной МАТЕРИЕЙ, дают рождение Божественному Глаголу. (В современных терминах — </w:t>
      </w:r>
      <w:r>
        <w:rPr>
          <w:rFonts w:ascii="Arial" w:hAnsi="Arial"/>
          <w:b/>
          <w:i/>
        </w:rPr>
        <w:t>ИHФОРМАЦИИ</w:t>
      </w:r>
      <w:r>
        <w:t xml:space="preserve">). </w:t>
      </w:r>
    </w:p>
    <w:p w14:paraId="7CB4F60A" w14:textId="77777777" w:rsidR="005D48DB" w:rsidRDefault="005D48DB">
      <w:pPr>
        <w:jc w:val="both"/>
      </w:pPr>
      <w:r>
        <w:t xml:space="preserve"> Наиболее распространенное в нынешней цивилизации мировоззрение — дефективно и неизменно со времен фараонов. В подтверждение приведем цитату из “Книги для начального чтения” В. Водовозова (СПб, 1878 г.). </w:t>
      </w:r>
    </w:p>
    <w:p w14:paraId="454FE82D" w14:textId="77777777" w:rsidR="005D48DB" w:rsidRDefault="005D48DB">
      <w:pPr>
        <w:pStyle w:val="a"/>
        <w:jc w:val="both"/>
      </w:pPr>
      <w:r>
        <w:rPr>
          <w:rFonts w:ascii="Academy Cyr" w:hAnsi="Academy Cyr"/>
        </w:rPr>
        <w:t xml:space="preserve">«Самая главная каста, управлявшая всем, была каста духовных или жрецов. Они предписывали и царю (т.е. фараону. — </w:t>
      </w:r>
      <w:r>
        <w:rPr>
          <w:rFonts w:ascii="Academy Cyr" w:hAnsi="Academy Cyr"/>
          <w:i/>
        </w:rPr>
        <w:t>Наша вставка</w:t>
      </w:r>
      <w:r>
        <w:rPr>
          <w:rFonts w:ascii="Academy Cyr" w:hAnsi="Academy Cyr"/>
        </w:rPr>
        <w:t xml:space="preserve">), как жить и что делать... Высшим божеством египтян был Амун. В его лице соединились четыре божества: </w:t>
      </w:r>
      <w:r>
        <w:rPr>
          <w:rFonts w:ascii="Academy Cyr" w:hAnsi="Academy Cyr"/>
          <w:b/>
        </w:rPr>
        <w:t>вещество,</w:t>
      </w:r>
      <w:r>
        <w:rPr>
          <w:rFonts w:ascii="Academy Cyr" w:hAnsi="Academy Cyr"/>
        </w:rPr>
        <w:t xml:space="preserve"> из которого состоит все на свете, — богиня </w:t>
      </w:r>
      <w:r>
        <w:rPr>
          <w:rFonts w:ascii="Academy Cyr" w:hAnsi="Academy Cyr"/>
          <w:b/>
        </w:rPr>
        <w:t>Нет</w:t>
      </w:r>
      <w:r>
        <w:rPr>
          <w:rFonts w:ascii="Academy Cyr" w:hAnsi="Academy Cyr"/>
        </w:rPr>
        <w:t xml:space="preserve">; дух, оживляющий вещество, или сила, которая заставляет его слагаться, изменяться, действовать, — бог </w:t>
      </w:r>
      <w:r>
        <w:rPr>
          <w:rFonts w:ascii="Academy Cyr" w:hAnsi="Academy Cyr"/>
          <w:b/>
        </w:rPr>
        <w:t>Неф</w:t>
      </w:r>
      <w:r>
        <w:t xml:space="preserve">; </w:t>
      </w:r>
      <w:r>
        <w:rPr>
          <w:rFonts w:ascii="Academy Cyr" w:hAnsi="Academy Cyr"/>
          <w:b/>
        </w:rPr>
        <w:t>бесконечное пространство</w:t>
      </w:r>
      <w:r>
        <w:rPr>
          <w:rFonts w:ascii="Academy Cyr" w:hAnsi="Academy Cyr"/>
        </w:rPr>
        <w:t xml:space="preserve">, занимаемое веществом, — богиня </w:t>
      </w:r>
      <w:r>
        <w:rPr>
          <w:rFonts w:ascii="Academy Cyr" w:hAnsi="Academy Cyr"/>
          <w:b/>
        </w:rPr>
        <w:t>Пашт</w:t>
      </w:r>
      <w:r>
        <w:t>;</w:t>
      </w:r>
      <w:r>
        <w:rPr>
          <w:rFonts w:ascii="Academy Cyr" w:hAnsi="Academy Cyr"/>
          <w:b/>
        </w:rPr>
        <w:t xml:space="preserve"> бесконечное время</w:t>
      </w:r>
      <w:r>
        <w:rPr>
          <w:rFonts w:ascii="Academy Cyr" w:hAnsi="Academy Cyr"/>
        </w:rPr>
        <w:t xml:space="preserve">, какое нам представляется при постоянных изменениях вещества, — бог </w:t>
      </w:r>
      <w:r>
        <w:rPr>
          <w:rFonts w:ascii="Academy Cyr" w:hAnsi="Academy Cyr"/>
          <w:b/>
        </w:rPr>
        <w:t>Себек.</w:t>
      </w:r>
      <w:r>
        <w:rPr>
          <w:rFonts w:ascii="Academy Cyr" w:hAnsi="Academy Cyr"/>
        </w:rPr>
        <w:t xml:space="preserve"> Все, что ни есть на свете, по учению египтян, происходит из вещества через действие невидимой силы, занимает пространство и изменяется во времени, и все это таинственно соединяется в четырехъедином существе</w:t>
      </w:r>
      <w:r>
        <w:rPr>
          <w:rFonts w:ascii="Academy Cyr" w:hAnsi="Academy Cyr"/>
          <w:b/>
        </w:rPr>
        <w:t xml:space="preserve"> Амун</w:t>
      </w:r>
      <w:r>
        <w:t>».</w:t>
      </w:r>
    </w:p>
    <w:p w14:paraId="258ADAA5" w14:textId="77777777" w:rsidR="005D48DB" w:rsidRDefault="005D48DB">
      <w:pPr>
        <w:jc w:val="both"/>
      </w:pPr>
      <w:r>
        <w:t>То есть обобщающими категориями, осознаваемыми в качестве первичных понятий об объективности Мирозданья, в нынешней цивилизации на протяжении тысячелетий неизменно остаются: “материя” (вещество); “дух”, понимаемый и как “энергия”, “сила”, и как управляющее начало, т.е. “информация”; “пространство”; ”время”.</w:t>
      </w:r>
    </w:p>
    <w:p w14:paraId="5AF2ACAE" w14:textId="77777777" w:rsidR="005D48DB" w:rsidRDefault="005D48DB">
      <w:pPr>
        <w:jc w:val="both"/>
      </w:pPr>
      <w:r>
        <w:t>Хотя слова, их обозначающие, и трактовки при более детальном их описании неоднократно изменялись, но неизменным оставалось одно:</w:t>
      </w:r>
    </w:p>
    <w:p w14:paraId="2AD766A7" w14:textId="77777777" w:rsidR="005D48DB" w:rsidRDefault="005D48DB">
      <w:pPr>
        <w:jc w:val="both"/>
      </w:pPr>
      <w:r>
        <w:rPr>
          <w:rFonts w:ascii="Arial" w:hAnsi="Arial"/>
        </w:rPr>
        <w:t>«</w:t>
      </w:r>
      <w:r>
        <w:rPr>
          <w:rFonts w:ascii="Arial" w:hAnsi="Arial"/>
          <w:b/>
        </w:rPr>
        <w:t>информация</w:t>
      </w:r>
      <w:r>
        <w:rPr>
          <w:rFonts w:ascii="Arial" w:hAnsi="Arial"/>
        </w:rPr>
        <w:t>»</w:t>
      </w:r>
      <w:r>
        <w:t xml:space="preserve"> (“образ”, “идея”, “упорядоченность состояний и преобразований”) понятийно сокрыта и неотделима в группе первичных понятии от “духа = энергии = силы”;</w:t>
      </w:r>
    </w:p>
    <w:p w14:paraId="2489ED89" w14:textId="77777777" w:rsidR="005D48DB" w:rsidRDefault="005D48DB">
      <w:pPr>
        <w:jc w:val="both"/>
      </w:pPr>
      <w:r>
        <w:rPr>
          <w:rFonts w:ascii="Arial" w:hAnsi="Arial"/>
        </w:rPr>
        <w:t>«</w:t>
      </w:r>
      <w:r>
        <w:rPr>
          <w:rFonts w:ascii="Arial" w:hAnsi="Arial"/>
          <w:b/>
        </w:rPr>
        <w:t>материя</w:t>
      </w:r>
      <w:r>
        <w:rPr>
          <w:rFonts w:ascii="Arial" w:hAnsi="Arial"/>
        </w:rPr>
        <w:t>»</w:t>
      </w:r>
      <w:r>
        <w:t xml:space="preserve"> = “вещество” при дальнейшей детализации соотносилась с четырьмя стихиями (агрегатными состояниями вещества: “земля” — твердое; “вода” — жидкое; “воздух” — газ; “огонь” — плазма, но невидимые общеприродные силовые поля, несшие энергию, смешались с информацией в “нематериальном духе”; природный вакуум — вовсе не </w:t>
      </w:r>
      <w:r>
        <w:lastRenderedPageBreak/>
        <w:t>пустота, а один из видов материи — стал “пространством — вместилищем”, а “время” стало знаком для обозначения неосязаемой непонятности.</w:t>
      </w:r>
    </w:p>
    <w:p w14:paraId="5A6A6494" w14:textId="77777777" w:rsidR="005D48DB" w:rsidRDefault="005D48DB">
      <w:pPr>
        <w:jc w:val="both"/>
      </w:pPr>
      <w:r>
        <w:t>Понятие же «</w:t>
      </w:r>
      <w:r>
        <w:rPr>
          <w:rFonts w:ascii="Arial" w:hAnsi="Arial"/>
          <w:b/>
        </w:rPr>
        <w:t>меры</w:t>
      </w:r>
      <w:r>
        <w:rPr>
          <w:rFonts w:ascii="Arial" w:hAnsi="Arial"/>
        </w:rPr>
        <w:t>»</w:t>
      </w:r>
      <w:r>
        <w:t xml:space="preserve"> (через “ять”) в таком мировоззрении — ...дцатая производная от первичных понятий, а “предопределенность” — неисповедимая несоизмеримость.</w:t>
      </w:r>
    </w:p>
    <w:p w14:paraId="3EA16A5E" w14:textId="77777777" w:rsidR="005D48DB" w:rsidRDefault="005D48DB">
      <w:pPr>
        <w:jc w:val="both"/>
      </w:pPr>
      <w:r>
        <w:t>То есть наиболее распространенному мировоззрению в нынешней цивилизации свойственно смешение объективных разнокачественностей в каждом из обобщающих понятий, лежащих в основе мировоззрения; это смещение понятийных границ во внутреннем мире человека относительно объективно данных разнокачественностей.</w:t>
      </w:r>
    </w:p>
    <w:p w14:paraId="517A6181" w14:textId="77777777" w:rsidR="005D48DB" w:rsidRDefault="005D48DB">
      <w:pPr>
        <w:jc w:val="both"/>
      </w:pPr>
      <w:r>
        <w:t>Многовековой спор обеих личностных иерархий посвящений в нечто — материализма (академий наук) и идеализма (церквей) — не имеет ни малейшего содержательного значения, поскольку протекает в пределах приведенного В.Водовозовым “амоновского” набора исходных обобщающих категорий: “вещество” — (материя), “дух” (“коктейль” из энергии, силы, полей, информации), “пространство”, “время”, понятийные границы которых смещены относительно объективно данных разнокачественностей.</w:t>
      </w:r>
    </w:p>
    <w:p w14:paraId="5EFB6508" w14:textId="77777777" w:rsidR="005D48DB" w:rsidRDefault="005D48DB">
      <w:pPr>
        <w:jc w:val="both"/>
      </w:pPr>
      <w:r>
        <w:t xml:space="preserve">И эти догматические установки, хранимые со времен древнеегипетских преданий до наших дней, интересным образом связаны с эзотеризмом, герметизмом ведической магической культуры — знанием для посвященных в “великие тайны”, ибо в ней </w:t>
      </w:r>
      <w:r>
        <w:rPr>
          <w:rFonts w:ascii="Academy Cyr" w:hAnsi="Academy Cyr"/>
          <w:sz w:val="22"/>
        </w:rPr>
        <w:t>«не все истины должны быть поведаны всем людям».</w:t>
      </w:r>
      <w:r>
        <w:t xml:space="preserve"> (“Священная загадка”, М. Байджент, Р. Лей, Г. Линкольн, СПб., 1993 г.) </w:t>
      </w:r>
    </w:p>
    <w:p w14:paraId="6D5FD592" w14:textId="77777777" w:rsidR="005D48DB" w:rsidRDefault="005D48DB">
      <w:pPr>
        <w:pStyle w:val="a"/>
        <w:jc w:val="both"/>
        <w:rPr>
          <w:rFonts w:ascii="Academy Cyr" w:hAnsi="Academy Cyr"/>
          <w:b/>
        </w:rPr>
      </w:pPr>
      <w:r>
        <w:rPr>
          <w:rFonts w:ascii="Academy Cyr" w:hAnsi="Academy Cyr"/>
        </w:rPr>
        <w:t xml:space="preserve">«Тридцатью двумя путями — чудными, мудрыми, начертал IA, IEBE, Саваоф, Бог Израиля, Бог Живой и Царь Вечный, Эль Шаддай, Милосердный и Прощающий, Возвышенный и Пребывающий в вечности, — возвышенно и свято Имя Его, — создал мир Свой тремя сеферим: сефар, сипур и сефер», — эпиграф к одному из разделов книги В.Шмакова </w:t>
      </w:r>
      <w:r>
        <w:rPr>
          <w:rFonts w:ascii="Academy Cyr" w:hAnsi="Academy Cyr"/>
          <w:b/>
        </w:rPr>
        <w:t>“Священная книга Тота”.</w:t>
      </w:r>
    </w:p>
    <w:p w14:paraId="109130F0" w14:textId="77777777" w:rsidR="005D48DB" w:rsidRDefault="005D48DB">
      <w:pPr>
        <w:jc w:val="both"/>
      </w:pPr>
      <w:r>
        <w:t>И это поясняется в подстрочном примечании:</w:t>
      </w:r>
    </w:p>
    <w:p w14:paraId="2D0F1412" w14:textId="77777777" w:rsidR="005D48DB" w:rsidRDefault="005D48DB">
      <w:pPr>
        <w:pStyle w:val="a"/>
        <w:jc w:val="both"/>
      </w:pPr>
      <w:r>
        <w:rPr>
          <w:rFonts w:ascii="Academy Cyr" w:hAnsi="Academy Cyr"/>
        </w:rPr>
        <w:t xml:space="preserve">«Первый из этих трех терминов (Sephar) должен означать числа, которые одни доставляют нам возможность определить необходимые назначения и отношения каждого (по контексту, возможно: человека) и вещи для того, чтобы понять цель, для которой она была создана; и </w:t>
      </w:r>
      <w:r>
        <w:rPr>
          <w:rFonts w:ascii="Academy Cyr" w:hAnsi="Academy Cyr"/>
          <w:b/>
        </w:rPr>
        <w:t>мера</w:t>
      </w:r>
      <w:r>
        <w:rPr>
          <w:rFonts w:ascii="Academy Cyr" w:hAnsi="Academy Cyr"/>
        </w:rPr>
        <w:t xml:space="preserve"> длины, и </w:t>
      </w:r>
      <w:r>
        <w:rPr>
          <w:rFonts w:ascii="Academy Cyr" w:hAnsi="Academy Cyr"/>
          <w:b/>
        </w:rPr>
        <w:t>мера</w:t>
      </w:r>
      <w:r>
        <w:rPr>
          <w:rFonts w:ascii="Academy Cyr" w:hAnsi="Academy Cyr"/>
        </w:rPr>
        <w:t xml:space="preserve"> вместимости, и</w:t>
      </w:r>
      <w:r>
        <w:rPr>
          <w:rFonts w:ascii="Academy Cyr" w:hAnsi="Academy Cyr"/>
          <w:b/>
        </w:rPr>
        <w:t xml:space="preserve"> мера</w:t>
      </w:r>
      <w:r>
        <w:rPr>
          <w:rFonts w:ascii="Academy Cyr" w:hAnsi="Academy Cyr"/>
        </w:rPr>
        <w:t xml:space="preserve"> веса, движение и гармония — все эти вещи управляемы числами. Второй термин (Sipur) выражает слово и голос, потому что </w:t>
      </w:r>
      <w:r>
        <w:rPr>
          <w:rFonts w:ascii="Academy Cyr" w:hAnsi="Academy Cyr"/>
        </w:rPr>
        <w:lastRenderedPageBreak/>
        <w:t xml:space="preserve">это Божественное слово и голос, потому что это Божественное Слово, это Глас Бога Живого, Кто породил существа под их различными </w:t>
      </w:r>
      <w:r>
        <w:rPr>
          <w:rFonts w:ascii="Academy Cyr" w:hAnsi="Academy Cyr"/>
          <w:b/>
        </w:rPr>
        <w:t>формами</w:t>
      </w:r>
      <w:r>
        <w:rPr>
          <w:rFonts w:ascii="Academy Cyr" w:hAnsi="Academy Cyr"/>
        </w:rPr>
        <w:t xml:space="preserve">, будь они внешними, будь они внутренними; это его надо подразумевать в этих словах: “Бог сказал: “Да будет Свет” и “стал Свет”. Наконец, третий термин (Sipher) означает писание. Писание Бога есть плод творения. Слова Бога есть Его Писание, Мысль Бога есть Слово. Так мысль, слово и писание суть в Боге лишь одно, тогда как в человеке они суть три». — “Cuzary”, 4, </w:t>
      </w:r>
      <w:r>
        <w:sym w:font="Times New Roman" w:char="00A7"/>
      </w:r>
      <w:r>
        <w:rPr>
          <w:rFonts w:ascii="Academy Cyr" w:hAnsi="Academy Cyr"/>
        </w:rPr>
        <w:t xml:space="preserve"> 25, цит. по кн. В.Шмаков </w:t>
      </w:r>
      <w:r>
        <w:rPr>
          <w:rFonts w:ascii="Academy Cyr" w:hAnsi="Academy Cyr"/>
          <w:i/>
        </w:rPr>
        <w:t>“Священная книга Тота. Великие арканы Таро”,</w:t>
      </w:r>
      <w:r>
        <w:rPr>
          <w:rFonts w:ascii="Academy Cyr" w:hAnsi="Academy Cyr"/>
        </w:rPr>
        <w:t xml:space="preserve"> 1916 г., репринт 1993, стр. 245 (выделение некоторых слов в тексте — </w:t>
      </w:r>
      <w:r>
        <w:rPr>
          <w:rFonts w:ascii="Academy Cyr" w:hAnsi="Academy Cyr"/>
          <w:i/>
        </w:rPr>
        <w:t>наше</w:t>
      </w:r>
      <w:r>
        <w:t>).</w:t>
      </w:r>
    </w:p>
    <w:p w14:paraId="3681C8D0" w14:textId="77777777" w:rsidR="005D48DB" w:rsidRDefault="005D48DB">
      <w:pPr>
        <w:jc w:val="both"/>
      </w:pPr>
      <w:r>
        <w:t xml:space="preserve">Если это излагать кратко, то троица — сефар, сипур, сефер — эквивалентна триединству </w:t>
      </w:r>
      <w:r>
        <w:rPr>
          <w:b/>
        </w:rPr>
        <w:t>мера</w:t>
      </w:r>
      <w:r>
        <w:t xml:space="preserve"> — ин</w:t>
      </w:r>
      <w:r>
        <w:rPr>
          <w:b/>
        </w:rPr>
        <w:t>форма</w:t>
      </w:r>
      <w:r>
        <w:t>ция — материя (</w:t>
      </w:r>
      <w:r>
        <w:rPr>
          <w:b/>
        </w:rPr>
        <w:t>плод</w:t>
      </w:r>
      <w:r>
        <w:t>).</w:t>
      </w:r>
    </w:p>
    <w:p w14:paraId="2C0197F9" w14:textId="77777777" w:rsidR="005D48DB" w:rsidRDefault="005D48DB">
      <w:pPr>
        <w:jc w:val="both"/>
      </w:pPr>
      <w:r>
        <w:t xml:space="preserve">В Коране указано на это прямо и для всех открыто: читайте, думайте, осмысляйте, понимайте: Это — Ислам, Царствие Божие. Но “высшим” иерархам ведическо-магической культуры знахарства Царствие Божие — Ислам — помеха. Поэтому в ней для всех “низших”, чтобы привести их в зависимость от “высших”, — экзотеризм — извращение мировоззрения: изначально четырехкомпонентный коктейль «пространство — время — вещество — энергия (дух)», о чем говорилось ранее; а для переваливших через некоторую ступень посвящений — эзотеризм — первично триединство по существу: «материя-информация-мера», выраженное в каких-либо языковых формах. Хотя триединство и заменило в эзотеризме “четырехкомпонентный коктейль” </w:t>
      </w:r>
      <w:r>
        <w:rPr>
          <w:b/>
          <w:i/>
          <w:u w:val="single"/>
        </w:rPr>
        <w:t>экзотеризма профанаций истин для толпы</w:t>
      </w:r>
      <w:r>
        <w:t>, но все же в нем нет главного — Различения как способности, даваемой Богом непосредственно каждому по мере возникновения жизненной необходимости.</w:t>
      </w:r>
    </w:p>
    <w:p w14:paraId="542FFF13" w14:textId="77777777" w:rsidR="005D48DB" w:rsidRDefault="005D48DB">
      <w:pPr>
        <w:jc w:val="both"/>
      </w:pPr>
      <w:r>
        <w:t>И тот же самый процесс триединства материи, информации и меры отражен в разделе об основателе арийского эзотерического учения — РАМЕ. В нем божественный Разум представлен символом Агни, а Божественная Материя символом Сомы.</w:t>
      </w:r>
    </w:p>
    <w:p w14:paraId="50597104" w14:textId="77777777" w:rsidR="005D48DB" w:rsidRDefault="005D48DB">
      <w:pPr>
        <w:jc w:val="both"/>
      </w:pPr>
      <w:r>
        <w:rPr>
          <w:rFonts w:ascii="Academy Cyr" w:hAnsi="Academy Cyr"/>
          <w:sz w:val="22"/>
        </w:rPr>
        <w:t>«Идея Агни и Сомы заключает в себе два основных начала вселенной, — пишет Шюре. — По учению эзотерической доктрины и каждой живой философии, Агни есть вечно-мужественное, творческий Разум (</w:t>
      </w:r>
      <w:r>
        <w:rPr>
          <w:rFonts w:ascii="Academy Cyr" w:hAnsi="Academy Cyr"/>
          <w:b/>
          <w:sz w:val="22"/>
        </w:rPr>
        <w:t>МЕРА</w:t>
      </w:r>
      <w:r>
        <w:rPr>
          <w:rFonts w:ascii="Academy" w:hAnsi="Academy"/>
          <w:sz w:val="22"/>
        </w:rPr>
        <w:t xml:space="preserve">. — </w:t>
      </w:r>
      <w:r>
        <w:rPr>
          <w:rFonts w:ascii="Academy Cyr" w:hAnsi="Academy Cyr"/>
          <w:i/>
          <w:sz w:val="22"/>
        </w:rPr>
        <w:t>Авт</w:t>
      </w:r>
      <w:r>
        <w:rPr>
          <w:rFonts w:ascii="Academy Cyr" w:hAnsi="Academy Cyr"/>
          <w:sz w:val="22"/>
        </w:rPr>
        <w:t>.). Сома есть Вечно-женственное лоно всех миров видимых и невидимых для телесных очей, сама природа или тонкая материя в своих бесконечных трансформациях» (</w:t>
      </w:r>
      <w:r>
        <w:rPr>
          <w:rFonts w:ascii="Academy Cyr" w:hAnsi="Academy Cyr"/>
          <w:b/>
          <w:sz w:val="22"/>
        </w:rPr>
        <w:t xml:space="preserve">МАТЕРИЯ. — </w:t>
      </w:r>
      <w:r>
        <w:rPr>
          <w:rFonts w:ascii="Academy Cyr" w:hAnsi="Academy Cyr"/>
          <w:i/>
          <w:sz w:val="22"/>
        </w:rPr>
        <w:t>Авт</w:t>
      </w:r>
      <w:r>
        <w:rPr>
          <w:rFonts w:ascii="Academy" w:hAnsi="Academy"/>
          <w:sz w:val="22"/>
        </w:rPr>
        <w:t>.).</w:t>
      </w:r>
      <w:r>
        <w:t xml:space="preserve"> Здесь  Э.Шюре делает замечание о том, что «</w:t>
      </w:r>
      <w:r>
        <w:rPr>
          <w:rFonts w:ascii="Academy Cyr" w:hAnsi="Academy Cyr"/>
          <w:sz w:val="22"/>
        </w:rPr>
        <w:t xml:space="preserve">Сома представляет собой абсолютно </w:t>
      </w:r>
      <w:r>
        <w:rPr>
          <w:rFonts w:ascii="Academy Cyr" w:hAnsi="Academy Cyr"/>
          <w:sz w:val="22"/>
        </w:rPr>
        <w:lastRenderedPageBreak/>
        <w:t>женственное начало, которое отождествляется у браминов с луной. Луна же символизирует женское начало во всех античных религиях, как солнце символизирует мужское начало. Совершенное соединение этих двух сущностей составляет величайшую сущность самого Бога».</w:t>
      </w:r>
    </w:p>
    <w:p w14:paraId="12517CA0" w14:textId="77777777" w:rsidR="005D48DB" w:rsidRDefault="005D48DB">
      <w:pPr>
        <w:pStyle w:val="a"/>
        <w:jc w:val="both"/>
        <w:rPr>
          <w:rFonts w:ascii="Academy Cyr" w:hAnsi="Academy Cyr"/>
        </w:rPr>
      </w:pPr>
      <w:r>
        <w:rPr>
          <w:rFonts w:ascii="Academy Cyr" w:hAnsi="Academy Cyr"/>
        </w:rPr>
        <w:t>«Из этих двух главных идей вытекает третья, не менее плодотворная, — продолжает Шюре. — Веды делают из КОСМОГОHИЧЕСКОГО АКТА HЕПРЕСТАHHОЕ ЖЕРТВОПРИHОШЕHИЕ. Чтобы произвести все существующее, Высочайшая Сущность приносит себя в жертву. ОНА РАЗДЕЛЯЕТСЯ, чтобы выйти из своего единства. Эта жертва рассматривается как источник всех отправлений природы. Эта идея, поражающая с первого взгляда и чрезвычайно глубокая, когда вдумаешься в нее, содержит в зачатке всю теософическую доктрину инволюции Бога в мире, эзотерический синтез многобожия и единобожия. Она вызывает к жизни Дионисианскую доктрину падения и искупления душ, расцвет которой мы найдем у Гермеса и Орфея. Отсюда же истекает и учение о Божественном Глаголе (</w:t>
      </w:r>
      <w:r>
        <w:rPr>
          <w:rFonts w:ascii="Arial" w:hAnsi="Arial"/>
          <w:b/>
        </w:rPr>
        <w:t xml:space="preserve">ИНФОРМАЦИИ </w:t>
      </w:r>
      <w:r>
        <w:rPr>
          <w:rFonts w:ascii="Times New Roman" w:hAnsi="Times New Roman"/>
          <w:b/>
          <w:sz w:val="20"/>
        </w:rPr>
        <w:t xml:space="preserve">— </w:t>
      </w:r>
      <w:r>
        <w:rPr>
          <w:rFonts w:ascii="Times New Roman" w:hAnsi="Times New Roman"/>
          <w:sz w:val="20"/>
        </w:rPr>
        <w:t>наша вставка при цитировании)</w:t>
      </w:r>
      <w:r>
        <w:rPr>
          <w:rFonts w:ascii="Academy Cyr" w:hAnsi="Academy Cyr"/>
        </w:rPr>
        <w:t>, провозглашенном Кришной и завершенном Иисусом Христом».</w:t>
      </w:r>
    </w:p>
    <w:p w14:paraId="5B26B541" w14:textId="77777777" w:rsidR="005D48DB" w:rsidRDefault="005D48DB">
      <w:pPr>
        <w:jc w:val="both"/>
      </w:pPr>
      <w:r>
        <w:t>То же самое можно показать и на примере одной строки о мертвой воде:</w:t>
      </w:r>
    </w:p>
    <w:p w14:paraId="7704621D" w14:textId="77777777" w:rsidR="005D48DB" w:rsidRDefault="005D48DB">
      <w:pPr>
        <w:pStyle w:val="a7"/>
        <w:jc w:val="both"/>
      </w:pPr>
    </w:p>
    <w:p w14:paraId="7E34FB20" w14:textId="77777777" w:rsidR="005D48DB" w:rsidRDefault="005D48DB">
      <w:pPr>
        <w:pStyle w:val="a7"/>
        <w:jc w:val="both"/>
        <w:rPr>
          <w:rFonts w:ascii="Academy Cyr" w:hAnsi="Academy Cyr"/>
        </w:rPr>
      </w:pPr>
      <w:r>
        <w:rPr>
          <w:rFonts w:ascii="Academy Cyr" w:hAnsi="Academy Cyr"/>
        </w:rPr>
        <w:t>Тот льется мертвою водою</w:t>
      </w:r>
    </w:p>
    <w:p w14:paraId="5192FFEC" w14:textId="77777777" w:rsidR="005D48DB" w:rsidRDefault="005D48DB">
      <w:pPr>
        <w:pStyle w:val="a7"/>
        <w:jc w:val="both"/>
      </w:pPr>
    </w:p>
    <w:p w14:paraId="0F70DFF9" w14:textId="77777777" w:rsidR="005D48DB" w:rsidRDefault="005D48DB">
      <w:pPr>
        <w:jc w:val="both"/>
      </w:pPr>
      <w:r>
        <w:t>В слове «ТОТ» также проявляются три способа передачи информации:</w:t>
      </w:r>
    </w:p>
    <w:p w14:paraId="784D01C2" w14:textId="77777777" w:rsidR="005D48DB" w:rsidRDefault="005D48DB">
      <w:pPr>
        <w:jc w:val="both"/>
      </w:pPr>
      <w:r>
        <w:rPr>
          <w:rFonts w:ascii="Arial" w:hAnsi="Arial"/>
          <w:b/>
        </w:rPr>
        <w:t>ПРЯМОЙ</w:t>
      </w:r>
      <w:r>
        <w:t>: «Тот», т.е. другой по порядку или «не этот».</w:t>
      </w:r>
    </w:p>
    <w:p w14:paraId="3D49796C" w14:textId="77777777" w:rsidR="005D48DB" w:rsidRDefault="005D48DB">
      <w:pPr>
        <w:jc w:val="both"/>
      </w:pPr>
      <w:r>
        <w:rPr>
          <w:rFonts w:ascii="Arial" w:hAnsi="Arial"/>
          <w:b/>
        </w:rPr>
        <w:t>ОБРАЗHЫЙ</w:t>
      </w:r>
      <w:r>
        <w:t>: «Тот» — имя Египетского Бога Знаний Гермеса-Тота.</w:t>
      </w:r>
    </w:p>
    <w:p w14:paraId="46C3E725" w14:textId="77777777" w:rsidR="005D48DB" w:rsidRDefault="005D48DB">
      <w:pPr>
        <w:jc w:val="both"/>
      </w:pPr>
      <w:r>
        <w:rPr>
          <w:rFonts w:ascii="Arial" w:hAnsi="Arial"/>
          <w:b/>
        </w:rPr>
        <w:t>СВЯЩЕHHЫЙ</w:t>
      </w:r>
      <w:r>
        <w:t>: Гермес — Тот — не только Бог каноничных, скрытых знаний герметичной доктрины Египта. Он же — первый таинственный посвятитель Египта в тайные учения. В этом смысле Гермес — такое же родовое имя, как Ману или Будда. Оно обозначает одновременно человека, касту и божество.</w:t>
      </w:r>
    </w:p>
    <w:p w14:paraId="64875825" w14:textId="77777777" w:rsidR="005D48DB" w:rsidRDefault="005D48DB">
      <w:pPr>
        <w:jc w:val="both"/>
      </w:pPr>
      <w:r>
        <w:t>Человек-Гермес есть первый посвятитель Египта; каста — жречество, хранящее оккультные традиции; божество — планета Меркурий, уподобляемая — вместе со своей сферой — определенной категории духов, божественных посвятителей. Одним словом, в трансцендентном (священном) плане Гермес-Тот — представитель сверхземной области небесного посвящения. Греки, ученики египтян, называли его Гермесом-</w:t>
      </w:r>
      <w:r>
        <w:lastRenderedPageBreak/>
        <w:t>Трисмегистом, или трижды великим, ибо они видели в нем царя, законодателя и жреца.</w:t>
      </w:r>
    </w:p>
    <w:p w14:paraId="374D7E40" w14:textId="77777777" w:rsidR="005D48DB" w:rsidRDefault="005D48DB">
      <w:pPr>
        <w:jc w:val="both"/>
      </w:pPr>
      <w:r>
        <w:t xml:space="preserve">В египетских, как и в индийских посвящениях, существовало таинство триединства, о котором Э. Шюре повествует в главе “Видение Гермеса”, взятой из книг Гермеса Трисмегиста: </w:t>
      </w:r>
    </w:p>
    <w:p w14:paraId="32F12BED" w14:textId="77777777" w:rsidR="005D48DB" w:rsidRDefault="005D48DB">
      <w:pPr>
        <w:pStyle w:val="a"/>
        <w:jc w:val="both"/>
      </w:pPr>
      <w:r>
        <w:rPr>
          <w:rFonts w:ascii="Academy Cyr" w:hAnsi="Academy Cyr"/>
        </w:rPr>
        <w:t>«Свет, виденный тобою вначале, — говорит Озирис Гермесу, — есть Божественный Разум, который все содержит своим могуществом, и заключает в себе прообразы всех существ. (</w:t>
      </w:r>
      <w:r>
        <w:rPr>
          <w:rFonts w:ascii="Times New Roman" w:hAnsi="Times New Roman"/>
          <w:sz w:val="20"/>
        </w:rPr>
        <w:t xml:space="preserve">В нашей терминологии это и есть общевселенская МЕРА или многомерная вероятностная матрица возможных состояний материи </w:t>
      </w:r>
      <w:r>
        <w:t xml:space="preserve">— </w:t>
      </w:r>
      <w:r>
        <w:rPr>
          <w:rFonts w:ascii="Academy Cyr" w:hAnsi="Academy Cyr"/>
          <w:i/>
        </w:rPr>
        <w:t>Авт</w:t>
      </w:r>
      <w:r>
        <w:rPr>
          <w:rFonts w:ascii="Academy Cyr" w:hAnsi="Academy Cyr"/>
        </w:rPr>
        <w:t xml:space="preserve">.) Мрак, в который ты вслед затем был погружен, есть тот материальный мир, в котором живут обитатели земли (МАТЕРИЯ. — Авт.). Огонь же, устремившийся из темных глубин, есть Божественный Глагол (ИHФОРМАЦИЯ — </w:t>
      </w:r>
      <w:r>
        <w:rPr>
          <w:rFonts w:ascii="Academy Cyr" w:hAnsi="Academy Cyr"/>
          <w:i/>
        </w:rPr>
        <w:t>Авт</w:t>
      </w:r>
      <w:r>
        <w:t>.)».</w:t>
      </w:r>
    </w:p>
    <w:p w14:paraId="692EF24B" w14:textId="77777777" w:rsidR="005D48DB" w:rsidRDefault="005D48DB">
      <w:pPr>
        <w:jc w:val="both"/>
      </w:pPr>
      <w:r>
        <w:t>Пушкин в совершенстве владел третьей ипостасью триединства — Божественным Глаголом — и, опираясь на информационную базу русского языка, глаголами «течет» и «льется» определил главное различие между свойствами «живой» и «мертвой» воды. HАЛИТЬ можно стакан воды, ОТЛИТЬ можно колокол или истукан, т.е. в русском языке глагол «лить» говорит не только о физических свойствах материи, но и о необходимости для нее определенных, законченных форм. И, видимо, не случайно оккультные знания Тота-Гермеса, изложенные им по египетскому преданию в сорока двух книгах, дошли до нас отлитыми в форме “Книги мертвых”. Русский глагол «течь» — глагол жизни, и потому в поэме:</w:t>
      </w:r>
    </w:p>
    <w:p w14:paraId="49122739" w14:textId="77777777" w:rsidR="005D48DB" w:rsidRDefault="005D48DB">
      <w:pPr>
        <w:pStyle w:val="a7"/>
        <w:jc w:val="both"/>
      </w:pPr>
    </w:p>
    <w:p w14:paraId="587798D6" w14:textId="77777777" w:rsidR="005D48DB" w:rsidRDefault="005D48DB">
      <w:pPr>
        <w:pStyle w:val="a7"/>
        <w:jc w:val="both"/>
        <w:rPr>
          <w:rFonts w:ascii="Academy Cyr" w:hAnsi="Academy Cyr"/>
        </w:rPr>
      </w:pPr>
      <w:r>
        <w:rPr>
          <w:rFonts w:ascii="Academy Cyr" w:hAnsi="Academy Cyr"/>
        </w:rPr>
        <w:t>Один течет волной живою,</w:t>
      </w:r>
    </w:p>
    <w:p w14:paraId="7F2F2F7E" w14:textId="77777777" w:rsidR="005D48DB" w:rsidRDefault="005D48DB">
      <w:pPr>
        <w:pStyle w:val="a7"/>
        <w:jc w:val="both"/>
        <w:rPr>
          <w:rFonts w:ascii="Academy Cyr" w:hAnsi="Academy Cyr"/>
        </w:rPr>
      </w:pPr>
      <w:r>
        <w:rPr>
          <w:rFonts w:ascii="Academy Cyr" w:hAnsi="Academy Cyr"/>
        </w:rPr>
        <w:t>По камням весело журча,</w:t>
      </w:r>
    </w:p>
    <w:p w14:paraId="503DE83D" w14:textId="77777777" w:rsidR="005D48DB" w:rsidRDefault="005D48DB">
      <w:pPr>
        <w:pStyle w:val="a7"/>
        <w:jc w:val="both"/>
        <w:rPr>
          <w:rFonts w:ascii="Academy Cyr" w:hAnsi="Academy Cyr"/>
        </w:rPr>
      </w:pPr>
      <w:r>
        <w:rPr>
          <w:rFonts w:ascii="Academy Cyr" w:hAnsi="Academy Cyr"/>
        </w:rPr>
        <w:t>Тот льется мертвою водою.</w:t>
      </w:r>
    </w:p>
    <w:p w14:paraId="7203428D" w14:textId="77777777" w:rsidR="005D48DB" w:rsidRDefault="005D48DB">
      <w:pPr>
        <w:pStyle w:val="a7"/>
        <w:jc w:val="both"/>
      </w:pPr>
    </w:p>
    <w:p w14:paraId="021D05A0" w14:textId="77777777" w:rsidR="005D48DB" w:rsidRDefault="005D48DB">
      <w:pPr>
        <w:jc w:val="both"/>
      </w:pPr>
      <w:r>
        <w:t xml:space="preserve">Обратим еще раз внимание на рис. 2 (“Песнь первая”), раскрывающий, по нашему мнению, в образной форме Закон времени. Мы видим, что скорость обновления информации на генетическом уровне (эталонная частота биологического времени) — величина постоянная, неизменная на всем протяжении глобального исторического процесса, а скорость обновления информации на внегенетическом уровне (эталонная частота социального времени) — величина переменная, возрастающая по мере развития глобального исторического процесса. Два информационных процесса, словно два ручья биологической популяции Человек Разумный: один — внутренний, отражающий смену поколений, как бы отлит в </w:t>
      </w:r>
      <w:r>
        <w:lastRenderedPageBreak/>
        <w:t xml:space="preserve">постоянную форму с волной неизменной величины; другой — внешний, отражающий смену устаревших технологий новыми, как бы «течет волной живою», т.е. волною переменной величины. </w:t>
      </w:r>
    </w:p>
    <w:p w14:paraId="2E6D7BE8" w14:textId="77777777" w:rsidR="005D48DB" w:rsidRDefault="005D48DB">
      <w:pPr>
        <w:pStyle w:val="a7"/>
        <w:jc w:val="both"/>
      </w:pPr>
    </w:p>
    <w:p w14:paraId="39373047" w14:textId="77777777" w:rsidR="005D48DB" w:rsidRDefault="005D48DB">
      <w:pPr>
        <w:pStyle w:val="a7"/>
        <w:jc w:val="both"/>
        <w:rPr>
          <w:rFonts w:ascii="Academy Cyr" w:hAnsi="Academy Cyr"/>
        </w:rPr>
      </w:pPr>
      <w:r>
        <w:rPr>
          <w:rFonts w:ascii="Academy Cyr" w:hAnsi="Academy Cyr"/>
        </w:rPr>
        <w:t>Кругом все тихо, ветры спят,</w:t>
      </w:r>
    </w:p>
    <w:p w14:paraId="1543D8BB" w14:textId="77777777" w:rsidR="005D48DB" w:rsidRDefault="005D48DB">
      <w:pPr>
        <w:pStyle w:val="a7"/>
        <w:jc w:val="both"/>
        <w:rPr>
          <w:rFonts w:ascii="Academy Cyr" w:hAnsi="Academy Cyr"/>
        </w:rPr>
      </w:pPr>
      <w:r>
        <w:rPr>
          <w:rFonts w:ascii="Academy Cyr" w:hAnsi="Academy Cyr"/>
        </w:rPr>
        <w:t>Прохлада вешняя не веет,</w:t>
      </w:r>
    </w:p>
    <w:p w14:paraId="66DE359A" w14:textId="77777777" w:rsidR="005D48DB" w:rsidRDefault="005D48DB">
      <w:pPr>
        <w:pStyle w:val="a7"/>
        <w:jc w:val="both"/>
        <w:rPr>
          <w:rFonts w:ascii="Academy Cyr" w:hAnsi="Academy Cyr"/>
        </w:rPr>
      </w:pPr>
      <w:r>
        <w:rPr>
          <w:rFonts w:ascii="Academy Cyr" w:hAnsi="Academy Cyr"/>
        </w:rPr>
        <w:t>Столетни сосны не шумят,</w:t>
      </w:r>
    </w:p>
    <w:p w14:paraId="75BB5392" w14:textId="77777777" w:rsidR="005D48DB" w:rsidRDefault="005D48DB">
      <w:pPr>
        <w:pStyle w:val="a7"/>
        <w:jc w:val="both"/>
        <w:rPr>
          <w:rFonts w:ascii="Academy Cyr" w:hAnsi="Academy Cyr"/>
        </w:rPr>
      </w:pPr>
      <w:r>
        <w:rPr>
          <w:rFonts w:ascii="Academy Cyr" w:hAnsi="Academy Cyr"/>
        </w:rPr>
        <w:t>Hе вьются птицы, лань не смеет</w:t>
      </w:r>
    </w:p>
    <w:p w14:paraId="2E820732" w14:textId="77777777" w:rsidR="005D48DB" w:rsidRDefault="005D48DB">
      <w:pPr>
        <w:pStyle w:val="a7"/>
        <w:jc w:val="both"/>
        <w:rPr>
          <w:rFonts w:ascii="Academy Cyr" w:hAnsi="Academy Cyr"/>
        </w:rPr>
      </w:pPr>
      <w:r>
        <w:rPr>
          <w:rFonts w:ascii="Academy Cyr" w:hAnsi="Academy Cyr"/>
        </w:rPr>
        <w:t>В жар летний пить из тайных вод.</w:t>
      </w:r>
    </w:p>
    <w:p w14:paraId="4D5AC615" w14:textId="77777777" w:rsidR="005D48DB" w:rsidRDefault="005D48DB">
      <w:pPr>
        <w:pStyle w:val="a7"/>
        <w:jc w:val="both"/>
      </w:pPr>
    </w:p>
    <w:p w14:paraId="2E6DE0F5" w14:textId="77777777" w:rsidR="005D48DB" w:rsidRDefault="005D48DB">
      <w:pPr>
        <w:jc w:val="both"/>
      </w:pPr>
      <w:r>
        <w:t>До определенного момента, обозначенного на рис. 2 равенством скоростей информационного обновления на генетическом и внегенетическом уровне, эти процессы касались в основном только популяции Человек Разумный и для всего остального живого на земле как бы не существовали. Но со второй половины XX века, после смены отношения эталонных частот биологического и социального времени, и человечество, и природа стали заложниками качественно нового информационного состояния, возникшего в результате “прогресса” технократической цивилизации.</w:t>
      </w:r>
    </w:p>
    <w:p w14:paraId="485BDBDD" w14:textId="77777777" w:rsidR="005D48DB" w:rsidRDefault="005D48DB">
      <w:pPr>
        <w:jc w:val="both"/>
      </w:pPr>
      <w:r>
        <w:t xml:space="preserve">Любая популяция может подстроиться под воздействие внешних факторов, если давление, оказываемое на нее, совершается с частотой ниже частоты смены поколений в популяции. Если же частота фактора давления превышает частоту смены поколений, то популяция либо гибнет, либо начинает мутировать, либо разрушает фактор давления. По отношению к человеческой популяции таким фактором давления, со сменой отношения эталонных частот биологического и социального времени, стал технический “прогресс” Евро-Американской цивилизации с культурой, порожденной библейской логикой социального поведения. </w:t>
      </w:r>
    </w:p>
    <w:p w14:paraId="070E845B" w14:textId="77777777" w:rsidR="005D48DB" w:rsidRDefault="005D48DB">
      <w:pPr>
        <w:jc w:val="both"/>
      </w:pPr>
      <w:r>
        <w:t xml:space="preserve">Анализ глобального исторического процесса показывает, что в его ходе протекает концентрация управления производительными силами человечества. Процесс концентрации производительных сил в мире — явление объективное, однако, управление им — субъективно, как и управление любым процессом. Но в субъективизме управления выражает себя истинная, а не показная нравственность множества людей, сформировавшаяся в объективно сложившихся конкретных исторических условиях. Кольцевая замкнутость в жизни общества: </w:t>
      </w:r>
    </w:p>
    <w:p w14:paraId="52F84D15" w14:textId="77777777" w:rsidR="005D48DB" w:rsidRDefault="005D48DB">
      <w:pPr>
        <w:pStyle w:val="af0"/>
        <w:jc w:val="both"/>
      </w:pPr>
      <w:r>
        <w:rPr>
          <w:b/>
        </w:rPr>
        <w:t xml:space="preserve">«объективная данность исторических условий — чувство меры человека и формирование на его основе нравственности множества людей — нравственно обусловленный субъективный произвол, выражающий себя в процессе </w:t>
      </w:r>
      <w:r>
        <w:rPr>
          <w:b/>
        </w:rPr>
        <w:lastRenderedPageBreak/>
        <w:t>общественного управления (включая законотворчество) — порождение субъективизмом управления объективной данности конкретных исторических условий»</w:t>
      </w:r>
      <w:r>
        <w:t xml:space="preserve">, </w:t>
      </w:r>
    </w:p>
    <w:p w14:paraId="1AB1F70C" w14:textId="77777777" w:rsidR="005D48DB" w:rsidRDefault="005D48DB">
      <w:pPr>
        <w:pStyle w:val="aa"/>
        <w:jc w:val="both"/>
      </w:pPr>
      <w:r>
        <w:t xml:space="preserve">— воспринимается многими как порочный круг земного зла, из которого нет выхода. </w:t>
      </w:r>
    </w:p>
    <w:p w14:paraId="385F47B9" w14:textId="77777777" w:rsidR="005D48DB" w:rsidRDefault="005D48DB">
      <w:pPr>
        <w:jc w:val="both"/>
      </w:pPr>
      <w:r>
        <w:t xml:space="preserve">Но в этом замкнутом в кольцо процессе общественной жизни можно увидеть два способа расширения сферы, подконтрольной любому концептуально самостоятельному центру управления: во-первых, прямая военная агрессия с оккупацией территории и перераспределением производимого продукта в пользу победителя; во-вторых, агрессия методом “культурного сотрудничества”, при которой правящей </w:t>
      </w:r>
      <w:r>
        <w:rPr>
          <w:u w:val="single"/>
        </w:rPr>
        <w:t>“элите” — жертве агрессии</w:t>
      </w:r>
      <w:r>
        <w:t>, навязывается культура, чуждая самобытной культуре народа, вследствие чего “элита” — якобы сама — в меру своего понимания управляет в интересах своего народа, а в меру своего непонимания — в интересах “культурного” агрессора. Второй способ дает более устойчивые во времени результаты, поскольку маскирует поработительство под благо.</w:t>
      </w:r>
    </w:p>
    <w:p w14:paraId="3A4F5F2C" w14:textId="77777777" w:rsidR="005D48DB" w:rsidRDefault="005D48DB">
      <w:pPr>
        <w:jc w:val="both"/>
      </w:pPr>
      <w:r>
        <w:t xml:space="preserve">Древнеегипетское жречество первым приступило к профессиональному использованию метода агрессивного “культурного сотрудничества”, и этим обратило себя в знахарство. Наследующее ему глобальное псевдожречество кланов знахарей на протяжении последних трех тысяч лет сохраняет монополию на этот вид войны за безраздельное господство над всей планетой методом “культурного сотрудничества”. Оружием агрессии египетского рабовладения явилась Библия, распространение которой в среде народов сопровождалось исчезновением из структуры национальных обществ национальных жречеств и формированием евро-американского сионизированного конгломерата племен, народов, культур, государств. </w:t>
      </w:r>
    </w:p>
    <w:p w14:paraId="1202E218" w14:textId="77777777" w:rsidR="005D48DB" w:rsidRDefault="005D48DB">
      <w:pPr>
        <w:jc w:val="both"/>
      </w:pPr>
      <w:r>
        <w:rPr>
          <w:b/>
          <w:i/>
        </w:rPr>
        <w:t>Существо библейской концепции управления человечеством — в разрушении генетически предопределенной, нормальной психики большинства.</w:t>
      </w:r>
      <w:r>
        <w:t xml:space="preserve"> В инфор</w:t>
      </w:r>
      <w:r>
        <w:softHyphen/>
        <w:t xml:space="preserve">мационном отношении Библия в культуре человечества аналогична информационным вирусам в компьютерных системах: она извращает </w:t>
      </w:r>
      <w:r>
        <w:rPr>
          <w:i/>
        </w:rPr>
        <w:t xml:space="preserve">объективно предопределенное </w:t>
      </w:r>
      <w:r>
        <w:t xml:space="preserve">нормальное мировосприятие и культуру мышления, порабощая духовно всех, приемлющих это самодурство в качестве </w:t>
      </w:r>
      <w:r>
        <w:rPr>
          <w:i/>
        </w:rPr>
        <w:t xml:space="preserve">неизвращенного </w:t>
      </w:r>
      <w:r>
        <w:t xml:space="preserve">Откровения Свыше. Современный глобальный кризис человечества (экология, политика и т.д.) порожден евро-американской цивилизацией: его причина в том, что Библия антагонизирует между собой различные уровни в иерархическом построении психики человека и разрушает тем самым единство эмоционального и смыслового строя души, с которым </w:t>
      </w:r>
      <w:r>
        <w:lastRenderedPageBreak/>
        <w:t xml:space="preserve">большинство новорожденных входит в жизнь. Это — средство порабощения мира в угоду узкой над-“элитарной” группе знахарей, представляющих собой </w:t>
      </w:r>
      <w:r>
        <w:rPr>
          <w:i/>
        </w:rPr>
        <w:t xml:space="preserve">мировое </w:t>
      </w:r>
      <w:r>
        <w:rPr>
          <w:i/>
          <w:u w:val="single"/>
        </w:rPr>
        <w:t>со</w:t>
      </w:r>
      <w:r>
        <w:rPr>
          <w:i/>
        </w:rPr>
        <w:t>-общество</w:t>
      </w:r>
      <w:r>
        <w:t xml:space="preserve">, противопоставившее себя </w:t>
      </w:r>
      <w:r>
        <w:rPr>
          <w:i/>
        </w:rPr>
        <w:t xml:space="preserve">мировому </w:t>
      </w:r>
      <w:r>
        <w:rPr>
          <w:i/>
          <w:u w:val="single"/>
        </w:rPr>
        <w:t>обществу</w:t>
      </w:r>
      <w:r>
        <w:t xml:space="preserve"> людей, т.е. человечеству. Так мировое со-общество знахарей уже несколько тысяч лет строит глобальную “элитарно”-невольничью цивилизацию — пирамиду подавления свободного личностного развития людей в обществе.</w:t>
      </w:r>
    </w:p>
    <w:p w14:paraId="13A874A9" w14:textId="77777777" w:rsidR="005D48DB" w:rsidRDefault="005D48DB">
      <w:pPr>
        <w:jc w:val="both"/>
      </w:pPr>
      <w:r>
        <w:t>Есть ли выход в создавшейся критической ситуации? Выход всегда есть, но каким он будет в новом информационном состоянии общества, зависит уже не только от Черномора, сидящего «в котомке за седлом», но и от Руслана, от Людмилы и от всего человечества. В реальной жизни все три процесса (гибель, мутация и смена культуры), видимо, будут идти одновременно, но наиболее мягким, податливым звеном в этой цепи процессов, обладающим наименьшим запасом устойчивости, является культура. Отсюда сохранение человечества как вида в качественно новом информационном состоянии, в условиях новой логики поведения — на пути смены глобальной концепции развития.</w:t>
      </w:r>
    </w:p>
    <w:p w14:paraId="409024E0" w14:textId="77777777" w:rsidR="005D48DB" w:rsidRDefault="005D48DB">
      <w:pPr>
        <w:jc w:val="both"/>
      </w:pPr>
      <w:r>
        <w:t>Тем, кто будет утверждать, что таковой никогда не было, что вся история человечества — калейдоскоп случайных, не связанных причинно-следственными обусловленностями событий, скажем: “Должна быть!”</w:t>
      </w:r>
    </w:p>
    <w:p w14:paraId="74E38907" w14:textId="77777777" w:rsidR="005D48DB" w:rsidRDefault="005D48DB">
      <w:pPr>
        <w:jc w:val="both"/>
      </w:pPr>
      <w:r>
        <w:t>Такой порядок вещей Пушкин угадывал через столетия и донес до наших дней в образной форме.</w:t>
      </w:r>
    </w:p>
    <w:p w14:paraId="580CC1B6" w14:textId="77777777" w:rsidR="005D48DB" w:rsidRDefault="005D48DB">
      <w:pPr>
        <w:pStyle w:val="a7"/>
        <w:jc w:val="both"/>
      </w:pPr>
    </w:p>
    <w:p w14:paraId="7C7039CE" w14:textId="77777777" w:rsidR="005D48DB" w:rsidRDefault="005D48DB">
      <w:pPr>
        <w:pStyle w:val="a7"/>
        <w:jc w:val="both"/>
        <w:rPr>
          <w:rFonts w:ascii="Academy Cyr" w:hAnsi="Academy Cyr"/>
        </w:rPr>
      </w:pPr>
      <w:r>
        <w:rPr>
          <w:rFonts w:ascii="Academy Cyr" w:hAnsi="Academy Cyr"/>
        </w:rPr>
        <w:t>Чета духов с начала мира,</w:t>
      </w:r>
    </w:p>
    <w:p w14:paraId="78669A1B" w14:textId="77777777" w:rsidR="005D48DB" w:rsidRDefault="005D48DB">
      <w:pPr>
        <w:pStyle w:val="a7"/>
        <w:jc w:val="both"/>
        <w:rPr>
          <w:rFonts w:ascii="Academy Cyr" w:hAnsi="Academy Cyr"/>
        </w:rPr>
      </w:pPr>
      <w:r>
        <w:rPr>
          <w:rFonts w:ascii="Academy Cyr" w:hAnsi="Academy Cyr"/>
        </w:rPr>
        <w:t>Безмолвная на лоне мира,</w:t>
      </w:r>
    </w:p>
    <w:p w14:paraId="1332EAD5" w14:textId="77777777" w:rsidR="005D48DB" w:rsidRDefault="005D48DB">
      <w:pPr>
        <w:pStyle w:val="a7"/>
        <w:jc w:val="both"/>
        <w:rPr>
          <w:rFonts w:ascii="Academy Cyr" w:hAnsi="Academy Cyr"/>
        </w:rPr>
      </w:pPr>
      <w:r>
        <w:rPr>
          <w:rFonts w:ascii="Academy Cyr" w:hAnsi="Academy Cyr"/>
        </w:rPr>
        <w:t>Дремучий берег стережет...</w:t>
      </w:r>
    </w:p>
    <w:p w14:paraId="2367ABF2" w14:textId="77777777" w:rsidR="005D48DB" w:rsidRDefault="005D48DB">
      <w:pPr>
        <w:pStyle w:val="a7"/>
        <w:jc w:val="both"/>
        <w:rPr>
          <w:rFonts w:ascii="Academy Cyr" w:hAnsi="Academy Cyr"/>
        </w:rPr>
      </w:pPr>
      <w:r>
        <w:rPr>
          <w:rFonts w:ascii="Academy Cyr" w:hAnsi="Academy Cyr"/>
        </w:rPr>
        <w:t>С двумя кувшинами пустыми</w:t>
      </w:r>
    </w:p>
    <w:p w14:paraId="5B3C3017" w14:textId="77777777" w:rsidR="005D48DB" w:rsidRDefault="005D48DB">
      <w:pPr>
        <w:pStyle w:val="a7"/>
        <w:jc w:val="both"/>
        <w:rPr>
          <w:rFonts w:ascii="Academy Cyr" w:hAnsi="Academy Cyr"/>
        </w:rPr>
      </w:pPr>
      <w:r>
        <w:rPr>
          <w:rFonts w:ascii="Academy Cyr" w:hAnsi="Academy Cyr"/>
        </w:rPr>
        <w:t>Предстал отшельник перед ними;</w:t>
      </w:r>
    </w:p>
    <w:p w14:paraId="2F0DBFA4" w14:textId="77777777" w:rsidR="005D48DB" w:rsidRDefault="005D48DB">
      <w:pPr>
        <w:pStyle w:val="a7"/>
        <w:jc w:val="both"/>
        <w:rPr>
          <w:rFonts w:ascii="Academy Cyr" w:hAnsi="Academy Cyr"/>
        </w:rPr>
      </w:pPr>
      <w:r>
        <w:rPr>
          <w:rFonts w:ascii="Academy Cyr" w:hAnsi="Academy Cyr"/>
        </w:rPr>
        <w:t>Прервали духи дивный сон</w:t>
      </w:r>
    </w:p>
    <w:p w14:paraId="3D7DD5E3" w14:textId="77777777" w:rsidR="005D48DB" w:rsidRDefault="005D48DB">
      <w:pPr>
        <w:pStyle w:val="a7"/>
        <w:jc w:val="both"/>
        <w:rPr>
          <w:rFonts w:ascii="Academy Cyr" w:hAnsi="Academy Cyr"/>
        </w:rPr>
      </w:pPr>
      <w:r>
        <w:rPr>
          <w:rFonts w:ascii="Academy Cyr" w:hAnsi="Academy Cyr"/>
        </w:rPr>
        <w:t>И удалились, страха полны.</w:t>
      </w:r>
    </w:p>
    <w:p w14:paraId="1F83411B" w14:textId="77777777" w:rsidR="005D48DB" w:rsidRDefault="005D48DB">
      <w:pPr>
        <w:pStyle w:val="a7"/>
        <w:jc w:val="both"/>
      </w:pPr>
    </w:p>
    <w:p w14:paraId="096561E8" w14:textId="77777777" w:rsidR="005D48DB" w:rsidRDefault="005D48DB">
      <w:pPr>
        <w:jc w:val="both"/>
      </w:pPr>
      <w:r>
        <w:t xml:space="preserve">У читающего эти строки невольно возникнут вопросы. Что это за «чета духов», существующая с начала мира? Почему она безмолвная? И почему духи испугались отшельника Финна? Hа последний вопрос ответ дан раньше. </w:t>
      </w:r>
    </w:p>
    <w:p w14:paraId="1169C47F" w14:textId="77777777" w:rsidR="005D48DB" w:rsidRDefault="005D48DB">
      <w:pPr>
        <w:jc w:val="both"/>
      </w:pPr>
      <w:r>
        <w:t xml:space="preserve">«Чета духов» — это Божественный Разум (Агни) и Божественная Материя (Сома), которые безмолвны до тех пор, пока, соединившись, не произведут Божественный Глагол (Информацию). У Э.Шюре это выглядит так: </w:t>
      </w:r>
    </w:p>
    <w:p w14:paraId="21A3ECFE" w14:textId="77777777" w:rsidR="005D48DB" w:rsidRDefault="005D48DB">
      <w:pPr>
        <w:pStyle w:val="a"/>
        <w:jc w:val="both"/>
      </w:pPr>
      <w:r>
        <w:rPr>
          <w:rFonts w:ascii="Academy Cyr" w:hAnsi="Academy Cyr"/>
        </w:rPr>
        <w:lastRenderedPageBreak/>
        <w:t xml:space="preserve">«Агни есть космическая сила. Сома соответствует Агни. В действительности это напиток из перебродившего растения, который возливается при жертвоприношениях богам. Hо так же, как и Агни, он существует мистически. Боги выпили его и сделались бессмертными; люди, в свою очередь, станут бессмертными, когда выпьют его у Иамы, в обители блаженных. А до тех пор напиток дарует им здесь, на земле, силу и долговечность: это — амврозия и вода обновления. Она питает, проникает в растение, оживотворяет семя животных, вдохновляет поэта и дает полет молитве. Сома — душа неба и земли, она составляет вместе с Агни HЕРАЗДЕЛИМУЮ ЧЕТУ: чета эта зажгла солнце и звезды» (другими словами, она стоит у начала мира. — </w:t>
      </w:r>
      <w:r>
        <w:rPr>
          <w:rFonts w:ascii="Academy Cyr" w:hAnsi="Academy Cyr"/>
          <w:i/>
        </w:rPr>
        <w:t>Авт</w:t>
      </w:r>
      <w:r>
        <w:t>.).</w:t>
      </w:r>
    </w:p>
    <w:p w14:paraId="28C7903C" w14:textId="77777777" w:rsidR="005D48DB" w:rsidRDefault="005D48DB">
      <w:pPr>
        <w:jc w:val="both"/>
      </w:pPr>
      <w:r>
        <w:t>Как видно из этого отрывка, Пушкин опередил Э.Шюре на целое столетие. Его отшельник, представляющий святорусское, ведическое жречество, в соответствии с Законом времени вливает жизнь в Руслана,</w:t>
      </w:r>
    </w:p>
    <w:p w14:paraId="0AF51DF9" w14:textId="77777777" w:rsidR="005D48DB" w:rsidRDefault="005D48DB">
      <w:pPr>
        <w:pStyle w:val="a7"/>
        <w:jc w:val="both"/>
      </w:pPr>
    </w:p>
    <w:p w14:paraId="788B9A91" w14:textId="77777777" w:rsidR="005D48DB" w:rsidRDefault="005D48DB">
      <w:pPr>
        <w:pStyle w:val="a7"/>
        <w:jc w:val="both"/>
        <w:rPr>
          <w:rFonts w:ascii="Academy Cyr" w:hAnsi="Academy Cyr"/>
        </w:rPr>
      </w:pPr>
      <w:r>
        <w:rPr>
          <w:rFonts w:ascii="Academy Cyr" w:hAnsi="Academy Cyr"/>
        </w:rPr>
        <w:t>Чтоб день судьбины неизбежной,</w:t>
      </w:r>
    </w:p>
    <w:p w14:paraId="1EB5A6F6" w14:textId="77777777" w:rsidR="005D48DB" w:rsidRDefault="005D48DB">
      <w:pPr>
        <w:pStyle w:val="a7"/>
        <w:jc w:val="both"/>
        <w:rPr>
          <w:rFonts w:ascii="Academy Cyr" w:hAnsi="Academy Cyr"/>
        </w:rPr>
      </w:pPr>
      <w:r>
        <w:rPr>
          <w:rFonts w:ascii="Academy Cyr" w:hAnsi="Academy Cyr"/>
        </w:rPr>
        <w:t>Давно предвиденный, восстал.</w:t>
      </w:r>
    </w:p>
    <w:p w14:paraId="39D2EFA1" w14:textId="77777777" w:rsidR="005D48DB" w:rsidRDefault="005D48DB">
      <w:pPr>
        <w:pStyle w:val="a7"/>
        <w:jc w:val="both"/>
      </w:pPr>
    </w:p>
    <w:p w14:paraId="6C3FB92B" w14:textId="77777777" w:rsidR="005D48DB" w:rsidRDefault="005D48DB">
      <w:pPr>
        <w:jc w:val="both"/>
      </w:pPr>
      <w:r>
        <w:t>В реальной жизни это событие, после смены отношения эталонных частот биологического и социального времени, выражается в формировании новой нравственности на основе чувства меры в условиях новой логики социального поведения, отличной от толпо-“элитарной”.</w:t>
      </w:r>
    </w:p>
    <w:p w14:paraId="63AFA3F9" w14:textId="77777777" w:rsidR="005D48DB" w:rsidRDefault="005D48DB">
      <w:pPr>
        <w:pStyle w:val="a7"/>
        <w:jc w:val="both"/>
      </w:pPr>
    </w:p>
    <w:p w14:paraId="64328350" w14:textId="77777777" w:rsidR="005D48DB" w:rsidRDefault="005D48DB">
      <w:pPr>
        <w:pStyle w:val="a7"/>
        <w:jc w:val="both"/>
        <w:rPr>
          <w:rFonts w:ascii="Academy Cyr" w:hAnsi="Academy Cyr"/>
        </w:rPr>
      </w:pPr>
      <w:r>
        <w:rPr>
          <w:rFonts w:ascii="Academy Cyr" w:hAnsi="Academy Cyr"/>
        </w:rPr>
        <w:t>Склонившись, погружает он</w:t>
      </w:r>
    </w:p>
    <w:p w14:paraId="00E47792" w14:textId="77777777" w:rsidR="005D48DB" w:rsidRDefault="005D48DB">
      <w:pPr>
        <w:pStyle w:val="a7"/>
        <w:jc w:val="both"/>
        <w:rPr>
          <w:rFonts w:ascii="Academy Cyr" w:hAnsi="Academy Cyr"/>
        </w:rPr>
      </w:pPr>
      <w:r>
        <w:rPr>
          <w:rFonts w:ascii="Academy Cyr" w:hAnsi="Academy Cyr"/>
        </w:rPr>
        <w:t>Сосуды в девственные волны;</w:t>
      </w:r>
    </w:p>
    <w:p w14:paraId="57CBD7E8" w14:textId="77777777" w:rsidR="005D48DB" w:rsidRDefault="005D48DB">
      <w:pPr>
        <w:pStyle w:val="a7"/>
        <w:jc w:val="both"/>
        <w:rPr>
          <w:rFonts w:ascii="Academy Cyr" w:hAnsi="Academy Cyr"/>
        </w:rPr>
      </w:pPr>
      <w:r>
        <w:rPr>
          <w:rFonts w:ascii="Academy Cyr" w:hAnsi="Academy Cyr"/>
        </w:rPr>
        <w:t>Hаполнил, в воздухе пропал</w:t>
      </w:r>
    </w:p>
    <w:p w14:paraId="4226BE24" w14:textId="77777777" w:rsidR="005D48DB" w:rsidRDefault="005D48DB">
      <w:pPr>
        <w:pStyle w:val="a7"/>
        <w:jc w:val="both"/>
        <w:rPr>
          <w:rFonts w:ascii="Academy Cyr" w:hAnsi="Academy Cyr"/>
        </w:rPr>
      </w:pPr>
      <w:r>
        <w:rPr>
          <w:rFonts w:ascii="Academy Cyr" w:hAnsi="Academy Cyr"/>
        </w:rPr>
        <w:t>И очутился в два мгновенья</w:t>
      </w:r>
    </w:p>
    <w:p w14:paraId="63594EBB" w14:textId="77777777" w:rsidR="005D48DB" w:rsidRDefault="005D48DB">
      <w:pPr>
        <w:pStyle w:val="a7"/>
        <w:jc w:val="both"/>
        <w:rPr>
          <w:rFonts w:ascii="Academy Cyr" w:hAnsi="Academy Cyr"/>
        </w:rPr>
      </w:pPr>
      <w:r>
        <w:rPr>
          <w:rFonts w:ascii="Academy Cyr" w:hAnsi="Academy Cyr"/>
        </w:rPr>
        <w:t>В долине, где Руслан лежал</w:t>
      </w:r>
    </w:p>
    <w:p w14:paraId="742E4C19" w14:textId="77777777" w:rsidR="005D48DB" w:rsidRDefault="005D48DB">
      <w:pPr>
        <w:pStyle w:val="a7"/>
        <w:jc w:val="both"/>
        <w:rPr>
          <w:rFonts w:ascii="Academy Cyr" w:hAnsi="Academy Cyr"/>
        </w:rPr>
      </w:pPr>
      <w:r>
        <w:rPr>
          <w:rFonts w:ascii="Academy Cyr" w:hAnsi="Academy Cyr"/>
        </w:rPr>
        <w:t>В крови, безгласный, без движенья;</w:t>
      </w:r>
    </w:p>
    <w:p w14:paraId="2F2A5810" w14:textId="77777777" w:rsidR="005D48DB" w:rsidRDefault="005D48DB">
      <w:pPr>
        <w:pStyle w:val="a7"/>
        <w:jc w:val="both"/>
      </w:pPr>
    </w:p>
    <w:p w14:paraId="068136C2" w14:textId="77777777" w:rsidR="005D48DB" w:rsidRDefault="005D48DB">
      <w:pPr>
        <w:jc w:val="both"/>
      </w:pPr>
      <w:r>
        <w:t xml:space="preserve">Раздельное рассмотрение биологических и социальных процессов имело место в XX веке. Русский ученый — экономист Н.Д.Кондратьев, столетие со дня рождения которого отмечалось в 1992 году, обратил внимание на цикличность процессов в экономике. Какие-то закономерности, связанные со сменой поколений, пытался описать в своей книге “Этногенез и биосфера земли” Л.H.Гумилев. И хотя Л.H.Гумилев отмечает, что в «этнических феноменах налицо две формы движения — </w:t>
      </w:r>
      <w:r>
        <w:lastRenderedPageBreak/>
        <w:t xml:space="preserve">социальная и биологическая», тем не менее эти “волны” для него оказались “девственными”, поскольку его вывод исключал возможность их совместного рассмотрения. </w:t>
      </w:r>
    </w:p>
    <w:p w14:paraId="261E54E5" w14:textId="77777777" w:rsidR="005D48DB" w:rsidRDefault="005D48DB">
      <w:pPr>
        <w:jc w:val="both"/>
      </w:pPr>
      <w:r>
        <w:rPr>
          <w:rFonts w:ascii="Academy Cyr" w:hAnsi="Academy Cyr"/>
          <w:sz w:val="22"/>
        </w:rPr>
        <w:t>«Следовательно, тем или иным способом в том или ином аспекте может быть описана либо та, либо другая сторона сложного явления. При этом точность описания и его многосторонность взаимно исключают друг друга»</w:t>
      </w:r>
      <w:r>
        <w:t>, — утверждает автор “Этногенеза и биосферы Земли”. Этот вывод не такой безобидный, как это может показаться на первый взгляд. Принявшие его, как догму, никогда не смогли бы выйти на понимание качественно нового информационного состояния общества после смены отношения эталонных частот биологического и социального времени. И Руслану пришлось бы лежать HЕОПРЕДЕЛЕHHО ДОЛГОЕ ВРЕМЯ «в крови, безгласным, без движенья». Л.H.Гумилев понимает, что «история — это изучение процессов, протекающих во времени», но тут же делает категорический вывод: «Что такое время, не знает никто».</w:t>
      </w:r>
    </w:p>
    <w:p w14:paraId="74AB934E" w14:textId="77777777" w:rsidR="005D48DB" w:rsidRDefault="005D48DB">
      <w:pPr>
        <w:jc w:val="both"/>
      </w:pPr>
      <w:r>
        <w:t>В нашем понимании «время» всегда субъективно. Hеобходимо лишь отдавать себе отчет в том, частота какого процесса является эталонной, когда употребляется термин “время” в смысле, отличном от астрономического. В противном случае, возможна неконтролируемая сознанием смена эталонных процессов в ходе повествования, что может привести к ошибочным выводам, как это и случилось у Л.H.Гумилева. К счастью, в поэме жизнеречением занимается Финн, понимающий Закон времени, и потому дело Руслана в надежных руках.</w:t>
      </w:r>
    </w:p>
    <w:p w14:paraId="753F076D" w14:textId="77777777" w:rsidR="005D48DB" w:rsidRDefault="005D48DB">
      <w:pPr>
        <w:pStyle w:val="a7"/>
        <w:jc w:val="both"/>
      </w:pPr>
    </w:p>
    <w:p w14:paraId="0E0CD69D" w14:textId="77777777" w:rsidR="005D48DB" w:rsidRDefault="005D48DB">
      <w:pPr>
        <w:pStyle w:val="a7"/>
        <w:jc w:val="both"/>
        <w:rPr>
          <w:rFonts w:ascii="Academy Cyr" w:hAnsi="Academy Cyr"/>
        </w:rPr>
      </w:pPr>
      <w:r>
        <w:rPr>
          <w:rFonts w:ascii="Academy Cyr" w:hAnsi="Academy Cyr"/>
        </w:rPr>
        <w:t>И стал над рыцарем старик,</w:t>
      </w:r>
    </w:p>
    <w:p w14:paraId="1D91FBCF" w14:textId="77777777" w:rsidR="005D48DB" w:rsidRDefault="005D48DB">
      <w:pPr>
        <w:pStyle w:val="a7"/>
        <w:jc w:val="both"/>
      </w:pPr>
      <w:r>
        <w:rPr>
          <w:rFonts w:ascii="Academy Cyr" w:hAnsi="Academy Cyr"/>
        </w:rPr>
        <w:t xml:space="preserve">И вспрыснул </w:t>
      </w:r>
      <w:r>
        <w:rPr>
          <w:rFonts w:ascii="Academy Cyr" w:hAnsi="Academy Cyr"/>
          <w:b/>
        </w:rPr>
        <w:t>мертвою водою</w:t>
      </w:r>
      <w:r>
        <w:t>,</w:t>
      </w:r>
    </w:p>
    <w:p w14:paraId="04760593" w14:textId="77777777" w:rsidR="005D48DB" w:rsidRDefault="005D48DB">
      <w:pPr>
        <w:pStyle w:val="a7"/>
        <w:jc w:val="both"/>
        <w:rPr>
          <w:rFonts w:ascii="Academy Cyr" w:hAnsi="Academy Cyr"/>
        </w:rPr>
      </w:pPr>
      <w:r>
        <w:rPr>
          <w:rFonts w:ascii="Academy Cyr" w:hAnsi="Academy Cyr"/>
        </w:rPr>
        <w:t>И раны засияли вмиг,</w:t>
      </w:r>
    </w:p>
    <w:p w14:paraId="3EC095EB" w14:textId="77777777" w:rsidR="005D48DB" w:rsidRDefault="005D48DB">
      <w:pPr>
        <w:pStyle w:val="a7"/>
        <w:jc w:val="both"/>
        <w:rPr>
          <w:rFonts w:ascii="Academy Cyr" w:hAnsi="Academy Cyr"/>
        </w:rPr>
      </w:pPr>
      <w:r>
        <w:rPr>
          <w:rFonts w:ascii="Academy Cyr" w:hAnsi="Academy Cyr"/>
        </w:rPr>
        <w:t>И труп чудесной красотою</w:t>
      </w:r>
    </w:p>
    <w:p w14:paraId="7D443714" w14:textId="77777777" w:rsidR="005D48DB" w:rsidRDefault="005D48DB">
      <w:pPr>
        <w:pStyle w:val="a7"/>
        <w:jc w:val="both"/>
      </w:pPr>
      <w:r>
        <w:rPr>
          <w:rFonts w:ascii="Academy Cyr" w:hAnsi="Academy Cyr"/>
        </w:rPr>
        <w:t>Процвел; тогда</w:t>
      </w:r>
      <w:r>
        <w:rPr>
          <w:rFonts w:ascii="Academy Cyr" w:hAnsi="Academy Cyr"/>
          <w:b/>
        </w:rPr>
        <w:t xml:space="preserve"> водой живою</w:t>
      </w:r>
    </w:p>
    <w:p w14:paraId="3D01EAE2" w14:textId="77777777" w:rsidR="005D48DB" w:rsidRDefault="005D48DB">
      <w:pPr>
        <w:pStyle w:val="a7"/>
        <w:jc w:val="both"/>
        <w:rPr>
          <w:rFonts w:ascii="Academy Cyr" w:hAnsi="Academy Cyr"/>
        </w:rPr>
      </w:pPr>
      <w:r>
        <w:rPr>
          <w:rFonts w:ascii="Academy Cyr" w:hAnsi="Academy Cyr"/>
        </w:rPr>
        <w:t>Героя старец окропил,</w:t>
      </w:r>
    </w:p>
    <w:p w14:paraId="0D9CBA3E" w14:textId="77777777" w:rsidR="005D48DB" w:rsidRDefault="005D48DB">
      <w:pPr>
        <w:pStyle w:val="a7"/>
        <w:jc w:val="both"/>
        <w:rPr>
          <w:rFonts w:ascii="Academy Cyr" w:hAnsi="Academy Cyr"/>
        </w:rPr>
      </w:pPr>
      <w:r>
        <w:rPr>
          <w:rFonts w:ascii="Academy Cyr" w:hAnsi="Academy Cyr"/>
        </w:rPr>
        <w:t>И бодрый, полный новых сил,</w:t>
      </w:r>
    </w:p>
    <w:p w14:paraId="50A1A3B4" w14:textId="77777777" w:rsidR="005D48DB" w:rsidRDefault="005D48DB">
      <w:pPr>
        <w:pStyle w:val="a7"/>
        <w:jc w:val="both"/>
        <w:rPr>
          <w:rFonts w:ascii="Academy Cyr" w:hAnsi="Academy Cyr"/>
        </w:rPr>
      </w:pPr>
      <w:r>
        <w:rPr>
          <w:rFonts w:ascii="Academy Cyr" w:hAnsi="Academy Cyr"/>
        </w:rPr>
        <w:t>Трепеща жизнью молодою,</w:t>
      </w:r>
    </w:p>
    <w:p w14:paraId="64121FA8" w14:textId="77777777" w:rsidR="005D48DB" w:rsidRDefault="005D48DB">
      <w:pPr>
        <w:pStyle w:val="a7"/>
        <w:jc w:val="both"/>
        <w:rPr>
          <w:rFonts w:ascii="Academy Cyr" w:hAnsi="Academy Cyr"/>
        </w:rPr>
      </w:pPr>
      <w:r>
        <w:rPr>
          <w:rFonts w:ascii="Academy Cyr" w:hAnsi="Academy Cyr"/>
        </w:rPr>
        <w:t>Встает Руслан, на ясный день</w:t>
      </w:r>
    </w:p>
    <w:p w14:paraId="2655661F" w14:textId="77777777" w:rsidR="005D48DB" w:rsidRDefault="005D48DB">
      <w:pPr>
        <w:pStyle w:val="a7"/>
        <w:jc w:val="both"/>
        <w:rPr>
          <w:rFonts w:ascii="Academy Cyr" w:hAnsi="Academy Cyr"/>
        </w:rPr>
      </w:pPr>
      <w:r>
        <w:rPr>
          <w:rFonts w:ascii="Academy Cyr" w:hAnsi="Academy Cyr"/>
        </w:rPr>
        <w:t>Очами жадными взирает,</w:t>
      </w:r>
    </w:p>
    <w:p w14:paraId="353B70EE" w14:textId="77777777" w:rsidR="005D48DB" w:rsidRDefault="005D48DB">
      <w:pPr>
        <w:pStyle w:val="a7"/>
        <w:jc w:val="both"/>
        <w:rPr>
          <w:rFonts w:ascii="Academy Cyr" w:hAnsi="Academy Cyr"/>
        </w:rPr>
      </w:pPr>
      <w:r>
        <w:rPr>
          <w:rFonts w:ascii="Academy Cyr" w:hAnsi="Academy Cyr"/>
        </w:rPr>
        <w:t>Как безобразный сон, как тень,</w:t>
      </w:r>
    </w:p>
    <w:p w14:paraId="446820BE" w14:textId="77777777" w:rsidR="005D48DB" w:rsidRDefault="005D48DB">
      <w:pPr>
        <w:pStyle w:val="a7"/>
        <w:jc w:val="both"/>
        <w:rPr>
          <w:rFonts w:ascii="Academy Cyr" w:hAnsi="Academy Cyr"/>
        </w:rPr>
      </w:pPr>
      <w:r>
        <w:rPr>
          <w:rFonts w:ascii="Academy Cyr" w:hAnsi="Academy Cyr"/>
        </w:rPr>
        <w:t>Пред ним минувшее мелькает.</w:t>
      </w:r>
    </w:p>
    <w:p w14:paraId="69BD0165" w14:textId="77777777" w:rsidR="005D48DB" w:rsidRDefault="005D48DB">
      <w:pPr>
        <w:pStyle w:val="a7"/>
        <w:jc w:val="both"/>
      </w:pPr>
    </w:p>
    <w:p w14:paraId="12EB80DF" w14:textId="77777777" w:rsidR="005D48DB" w:rsidRDefault="005D48DB">
      <w:pPr>
        <w:jc w:val="both"/>
      </w:pPr>
      <w:r>
        <w:lastRenderedPageBreak/>
        <w:t>Осознание прошлого в системе образов толпо-“элитарной” логики социального поведения не может вызывать положительных эмоций. Действительно, история сослагательного наклонения не имеет, но необходимо учиться пользоваться сослагательным наклонением в настоящем, чтобы избежать ошибок в будущем. И, понимая это, Внутренний Предиктор России начинает работу в обществе, где будет доминировать новая, человечная логика поведения, при которой, с крушением герметизма и монополии на знание, толпа наконец-то станет народом.</w:t>
      </w:r>
    </w:p>
    <w:p w14:paraId="6FBBA42E" w14:textId="77777777" w:rsidR="005D48DB" w:rsidRDefault="005D48DB">
      <w:pPr>
        <w:pStyle w:val="a7"/>
        <w:jc w:val="both"/>
      </w:pPr>
    </w:p>
    <w:p w14:paraId="0C966942" w14:textId="77777777" w:rsidR="005D48DB" w:rsidRDefault="005D48DB">
      <w:pPr>
        <w:pStyle w:val="a7"/>
        <w:jc w:val="both"/>
        <w:rPr>
          <w:rFonts w:ascii="Academy Cyr" w:hAnsi="Academy Cyr"/>
        </w:rPr>
      </w:pPr>
      <w:r>
        <w:rPr>
          <w:rFonts w:ascii="Academy Cyr" w:hAnsi="Academy Cyr"/>
        </w:rPr>
        <w:t>Hо где Людмила? Он один!</w:t>
      </w:r>
    </w:p>
    <w:p w14:paraId="0150B5DD" w14:textId="77777777" w:rsidR="005D48DB" w:rsidRDefault="005D48DB">
      <w:pPr>
        <w:pStyle w:val="a7"/>
        <w:jc w:val="both"/>
        <w:rPr>
          <w:rFonts w:ascii="Academy Cyr" w:hAnsi="Academy Cyr"/>
        </w:rPr>
      </w:pPr>
      <w:r>
        <w:rPr>
          <w:rFonts w:ascii="Academy Cyr" w:hAnsi="Academy Cyr"/>
        </w:rPr>
        <w:t>В нем сердце, вспыхнув, замирает.</w:t>
      </w:r>
    </w:p>
    <w:p w14:paraId="105D8B32" w14:textId="77777777" w:rsidR="005D48DB" w:rsidRDefault="005D48DB">
      <w:pPr>
        <w:pStyle w:val="a7"/>
        <w:jc w:val="both"/>
        <w:rPr>
          <w:rFonts w:ascii="Academy Cyr" w:hAnsi="Academy Cyr"/>
        </w:rPr>
      </w:pPr>
      <w:r>
        <w:rPr>
          <w:rFonts w:ascii="Academy Cyr" w:hAnsi="Academy Cyr"/>
        </w:rPr>
        <w:t>Вдруг витязь вспрянул; вещий Финн</w:t>
      </w:r>
    </w:p>
    <w:p w14:paraId="6FB1C192" w14:textId="77777777" w:rsidR="005D48DB" w:rsidRDefault="005D48DB">
      <w:pPr>
        <w:pStyle w:val="a7"/>
        <w:jc w:val="both"/>
        <w:rPr>
          <w:rFonts w:ascii="Academy Cyr" w:hAnsi="Academy Cyr"/>
        </w:rPr>
      </w:pPr>
      <w:r>
        <w:rPr>
          <w:rFonts w:ascii="Academy Cyr" w:hAnsi="Academy Cyr"/>
        </w:rPr>
        <w:t>Его зовет и обнимает.</w:t>
      </w:r>
    </w:p>
    <w:p w14:paraId="115C0387" w14:textId="77777777" w:rsidR="005D48DB" w:rsidRDefault="005D48DB">
      <w:pPr>
        <w:pStyle w:val="a7"/>
        <w:jc w:val="both"/>
      </w:pPr>
    </w:p>
    <w:p w14:paraId="1200091E" w14:textId="77777777" w:rsidR="005D48DB" w:rsidRDefault="005D48DB">
      <w:pPr>
        <w:jc w:val="both"/>
      </w:pPr>
      <w:r>
        <w:t xml:space="preserve">Рассредоточенное в народе святорусское жречество первым нарушает монополию на Знание библейских знахарских кланов после тысячелетнего молчания. Открывая Руслану основные положения “Достаточно общей теории управления” и методологии освоения нового знания на основе Различения, жречество принимает непосредственное участие в концептуальной деятельности, предсказывая разрушение толпо-“элитарной” пирамиды, которое вряд ли будет бескровным. Однако, «царство Зверя», согласно Откровению Иоанна Богослова, непременно сменится «царством Человека»: </w:t>
      </w:r>
    </w:p>
    <w:p w14:paraId="266A8AC8" w14:textId="77777777" w:rsidR="005D48DB" w:rsidRDefault="005D48DB">
      <w:pPr>
        <w:pStyle w:val="a7"/>
        <w:jc w:val="both"/>
      </w:pPr>
    </w:p>
    <w:p w14:paraId="605AEE0D" w14:textId="77777777" w:rsidR="005D48DB" w:rsidRDefault="005D48DB">
      <w:pPr>
        <w:pStyle w:val="a7"/>
        <w:jc w:val="both"/>
        <w:rPr>
          <w:rFonts w:ascii="Academy Cyr" w:hAnsi="Academy Cyr"/>
        </w:rPr>
      </w:pPr>
      <w:r>
        <w:rPr>
          <w:rFonts w:ascii="Academy Cyr" w:hAnsi="Academy Cyr"/>
        </w:rPr>
        <w:t>“Судьба свершилась, о мой сын!</w:t>
      </w:r>
    </w:p>
    <w:p w14:paraId="1B6B48EF" w14:textId="77777777" w:rsidR="005D48DB" w:rsidRDefault="005D48DB">
      <w:pPr>
        <w:pStyle w:val="a7"/>
        <w:jc w:val="both"/>
        <w:rPr>
          <w:rFonts w:ascii="Academy Cyr" w:hAnsi="Academy Cyr"/>
        </w:rPr>
      </w:pPr>
      <w:r>
        <w:rPr>
          <w:rFonts w:ascii="Academy Cyr" w:hAnsi="Academy Cyr"/>
        </w:rPr>
        <w:t>Тебя блаженство ожидает;</w:t>
      </w:r>
    </w:p>
    <w:p w14:paraId="7DD9B4FD" w14:textId="77777777" w:rsidR="005D48DB" w:rsidRDefault="005D48DB">
      <w:pPr>
        <w:pStyle w:val="a7"/>
        <w:jc w:val="both"/>
        <w:rPr>
          <w:rFonts w:ascii="Academy Cyr" w:hAnsi="Academy Cyr"/>
        </w:rPr>
      </w:pPr>
      <w:r>
        <w:rPr>
          <w:rFonts w:ascii="Academy Cyr" w:hAnsi="Academy Cyr"/>
        </w:rPr>
        <w:t>Тебя зовет кровавый пир;</w:t>
      </w:r>
    </w:p>
    <w:p w14:paraId="240148A5" w14:textId="77777777" w:rsidR="005D48DB" w:rsidRDefault="005D48DB">
      <w:pPr>
        <w:pStyle w:val="a7"/>
        <w:jc w:val="both"/>
        <w:rPr>
          <w:rFonts w:ascii="Academy Cyr" w:hAnsi="Academy Cyr"/>
        </w:rPr>
      </w:pPr>
      <w:r>
        <w:rPr>
          <w:rFonts w:ascii="Academy Cyr" w:hAnsi="Academy Cyr"/>
        </w:rPr>
        <w:t>Твой грозный меч бедою грянет;</w:t>
      </w:r>
    </w:p>
    <w:p w14:paraId="604CA9CC" w14:textId="77777777" w:rsidR="005D48DB" w:rsidRDefault="005D48DB">
      <w:pPr>
        <w:pStyle w:val="a7"/>
        <w:jc w:val="both"/>
        <w:rPr>
          <w:rFonts w:ascii="Academy Cyr" w:hAnsi="Academy Cyr"/>
        </w:rPr>
      </w:pPr>
      <w:r>
        <w:rPr>
          <w:rFonts w:ascii="Academy Cyr" w:hAnsi="Academy Cyr"/>
        </w:rPr>
        <w:t>Hа Киев снидет кроткий мир,</w:t>
      </w:r>
    </w:p>
    <w:p w14:paraId="781AD85D" w14:textId="77777777" w:rsidR="005D48DB" w:rsidRDefault="005D48DB">
      <w:pPr>
        <w:pStyle w:val="a7"/>
        <w:jc w:val="both"/>
        <w:rPr>
          <w:rFonts w:ascii="Academy Cyr" w:hAnsi="Academy Cyr"/>
        </w:rPr>
      </w:pPr>
      <w:r>
        <w:rPr>
          <w:rFonts w:ascii="Academy Cyr" w:hAnsi="Academy Cyr"/>
        </w:rPr>
        <w:t>И там она тебе предстанет.”</w:t>
      </w:r>
    </w:p>
    <w:p w14:paraId="38EB5F26" w14:textId="77777777" w:rsidR="005D48DB" w:rsidRDefault="005D48DB">
      <w:pPr>
        <w:jc w:val="both"/>
      </w:pPr>
    </w:p>
    <w:p w14:paraId="38ADF5EB" w14:textId="77777777" w:rsidR="005D48DB" w:rsidRDefault="005D48DB">
      <w:pPr>
        <w:jc w:val="both"/>
      </w:pPr>
      <w:r>
        <w:t xml:space="preserve">Hо меч Различения — методология — будет не только средством разрушения толпо-“элитарной” пирамиды. Он восстановит разорванные информационные связи в непрерывной чреде ушедших и будущих поколений и, разрешив загадку времени, раскроет тайну вечности. Поэтому Финн дарит Руслану кольцо — символ вечности. Но почему прикосновение кольца к “челу”, т.е. ко лбу должно разбудить Людмилу, которая пока еще находится под наркозом “тайных чар” — средств массовой информации? Дело в том, что кольцо это не простое, а Заветное. </w:t>
      </w:r>
    </w:p>
    <w:p w14:paraId="04C00C4B" w14:textId="77777777" w:rsidR="005D48DB" w:rsidRDefault="005D48DB">
      <w:pPr>
        <w:jc w:val="both"/>
      </w:pPr>
      <w:r>
        <w:lastRenderedPageBreak/>
        <w:t xml:space="preserve"> Тора — Пятикнижие, первые пять книг Библии, дословно — свиток мудрости, по существу — тоже кольцо. Все знают, что Библия состоит из “Ветхого” и “Нового” заветов, но немногие пока еще задаются вопросом: </w:t>
      </w:r>
      <w:r>
        <w:sym w:font="Times New Roman" w:char="00AB"/>
      </w:r>
      <w:r>
        <w:t>Наша жизнь в Едином Завете или по “тайной” доктрине?</w:t>
      </w:r>
      <w:r>
        <w:sym w:font="Times New Roman" w:char="00BB"/>
      </w:r>
      <w:r>
        <w:t xml:space="preserve"> Подобный вопрос невольно возникает при попытке целостного осмысленного прочтения всей Библии. Современный авторитет мировой “элитарной” толпы, автор нашумевших романов “Имя Розы” и “Маятник Фуко”, итальянский еврей Умберто Эко в одном из своих интервью ответил на него так: </w:t>
      </w:r>
    </w:p>
    <w:p w14:paraId="56A45D81" w14:textId="77777777" w:rsidR="005D48DB" w:rsidRDefault="005D48DB">
      <w:pPr>
        <w:pStyle w:val="a"/>
        <w:jc w:val="both"/>
      </w:pPr>
      <w:r>
        <w:rPr>
          <w:rFonts w:ascii="Academy Cyr" w:hAnsi="Academy Cyr"/>
        </w:rPr>
        <w:t xml:space="preserve">«Возьмите Библию. В течение двух тысячелетий её использовали как “гипертекст” (гипертекст в его понимании — что-то вроде всемирной энциклопедии) — брали оттуда то одну цитату, то другую. </w:t>
      </w:r>
      <w:r>
        <w:rPr>
          <w:rFonts w:ascii="Academy Cyr" w:hAnsi="Academy Cyr"/>
          <w:b/>
          <w:i/>
        </w:rPr>
        <w:t>Только сумасшедший может читать Библию с первой страницы до последней.»</w:t>
      </w:r>
      <w:r>
        <w:t xml:space="preserve"> </w:t>
      </w:r>
    </w:p>
    <w:p w14:paraId="7AA409E8" w14:textId="77777777" w:rsidR="005D48DB" w:rsidRDefault="005D48DB">
      <w:pPr>
        <w:jc w:val="both"/>
      </w:pPr>
      <w:r>
        <w:t xml:space="preserve">Что хотел этим сказать Умберто Эко? Ответ находим в Коране: </w:t>
      </w:r>
    </w:p>
    <w:p w14:paraId="021D06A4" w14:textId="77777777" w:rsidR="005D48DB" w:rsidRDefault="005D48DB">
      <w:pPr>
        <w:pStyle w:val="a"/>
        <w:jc w:val="both"/>
        <w:rPr>
          <w:rFonts w:ascii="Academy Cyr" w:hAnsi="Academy Cyr"/>
        </w:rPr>
      </w:pPr>
      <w:r>
        <w:rPr>
          <w:rFonts w:ascii="Academy Cyr" w:hAnsi="Academy Cyr"/>
        </w:rPr>
        <w:t xml:space="preserve">«О обладатели писания! Почему вы облекаете истину ложью и скрываете истину, в то время как вы знаете? А среди них есть такие, которые своими языками искривляют писание, чтобы вы сочли это писанием, хотя оно и не писание, и говорят: “Это — от Аллаха”, а это не от Аллаха, и говорят они на Аллаха ложь, зная это». Суры 3:64 и 3:72 соответственно. </w:t>
      </w:r>
    </w:p>
    <w:p w14:paraId="2E9470B6" w14:textId="77777777" w:rsidR="005D48DB" w:rsidRDefault="005D48DB">
      <w:pPr>
        <w:jc w:val="both"/>
      </w:pPr>
      <w:r>
        <w:t>Другими словами, в перечисленных ниже сурах дается предупреждение о том, что откровения, даваемые людям Свыше через пророков, подменялись и дополнялись своекорыстной отсебятиной анонимных “обладателей писания”, которых Коран и обличает в преднамеренной лжи. Отсюда становится понятно, что в отношении к Библии “элитарного” авторитета сокрыто (по умолчанию) предупреждение: попытка прочтения и понимания её как целостности грозит искренне верующему в священность всего “писания” помешательством, поскольку истина в нем дается прямо, на уровне сознания, а ложь — в обход сознания, по умолчанию (это — само собой разумеется, хотя определенно и не провозглашено).</w:t>
      </w:r>
    </w:p>
    <w:p w14:paraId="0FB4B344" w14:textId="77777777" w:rsidR="005D48DB" w:rsidRDefault="005D48DB">
      <w:pPr>
        <w:jc w:val="both"/>
      </w:pPr>
      <w:r>
        <w:t xml:space="preserve"> Антагонизмы сознания и подсознания разрушают психику человека и действительно могут привести к умопомешательству. Следовательно, осознание Различения в жизни — это и осознанное вскрытие опасных для психики человека антагонизмов в текстах “священного писания” и восстановление самого символа вечности — заветного кольца.</w:t>
      </w:r>
      <w:r>
        <w:tab/>
        <w:t xml:space="preserve"> </w:t>
      </w:r>
    </w:p>
    <w:p w14:paraId="224DE436" w14:textId="77777777" w:rsidR="005D48DB" w:rsidRDefault="005D48DB">
      <w:pPr>
        <w:pStyle w:val="a7"/>
        <w:jc w:val="both"/>
      </w:pPr>
    </w:p>
    <w:p w14:paraId="2138C16A" w14:textId="77777777" w:rsidR="005D48DB" w:rsidRDefault="005D48DB">
      <w:pPr>
        <w:pStyle w:val="a7"/>
        <w:jc w:val="both"/>
        <w:rPr>
          <w:rFonts w:ascii="Academy Cyr" w:hAnsi="Academy Cyr"/>
        </w:rPr>
      </w:pPr>
      <w:r>
        <w:rPr>
          <w:rFonts w:ascii="Academy Cyr" w:hAnsi="Academy Cyr"/>
        </w:rPr>
        <w:t>Возьми заветное кольцо,</w:t>
      </w:r>
    </w:p>
    <w:p w14:paraId="1960B229" w14:textId="77777777" w:rsidR="005D48DB" w:rsidRDefault="005D48DB">
      <w:pPr>
        <w:pStyle w:val="a7"/>
        <w:jc w:val="both"/>
        <w:rPr>
          <w:rFonts w:ascii="Academy Cyr" w:hAnsi="Academy Cyr"/>
        </w:rPr>
      </w:pPr>
      <w:r>
        <w:rPr>
          <w:rFonts w:ascii="Academy Cyr" w:hAnsi="Academy Cyr"/>
        </w:rPr>
        <w:t>Коснися им чела Людмилы,</w:t>
      </w:r>
    </w:p>
    <w:p w14:paraId="2D9FA0A5" w14:textId="77777777" w:rsidR="005D48DB" w:rsidRDefault="005D48DB">
      <w:pPr>
        <w:pStyle w:val="a7"/>
        <w:jc w:val="both"/>
        <w:rPr>
          <w:rFonts w:ascii="Academy Cyr" w:hAnsi="Academy Cyr"/>
        </w:rPr>
      </w:pPr>
      <w:r>
        <w:rPr>
          <w:rFonts w:ascii="Academy Cyr" w:hAnsi="Academy Cyr"/>
        </w:rPr>
        <w:lastRenderedPageBreak/>
        <w:t>И тайных чар исчезнут силы</w:t>
      </w:r>
    </w:p>
    <w:p w14:paraId="5FE293EF" w14:textId="77777777" w:rsidR="005D48DB" w:rsidRDefault="005D48DB">
      <w:pPr>
        <w:pStyle w:val="a7"/>
        <w:jc w:val="both"/>
        <w:rPr>
          <w:rFonts w:ascii="Academy Cyr" w:hAnsi="Academy Cyr"/>
        </w:rPr>
      </w:pPr>
      <w:r>
        <w:rPr>
          <w:rFonts w:ascii="Academy Cyr" w:hAnsi="Academy Cyr"/>
        </w:rPr>
        <w:t>Врагов смутит твое лицо,</w:t>
      </w:r>
    </w:p>
    <w:p w14:paraId="1252284B" w14:textId="77777777" w:rsidR="005D48DB" w:rsidRDefault="005D48DB">
      <w:pPr>
        <w:pStyle w:val="a7"/>
        <w:jc w:val="both"/>
      </w:pPr>
    </w:p>
    <w:p w14:paraId="74E0915F" w14:textId="77777777" w:rsidR="005D48DB" w:rsidRDefault="005D48DB">
      <w:pPr>
        <w:jc w:val="both"/>
      </w:pPr>
      <w:r>
        <w:t xml:space="preserve"> Но почему врагов смутит лицо Руслана? Чела, а, вернее сказать, того, что под челом — ума народа, коснется вечность, поскольку впервые в истории и труд работников сферы производства, и труд работников сферы управления будет признан одинаково равным и достойным человеческого существования. Но это произойдет лишь после того, как Внутренний Предиктор России, впервые в истории закрепит законодательно с согласия народа неприемлемый для врагов человечности Основополагающий Конституционный Принцип следующего содержания:</w:t>
      </w:r>
    </w:p>
    <w:p w14:paraId="6635D854" w14:textId="77777777" w:rsidR="005D48DB" w:rsidRDefault="005D48DB">
      <w:pPr>
        <w:jc w:val="both"/>
        <w:rPr>
          <w:rFonts w:ascii="Arial" w:hAnsi="Arial"/>
          <w:b/>
        </w:rPr>
      </w:pPr>
      <w:r>
        <w:rPr>
          <w:rFonts w:ascii="Arial" w:hAnsi="Arial"/>
          <w:b/>
          <w:i/>
        </w:rPr>
        <w:t xml:space="preserve"> </w:t>
      </w:r>
      <w:r>
        <w:rPr>
          <w:rFonts w:ascii="Arial" w:hAnsi="Arial"/>
          <w:b/>
        </w:rPr>
        <w:t>1. Го</w:t>
      </w:r>
      <w:r>
        <w:rPr>
          <w:rFonts w:ascii="Arial" w:hAnsi="Arial"/>
          <w:b/>
        </w:rPr>
        <w:softHyphen/>
        <w:t>су</w:t>
      </w:r>
      <w:r>
        <w:rPr>
          <w:rFonts w:ascii="Arial" w:hAnsi="Arial"/>
          <w:b/>
        </w:rPr>
        <w:softHyphen/>
        <w:t>дар</w:t>
      </w:r>
      <w:r>
        <w:rPr>
          <w:rFonts w:ascii="Arial" w:hAnsi="Arial"/>
          <w:b/>
        </w:rPr>
        <w:softHyphen/>
        <w:t>ст</w:t>
      </w:r>
      <w:r>
        <w:rPr>
          <w:rFonts w:ascii="Arial" w:hAnsi="Arial"/>
          <w:b/>
        </w:rPr>
        <w:softHyphen/>
        <w:t>во Рос</w:t>
      </w:r>
      <w:r>
        <w:rPr>
          <w:rFonts w:ascii="Arial" w:hAnsi="Arial"/>
          <w:b/>
        </w:rPr>
        <w:softHyphen/>
        <w:t>сия есть са</w:t>
      </w:r>
      <w:r>
        <w:rPr>
          <w:rFonts w:ascii="Arial" w:hAnsi="Arial"/>
          <w:b/>
        </w:rPr>
        <w:softHyphen/>
        <w:t>мо</w:t>
      </w:r>
      <w:r>
        <w:rPr>
          <w:rFonts w:ascii="Arial" w:hAnsi="Arial"/>
          <w:b/>
        </w:rPr>
        <w:softHyphen/>
        <w:t>дер</w:t>
      </w:r>
      <w:r>
        <w:rPr>
          <w:rFonts w:ascii="Arial" w:hAnsi="Arial"/>
          <w:b/>
        </w:rPr>
        <w:softHyphen/>
        <w:t>жа</w:t>
      </w:r>
      <w:r>
        <w:rPr>
          <w:rFonts w:ascii="Arial" w:hAnsi="Arial"/>
          <w:b/>
        </w:rPr>
        <w:softHyphen/>
        <w:t>вие её нар</w:t>
      </w:r>
      <w:r>
        <w:rPr>
          <w:rFonts w:ascii="Arial" w:hAnsi="Arial"/>
          <w:b/>
        </w:rPr>
        <w:softHyphen/>
        <w:t>одов, стре</w:t>
      </w:r>
      <w:r>
        <w:rPr>
          <w:rFonts w:ascii="Arial" w:hAnsi="Arial"/>
          <w:b/>
        </w:rPr>
        <w:softHyphen/>
        <w:t>мя</w:t>
      </w:r>
      <w:r>
        <w:rPr>
          <w:rFonts w:ascii="Arial" w:hAnsi="Arial"/>
          <w:b/>
        </w:rPr>
        <w:softHyphen/>
        <w:t>щих</w:t>
      </w:r>
      <w:r>
        <w:rPr>
          <w:rFonts w:ascii="Arial" w:hAnsi="Arial"/>
          <w:b/>
        </w:rPr>
        <w:softHyphen/>
        <w:t>ся к Бо</w:t>
      </w:r>
      <w:r>
        <w:rPr>
          <w:rFonts w:ascii="Arial" w:hAnsi="Arial"/>
          <w:b/>
        </w:rPr>
        <w:softHyphen/>
        <w:t>го</w:t>
      </w:r>
      <w:r>
        <w:rPr>
          <w:rFonts w:ascii="Arial" w:hAnsi="Arial"/>
          <w:b/>
        </w:rPr>
        <w:softHyphen/>
        <w:t>дер</w:t>
      </w:r>
      <w:r>
        <w:rPr>
          <w:rFonts w:ascii="Arial" w:hAnsi="Arial"/>
          <w:b/>
        </w:rPr>
        <w:softHyphen/>
        <w:t>жа</w:t>
      </w:r>
      <w:r>
        <w:rPr>
          <w:rFonts w:ascii="Arial" w:hAnsi="Arial"/>
          <w:b/>
        </w:rPr>
        <w:softHyphen/>
        <w:t>вию;</w:t>
      </w:r>
    </w:p>
    <w:p w14:paraId="3AB9013B" w14:textId="77777777" w:rsidR="005D48DB" w:rsidRDefault="005D48DB">
      <w:pPr>
        <w:jc w:val="both"/>
        <w:rPr>
          <w:rFonts w:ascii="Arial" w:hAnsi="Arial"/>
          <w:b/>
        </w:rPr>
      </w:pPr>
      <w:r>
        <w:rPr>
          <w:rFonts w:ascii="Arial" w:hAnsi="Arial"/>
          <w:b/>
        </w:rPr>
        <w:t>2. Са</w:t>
      </w:r>
      <w:r>
        <w:rPr>
          <w:rFonts w:ascii="Arial" w:hAnsi="Arial"/>
          <w:b/>
        </w:rPr>
        <w:softHyphen/>
        <w:t>мо</w:t>
      </w:r>
      <w:r>
        <w:rPr>
          <w:rFonts w:ascii="Arial" w:hAnsi="Arial"/>
          <w:b/>
        </w:rPr>
        <w:softHyphen/>
        <w:t>дер</w:t>
      </w:r>
      <w:r>
        <w:rPr>
          <w:rFonts w:ascii="Arial" w:hAnsi="Arial"/>
          <w:b/>
        </w:rPr>
        <w:softHyphen/>
        <w:t>жа</w:t>
      </w:r>
      <w:r>
        <w:rPr>
          <w:rFonts w:ascii="Arial" w:hAnsi="Arial"/>
          <w:b/>
        </w:rPr>
        <w:softHyphen/>
        <w:t>вие на</w:t>
      </w:r>
      <w:r>
        <w:rPr>
          <w:rFonts w:ascii="Arial" w:hAnsi="Arial"/>
          <w:b/>
        </w:rPr>
        <w:softHyphen/>
        <w:t>ро</w:t>
      </w:r>
      <w:r>
        <w:rPr>
          <w:rFonts w:ascii="Arial" w:hAnsi="Arial"/>
          <w:b/>
        </w:rPr>
        <w:softHyphen/>
        <w:t>дов в сво</w:t>
      </w:r>
      <w:r>
        <w:rPr>
          <w:rFonts w:ascii="Arial" w:hAnsi="Arial"/>
          <w:b/>
        </w:rPr>
        <w:softHyphen/>
        <w:t>ей ос</w:t>
      </w:r>
      <w:r>
        <w:rPr>
          <w:rFonts w:ascii="Arial" w:hAnsi="Arial"/>
          <w:b/>
        </w:rPr>
        <w:softHyphen/>
        <w:t>но</w:t>
      </w:r>
      <w:r>
        <w:rPr>
          <w:rFonts w:ascii="Arial" w:hAnsi="Arial"/>
          <w:b/>
        </w:rPr>
        <w:softHyphen/>
        <w:t>ве име</w:t>
      </w:r>
      <w:r>
        <w:rPr>
          <w:rFonts w:ascii="Arial" w:hAnsi="Arial"/>
          <w:b/>
        </w:rPr>
        <w:softHyphen/>
        <w:t>ет все</w:t>
      </w:r>
      <w:r>
        <w:rPr>
          <w:rFonts w:ascii="Arial" w:hAnsi="Arial"/>
          <w:b/>
        </w:rPr>
        <w:softHyphen/>
        <w:t>об</w:t>
      </w:r>
      <w:r>
        <w:rPr>
          <w:rFonts w:ascii="Arial" w:hAnsi="Arial"/>
          <w:b/>
        </w:rPr>
        <w:softHyphen/>
        <w:t>щую рав</w:t>
      </w:r>
      <w:r>
        <w:rPr>
          <w:rFonts w:ascii="Arial" w:hAnsi="Arial"/>
          <w:b/>
        </w:rPr>
        <w:softHyphen/>
        <w:t>ную воз</w:t>
      </w:r>
      <w:r>
        <w:rPr>
          <w:rFonts w:ascii="Arial" w:hAnsi="Arial"/>
          <w:b/>
        </w:rPr>
        <w:softHyphen/>
        <w:t>мож</w:t>
      </w:r>
      <w:r>
        <w:rPr>
          <w:rFonts w:ascii="Arial" w:hAnsi="Arial"/>
          <w:b/>
        </w:rPr>
        <w:softHyphen/>
        <w:t>ность ос</w:t>
      </w:r>
      <w:r>
        <w:rPr>
          <w:rFonts w:ascii="Arial" w:hAnsi="Arial"/>
          <w:b/>
        </w:rPr>
        <w:softHyphen/>
        <w:t>вое</w:t>
      </w:r>
      <w:r>
        <w:rPr>
          <w:rFonts w:ascii="Arial" w:hAnsi="Arial"/>
          <w:b/>
        </w:rPr>
        <w:softHyphen/>
        <w:t>ния лю</w:t>
      </w:r>
      <w:r>
        <w:rPr>
          <w:rFonts w:ascii="Arial" w:hAnsi="Arial"/>
          <w:b/>
        </w:rPr>
        <w:softHyphen/>
        <w:t>бо</w:t>
      </w:r>
      <w:r>
        <w:rPr>
          <w:rFonts w:ascii="Arial" w:hAnsi="Arial"/>
          <w:b/>
        </w:rPr>
        <w:softHyphen/>
        <w:t>го Зна</w:t>
      </w:r>
      <w:r>
        <w:rPr>
          <w:rFonts w:ascii="Arial" w:hAnsi="Arial"/>
          <w:b/>
        </w:rPr>
        <w:softHyphen/>
        <w:t>ния, об</w:t>
      </w:r>
      <w:r>
        <w:rPr>
          <w:rFonts w:ascii="Arial" w:hAnsi="Arial"/>
          <w:b/>
        </w:rPr>
        <w:softHyphen/>
        <w:t>ра</w:t>
      </w:r>
      <w:r>
        <w:rPr>
          <w:rFonts w:ascii="Arial" w:hAnsi="Arial"/>
          <w:b/>
        </w:rPr>
        <w:softHyphen/>
        <w:t>зо</w:t>
      </w:r>
      <w:r>
        <w:rPr>
          <w:rFonts w:ascii="Arial" w:hAnsi="Arial"/>
          <w:b/>
        </w:rPr>
        <w:softHyphen/>
        <w:t>ва</w:t>
      </w:r>
      <w:r>
        <w:rPr>
          <w:rFonts w:ascii="Arial" w:hAnsi="Arial"/>
          <w:b/>
        </w:rPr>
        <w:softHyphen/>
        <w:t>ния, вы</w:t>
      </w:r>
      <w:r>
        <w:rPr>
          <w:rFonts w:ascii="Arial" w:hAnsi="Arial"/>
          <w:b/>
        </w:rPr>
        <w:softHyphen/>
        <w:t>ход</w:t>
      </w:r>
      <w:r>
        <w:rPr>
          <w:rFonts w:ascii="Arial" w:hAnsi="Arial"/>
          <w:b/>
        </w:rPr>
        <w:softHyphen/>
        <w:t>ца</w:t>
      </w:r>
      <w:r>
        <w:rPr>
          <w:rFonts w:ascii="Arial" w:hAnsi="Arial"/>
          <w:b/>
        </w:rPr>
        <w:softHyphen/>
        <w:t>ми из всех со</w:t>
      </w:r>
      <w:r>
        <w:rPr>
          <w:rFonts w:ascii="Arial" w:hAnsi="Arial"/>
          <w:b/>
        </w:rPr>
        <w:softHyphen/>
        <w:t>ци</w:t>
      </w:r>
      <w:r>
        <w:rPr>
          <w:rFonts w:ascii="Arial" w:hAnsi="Arial"/>
          <w:b/>
        </w:rPr>
        <w:softHyphen/>
        <w:t>аль</w:t>
      </w:r>
      <w:r>
        <w:rPr>
          <w:rFonts w:ascii="Arial" w:hAnsi="Arial"/>
          <w:b/>
        </w:rPr>
        <w:softHyphen/>
        <w:t>ных групп ка</w:t>
      </w:r>
      <w:r>
        <w:rPr>
          <w:rFonts w:ascii="Arial" w:hAnsi="Arial"/>
          <w:b/>
        </w:rPr>
        <w:softHyphen/>
        <w:t>ж</w:t>
      </w:r>
      <w:r>
        <w:rPr>
          <w:rFonts w:ascii="Arial" w:hAnsi="Arial"/>
          <w:b/>
        </w:rPr>
        <w:softHyphen/>
        <w:t>до</w:t>
      </w:r>
      <w:r>
        <w:rPr>
          <w:rFonts w:ascii="Arial" w:hAnsi="Arial"/>
          <w:b/>
        </w:rPr>
        <w:softHyphen/>
        <w:t>го из на</w:t>
      </w:r>
      <w:r>
        <w:rPr>
          <w:rFonts w:ascii="Arial" w:hAnsi="Arial"/>
          <w:b/>
        </w:rPr>
        <w:softHyphen/>
        <w:t>ро</w:t>
      </w:r>
      <w:r>
        <w:rPr>
          <w:rFonts w:ascii="Arial" w:hAnsi="Arial"/>
          <w:b/>
        </w:rPr>
        <w:softHyphen/>
        <w:t>дов Рос</w:t>
      </w:r>
      <w:r>
        <w:rPr>
          <w:rFonts w:ascii="Arial" w:hAnsi="Arial"/>
          <w:b/>
        </w:rPr>
        <w:softHyphen/>
        <w:t>сии. Это де</w:t>
      </w:r>
      <w:r>
        <w:rPr>
          <w:rFonts w:ascii="Arial" w:hAnsi="Arial"/>
          <w:b/>
        </w:rPr>
        <w:softHyphen/>
        <w:t>ла</w:t>
      </w:r>
      <w:r>
        <w:rPr>
          <w:rFonts w:ascii="Arial" w:hAnsi="Arial"/>
          <w:b/>
        </w:rPr>
        <w:softHyphen/>
        <w:t>ет кон</w:t>
      </w:r>
      <w:r>
        <w:rPr>
          <w:rFonts w:ascii="Arial" w:hAnsi="Arial"/>
          <w:b/>
        </w:rPr>
        <w:softHyphen/>
        <w:t>цеп</w:t>
      </w:r>
      <w:r>
        <w:rPr>
          <w:rFonts w:ascii="Arial" w:hAnsi="Arial"/>
          <w:b/>
        </w:rPr>
        <w:softHyphen/>
        <w:t>ту</w:t>
      </w:r>
      <w:r>
        <w:rPr>
          <w:rFonts w:ascii="Arial" w:hAnsi="Arial"/>
          <w:b/>
        </w:rPr>
        <w:softHyphen/>
        <w:t>аль</w:t>
      </w:r>
      <w:r>
        <w:rPr>
          <w:rFonts w:ascii="Arial" w:hAnsi="Arial"/>
          <w:b/>
        </w:rPr>
        <w:softHyphen/>
        <w:t>ное са</w:t>
      </w:r>
      <w:r>
        <w:rPr>
          <w:rFonts w:ascii="Arial" w:hAnsi="Arial"/>
          <w:b/>
        </w:rPr>
        <w:softHyphen/>
        <w:t>мо</w:t>
      </w:r>
      <w:r>
        <w:rPr>
          <w:rFonts w:ascii="Arial" w:hAnsi="Arial"/>
          <w:b/>
        </w:rPr>
        <w:softHyphen/>
        <w:t>вла</w:t>
      </w:r>
      <w:r>
        <w:rPr>
          <w:rFonts w:ascii="Arial" w:hAnsi="Arial"/>
          <w:b/>
        </w:rPr>
        <w:softHyphen/>
        <w:t>стье от</w:t>
      </w:r>
      <w:r>
        <w:rPr>
          <w:rFonts w:ascii="Arial" w:hAnsi="Arial"/>
          <w:b/>
        </w:rPr>
        <w:softHyphen/>
        <w:t>кры</w:t>
      </w:r>
      <w:r>
        <w:rPr>
          <w:rFonts w:ascii="Arial" w:hAnsi="Arial"/>
          <w:b/>
        </w:rPr>
        <w:softHyphen/>
        <w:t>тым уде</w:t>
      </w:r>
      <w:r>
        <w:rPr>
          <w:rFonts w:ascii="Arial" w:hAnsi="Arial"/>
          <w:b/>
        </w:rPr>
        <w:softHyphen/>
        <w:t>лом для доб</w:t>
      </w:r>
      <w:r>
        <w:rPr>
          <w:rFonts w:ascii="Arial" w:hAnsi="Arial"/>
          <w:b/>
        </w:rPr>
        <w:softHyphen/>
        <w:t>роволь</w:t>
      </w:r>
      <w:r>
        <w:rPr>
          <w:rFonts w:ascii="Arial" w:hAnsi="Arial"/>
          <w:b/>
        </w:rPr>
        <w:softHyphen/>
        <w:t>но-мыс</w:t>
      </w:r>
      <w:r>
        <w:rPr>
          <w:rFonts w:ascii="Arial" w:hAnsi="Arial"/>
          <w:b/>
        </w:rPr>
        <w:softHyphen/>
        <w:t>ля</w:t>
      </w:r>
      <w:r>
        <w:rPr>
          <w:rFonts w:ascii="Arial" w:hAnsi="Arial"/>
          <w:b/>
        </w:rPr>
        <w:softHyphen/>
        <w:t>ще</w:t>
      </w:r>
      <w:r>
        <w:rPr>
          <w:rFonts w:ascii="Arial" w:hAnsi="Arial"/>
          <w:b/>
        </w:rPr>
        <w:softHyphen/>
        <w:t>го от</w:t>
      </w:r>
      <w:r>
        <w:rPr>
          <w:rFonts w:ascii="Arial" w:hAnsi="Arial"/>
          <w:b/>
        </w:rPr>
        <w:softHyphen/>
        <w:t>вет</w:t>
      </w:r>
      <w:r>
        <w:rPr>
          <w:rFonts w:ascii="Arial" w:hAnsi="Arial"/>
          <w:b/>
        </w:rPr>
        <w:softHyphen/>
        <w:t>ст</w:t>
      </w:r>
      <w:r>
        <w:rPr>
          <w:rFonts w:ascii="Arial" w:hAnsi="Arial"/>
          <w:b/>
        </w:rPr>
        <w:softHyphen/>
        <w:t>вен</w:t>
      </w:r>
      <w:r>
        <w:rPr>
          <w:rFonts w:ascii="Arial" w:hAnsi="Arial"/>
          <w:b/>
        </w:rPr>
        <w:softHyphen/>
        <w:t>но</w:t>
      </w:r>
      <w:r>
        <w:rPr>
          <w:rFonts w:ascii="Arial" w:hAnsi="Arial"/>
          <w:b/>
        </w:rPr>
        <w:softHyphen/>
        <w:t>го боль</w:t>
      </w:r>
      <w:r>
        <w:rPr>
          <w:rFonts w:ascii="Arial" w:hAnsi="Arial"/>
          <w:b/>
        </w:rPr>
        <w:softHyphen/>
        <w:t>шин</w:t>
      </w:r>
      <w:r>
        <w:rPr>
          <w:rFonts w:ascii="Arial" w:hAnsi="Arial"/>
          <w:b/>
        </w:rPr>
        <w:softHyphen/>
        <w:t>ст</w:t>
      </w:r>
      <w:r>
        <w:rPr>
          <w:rFonts w:ascii="Arial" w:hAnsi="Arial"/>
          <w:b/>
        </w:rPr>
        <w:softHyphen/>
        <w:t>ва лю</w:t>
      </w:r>
      <w:r>
        <w:rPr>
          <w:rFonts w:ascii="Arial" w:hAnsi="Arial"/>
          <w:b/>
        </w:rPr>
        <w:softHyphen/>
        <w:t>дей и ис</w:t>
      </w:r>
      <w:r>
        <w:rPr>
          <w:rFonts w:ascii="Arial" w:hAnsi="Arial"/>
          <w:b/>
        </w:rPr>
        <w:softHyphen/>
        <w:t>клю</w:t>
      </w:r>
      <w:r>
        <w:rPr>
          <w:rFonts w:ascii="Arial" w:hAnsi="Arial"/>
          <w:b/>
        </w:rPr>
        <w:softHyphen/>
        <w:t>ча</w:t>
      </w:r>
      <w:r>
        <w:rPr>
          <w:rFonts w:ascii="Arial" w:hAnsi="Arial"/>
          <w:b/>
        </w:rPr>
        <w:softHyphen/>
        <w:t>ет воз</w:t>
      </w:r>
      <w:r>
        <w:rPr>
          <w:rFonts w:ascii="Arial" w:hAnsi="Arial"/>
          <w:b/>
        </w:rPr>
        <w:softHyphen/>
        <w:t>мож</w:t>
      </w:r>
      <w:r>
        <w:rPr>
          <w:rFonts w:ascii="Arial" w:hAnsi="Arial"/>
          <w:b/>
        </w:rPr>
        <w:softHyphen/>
        <w:t>ность ус</w:t>
      </w:r>
      <w:r>
        <w:rPr>
          <w:rFonts w:ascii="Arial" w:hAnsi="Arial"/>
          <w:b/>
        </w:rPr>
        <w:softHyphen/>
        <w:t>той</w:t>
      </w:r>
      <w:r>
        <w:rPr>
          <w:rFonts w:ascii="Arial" w:hAnsi="Arial"/>
          <w:b/>
        </w:rPr>
        <w:softHyphen/>
        <w:t>чи</w:t>
      </w:r>
      <w:r>
        <w:rPr>
          <w:rFonts w:ascii="Arial" w:hAnsi="Arial"/>
          <w:b/>
        </w:rPr>
        <w:softHyphen/>
        <w:t>во</w:t>
      </w:r>
      <w:r>
        <w:rPr>
          <w:rFonts w:ascii="Arial" w:hAnsi="Arial"/>
          <w:b/>
        </w:rPr>
        <w:softHyphen/>
        <w:t>го зло</w:t>
      </w:r>
      <w:r>
        <w:rPr>
          <w:rFonts w:ascii="Arial" w:hAnsi="Arial"/>
          <w:b/>
        </w:rPr>
        <w:softHyphen/>
        <w:t>упот</w:t>
      </w:r>
      <w:r>
        <w:rPr>
          <w:rFonts w:ascii="Arial" w:hAnsi="Arial"/>
          <w:b/>
        </w:rPr>
        <w:softHyphen/>
        <w:t>реб</w:t>
      </w:r>
      <w:r>
        <w:rPr>
          <w:rFonts w:ascii="Arial" w:hAnsi="Arial"/>
          <w:b/>
        </w:rPr>
        <w:softHyphen/>
        <w:t>ле</w:t>
      </w:r>
      <w:r>
        <w:rPr>
          <w:rFonts w:ascii="Arial" w:hAnsi="Arial"/>
          <w:b/>
        </w:rPr>
        <w:softHyphen/>
        <w:t>ния кон</w:t>
      </w:r>
      <w:r>
        <w:rPr>
          <w:rFonts w:ascii="Arial" w:hAnsi="Arial"/>
          <w:b/>
        </w:rPr>
        <w:softHyphen/>
        <w:t>цеп</w:t>
      </w:r>
      <w:r>
        <w:rPr>
          <w:rFonts w:ascii="Arial" w:hAnsi="Arial"/>
          <w:b/>
        </w:rPr>
        <w:softHyphen/>
        <w:t>ту</w:t>
      </w:r>
      <w:r>
        <w:rPr>
          <w:rFonts w:ascii="Arial" w:hAnsi="Arial"/>
          <w:b/>
        </w:rPr>
        <w:softHyphen/>
        <w:t>аль</w:t>
      </w:r>
      <w:r>
        <w:rPr>
          <w:rFonts w:ascii="Arial" w:hAnsi="Arial"/>
          <w:b/>
        </w:rPr>
        <w:softHyphen/>
        <w:t>ным са</w:t>
      </w:r>
      <w:r>
        <w:rPr>
          <w:rFonts w:ascii="Arial" w:hAnsi="Arial"/>
          <w:b/>
        </w:rPr>
        <w:softHyphen/>
        <w:t>мо</w:t>
      </w:r>
      <w:r>
        <w:rPr>
          <w:rFonts w:ascii="Arial" w:hAnsi="Arial"/>
          <w:b/>
        </w:rPr>
        <w:softHyphen/>
        <w:t>вла</w:t>
      </w:r>
      <w:r>
        <w:rPr>
          <w:rFonts w:ascii="Arial" w:hAnsi="Arial"/>
          <w:b/>
        </w:rPr>
        <w:softHyphen/>
        <w:t>сть</w:t>
      </w:r>
      <w:r>
        <w:rPr>
          <w:rFonts w:ascii="Arial" w:hAnsi="Arial"/>
          <w:b/>
        </w:rPr>
        <w:softHyphen/>
        <w:t>ем зло</w:t>
      </w:r>
      <w:r>
        <w:rPr>
          <w:rFonts w:ascii="Arial" w:hAnsi="Arial"/>
          <w:b/>
        </w:rPr>
        <w:softHyphen/>
        <w:t>на</w:t>
      </w:r>
      <w:r>
        <w:rPr>
          <w:rFonts w:ascii="Arial" w:hAnsi="Arial"/>
          <w:b/>
        </w:rPr>
        <w:softHyphen/>
        <w:t>ме</w:t>
      </w:r>
      <w:r>
        <w:rPr>
          <w:rFonts w:ascii="Arial" w:hAnsi="Arial"/>
          <w:b/>
        </w:rPr>
        <w:softHyphen/>
        <w:t>рен</w:t>
      </w:r>
      <w:r>
        <w:rPr>
          <w:rFonts w:ascii="Arial" w:hAnsi="Arial"/>
          <w:b/>
        </w:rPr>
        <w:softHyphen/>
        <w:t>ным ан</w:t>
      </w:r>
      <w:r>
        <w:rPr>
          <w:rFonts w:ascii="Arial" w:hAnsi="Arial"/>
          <w:b/>
        </w:rPr>
        <w:softHyphen/>
        <w:t>ти</w:t>
      </w:r>
      <w:r>
        <w:rPr>
          <w:rFonts w:ascii="Arial" w:hAnsi="Arial"/>
          <w:b/>
        </w:rPr>
        <w:softHyphen/>
        <w:t>при</w:t>
      </w:r>
      <w:r>
        <w:rPr>
          <w:rFonts w:ascii="Arial" w:hAnsi="Arial"/>
          <w:b/>
        </w:rPr>
        <w:softHyphen/>
        <w:t>род</w:t>
      </w:r>
      <w:r>
        <w:rPr>
          <w:rFonts w:ascii="Arial" w:hAnsi="Arial"/>
          <w:b/>
        </w:rPr>
        <w:softHyphen/>
        <w:t>ным свое</w:t>
      </w:r>
      <w:r>
        <w:rPr>
          <w:rFonts w:ascii="Arial" w:hAnsi="Arial"/>
          <w:b/>
        </w:rPr>
        <w:softHyphen/>
        <w:t>ко</w:t>
      </w:r>
      <w:r>
        <w:rPr>
          <w:rFonts w:ascii="Arial" w:hAnsi="Arial"/>
          <w:b/>
        </w:rPr>
        <w:softHyphen/>
        <w:t>ры</w:t>
      </w:r>
      <w:r>
        <w:rPr>
          <w:rFonts w:ascii="Arial" w:hAnsi="Arial"/>
          <w:b/>
        </w:rPr>
        <w:softHyphen/>
        <w:t>ст</w:t>
      </w:r>
      <w:r>
        <w:rPr>
          <w:rFonts w:ascii="Arial" w:hAnsi="Arial"/>
          <w:b/>
        </w:rPr>
        <w:softHyphen/>
        <w:t>ным оса</w:t>
      </w:r>
      <w:r>
        <w:rPr>
          <w:rFonts w:ascii="Arial" w:hAnsi="Arial"/>
          <w:b/>
        </w:rPr>
        <w:softHyphen/>
        <w:t>та</w:t>
      </w:r>
      <w:r>
        <w:rPr>
          <w:rFonts w:ascii="Arial" w:hAnsi="Arial"/>
          <w:b/>
        </w:rPr>
        <w:softHyphen/>
        <w:t>не</w:t>
      </w:r>
      <w:r>
        <w:rPr>
          <w:rFonts w:ascii="Arial" w:hAnsi="Arial"/>
          <w:b/>
        </w:rPr>
        <w:softHyphen/>
        <w:t>лым мень</w:t>
      </w:r>
      <w:r>
        <w:rPr>
          <w:rFonts w:ascii="Arial" w:hAnsi="Arial"/>
          <w:b/>
        </w:rPr>
        <w:softHyphen/>
        <w:t>шин</w:t>
      </w:r>
      <w:r>
        <w:rPr>
          <w:rFonts w:ascii="Arial" w:hAnsi="Arial"/>
          <w:b/>
        </w:rPr>
        <w:softHyphen/>
        <w:t>ст</w:t>
      </w:r>
      <w:r>
        <w:rPr>
          <w:rFonts w:ascii="Arial" w:hAnsi="Arial"/>
          <w:b/>
        </w:rPr>
        <w:softHyphen/>
        <w:t>вом.</w:t>
      </w:r>
    </w:p>
    <w:p w14:paraId="667111CB" w14:textId="77777777" w:rsidR="005D48DB" w:rsidRDefault="005D48DB">
      <w:pPr>
        <w:jc w:val="both"/>
        <w:rPr>
          <w:rFonts w:ascii="Arial" w:hAnsi="Arial"/>
          <w:b/>
        </w:rPr>
      </w:pPr>
      <w:r>
        <w:rPr>
          <w:rFonts w:ascii="Arial" w:hAnsi="Arial"/>
          <w:b/>
        </w:rPr>
        <w:t>3. Про</w:t>
      </w:r>
      <w:r>
        <w:rPr>
          <w:rFonts w:ascii="Arial" w:hAnsi="Arial"/>
          <w:b/>
        </w:rPr>
        <w:softHyphen/>
        <w:t>ве</w:t>
      </w:r>
      <w:r>
        <w:rPr>
          <w:rFonts w:ascii="Arial" w:hAnsi="Arial"/>
          <w:b/>
        </w:rPr>
        <w:softHyphen/>
        <w:t>де</w:t>
      </w:r>
      <w:r>
        <w:rPr>
          <w:rFonts w:ascii="Arial" w:hAnsi="Arial"/>
          <w:b/>
        </w:rPr>
        <w:softHyphen/>
        <w:t>ние в жизнь в те</w:t>
      </w:r>
      <w:r>
        <w:rPr>
          <w:rFonts w:ascii="Arial" w:hAnsi="Arial"/>
          <w:b/>
        </w:rPr>
        <w:softHyphen/>
        <w:t>ку</w:t>
      </w:r>
      <w:r>
        <w:rPr>
          <w:rFonts w:ascii="Arial" w:hAnsi="Arial"/>
          <w:b/>
        </w:rPr>
        <w:softHyphen/>
        <w:t>щем прав</w:t>
      </w:r>
      <w:r>
        <w:rPr>
          <w:rFonts w:ascii="Arial" w:hAnsi="Arial"/>
          <w:b/>
        </w:rPr>
        <w:softHyphen/>
        <w:t>ле</w:t>
      </w:r>
      <w:r>
        <w:rPr>
          <w:rFonts w:ascii="Arial" w:hAnsi="Arial"/>
          <w:b/>
        </w:rPr>
        <w:softHyphen/>
        <w:t>нии са</w:t>
      </w:r>
      <w:r>
        <w:rPr>
          <w:rFonts w:ascii="Arial" w:hAnsi="Arial"/>
          <w:b/>
        </w:rPr>
        <w:softHyphen/>
        <w:t>мо</w:t>
      </w:r>
      <w:r>
        <w:rPr>
          <w:rFonts w:ascii="Arial" w:hAnsi="Arial"/>
          <w:b/>
        </w:rPr>
        <w:softHyphen/>
        <w:t>дер</w:t>
      </w:r>
      <w:r>
        <w:rPr>
          <w:rFonts w:ascii="Arial" w:hAnsi="Arial"/>
          <w:b/>
        </w:rPr>
        <w:softHyphen/>
        <w:t>жав</w:t>
      </w:r>
      <w:r>
        <w:rPr>
          <w:rFonts w:ascii="Arial" w:hAnsi="Arial"/>
          <w:b/>
        </w:rPr>
        <w:softHyphen/>
        <w:t>ной кон</w:t>
      </w:r>
      <w:r>
        <w:rPr>
          <w:rFonts w:ascii="Arial" w:hAnsi="Arial"/>
          <w:b/>
        </w:rPr>
        <w:softHyphen/>
        <w:t>цеп</w:t>
      </w:r>
      <w:r>
        <w:rPr>
          <w:rFonts w:ascii="Arial" w:hAnsi="Arial"/>
          <w:b/>
        </w:rPr>
        <w:softHyphen/>
        <w:t>ции на</w:t>
      </w:r>
      <w:r>
        <w:rPr>
          <w:rFonts w:ascii="Arial" w:hAnsi="Arial"/>
          <w:b/>
        </w:rPr>
        <w:softHyphen/>
        <w:t>род</w:t>
      </w:r>
      <w:r>
        <w:rPr>
          <w:rFonts w:ascii="Arial" w:hAnsi="Arial"/>
          <w:b/>
        </w:rPr>
        <w:softHyphen/>
        <w:t>но</w:t>
      </w:r>
      <w:r>
        <w:rPr>
          <w:rFonts w:ascii="Arial" w:hAnsi="Arial"/>
          <w:b/>
        </w:rPr>
        <w:softHyphen/>
        <w:t>го жиз</w:t>
      </w:r>
      <w:r>
        <w:rPr>
          <w:rFonts w:ascii="Arial" w:hAnsi="Arial"/>
          <w:b/>
        </w:rPr>
        <w:softHyphen/>
        <w:t>не</w:t>
      </w:r>
      <w:r>
        <w:rPr>
          <w:rFonts w:ascii="Arial" w:hAnsi="Arial"/>
          <w:b/>
        </w:rPr>
        <w:softHyphen/>
        <w:t>строя дос</w:t>
      </w:r>
      <w:r>
        <w:rPr>
          <w:rFonts w:ascii="Arial" w:hAnsi="Arial"/>
          <w:b/>
        </w:rPr>
        <w:softHyphen/>
        <w:t>ти</w:t>
      </w:r>
      <w:r>
        <w:rPr>
          <w:rFonts w:ascii="Arial" w:hAnsi="Arial"/>
          <w:b/>
        </w:rPr>
        <w:softHyphen/>
        <w:t>га</w:t>
      </w:r>
      <w:r>
        <w:rPr>
          <w:rFonts w:ascii="Arial" w:hAnsi="Arial"/>
          <w:b/>
        </w:rPr>
        <w:softHyphen/>
        <w:t>ет</w:t>
      </w:r>
      <w:r>
        <w:rPr>
          <w:rFonts w:ascii="Arial" w:hAnsi="Arial"/>
          <w:b/>
        </w:rPr>
        <w:softHyphen/>
        <w:t>ся ог</w:t>
      </w:r>
      <w:r>
        <w:rPr>
          <w:rFonts w:ascii="Arial" w:hAnsi="Arial"/>
          <w:b/>
        </w:rPr>
        <w:softHyphen/>
        <w:t>ра</w:t>
      </w:r>
      <w:r>
        <w:rPr>
          <w:rFonts w:ascii="Arial" w:hAnsi="Arial"/>
          <w:b/>
        </w:rPr>
        <w:softHyphen/>
        <w:t>ни</w:t>
      </w:r>
      <w:r>
        <w:rPr>
          <w:rFonts w:ascii="Arial" w:hAnsi="Arial"/>
          <w:b/>
        </w:rPr>
        <w:softHyphen/>
        <w:t>че</w:t>
      </w:r>
      <w:r>
        <w:rPr>
          <w:rFonts w:ascii="Arial" w:hAnsi="Arial"/>
          <w:b/>
        </w:rPr>
        <w:softHyphen/>
        <w:t>ни</w:t>
      </w:r>
      <w:r>
        <w:rPr>
          <w:rFonts w:ascii="Arial" w:hAnsi="Arial"/>
          <w:b/>
        </w:rPr>
        <w:softHyphen/>
        <w:t>ем уров</w:t>
      </w:r>
      <w:r>
        <w:rPr>
          <w:rFonts w:ascii="Arial" w:hAnsi="Arial"/>
          <w:b/>
        </w:rPr>
        <w:softHyphen/>
        <w:t>ня по</w:t>
      </w:r>
      <w:r>
        <w:rPr>
          <w:rFonts w:ascii="Arial" w:hAnsi="Arial"/>
          <w:b/>
        </w:rPr>
        <w:softHyphen/>
        <w:t>треб</w:t>
      </w:r>
      <w:r>
        <w:rPr>
          <w:rFonts w:ascii="Arial" w:hAnsi="Arial"/>
          <w:b/>
        </w:rPr>
        <w:softHyphen/>
        <w:t>ле</w:t>
      </w:r>
      <w:r>
        <w:rPr>
          <w:rFonts w:ascii="Arial" w:hAnsi="Arial"/>
          <w:b/>
        </w:rPr>
        <w:softHyphen/>
        <w:t>ния благ и ус</w:t>
      </w:r>
      <w:r>
        <w:rPr>
          <w:rFonts w:ascii="Arial" w:hAnsi="Arial"/>
          <w:b/>
        </w:rPr>
        <w:softHyphen/>
        <w:t>луг, пре</w:t>
      </w:r>
      <w:r>
        <w:rPr>
          <w:rFonts w:ascii="Arial" w:hAnsi="Arial"/>
          <w:b/>
        </w:rPr>
        <w:softHyphen/>
        <w:t>дос</w:t>
      </w:r>
      <w:r>
        <w:rPr>
          <w:rFonts w:ascii="Arial" w:hAnsi="Arial"/>
          <w:b/>
        </w:rPr>
        <w:softHyphen/>
        <w:t>тав</w:t>
      </w:r>
      <w:r>
        <w:rPr>
          <w:rFonts w:ascii="Arial" w:hAnsi="Arial"/>
          <w:b/>
        </w:rPr>
        <w:softHyphen/>
        <w:t>ляе</w:t>
      </w:r>
      <w:r>
        <w:rPr>
          <w:rFonts w:ascii="Arial" w:hAnsi="Arial"/>
          <w:b/>
        </w:rPr>
        <w:softHyphen/>
        <w:t>мых управ</w:t>
      </w:r>
      <w:r>
        <w:rPr>
          <w:rFonts w:ascii="Arial" w:hAnsi="Arial"/>
          <w:b/>
        </w:rPr>
        <w:softHyphen/>
        <w:t>лен</w:t>
      </w:r>
      <w:r>
        <w:rPr>
          <w:rFonts w:ascii="Arial" w:hAnsi="Arial"/>
          <w:b/>
        </w:rPr>
        <w:softHyphen/>
        <w:t>цам и их семь</w:t>
      </w:r>
      <w:r>
        <w:rPr>
          <w:rFonts w:ascii="Arial" w:hAnsi="Arial"/>
          <w:b/>
        </w:rPr>
        <w:softHyphen/>
        <w:t>ям, уров</w:t>
      </w:r>
      <w:r>
        <w:rPr>
          <w:rFonts w:ascii="Arial" w:hAnsi="Arial"/>
          <w:b/>
        </w:rPr>
        <w:softHyphen/>
        <w:t>нем не вы</w:t>
      </w:r>
      <w:r>
        <w:rPr>
          <w:rFonts w:ascii="Arial" w:hAnsi="Arial"/>
          <w:b/>
        </w:rPr>
        <w:softHyphen/>
        <w:t>ше сред</w:t>
      </w:r>
      <w:r>
        <w:rPr>
          <w:rFonts w:ascii="Arial" w:hAnsi="Arial"/>
          <w:b/>
        </w:rPr>
        <w:softHyphen/>
        <w:t>не</w:t>
      </w:r>
      <w:r>
        <w:rPr>
          <w:rFonts w:ascii="Arial" w:hAnsi="Arial"/>
          <w:b/>
        </w:rPr>
        <w:softHyphen/>
        <w:t>го в от</w:t>
      </w:r>
      <w:r>
        <w:rPr>
          <w:rFonts w:ascii="Arial" w:hAnsi="Arial"/>
          <w:b/>
        </w:rPr>
        <w:softHyphen/>
        <w:t>рас</w:t>
      </w:r>
      <w:r>
        <w:rPr>
          <w:rFonts w:ascii="Arial" w:hAnsi="Arial"/>
          <w:b/>
        </w:rPr>
        <w:softHyphen/>
        <w:t>лях ма</w:t>
      </w:r>
      <w:r>
        <w:rPr>
          <w:rFonts w:ascii="Arial" w:hAnsi="Arial"/>
          <w:b/>
        </w:rPr>
        <w:softHyphen/>
        <w:t>те</w:t>
      </w:r>
      <w:r>
        <w:rPr>
          <w:rFonts w:ascii="Arial" w:hAnsi="Arial"/>
          <w:b/>
        </w:rPr>
        <w:softHyphen/>
        <w:t>ри</w:t>
      </w:r>
      <w:r>
        <w:rPr>
          <w:rFonts w:ascii="Arial" w:hAnsi="Arial"/>
          <w:b/>
        </w:rPr>
        <w:softHyphen/>
        <w:t>аль</w:t>
      </w:r>
      <w:r>
        <w:rPr>
          <w:rFonts w:ascii="Arial" w:hAnsi="Arial"/>
          <w:b/>
        </w:rPr>
        <w:softHyphen/>
        <w:t>но</w:t>
      </w:r>
      <w:r>
        <w:rPr>
          <w:rFonts w:ascii="Arial" w:hAnsi="Arial"/>
          <w:b/>
        </w:rPr>
        <w:softHyphen/>
        <w:t>го про</w:t>
      </w:r>
      <w:r>
        <w:rPr>
          <w:rFonts w:ascii="Arial" w:hAnsi="Arial"/>
          <w:b/>
        </w:rPr>
        <w:softHyphen/>
        <w:t>из</w:t>
      </w:r>
      <w:r>
        <w:rPr>
          <w:rFonts w:ascii="Arial" w:hAnsi="Arial"/>
          <w:b/>
        </w:rPr>
        <w:softHyphen/>
        <w:t>вод</w:t>
      </w:r>
      <w:r>
        <w:rPr>
          <w:rFonts w:ascii="Arial" w:hAnsi="Arial"/>
          <w:b/>
        </w:rPr>
        <w:softHyphen/>
        <w:t>ст</w:t>
      </w:r>
      <w:r>
        <w:rPr>
          <w:rFonts w:ascii="Arial" w:hAnsi="Arial"/>
          <w:b/>
        </w:rPr>
        <w:softHyphen/>
        <w:t>ва в на</w:t>
      </w:r>
      <w:r>
        <w:rPr>
          <w:rFonts w:ascii="Arial" w:hAnsi="Arial"/>
          <w:b/>
        </w:rPr>
        <w:softHyphen/>
        <w:t>род</w:t>
      </w:r>
      <w:r>
        <w:rPr>
          <w:rFonts w:ascii="Arial" w:hAnsi="Arial"/>
          <w:b/>
        </w:rPr>
        <w:softHyphen/>
        <w:t>ном хо</w:t>
      </w:r>
      <w:r>
        <w:rPr>
          <w:rFonts w:ascii="Arial" w:hAnsi="Arial"/>
          <w:b/>
        </w:rPr>
        <w:softHyphen/>
        <w:t>зяй</w:t>
      </w:r>
      <w:r>
        <w:rPr>
          <w:rFonts w:ascii="Arial" w:hAnsi="Arial"/>
          <w:b/>
        </w:rPr>
        <w:softHyphen/>
        <w:t>ст</w:t>
      </w:r>
      <w:r>
        <w:rPr>
          <w:rFonts w:ascii="Arial" w:hAnsi="Arial"/>
          <w:b/>
        </w:rPr>
        <w:softHyphen/>
        <w:t>ве в со</w:t>
      </w:r>
      <w:r>
        <w:rPr>
          <w:rFonts w:ascii="Arial" w:hAnsi="Arial"/>
          <w:b/>
        </w:rPr>
        <w:softHyphen/>
        <w:t>от</w:t>
      </w:r>
      <w:r>
        <w:rPr>
          <w:rFonts w:ascii="Arial" w:hAnsi="Arial"/>
          <w:b/>
        </w:rPr>
        <w:softHyphen/>
        <w:t>вет</w:t>
      </w:r>
      <w:r>
        <w:rPr>
          <w:rFonts w:ascii="Arial" w:hAnsi="Arial"/>
          <w:b/>
        </w:rPr>
        <w:softHyphen/>
        <w:t>ст</w:t>
      </w:r>
      <w:r>
        <w:rPr>
          <w:rFonts w:ascii="Arial" w:hAnsi="Arial"/>
          <w:b/>
        </w:rPr>
        <w:softHyphen/>
        <w:t>вии с по</w:t>
      </w:r>
      <w:r>
        <w:rPr>
          <w:rFonts w:ascii="Arial" w:hAnsi="Arial"/>
          <w:b/>
        </w:rPr>
        <w:softHyphen/>
        <w:t>ни</w:t>
      </w:r>
      <w:r>
        <w:rPr>
          <w:rFonts w:ascii="Arial" w:hAnsi="Arial"/>
          <w:b/>
        </w:rPr>
        <w:softHyphen/>
        <w:t>ма</w:t>
      </w:r>
      <w:r>
        <w:rPr>
          <w:rFonts w:ascii="Arial" w:hAnsi="Arial"/>
          <w:b/>
        </w:rPr>
        <w:softHyphen/>
        <w:t>нием существа об</w:t>
      </w:r>
      <w:r>
        <w:rPr>
          <w:rFonts w:ascii="Arial" w:hAnsi="Arial"/>
          <w:b/>
        </w:rPr>
        <w:softHyphen/>
        <w:t>ще</w:t>
      </w:r>
      <w:r>
        <w:rPr>
          <w:rFonts w:ascii="Arial" w:hAnsi="Arial"/>
          <w:b/>
        </w:rPr>
        <w:softHyphen/>
        <w:t>ст</w:t>
      </w:r>
      <w:r>
        <w:rPr>
          <w:rFonts w:ascii="Arial" w:hAnsi="Arial"/>
          <w:b/>
        </w:rPr>
        <w:softHyphen/>
        <w:t>вен</w:t>
      </w:r>
      <w:r>
        <w:rPr>
          <w:rFonts w:ascii="Arial" w:hAnsi="Arial"/>
          <w:b/>
        </w:rPr>
        <w:softHyphen/>
        <w:t>ной соб</w:t>
      </w:r>
      <w:r>
        <w:rPr>
          <w:rFonts w:ascii="Arial" w:hAnsi="Arial"/>
          <w:b/>
        </w:rPr>
        <w:softHyphen/>
        <w:t>ст</w:t>
      </w:r>
      <w:r>
        <w:rPr>
          <w:rFonts w:ascii="Arial" w:hAnsi="Arial"/>
          <w:b/>
        </w:rPr>
        <w:softHyphen/>
        <w:t>вен</w:t>
      </w:r>
      <w:r>
        <w:rPr>
          <w:rFonts w:ascii="Arial" w:hAnsi="Arial"/>
          <w:b/>
        </w:rPr>
        <w:softHyphen/>
        <w:t>но</w:t>
      </w:r>
      <w:r>
        <w:rPr>
          <w:rFonts w:ascii="Arial" w:hAnsi="Arial"/>
          <w:b/>
        </w:rPr>
        <w:softHyphen/>
        <w:t>сти на сред</w:t>
      </w:r>
      <w:r>
        <w:rPr>
          <w:rFonts w:ascii="Arial" w:hAnsi="Arial"/>
          <w:b/>
        </w:rPr>
        <w:softHyphen/>
        <w:t>ст</w:t>
      </w:r>
      <w:r>
        <w:rPr>
          <w:rFonts w:ascii="Arial" w:hAnsi="Arial"/>
          <w:b/>
        </w:rPr>
        <w:softHyphen/>
        <w:t>ва про</w:t>
      </w:r>
      <w:r>
        <w:rPr>
          <w:rFonts w:ascii="Arial" w:hAnsi="Arial"/>
          <w:b/>
        </w:rPr>
        <w:softHyphen/>
        <w:t>из</w:t>
      </w:r>
      <w:r>
        <w:rPr>
          <w:rFonts w:ascii="Arial" w:hAnsi="Arial"/>
          <w:b/>
        </w:rPr>
        <w:softHyphen/>
        <w:t>вод</w:t>
      </w:r>
      <w:r>
        <w:rPr>
          <w:rFonts w:ascii="Arial" w:hAnsi="Arial"/>
          <w:b/>
        </w:rPr>
        <w:softHyphen/>
        <w:t>ст</w:t>
      </w:r>
      <w:r>
        <w:rPr>
          <w:rFonts w:ascii="Arial" w:hAnsi="Arial"/>
          <w:b/>
        </w:rPr>
        <w:softHyphen/>
        <w:t>ва, как открытости управленческого корпуса для вхождения в него выходцев изо всех общественных групп, что неизбежно выражается в статистике занятости. Частная собственность на средства производства выражает себя в разного рода ограничениях на вхождение в управленческий корпус, формирующийся на замкнутой по отношению к обществу основе, что также выражается в статистике.</w:t>
      </w:r>
    </w:p>
    <w:p w14:paraId="1AC47F07" w14:textId="77777777" w:rsidR="005D48DB" w:rsidRDefault="005D48DB">
      <w:pPr>
        <w:jc w:val="both"/>
        <w:rPr>
          <w:rFonts w:ascii="Arial" w:hAnsi="Arial"/>
          <w:b/>
        </w:rPr>
      </w:pPr>
      <w:r>
        <w:rPr>
          <w:rFonts w:ascii="Arial" w:hAnsi="Arial"/>
          <w:b/>
        </w:rPr>
        <w:t>4. Кон</w:t>
      </w:r>
      <w:r>
        <w:rPr>
          <w:rFonts w:ascii="Arial" w:hAnsi="Arial"/>
          <w:b/>
        </w:rPr>
        <w:softHyphen/>
        <w:t>троль об</w:t>
      </w:r>
      <w:r>
        <w:rPr>
          <w:rFonts w:ascii="Arial" w:hAnsi="Arial"/>
          <w:b/>
        </w:rPr>
        <w:softHyphen/>
        <w:t>ще</w:t>
      </w:r>
      <w:r>
        <w:rPr>
          <w:rFonts w:ascii="Arial" w:hAnsi="Arial"/>
          <w:b/>
        </w:rPr>
        <w:softHyphen/>
        <w:t>ст</w:t>
      </w:r>
      <w:r>
        <w:rPr>
          <w:rFonts w:ascii="Arial" w:hAnsi="Arial"/>
          <w:b/>
        </w:rPr>
        <w:softHyphen/>
        <w:t>ва за со</w:t>
      </w:r>
      <w:r>
        <w:rPr>
          <w:rFonts w:ascii="Arial" w:hAnsi="Arial"/>
          <w:b/>
        </w:rPr>
        <w:softHyphen/>
        <w:t>блю</w:t>
      </w:r>
      <w:r>
        <w:rPr>
          <w:rFonts w:ascii="Arial" w:hAnsi="Arial"/>
          <w:b/>
        </w:rPr>
        <w:softHyphen/>
        <w:t>де</w:t>
      </w:r>
      <w:r>
        <w:rPr>
          <w:rFonts w:ascii="Arial" w:hAnsi="Arial"/>
          <w:b/>
        </w:rPr>
        <w:softHyphen/>
        <w:t>ни</w:t>
      </w:r>
      <w:r>
        <w:rPr>
          <w:rFonts w:ascii="Arial" w:hAnsi="Arial"/>
          <w:b/>
        </w:rPr>
        <w:softHyphen/>
        <w:t>ем ска</w:t>
      </w:r>
      <w:r>
        <w:rPr>
          <w:rFonts w:ascii="Arial" w:hAnsi="Arial"/>
          <w:b/>
        </w:rPr>
        <w:softHyphen/>
        <w:t>зан</w:t>
      </w:r>
      <w:r>
        <w:rPr>
          <w:rFonts w:ascii="Arial" w:hAnsi="Arial"/>
          <w:b/>
        </w:rPr>
        <w:softHyphen/>
        <w:t>но</w:t>
      </w:r>
      <w:r>
        <w:rPr>
          <w:rFonts w:ascii="Arial" w:hAnsi="Arial"/>
          <w:b/>
        </w:rPr>
        <w:softHyphen/>
        <w:t>го обес</w:t>
      </w:r>
      <w:r>
        <w:rPr>
          <w:rFonts w:ascii="Arial" w:hAnsi="Arial"/>
          <w:b/>
        </w:rPr>
        <w:softHyphen/>
        <w:t>пе</w:t>
      </w:r>
      <w:r>
        <w:rPr>
          <w:rFonts w:ascii="Arial" w:hAnsi="Arial"/>
          <w:b/>
        </w:rPr>
        <w:softHyphen/>
        <w:t>чи</w:t>
      </w:r>
      <w:r>
        <w:rPr>
          <w:rFonts w:ascii="Arial" w:hAnsi="Arial"/>
          <w:b/>
        </w:rPr>
        <w:softHyphen/>
        <w:t>ва</w:t>
      </w:r>
      <w:r>
        <w:rPr>
          <w:rFonts w:ascii="Arial" w:hAnsi="Arial"/>
          <w:b/>
        </w:rPr>
        <w:softHyphen/>
        <w:t>ет</w:t>
      </w:r>
      <w:r>
        <w:rPr>
          <w:rFonts w:ascii="Arial" w:hAnsi="Arial"/>
          <w:b/>
        </w:rPr>
        <w:softHyphen/>
        <w:t>ся пуб</w:t>
      </w:r>
      <w:r>
        <w:rPr>
          <w:rFonts w:ascii="Arial" w:hAnsi="Arial"/>
          <w:b/>
        </w:rPr>
        <w:softHyphen/>
        <w:t>ли</w:t>
      </w:r>
      <w:r>
        <w:rPr>
          <w:rFonts w:ascii="Arial" w:hAnsi="Arial"/>
          <w:b/>
        </w:rPr>
        <w:softHyphen/>
        <w:t>ка</w:t>
      </w:r>
      <w:r>
        <w:rPr>
          <w:rFonts w:ascii="Arial" w:hAnsi="Arial"/>
          <w:b/>
        </w:rPr>
        <w:softHyphen/>
        <w:t>ци</w:t>
      </w:r>
      <w:r>
        <w:rPr>
          <w:rFonts w:ascii="Arial" w:hAnsi="Arial"/>
          <w:b/>
        </w:rPr>
        <w:softHyphen/>
        <w:t>ей ста</w:t>
      </w:r>
      <w:r>
        <w:rPr>
          <w:rFonts w:ascii="Arial" w:hAnsi="Arial"/>
          <w:b/>
        </w:rPr>
        <w:softHyphen/>
        <w:t>ти</w:t>
      </w:r>
      <w:r>
        <w:rPr>
          <w:rFonts w:ascii="Arial" w:hAnsi="Arial"/>
          <w:b/>
        </w:rPr>
        <w:softHyphen/>
        <w:t>сти</w:t>
      </w:r>
      <w:r>
        <w:rPr>
          <w:rFonts w:ascii="Arial" w:hAnsi="Arial"/>
          <w:b/>
        </w:rPr>
        <w:softHyphen/>
        <w:t>ки и ди</w:t>
      </w:r>
      <w:r>
        <w:rPr>
          <w:rFonts w:ascii="Arial" w:hAnsi="Arial"/>
          <w:b/>
        </w:rPr>
        <w:softHyphen/>
        <w:t>на</w:t>
      </w:r>
      <w:r>
        <w:rPr>
          <w:rFonts w:ascii="Arial" w:hAnsi="Arial"/>
          <w:b/>
        </w:rPr>
        <w:softHyphen/>
        <w:t>ми</w:t>
      </w:r>
      <w:r>
        <w:rPr>
          <w:rFonts w:ascii="Arial" w:hAnsi="Arial"/>
          <w:b/>
        </w:rPr>
        <w:softHyphen/>
        <w:t>ки её из</w:t>
      </w:r>
      <w:r>
        <w:rPr>
          <w:rFonts w:ascii="Arial" w:hAnsi="Arial"/>
          <w:b/>
        </w:rPr>
        <w:softHyphen/>
        <w:t>ме</w:t>
      </w:r>
      <w:r>
        <w:rPr>
          <w:rFonts w:ascii="Arial" w:hAnsi="Arial"/>
          <w:b/>
        </w:rPr>
        <w:softHyphen/>
        <w:t>не</w:t>
      </w:r>
      <w:r>
        <w:rPr>
          <w:rFonts w:ascii="Arial" w:hAnsi="Arial"/>
          <w:b/>
        </w:rPr>
        <w:softHyphen/>
        <w:t>ния по об</w:t>
      </w:r>
      <w:r>
        <w:rPr>
          <w:rFonts w:ascii="Arial" w:hAnsi="Arial"/>
          <w:b/>
        </w:rPr>
        <w:softHyphen/>
        <w:t>ра</w:t>
      </w:r>
      <w:r>
        <w:rPr>
          <w:rFonts w:ascii="Arial" w:hAnsi="Arial"/>
          <w:b/>
        </w:rPr>
        <w:softHyphen/>
        <w:t>зо</w:t>
      </w:r>
      <w:r>
        <w:rPr>
          <w:rFonts w:ascii="Arial" w:hAnsi="Arial"/>
          <w:b/>
        </w:rPr>
        <w:softHyphen/>
        <w:t>ва</w:t>
      </w:r>
      <w:r>
        <w:rPr>
          <w:rFonts w:ascii="Arial" w:hAnsi="Arial"/>
          <w:b/>
        </w:rPr>
        <w:softHyphen/>
        <w:t>тель</w:t>
      </w:r>
      <w:r>
        <w:rPr>
          <w:rFonts w:ascii="Arial" w:hAnsi="Arial"/>
          <w:b/>
        </w:rPr>
        <w:softHyphen/>
        <w:t>но</w:t>
      </w:r>
      <w:r>
        <w:rPr>
          <w:rFonts w:ascii="Arial" w:hAnsi="Arial"/>
          <w:b/>
        </w:rPr>
        <w:softHyphen/>
        <w:t>му уров</w:t>
      </w:r>
      <w:r>
        <w:rPr>
          <w:rFonts w:ascii="Arial" w:hAnsi="Arial"/>
          <w:b/>
        </w:rPr>
        <w:softHyphen/>
        <w:t>ню, нервно-психическим за</w:t>
      </w:r>
      <w:r>
        <w:rPr>
          <w:rFonts w:ascii="Arial" w:hAnsi="Arial"/>
          <w:b/>
        </w:rPr>
        <w:softHyphen/>
        <w:t>бо</w:t>
      </w:r>
      <w:r>
        <w:rPr>
          <w:rFonts w:ascii="Arial" w:hAnsi="Arial"/>
          <w:b/>
        </w:rPr>
        <w:softHyphen/>
        <w:t>ле</w:t>
      </w:r>
      <w:r>
        <w:rPr>
          <w:rFonts w:ascii="Arial" w:hAnsi="Arial"/>
          <w:b/>
        </w:rPr>
        <w:softHyphen/>
        <w:t>ва</w:t>
      </w:r>
      <w:r>
        <w:rPr>
          <w:rFonts w:ascii="Arial" w:hAnsi="Arial"/>
          <w:b/>
        </w:rPr>
        <w:softHyphen/>
        <w:t>ни</w:t>
      </w:r>
      <w:r>
        <w:rPr>
          <w:rFonts w:ascii="Arial" w:hAnsi="Arial"/>
          <w:b/>
        </w:rPr>
        <w:softHyphen/>
        <w:t>ям (по</w:t>
      </w:r>
      <w:r>
        <w:rPr>
          <w:rFonts w:ascii="Arial" w:hAnsi="Arial"/>
          <w:b/>
        </w:rPr>
        <w:softHyphen/>
        <w:t>ло</w:t>
      </w:r>
      <w:r>
        <w:rPr>
          <w:rFonts w:ascii="Arial" w:hAnsi="Arial"/>
          <w:b/>
        </w:rPr>
        <w:softHyphen/>
        <w:t>вым из</w:t>
      </w:r>
      <w:r>
        <w:rPr>
          <w:rFonts w:ascii="Arial" w:hAnsi="Arial"/>
          <w:b/>
        </w:rPr>
        <w:softHyphen/>
        <w:t>вра</w:t>
      </w:r>
      <w:r>
        <w:rPr>
          <w:rFonts w:ascii="Arial" w:hAnsi="Arial"/>
          <w:b/>
        </w:rPr>
        <w:softHyphen/>
        <w:t>ще</w:t>
      </w:r>
      <w:r>
        <w:rPr>
          <w:rFonts w:ascii="Arial" w:hAnsi="Arial"/>
          <w:b/>
        </w:rPr>
        <w:softHyphen/>
        <w:t>ни</w:t>
      </w:r>
      <w:r>
        <w:rPr>
          <w:rFonts w:ascii="Arial" w:hAnsi="Arial"/>
          <w:b/>
        </w:rPr>
        <w:softHyphen/>
        <w:t>ям, са</w:t>
      </w:r>
      <w:r>
        <w:rPr>
          <w:rFonts w:ascii="Arial" w:hAnsi="Arial"/>
          <w:b/>
        </w:rPr>
        <w:softHyphen/>
        <w:t>мо</w:t>
      </w:r>
      <w:r>
        <w:rPr>
          <w:rFonts w:ascii="Arial" w:hAnsi="Arial"/>
          <w:b/>
        </w:rPr>
        <w:softHyphen/>
        <w:t>убий</w:t>
      </w:r>
      <w:r>
        <w:rPr>
          <w:rFonts w:ascii="Arial" w:hAnsi="Arial"/>
          <w:b/>
        </w:rPr>
        <w:softHyphen/>
        <w:t>ст</w:t>
      </w:r>
      <w:r>
        <w:rPr>
          <w:rFonts w:ascii="Arial" w:hAnsi="Arial"/>
          <w:b/>
        </w:rPr>
        <w:softHyphen/>
        <w:t>вам в ча</w:t>
      </w:r>
      <w:r>
        <w:rPr>
          <w:rFonts w:ascii="Arial" w:hAnsi="Arial"/>
          <w:b/>
        </w:rPr>
        <w:softHyphen/>
        <w:t>ст</w:t>
      </w:r>
      <w:r>
        <w:rPr>
          <w:rFonts w:ascii="Arial" w:hAnsi="Arial"/>
          <w:b/>
        </w:rPr>
        <w:softHyphen/>
        <w:t>но</w:t>
      </w:r>
      <w:r>
        <w:rPr>
          <w:rFonts w:ascii="Arial" w:hAnsi="Arial"/>
          <w:b/>
        </w:rPr>
        <w:softHyphen/>
        <w:t>сти), до</w:t>
      </w:r>
      <w:r>
        <w:rPr>
          <w:rFonts w:ascii="Arial" w:hAnsi="Arial"/>
          <w:b/>
        </w:rPr>
        <w:softHyphen/>
        <w:t>хо</w:t>
      </w:r>
      <w:r>
        <w:rPr>
          <w:rFonts w:ascii="Arial" w:hAnsi="Arial"/>
          <w:b/>
        </w:rPr>
        <w:softHyphen/>
        <w:t>дам и бес</w:t>
      </w:r>
      <w:r>
        <w:rPr>
          <w:rFonts w:ascii="Arial" w:hAnsi="Arial"/>
          <w:b/>
        </w:rPr>
        <w:softHyphen/>
        <w:t>плат</w:t>
      </w:r>
      <w:r>
        <w:rPr>
          <w:rFonts w:ascii="Arial" w:hAnsi="Arial"/>
          <w:b/>
        </w:rPr>
        <w:softHyphen/>
        <w:t>но</w:t>
      </w:r>
      <w:r>
        <w:rPr>
          <w:rFonts w:ascii="Arial" w:hAnsi="Arial"/>
          <w:b/>
        </w:rPr>
        <w:softHyphen/>
        <w:t>му по</w:t>
      </w:r>
      <w:r>
        <w:rPr>
          <w:rFonts w:ascii="Arial" w:hAnsi="Arial"/>
          <w:b/>
        </w:rPr>
        <w:softHyphen/>
        <w:t>треб</w:t>
      </w:r>
      <w:r>
        <w:rPr>
          <w:rFonts w:ascii="Arial" w:hAnsi="Arial"/>
          <w:b/>
        </w:rPr>
        <w:softHyphen/>
        <w:t>ле</w:t>
      </w:r>
      <w:r>
        <w:rPr>
          <w:rFonts w:ascii="Arial" w:hAnsi="Arial"/>
          <w:b/>
        </w:rPr>
        <w:softHyphen/>
        <w:t>нию ма</w:t>
      </w:r>
      <w:r>
        <w:rPr>
          <w:rFonts w:ascii="Arial" w:hAnsi="Arial"/>
          <w:b/>
        </w:rPr>
        <w:softHyphen/>
        <w:t>те</w:t>
      </w:r>
      <w:r>
        <w:rPr>
          <w:rFonts w:ascii="Arial" w:hAnsi="Arial"/>
          <w:b/>
        </w:rPr>
        <w:softHyphen/>
        <w:t>ри</w:t>
      </w:r>
      <w:r>
        <w:rPr>
          <w:rFonts w:ascii="Arial" w:hAnsi="Arial"/>
          <w:b/>
        </w:rPr>
        <w:softHyphen/>
        <w:t>аль</w:t>
      </w:r>
      <w:r>
        <w:rPr>
          <w:rFonts w:ascii="Arial" w:hAnsi="Arial"/>
          <w:b/>
        </w:rPr>
        <w:softHyphen/>
        <w:t>ных благ и ус</w:t>
      </w:r>
      <w:r>
        <w:rPr>
          <w:rFonts w:ascii="Arial" w:hAnsi="Arial"/>
          <w:b/>
        </w:rPr>
        <w:softHyphen/>
        <w:t>луг, пре</w:t>
      </w:r>
      <w:r>
        <w:rPr>
          <w:rFonts w:ascii="Arial" w:hAnsi="Arial"/>
          <w:b/>
        </w:rPr>
        <w:softHyphen/>
        <w:t>ступ</w:t>
      </w:r>
      <w:r>
        <w:rPr>
          <w:rFonts w:ascii="Arial" w:hAnsi="Arial"/>
          <w:b/>
        </w:rPr>
        <w:softHyphen/>
        <w:t>но</w:t>
      </w:r>
      <w:r>
        <w:rPr>
          <w:rFonts w:ascii="Arial" w:hAnsi="Arial"/>
          <w:b/>
        </w:rPr>
        <w:softHyphen/>
        <w:t>сти сре</w:t>
      </w:r>
      <w:r>
        <w:rPr>
          <w:rFonts w:ascii="Arial" w:hAnsi="Arial"/>
          <w:b/>
        </w:rPr>
        <w:softHyphen/>
        <w:t>ди всех на</w:t>
      </w:r>
      <w:r>
        <w:rPr>
          <w:rFonts w:ascii="Arial" w:hAnsi="Arial"/>
          <w:b/>
        </w:rPr>
        <w:softHyphen/>
        <w:t>ро</w:t>
      </w:r>
      <w:r>
        <w:rPr>
          <w:rFonts w:ascii="Arial" w:hAnsi="Arial"/>
          <w:b/>
        </w:rPr>
        <w:softHyphen/>
        <w:t>дов и ев</w:t>
      </w:r>
      <w:r>
        <w:rPr>
          <w:rFonts w:ascii="Arial" w:hAnsi="Arial"/>
          <w:b/>
        </w:rPr>
        <w:softHyphen/>
        <w:t>ре</w:t>
      </w:r>
      <w:r>
        <w:rPr>
          <w:rFonts w:ascii="Arial" w:hAnsi="Arial"/>
          <w:b/>
        </w:rPr>
        <w:softHyphen/>
        <w:t>ев, а так</w:t>
      </w:r>
      <w:r>
        <w:rPr>
          <w:rFonts w:ascii="Arial" w:hAnsi="Arial"/>
          <w:b/>
        </w:rPr>
        <w:softHyphen/>
        <w:t>же во всех со</w:t>
      </w:r>
      <w:r>
        <w:rPr>
          <w:rFonts w:ascii="Arial" w:hAnsi="Arial"/>
          <w:b/>
        </w:rPr>
        <w:softHyphen/>
        <w:t>ци</w:t>
      </w:r>
      <w:r>
        <w:rPr>
          <w:rFonts w:ascii="Arial" w:hAnsi="Arial"/>
          <w:b/>
        </w:rPr>
        <w:softHyphen/>
        <w:t>аль</w:t>
      </w:r>
      <w:r>
        <w:rPr>
          <w:rFonts w:ascii="Arial" w:hAnsi="Arial"/>
          <w:b/>
        </w:rPr>
        <w:softHyphen/>
        <w:t>ных груп</w:t>
      </w:r>
      <w:r>
        <w:rPr>
          <w:rFonts w:ascii="Arial" w:hAnsi="Arial"/>
          <w:b/>
        </w:rPr>
        <w:softHyphen/>
        <w:t>пах. Пред</w:t>
      </w:r>
      <w:r>
        <w:rPr>
          <w:rFonts w:ascii="Arial" w:hAnsi="Arial"/>
          <w:b/>
        </w:rPr>
        <w:softHyphen/>
        <w:t>на</w:t>
      </w:r>
      <w:r>
        <w:rPr>
          <w:rFonts w:ascii="Arial" w:hAnsi="Arial"/>
          <w:b/>
        </w:rPr>
        <w:softHyphen/>
        <w:t>ме</w:t>
      </w:r>
      <w:r>
        <w:rPr>
          <w:rFonts w:ascii="Arial" w:hAnsi="Arial"/>
          <w:b/>
        </w:rPr>
        <w:softHyphen/>
        <w:t>рен</w:t>
      </w:r>
      <w:r>
        <w:rPr>
          <w:rFonts w:ascii="Arial" w:hAnsi="Arial"/>
          <w:b/>
        </w:rPr>
        <w:softHyphen/>
        <w:t>ное ис</w:t>
      </w:r>
      <w:r>
        <w:rPr>
          <w:rFonts w:ascii="Arial" w:hAnsi="Arial"/>
          <w:b/>
        </w:rPr>
        <w:softHyphen/>
        <w:t>ка</w:t>
      </w:r>
      <w:r>
        <w:rPr>
          <w:rFonts w:ascii="Arial" w:hAnsi="Arial"/>
          <w:b/>
        </w:rPr>
        <w:softHyphen/>
        <w:t>же</w:t>
      </w:r>
      <w:r>
        <w:rPr>
          <w:rFonts w:ascii="Arial" w:hAnsi="Arial"/>
          <w:b/>
        </w:rPr>
        <w:softHyphen/>
        <w:t>ние и со</w:t>
      </w:r>
      <w:r>
        <w:rPr>
          <w:rFonts w:ascii="Arial" w:hAnsi="Arial"/>
          <w:b/>
        </w:rPr>
        <w:softHyphen/>
        <w:t>кры</w:t>
      </w:r>
      <w:r>
        <w:rPr>
          <w:rFonts w:ascii="Arial" w:hAnsi="Arial"/>
          <w:b/>
        </w:rPr>
        <w:softHyphen/>
        <w:t>тие ука</w:t>
      </w:r>
      <w:r>
        <w:rPr>
          <w:rFonts w:ascii="Arial" w:hAnsi="Arial"/>
          <w:b/>
        </w:rPr>
        <w:softHyphen/>
      </w:r>
      <w:r>
        <w:rPr>
          <w:rFonts w:ascii="Arial" w:hAnsi="Arial"/>
          <w:b/>
        </w:rPr>
        <w:lastRenderedPageBreak/>
        <w:t>зан</w:t>
      </w:r>
      <w:r>
        <w:rPr>
          <w:rFonts w:ascii="Arial" w:hAnsi="Arial"/>
          <w:b/>
        </w:rPr>
        <w:softHyphen/>
        <w:t>ной ин</w:t>
      </w:r>
      <w:r>
        <w:rPr>
          <w:rFonts w:ascii="Arial" w:hAnsi="Arial"/>
          <w:b/>
        </w:rPr>
        <w:softHyphen/>
        <w:t>фор</w:t>
      </w:r>
      <w:r>
        <w:rPr>
          <w:rFonts w:ascii="Arial" w:hAnsi="Arial"/>
          <w:b/>
        </w:rPr>
        <w:softHyphen/>
        <w:t>ма</w:t>
      </w:r>
      <w:r>
        <w:rPr>
          <w:rFonts w:ascii="Arial" w:hAnsi="Arial"/>
          <w:b/>
        </w:rPr>
        <w:softHyphen/>
        <w:t>ции, а так</w:t>
      </w:r>
      <w:r>
        <w:rPr>
          <w:rFonts w:ascii="Arial" w:hAnsi="Arial"/>
          <w:b/>
        </w:rPr>
        <w:softHyphen/>
        <w:t>же иная ложь управ</w:t>
      </w:r>
      <w:r>
        <w:rPr>
          <w:rFonts w:ascii="Arial" w:hAnsi="Arial"/>
          <w:b/>
        </w:rPr>
        <w:softHyphen/>
        <w:t>лен</w:t>
      </w:r>
      <w:r>
        <w:rPr>
          <w:rFonts w:ascii="Arial" w:hAnsi="Arial"/>
          <w:b/>
        </w:rPr>
        <w:softHyphen/>
        <w:t>цев, есть из</w:t>
      </w:r>
      <w:r>
        <w:rPr>
          <w:rFonts w:ascii="Arial" w:hAnsi="Arial"/>
          <w:b/>
        </w:rPr>
        <w:softHyphen/>
        <w:t>ме</w:t>
      </w:r>
      <w:r>
        <w:rPr>
          <w:rFonts w:ascii="Arial" w:hAnsi="Arial"/>
          <w:b/>
        </w:rPr>
        <w:softHyphen/>
        <w:t>на Ро</w:t>
      </w:r>
      <w:r>
        <w:rPr>
          <w:rFonts w:ascii="Arial" w:hAnsi="Arial"/>
          <w:b/>
        </w:rPr>
        <w:softHyphen/>
        <w:t>ди</w:t>
      </w:r>
      <w:r>
        <w:rPr>
          <w:rFonts w:ascii="Arial" w:hAnsi="Arial"/>
          <w:b/>
        </w:rPr>
        <w:softHyphen/>
        <w:t>не в поль</w:t>
      </w:r>
      <w:r>
        <w:rPr>
          <w:rFonts w:ascii="Arial" w:hAnsi="Arial"/>
          <w:b/>
        </w:rPr>
        <w:softHyphen/>
        <w:t>зу ор</w:t>
      </w:r>
      <w:r>
        <w:rPr>
          <w:rFonts w:ascii="Arial" w:hAnsi="Arial"/>
          <w:b/>
        </w:rPr>
        <w:softHyphen/>
        <w:t>га</w:t>
      </w:r>
      <w:r>
        <w:rPr>
          <w:rFonts w:ascii="Arial" w:hAnsi="Arial"/>
          <w:b/>
        </w:rPr>
        <w:softHyphen/>
        <w:t>ни</w:t>
      </w:r>
      <w:r>
        <w:rPr>
          <w:rFonts w:ascii="Arial" w:hAnsi="Arial"/>
          <w:b/>
        </w:rPr>
        <w:softHyphen/>
        <w:t>зо</w:t>
      </w:r>
      <w:r>
        <w:rPr>
          <w:rFonts w:ascii="Arial" w:hAnsi="Arial"/>
          <w:b/>
        </w:rPr>
        <w:softHyphen/>
        <w:t>ван</w:t>
      </w:r>
      <w:r>
        <w:rPr>
          <w:rFonts w:ascii="Arial" w:hAnsi="Arial"/>
          <w:b/>
        </w:rPr>
        <w:softHyphen/>
        <w:t>но</w:t>
      </w:r>
      <w:r>
        <w:rPr>
          <w:rFonts w:ascii="Arial" w:hAnsi="Arial"/>
          <w:b/>
        </w:rPr>
        <w:softHyphen/>
        <w:t>го са</w:t>
      </w:r>
      <w:r>
        <w:rPr>
          <w:rFonts w:ascii="Arial" w:hAnsi="Arial"/>
          <w:b/>
        </w:rPr>
        <w:softHyphen/>
        <w:t>та</w:t>
      </w:r>
      <w:r>
        <w:rPr>
          <w:rFonts w:ascii="Arial" w:hAnsi="Arial"/>
          <w:b/>
        </w:rPr>
        <w:softHyphen/>
        <w:t>низ</w:t>
      </w:r>
      <w:r>
        <w:rPr>
          <w:rFonts w:ascii="Arial" w:hAnsi="Arial"/>
          <w:b/>
        </w:rPr>
        <w:softHyphen/>
        <w:t>ма.</w:t>
      </w:r>
    </w:p>
    <w:p w14:paraId="7F49E0B1" w14:textId="77777777" w:rsidR="005D48DB" w:rsidRDefault="005D48DB" w:rsidP="00847DA9">
      <w:pPr>
        <w:numPr>
          <w:ilvl w:val="0"/>
          <w:numId w:val="3"/>
        </w:numPr>
        <w:ind w:left="0" w:firstLine="0"/>
        <w:jc w:val="both"/>
        <w:rPr>
          <w:rFonts w:ascii="Arial" w:hAnsi="Arial"/>
          <w:b/>
        </w:rPr>
      </w:pPr>
      <w:r>
        <w:rPr>
          <w:rFonts w:ascii="Arial" w:hAnsi="Arial"/>
          <w:b/>
        </w:rPr>
        <w:t>Кредитно-финансовая система России строится на принципе наращивания покупательной способности средств платежа, обеспечиваемом:</w:t>
      </w:r>
    </w:p>
    <w:p w14:paraId="503DEC7F" w14:textId="77777777" w:rsidR="005D48DB" w:rsidRDefault="005D48DB" w:rsidP="00847DA9">
      <w:pPr>
        <w:numPr>
          <w:ilvl w:val="0"/>
          <w:numId w:val="2"/>
        </w:numPr>
        <w:ind w:left="567"/>
        <w:jc w:val="both"/>
        <w:rPr>
          <w:rFonts w:ascii="Arial" w:hAnsi="Arial"/>
          <w:b/>
        </w:rPr>
      </w:pPr>
      <w:r>
        <w:rPr>
          <w:rFonts w:ascii="Arial" w:hAnsi="Arial"/>
          <w:b/>
        </w:rPr>
        <w:t>опережающим ростом энергопотенциала России по отношению к денежной массе, находящейся в обращении;</w:t>
      </w:r>
    </w:p>
    <w:p w14:paraId="72A6AA43" w14:textId="77777777" w:rsidR="005D48DB" w:rsidRDefault="005D48DB" w:rsidP="00847DA9">
      <w:pPr>
        <w:numPr>
          <w:ilvl w:val="0"/>
          <w:numId w:val="2"/>
        </w:numPr>
        <w:ind w:left="567"/>
        <w:jc w:val="both"/>
        <w:rPr>
          <w:rFonts w:ascii="Arial" w:hAnsi="Arial"/>
          <w:b/>
        </w:rPr>
      </w:pPr>
      <w:r>
        <w:rPr>
          <w:rFonts w:ascii="Arial" w:hAnsi="Arial"/>
          <w:b/>
        </w:rPr>
        <w:t>кредитованием на беспроцентной основе;</w:t>
      </w:r>
    </w:p>
    <w:p w14:paraId="7EDEBC47" w14:textId="77777777" w:rsidR="005D48DB" w:rsidRDefault="005D48DB" w:rsidP="00847DA9">
      <w:pPr>
        <w:numPr>
          <w:ilvl w:val="0"/>
          <w:numId w:val="2"/>
        </w:numPr>
        <w:ind w:left="567"/>
        <w:jc w:val="both"/>
        <w:rPr>
          <w:rFonts w:ascii="Arial" w:hAnsi="Arial"/>
          <w:b/>
        </w:rPr>
      </w:pPr>
      <w:r>
        <w:rPr>
          <w:rFonts w:ascii="Arial" w:hAnsi="Arial"/>
          <w:b/>
        </w:rPr>
        <w:t>ограничением доходов и накоплений в семьях уровнем, заведомо достаточным для жизни, но не позволяющим паразитировать на чужом труде.</w:t>
      </w:r>
    </w:p>
    <w:p w14:paraId="41E9FE62" w14:textId="77777777" w:rsidR="005D48DB" w:rsidRDefault="005D48DB" w:rsidP="00847DA9">
      <w:pPr>
        <w:numPr>
          <w:ilvl w:val="12"/>
          <w:numId w:val="0"/>
        </w:numPr>
        <w:jc w:val="both"/>
      </w:pPr>
      <w:r>
        <w:t>Все ос</w:t>
      </w:r>
      <w:r>
        <w:softHyphen/>
        <w:t>таль</w:t>
      </w:r>
      <w:r>
        <w:softHyphen/>
        <w:t>ное в Кон</w:t>
      </w:r>
      <w:r>
        <w:softHyphen/>
        <w:t>сти</w:t>
      </w:r>
      <w:r>
        <w:softHyphen/>
        <w:t>ту</w:t>
      </w:r>
      <w:r>
        <w:softHyphen/>
        <w:t>ции вто</w:t>
      </w:r>
      <w:r>
        <w:softHyphen/>
        <w:t>рич</w:t>
      </w:r>
      <w:r>
        <w:softHyphen/>
        <w:t>но и не</w:t>
      </w:r>
      <w:r>
        <w:softHyphen/>
        <w:t>об</w:t>
      </w:r>
      <w:r>
        <w:softHyphen/>
        <w:t>хо</w:t>
      </w:r>
      <w:r>
        <w:softHyphen/>
        <w:t>ди</w:t>
      </w:r>
      <w:r>
        <w:softHyphen/>
        <w:t>мо толь</w:t>
      </w:r>
      <w:r>
        <w:softHyphen/>
        <w:t>ко для разъ</w:t>
      </w:r>
      <w:r>
        <w:softHyphen/>
        <w:t>яс</w:t>
      </w:r>
      <w:r>
        <w:softHyphen/>
        <w:t>не</w:t>
      </w:r>
      <w:r>
        <w:softHyphen/>
        <w:t>ния и уточ</w:t>
      </w:r>
      <w:r>
        <w:softHyphen/>
        <w:t>не</w:t>
      </w:r>
      <w:r>
        <w:softHyphen/>
        <w:t>ния спо</w:t>
      </w:r>
      <w:r>
        <w:softHyphen/>
        <w:t>со</w:t>
      </w:r>
      <w:r>
        <w:softHyphen/>
        <w:t>бов осуществления в жиз</w:t>
      </w:r>
      <w:r>
        <w:softHyphen/>
        <w:t>ни об</w:t>
      </w:r>
      <w:r>
        <w:softHyphen/>
        <w:t>ще</w:t>
      </w:r>
      <w:r>
        <w:softHyphen/>
        <w:t>ст</w:t>
      </w:r>
      <w:r>
        <w:softHyphen/>
        <w:t>ва этих пяти положений, яв</w:t>
      </w:r>
      <w:r>
        <w:softHyphen/>
        <w:t>ляю</w:t>
      </w:r>
      <w:r>
        <w:softHyphen/>
        <w:t>щих</w:t>
      </w:r>
      <w:r>
        <w:softHyphen/>
        <w:t>ся ОС</w:t>
      </w:r>
      <w:r>
        <w:softHyphen/>
        <w:t>НО</w:t>
      </w:r>
      <w:r>
        <w:softHyphen/>
        <w:t>ВО</w:t>
      </w:r>
      <w:r>
        <w:softHyphen/>
        <w:t>ПО</w:t>
      </w:r>
      <w:r>
        <w:softHyphen/>
        <w:t>ЛА</w:t>
      </w:r>
      <w:r>
        <w:softHyphen/>
        <w:t>ГАЮ</w:t>
      </w:r>
      <w:r>
        <w:softHyphen/>
        <w:t>ЩИМ КОН</w:t>
      </w:r>
      <w:r>
        <w:softHyphen/>
        <w:t>СТИ</w:t>
      </w:r>
      <w:r>
        <w:softHyphen/>
        <w:t>ТУ</w:t>
      </w:r>
      <w:r>
        <w:softHyphen/>
        <w:t>ЦИ</w:t>
      </w:r>
      <w:r>
        <w:softHyphen/>
        <w:t>ОН</w:t>
      </w:r>
      <w:r>
        <w:softHyphen/>
        <w:t>НЫМ ПРИН</w:t>
      </w:r>
      <w:r>
        <w:softHyphen/>
        <w:t>ЦИ</w:t>
      </w:r>
      <w:r>
        <w:softHyphen/>
        <w:t xml:space="preserve">ПОМ. </w:t>
      </w:r>
    </w:p>
    <w:p w14:paraId="48D0C28D" w14:textId="77777777" w:rsidR="005D48DB" w:rsidRDefault="005D48DB" w:rsidP="00847DA9">
      <w:pPr>
        <w:numPr>
          <w:ilvl w:val="12"/>
          <w:numId w:val="0"/>
        </w:numPr>
        <w:jc w:val="both"/>
      </w:pPr>
      <w:r>
        <w:t>Сво</w:t>
      </w:r>
      <w:r>
        <w:softHyphen/>
        <w:t>бо</w:t>
      </w:r>
      <w:r>
        <w:softHyphen/>
        <w:t>да ве</w:t>
      </w:r>
      <w:r>
        <w:softHyphen/>
        <w:t>ро</w:t>
      </w:r>
      <w:r>
        <w:softHyphen/>
        <w:t>ис</w:t>
      </w:r>
      <w:r>
        <w:softHyphen/>
        <w:t>по</w:t>
      </w:r>
      <w:r>
        <w:softHyphen/>
        <w:t>ве</w:t>
      </w:r>
      <w:r>
        <w:softHyphen/>
        <w:t>да</w:t>
      </w:r>
      <w:r>
        <w:softHyphen/>
        <w:t>ния и ут</w:t>
      </w:r>
      <w:r>
        <w:softHyphen/>
        <w:t>вер</w:t>
      </w:r>
      <w:r>
        <w:softHyphen/>
        <w:t>жде</w:t>
      </w:r>
      <w:r>
        <w:softHyphen/>
        <w:t>ние в Кон</w:t>
      </w:r>
      <w:r>
        <w:softHyphen/>
        <w:t>сти</w:t>
      </w:r>
      <w:r>
        <w:softHyphen/>
        <w:t>ту</w:t>
      </w:r>
      <w:r>
        <w:softHyphen/>
        <w:t>ции идеа</w:t>
      </w:r>
      <w:r>
        <w:softHyphen/>
        <w:t>ла Бо</w:t>
      </w:r>
      <w:r>
        <w:softHyphen/>
        <w:t>го</w:t>
      </w:r>
      <w:r>
        <w:softHyphen/>
        <w:t>дер</w:t>
      </w:r>
      <w:r>
        <w:softHyphen/>
        <w:t>жа</w:t>
      </w:r>
      <w:r>
        <w:softHyphen/>
        <w:t>вия — раз</w:t>
      </w:r>
      <w:r>
        <w:softHyphen/>
        <w:t>ные ве</w:t>
      </w:r>
      <w:r>
        <w:softHyphen/>
        <w:t>щи. Бо</w:t>
      </w:r>
      <w:r>
        <w:softHyphen/>
        <w:t>го</w:t>
      </w:r>
      <w:r>
        <w:softHyphen/>
        <w:t>дер</w:t>
      </w:r>
      <w:r>
        <w:softHyphen/>
        <w:t>жа</w:t>
      </w:r>
      <w:r>
        <w:softHyphen/>
        <w:t>вие и со</w:t>
      </w:r>
      <w:r>
        <w:softHyphen/>
        <w:t>глас</w:t>
      </w:r>
      <w:r>
        <w:softHyphen/>
        <w:t>ное с ним са</w:t>
      </w:r>
      <w:r>
        <w:softHyphen/>
        <w:t>мо</w:t>
      </w:r>
      <w:r>
        <w:softHyphen/>
        <w:t>дер</w:t>
      </w:r>
      <w:r>
        <w:softHyphen/>
        <w:t>жа</w:t>
      </w:r>
      <w:r>
        <w:softHyphen/>
        <w:t>вие на</w:t>
      </w:r>
      <w:r>
        <w:softHyphen/>
        <w:t>ро</w:t>
      </w:r>
      <w:r>
        <w:softHyphen/>
        <w:t>да не втис</w:t>
      </w:r>
      <w:r>
        <w:softHyphen/>
        <w:t>нешь в юри</w:t>
      </w:r>
      <w:r>
        <w:softHyphen/>
        <w:t>ди</w:t>
      </w:r>
      <w:r>
        <w:softHyphen/>
        <w:t>че</w:t>
      </w:r>
      <w:r>
        <w:softHyphen/>
        <w:t>ские рам</w:t>
      </w:r>
      <w:r>
        <w:softHyphen/>
        <w:t>ки, оп</w:t>
      </w:r>
      <w:r>
        <w:softHyphen/>
        <w:t>ре</w:t>
      </w:r>
      <w:r>
        <w:softHyphen/>
        <w:t>де</w:t>
      </w:r>
      <w:r>
        <w:softHyphen/>
        <w:t>ляю</w:t>
      </w:r>
      <w:r>
        <w:softHyphen/>
        <w:t>щие спо</w:t>
      </w:r>
      <w:r>
        <w:softHyphen/>
        <w:t>со</w:t>
      </w:r>
      <w:r>
        <w:softHyphen/>
        <w:t>бы рас</w:t>
      </w:r>
      <w:r>
        <w:softHyphen/>
        <w:t>пре</w:t>
      </w:r>
      <w:r>
        <w:softHyphen/>
        <w:t>де</w:t>
      </w:r>
      <w:r>
        <w:softHyphen/>
        <w:t>ле</w:t>
      </w:r>
      <w:r>
        <w:softHyphen/>
        <w:t>ния ма</w:t>
      </w:r>
      <w:r>
        <w:softHyphen/>
        <w:t>те</w:t>
      </w:r>
      <w:r>
        <w:softHyphen/>
        <w:t>ри</w:t>
      </w:r>
      <w:r>
        <w:softHyphen/>
        <w:t>аль</w:t>
      </w:r>
      <w:r>
        <w:softHyphen/>
        <w:t>ных благ, го</w:t>
      </w:r>
      <w:r>
        <w:softHyphen/>
        <w:t>ло</w:t>
      </w:r>
      <w:r>
        <w:softHyphen/>
        <w:t>со</w:t>
      </w:r>
      <w:r>
        <w:softHyphen/>
        <w:t>ва</w:t>
      </w:r>
      <w:r>
        <w:softHyphen/>
        <w:t>ния и т.п. Но Кон</w:t>
      </w:r>
      <w:r>
        <w:softHyphen/>
        <w:t>сти</w:t>
      </w:r>
      <w:r>
        <w:softHyphen/>
        <w:t>ту</w:t>
      </w:r>
      <w:r>
        <w:softHyphen/>
        <w:t>ция пря</w:t>
      </w:r>
      <w:r>
        <w:softHyphen/>
        <w:t>мо долж</w:t>
      </w:r>
      <w:r>
        <w:softHyphen/>
        <w:t>на го</w:t>
      </w:r>
      <w:r>
        <w:softHyphen/>
        <w:t>во</w:t>
      </w:r>
      <w:r>
        <w:softHyphen/>
        <w:t>рить об от</w:t>
      </w:r>
      <w:r>
        <w:softHyphen/>
        <w:t>но</w:t>
      </w:r>
      <w:r>
        <w:softHyphen/>
        <w:t>ше</w:t>
      </w:r>
      <w:r>
        <w:softHyphen/>
        <w:t>нии к Бо</w:t>
      </w:r>
      <w:r>
        <w:softHyphen/>
        <w:t>гу, Его Во</w:t>
      </w:r>
      <w:r>
        <w:softHyphen/>
        <w:t>ле, Ми</w:t>
      </w:r>
      <w:r>
        <w:softHyphen/>
        <w:t>ло</w:t>
      </w:r>
      <w:r>
        <w:softHyphen/>
        <w:t>сти, а не об от</w:t>
      </w:r>
      <w:r>
        <w:softHyphen/>
        <w:t>но</w:t>
      </w:r>
      <w:r>
        <w:softHyphen/>
        <w:t>ше</w:t>
      </w:r>
      <w:r>
        <w:softHyphen/>
        <w:t>нии к ис</w:t>
      </w:r>
      <w:r>
        <w:softHyphen/>
        <w:t>то</w:t>
      </w:r>
      <w:r>
        <w:softHyphen/>
        <w:t>ри</w:t>
      </w:r>
      <w:r>
        <w:softHyphen/>
        <w:t>че</w:t>
      </w:r>
      <w:r>
        <w:softHyphen/>
        <w:t>ски сло</w:t>
      </w:r>
      <w:r>
        <w:softHyphen/>
        <w:t>жив</w:t>
      </w:r>
      <w:r>
        <w:softHyphen/>
        <w:t>шим</w:t>
      </w:r>
      <w:r>
        <w:softHyphen/>
        <w:t>ся зем</w:t>
      </w:r>
      <w:r>
        <w:softHyphen/>
        <w:t>ным вероучениям и обрядности. “Цар</w:t>
      </w:r>
      <w:r>
        <w:softHyphen/>
        <w:t>ст</w:t>
      </w:r>
      <w:r>
        <w:softHyphen/>
        <w:t>во Бо</w:t>
      </w:r>
      <w:r>
        <w:softHyphen/>
        <w:t>жие внут</w:t>
      </w:r>
      <w:r>
        <w:softHyphen/>
        <w:t>ри вас есть” и ка</w:t>
      </w:r>
      <w:r>
        <w:softHyphen/>
        <w:t>ж</w:t>
      </w:r>
      <w:r>
        <w:softHyphen/>
        <w:t>дый че</w:t>
      </w:r>
      <w:r>
        <w:softHyphen/>
        <w:t>ло</w:t>
      </w:r>
      <w:r>
        <w:softHyphen/>
        <w:t>век дол</w:t>
      </w:r>
      <w:r>
        <w:softHyphen/>
        <w:t>жен для се</w:t>
      </w:r>
      <w:r>
        <w:softHyphen/>
        <w:t>бя сам: ли</w:t>
      </w:r>
      <w:r>
        <w:softHyphen/>
        <w:t>бо при</w:t>
      </w:r>
      <w:r>
        <w:softHyphen/>
        <w:t>знать Его Во</w:t>
      </w:r>
      <w:r>
        <w:softHyphen/>
        <w:t>лю в ка</w:t>
      </w:r>
      <w:r>
        <w:softHyphen/>
        <w:t>че</w:t>
      </w:r>
      <w:r>
        <w:softHyphen/>
        <w:t>ст</w:t>
      </w:r>
      <w:r>
        <w:softHyphen/>
        <w:t>ве вла</w:t>
      </w:r>
      <w:r>
        <w:softHyphen/>
        <w:t>сти; ли</w:t>
      </w:r>
      <w:r>
        <w:softHyphen/>
        <w:t>бо осоз</w:t>
      </w:r>
      <w:r>
        <w:softHyphen/>
        <w:t>нан</w:t>
      </w:r>
      <w:r>
        <w:softHyphen/>
        <w:t>но от</w:t>
      </w:r>
      <w:r>
        <w:softHyphen/>
        <w:t>верг</w:t>
      </w:r>
      <w:r>
        <w:softHyphen/>
        <w:t>нуть: — это и есть сво</w:t>
      </w:r>
      <w:r>
        <w:softHyphen/>
        <w:t>бо</w:t>
      </w:r>
      <w:r>
        <w:softHyphen/>
        <w:t>да со</w:t>
      </w:r>
      <w:r>
        <w:softHyphen/>
        <w:t>вес</w:t>
      </w:r>
      <w:r>
        <w:softHyphen/>
        <w:t>ти, сво</w:t>
      </w:r>
      <w:r>
        <w:softHyphen/>
        <w:t>бо</w:t>
      </w:r>
      <w:r>
        <w:softHyphen/>
        <w:t>да во</w:t>
      </w:r>
      <w:r>
        <w:softHyphen/>
        <w:t>ли. И, всту</w:t>
      </w:r>
      <w:r>
        <w:softHyphen/>
        <w:t>пая в сфе</w:t>
      </w:r>
      <w:r>
        <w:softHyphen/>
        <w:t>ру управ</w:t>
      </w:r>
      <w:r>
        <w:softHyphen/>
        <w:t>лен</w:t>
      </w:r>
      <w:r>
        <w:softHyphen/>
        <w:t>че</w:t>
      </w:r>
      <w:r>
        <w:softHyphen/>
        <w:t>ской дея</w:t>
      </w:r>
      <w:r>
        <w:softHyphen/>
        <w:t>тель</w:t>
      </w:r>
      <w:r>
        <w:softHyphen/>
        <w:t>но</w:t>
      </w:r>
      <w:r>
        <w:softHyphen/>
        <w:t>сти в го</w:t>
      </w:r>
      <w:r>
        <w:softHyphen/>
        <w:t>су</w:t>
      </w:r>
      <w:r>
        <w:softHyphen/>
        <w:t>дар</w:t>
      </w:r>
      <w:r>
        <w:softHyphen/>
        <w:t>ст</w:t>
      </w:r>
      <w:r>
        <w:softHyphen/>
        <w:t>ве-су</w:t>
      </w:r>
      <w:r>
        <w:softHyphen/>
        <w:t>пер</w:t>
      </w:r>
      <w:r>
        <w:softHyphen/>
        <w:t>кон</w:t>
      </w:r>
      <w:r>
        <w:softHyphen/>
        <w:t>цер</w:t>
      </w:r>
      <w:r>
        <w:softHyphen/>
        <w:t>не в ка</w:t>
      </w:r>
      <w:r>
        <w:softHyphen/>
        <w:t>че</w:t>
      </w:r>
      <w:r>
        <w:softHyphen/>
        <w:t>ст</w:t>
      </w:r>
      <w:r>
        <w:softHyphen/>
        <w:t>ве ру</w:t>
      </w:r>
      <w:r>
        <w:softHyphen/>
        <w:t>ко</w:t>
      </w:r>
      <w:r>
        <w:softHyphen/>
        <w:t>во</w:t>
      </w:r>
      <w:r>
        <w:softHyphen/>
        <w:t>ди</w:t>
      </w:r>
      <w:r>
        <w:softHyphen/>
        <w:t>те</w:t>
      </w:r>
      <w:r>
        <w:softHyphen/>
        <w:t>ля дру</w:t>
      </w:r>
      <w:r>
        <w:softHyphen/>
        <w:t>гих лю</w:t>
      </w:r>
      <w:r>
        <w:softHyphen/>
        <w:t>дей, имен</w:t>
      </w:r>
      <w:r>
        <w:softHyphen/>
        <w:t>но с это</w:t>
      </w:r>
      <w:r>
        <w:softHyphen/>
        <w:t>го са</w:t>
      </w:r>
      <w:r>
        <w:softHyphen/>
        <w:t>мо</w:t>
      </w:r>
      <w:r>
        <w:softHyphen/>
        <w:t>оп</w:t>
      </w:r>
      <w:r>
        <w:softHyphen/>
        <w:t>ре</w:t>
      </w:r>
      <w:r>
        <w:softHyphen/>
        <w:t>де</w:t>
      </w:r>
      <w:r>
        <w:softHyphen/>
        <w:t>ле</w:t>
      </w:r>
      <w:r>
        <w:softHyphen/>
        <w:t>ния че</w:t>
      </w:r>
      <w:r>
        <w:softHyphen/>
        <w:t>ло</w:t>
      </w:r>
      <w:r>
        <w:softHyphen/>
        <w:t>век дол</w:t>
      </w:r>
      <w:r>
        <w:softHyphen/>
        <w:t>жен на</w:t>
      </w:r>
      <w:r>
        <w:softHyphen/>
        <w:t>чи</w:t>
      </w:r>
      <w:r>
        <w:softHyphen/>
        <w:t>нать дея</w:t>
      </w:r>
      <w:r>
        <w:softHyphen/>
        <w:t>тель</w:t>
      </w:r>
      <w:r>
        <w:softHyphen/>
        <w:t>ность.</w:t>
      </w:r>
    </w:p>
    <w:p w14:paraId="0BC489F8" w14:textId="77777777" w:rsidR="005D48DB" w:rsidRDefault="005D48DB" w:rsidP="00847DA9">
      <w:pPr>
        <w:numPr>
          <w:ilvl w:val="12"/>
          <w:numId w:val="0"/>
        </w:numPr>
        <w:jc w:val="both"/>
      </w:pPr>
      <w:r>
        <w:t>Но, ес</w:t>
      </w:r>
      <w:r>
        <w:softHyphen/>
        <w:t>ли этих пяти по</w:t>
      </w:r>
      <w:r>
        <w:softHyphen/>
        <w:t>ло</w:t>
      </w:r>
      <w:r>
        <w:softHyphen/>
        <w:t>же</w:t>
      </w:r>
      <w:r>
        <w:softHyphen/>
        <w:t>ний, вы</w:t>
      </w:r>
      <w:r>
        <w:softHyphen/>
        <w:t>ра</w:t>
      </w:r>
      <w:r>
        <w:softHyphen/>
        <w:t>жаю</w:t>
      </w:r>
      <w:r>
        <w:softHyphen/>
        <w:t>щих ос</w:t>
      </w:r>
      <w:r>
        <w:softHyphen/>
        <w:t>но</w:t>
      </w:r>
      <w:r>
        <w:softHyphen/>
        <w:t>во</w:t>
      </w:r>
      <w:r>
        <w:softHyphen/>
        <w:t>по</w:t>
      </w:r>
      <w:r>
        <w:softHyphen/>
        <w:t>ла</w:t>
      </w:r>
      <w:r>
        <w:softHyphen/>
        <w:t>гаю</w:t>
      </w:r>
      <w:r>
        <w:softHyphen/>
        <w:t>щий кон</w:t>
      </w:r>
      <w:r>
        <w:softHyphen/>
        <w:t>сти</w:t>
      </w:r>
      <w:r>
        <w:softHyphen/>
        <w:t>ту</w:t>
      </w:r>
      <w:r>
        <w:softHyphen/>
        <w:t>ци</w:t>
      </w:r>
      <w:r>
        <w:softHyphen/>
        <w:t>он</w:t>
      </w:r>
      <w:r>
        <w:softHyphen/>
        <w:t>ный прин</w:t>
      </w:r>
      <w:r>
        <w:softHyphen/>
        <w:t>цип, нет, то “кон</w:t>
      </w:r>
      <w:r>
        <w:softHyphen/>
        <w:t>сти</w:t>
      </w:r>
      <w:r>
        <w:softHyphen/>
        <w:t>ту</w:t>
      </w:r>
      <w:r>
        <w:softHyphen/>
        <w:t xml:space="preserve">ция” и </w:t>
      </w:r>
      <w:r>
        <w:rPr>
          <w:i/>
        </w:rPr>
        <w:t>во</w:t>
      </w:r>
      <w:r>
        <w:rPr>
          <w:i/>
        </w:rPr>
        <w:softHyphen/>
        <w:t>ров</w:t>
      </w:r>
      <w:r>
        <w:rPr>
          <w:i/>
        </w:rPr>
        <w:softHyphen/>
        <w:t>ской за</w:t>
      </w:r>
      <w:r>
        <w:rPr>
          <w:i/>
        </w:rPr>
        <w:softHyphen/>
        <w:t>кон все</w:t>
      </w:r>
      <w:r>
        <w:rPr>
          <w:i/>
        </w:rPr>
        <w:softHyphen/>
        <w:t>доз</w:t>
      </w:r>
      <w:r>
        <w:rPr>
          <w:i/>
        </w:rPr>
        <w:softHyphen/>
        <w:t>во</w:t>
      </w:r>
      <w:r>
        <w:rPr>
          <w:i/>
        </w:rPr>
        <w:softHyphen/>
        <w:t>лен</w:t>
      </w:r>
      <w:r>
        <w:rPr>
          <w:i/>
        </w:rPr>
        <w:softHyphen/>
        <w:t>но</w:t>
      </w:r>
      <w:r>
        <w:rPr>
          <w:i/>
        </w:rPr>
        <w:softHyphen/>
        <w:t>сти оса</w:t>
      </w:r>
      <w:r>
        <w:rPr>
          <w:i/>
        </w:rPr>
        <w:softHyphen/>
        <w:t>та</w:t>
      </w:r>
      <w:r>
        <w:rPr>
          <w:i/>
        </w:rPr>
        <w:softHyphen/>
        <w:t>не</w:t>
      </w:r>
      <w:r>
        <w:rPr>
          <w:i/>
        </w:rPr>
        <w:softHyphen/>
        <w:t>лых управ</w:t>
      </w:r>
      <w:r>
        <w:rPr>
          <w:i/>
        </w:rPr>
        <w:softHyphen/>
        <w:t>лен</w:t>
      </w:r>
      <w:r>
        <w:rPr>
          <w:i/>
        </w:rPr>
        <w:softHyphen/>
        <w:t>цев</w:t>
      </w:r>
      <w:r>
        <w:t xml:space="preserve"> неотличимы друг от дру</w:t>
      </w:r>
      <w:r>
        <w:softHyphen/>
        <w:t>га.</w:t>
      </w:r>
    </w:p>
    <w:p w14:paraId="0DEDB468" w14:textId="77777777" w:rsidR="005D48DB" w:rsidRDefault="005D48DB" w:rsidP="00847DA9">
      <w:pPr>
        <w:numPr>
          <w:ilvl w:val="12"/>
          <w:numId w:val="0"/>
        </w:numPr>
        <w:jc w:val="both"/>
      </w:pPr>
      <w:r>
        <w:t>Осознанное принятие всем обществом Основополагающего Конституционного Принципа будет знаменовать духовное единение Людмилы и Руслана, после чего действительно, как и предсказывал Финн:</w:t>
      </w:r>
    </w:p>
    <w:p w14:paraId="732EADEE" w14:textId="77777777" w:rsidR="005D48DB" w:rsidRDefault="005D48DB" w:rsidP="00847DA9">
      <w:pPr>
        <w:pStyle w:val="a7"/>
        <w:numPr>
          <w:ilvl w:val="12"/>
          <w:numId w:val="0"/>
        </w:numPr>
        <w:ind w:left="1418"/>
        <w:jc w:val="both"/>
      </w:pPr>
    </w:p>
    <w:p w14:paraId="60D36D7C"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Hастанет мир, погибнет злоба.</w:t>
      </w:r>
    </w:p>
    <w:p w14:paraId="2A1C08C9" w14:textId="77777777" w:rsidR="005D48DB" w:rsidRDefault="005D48DB" w:rsidP="00847DA9">
      <w:pPr>
        <w:pStyle w:val="a7"/>
        <w:numPr>
          <w:ilvl w:val="12"/>
          <w:numId w:val="0"/>
        </w:numPr>
        <w:ind w:left="1418"/>
        <w:jc w:val="both"/>
      </w:pPr>
    </w:p>
    <w:p w14:paraId="1089DF97" w14:textId="77777777" w:rsidR="005D48DB" w:rsidRDefault="005D48DB" w:rsidP="00847DA9">
      <w:pPr>
        <w:numPr>
          <w:ilvl w:val="12"/>
          <w:numId w:val="0"/>
        </w:numPr>
        <w:jc w:val="both"/>
        <w:rPr>
          <w:i/>
        </w:rPr>
      </w:pPr>
      <w:r>
        <w:t>Можно сказать, что с этого времени объединившиеся народ и правительство, через исполнившее свое предназначение святорусское жречество, получают благословение Свыше на счастье, достойное человечества:</w:t>
      </w:r>
    </w:p>
    <w:p w14:paraId="14534BCC" w14:textId="77777777" w:rsidR="005D48DB" w:rsidRDefault="005D48DB" w:rsidP="00847DA9">
      <w:pPr>
        <w:numPr>
          <w:ilvl w:val="12"/>
          <w:numId w:val="0"/>
        </w:numPr>
        <w:jc w:val="both"/>
        <w:rPr>
          <w:rFonts w:ascii="Academy" w:hAnsi="Academy"/>
          <w:i/>
          <w:sz w:val="22"/>
        </w:rPr>
      </w:pPr>
    </w:p>
    <w:p w14:paraId="5A8F7D77" w14:textId="77777777" w:rsidR="005D48DB" w:rsidRDefault="005D48DB" w:rsidP="00847DA9">
      <w:pPr>
        <w:numPr>
          <w:ilvl w:val="12"/>
          <w:numId w:val="0"/>
        </w:numPr>
        <w:ind w:firstLine="1701"/>
        <w:jc w:val="both"/>
        <w:rPr>
          <w:rFonts w:ascii="Academy Cyr" w:hAnsi="Academy Cyr"/>
          <w:i/>
        </w:rPr>
      </w:pPr>
      <w:r>
        <w:rPr>
          <w:rFonts w:ascii="Academy Cyr" w:hAnsi="Academy Cyr"/>
          <w:i/>
        </w:rPr>
        <w:t>Достойны счастья будьте оба!</w:t>
      </w:r>
    </w:p>
    <w:p w14:paraId="4DCD2C73" w14:textId="77777777" w:rsidR="005D48DB" w:rsidRDefault="005D48DB" w:rsidP="00847DA9">
      <w:pPr>
        <w:numPr>
          <w:ilvl w:val="12"/>
          <w:numId w:val="0"/>
        </w:numPr>
        <w:jc w:val="both"/>
        <w:rPr>
          <w:rFonts w:ascii="Academy" w:hAnsi="Academy"/>
          <w:i/>
          <w:sz w:val="22"/>
        </w:rPr>
      </w:pPr>
    </w:p>
    <w:p w14:paraId="532F1909" w14:textId="77777777" w:rsidR="005D48DB" w:rsidRDefault="005D48DB" w:rsidP="00847DA9">
      <w:pPr>
        <w:numPr>
          <w:ilvl w:val="12"/>
          <w:numId w:val="0"/>
        </w:numPr>
        <w:jc w:val="both"/>
      </w:pPr>
      <w:r>
        <w:t>При этом происходит информационное (не материальное) единение Финна и Руслана в качественно новую по отношению к прошлым (программной и программно-адаптивной) системам управления — систему предсказатель-поправщик (предиктор-корректор), способную обеспечить устойчивое развитие России по предсказуемости. И Пушкин кратко и образно дает нам об этом представление:</w:t>
      </w:r>
    </w:p>
    <w:p w14:paraId="50E03F44" w14:textId="77777777" w:rsidR="005D48DB" w:rsidRDefault="005D48DB" w:rsidP="00847DA9">
      <w:pPr>
        <w:pStyle w:val="a7"/>
        <w:numPr>
          <w:ilvl w:val="12"/>
          <w:numId w:val="0"/>
        </w:numPr>
        <w:ind w:left="1418"/>
        <w:jc w:val="both"/>
      </w:pPr>
    </w:p>
    <w:p w14:paraId="45E7FB1B" w14:textId="77777777" w:rsidR="005D48DB" w:rsidRDefault="005D48DB" w:rsidP="00847DA9">
      <w:pPr>
        <w:pStyle w:val="a7"/>
        <w:numPr>
          <w:ilvl w:val="12"/>
          <w:numId w:val="0"/>
        </w:numPr>
        <w:ind w:left="1418"/>
        <w:jc w:val="both"/>
        <w:rPr>
          <w:rFonts w:ascii="Academy Cyr" w:hAnsi="Academy Cyr"/>
        </w:rPr>
      </w:pPr>
      <w:r>
        <w:rPr>
          <w:rFonts w:ascii="Academy Cyr" w:hAnsi="Academy Cyr"/>
        </w:rPr>
        <w:t>“Прости надолго, витязь мой!</w:t>
      </w:r>
    </w:p>
    <w:p w14:paraId="6F9907C2" w14:textId="77777777" w:rsidR="005D48DB" w:rsidRDefault="005D48DB" w:rsidP="00847DA9">
      <w:pPr>
        <w:pStyle w:val="a7"/>
        <w:numPr>
          <w:ilvl w:val="12"/>
          <w:numId w:val="0"/>
        </w:numPr>
        <w:ind w:left="1418"/>
        <w:jc w:val="both"/>
        <w:rPr>
          <w:rFonts w:ascii="Academy Cyr" w:hAnsi="Academy Cyr"/>
        </w:rPr>
      </w:pPr>
      <w:r>
        <w:rPr>
          <w:rFonts w:ascii="Academy Cyr" w:hAnsi="Academy Cyr"/>
        </w:rPr>
        <w:t>Дай руку... там, за дверью гроба —</w:t>
      </w:r>
    </w:p>
    <w:p w14:paraId="5CCB8C38"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 прежде — свидимся с тобой!"</w:t>
      </w:r>
    </w:p>
    <w:p w14:paraId="07CF2C2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Сказал, ИСЧЕЗHУЛ.</w:t>
      </w:r>
    </w:p>
    <w:p w14:paraId="31DE2FB6" w14:textId="77777777" w:rsidR="005D48DB" w:rsidRDefault="005D48DB" w:rsidP="00847DA9">
      <w:pPr>
        <w:pStyle w:val="a7"/>
        <w:numPr>
          <w:ilvl w:val="12"/>
          <w:numId w:val="0"/>
        </w:numPr>
        <w:ind w:left="1418"/>
        <w:jc w:val="both"/>
      </w:pPr>
    </w:p>
    <w:p w14:paraId="33D91489" w14:textId="77777777" w:rsidR="005D48DB" w:rsidRDefault="005D48DB" w:rsidP="00847DA9">
      <w:pPr>
        <w:numPr>
          <w:ilvl w:val="12"/>
          <w:numId w:val="0"/>
        </w:numPr>
        <w:jc w:val="both"/>
      </w:pPr>
      <w:r>
        <w:t xml:space="preserve"> Завершение формирования Внутреннего Предиктора России после информационного объединения Финна с Русланом означает ИСЧЕЗHОВЕHИЕ герметизма, как символа монополии на Знание жречества, неспособного принять на себя уровень глобальной ответственности и, в силу этого, превратившегося в глобальное знахарство. Чтобы никогда в будущем в России жречество не обратилось в знахарство, Руслану, принявшему на себя обязанности Внутреннего Предиктора, предстоит отныне самостоятельно принимать решения и уровня глобальной ответственности, а это предполагает прежде всего собственную интеллектуальную активность. Если её нет, а будущее все-таки открывается, то это уже не предиктор, а юродивый, для которого собственный интеллект и его активность только помеха или необязательны. </w:t>
      </w:r>
    </w:p>
    <w:p w14:paraId="29F5A72F" w14:textId="77777777" w:rsidR="005D48DB" w:rsidRDefault="005D48DB" w:rsidP="00847DA9">
      <w:pPr>
        <w:numPr>
          <w:ilvl w:val="12"/>
          <w:numId w:val="0"/>
        </w:numPr>
        <w:jc w:val="both"/>
      </w:pPr>
      <w:r>
        <w:t xml:space="preserve"> Однако, в деятельности такого рода возможна и другая сторона: предикция (способность предвидеть будущее) есть, но догматы религии или иные причины накладывают внутренние запреты на активное вмешательство в жизнь при возникновении необходимости блокировки развития негативных прогнозов. При этом в отношении к действительности возможны два подхода. </w:t>
      </w:r>
    </w:p>
    <w:p w14:paraId="501B80A1" w14:textId="77777777" w:rsidR="005D48DB" w:rsidRDefault="005D48DB" w:rsidP="00847DA9">
      <w:pPr>
        <w:numPr>
          <w:ilvl w:val="12"/>
          <w:numId w:val="0"/>
        </w:numPr>
        <w:jc w:val="both"/>
      </w:pPr>
      <w:r>
        <w:rPr>
          <w:b/>
        </w:rPr>
        <w:t>Первый</w:t>
      </w:r>
      <w:r>
        <w:t xml:space="preserve">: «На все воля Божия» и потому сам человек ни за что не отвечает. </w:t>
      </w:r>
    </w:p>
    <w:p w14:paraId="4A227010" w14:textId="77777777" w:rsidR="005D48DB" w:rsidRDefault="005D48DB" w:rsidP="00847DA9">
      <w:pPr>
        <w:numPr>
          <w:ilvl w:val="12"/>
          <w:numId w:val="0"/>
        </w:numPr>
        <w:jc w:val="both"/>
      </w:pPr>
      <w:r>
        <w:rPr>
          <w:b/>
        </w:rPr>
        <w:t>Второй</w:t>
      </w:r>
      <w:r>
        <w:t xml:space="preserve">: жизнь для человека — школа, опыт полезен всякий, а потому греха нет — есть только опыт. </w:t>
      </w:r>
    </w:p>
    <w:p w14:paraId="2631EBE8" w14:textId="77777777" w:rsidR="005D48DB" w:rsidRDefault="005D48DB" w:rsidP="00847DA9">
      <w:pPr>
        <w:numPr>
          <w:ilvl w:val="12"/>
          <w:numId w:val="0"/>
        </w:numPr>
        <w:jc w:val="both"/>
      </w:pPr>
      <w:r>
        <w:t xml:space="preserve">Это, по существу, две взаимоисключающие точки зрения, поскольку извне вся ситуация выглядит примерно так: какой-то части людей, по каким-то причинам, для каких-то целей дали почитать сценарий будущих событий до того, как действие началось на сцене. Но вопрос: “Зачем дали почитать </w:t>
      </w:r>
      <w:r>
        <w:lastRenderedPageBreak/>
        <w:t xml:space="preserve">сценарий до того?” — просто не встает у первых. Для вторых же, поскольку жизнь — школа и подготовка к чему-то (возможно к бытию иного качества), — ответ прост: дали раньше, чтобы успеть подготовиться и прочувствовать предлагаемый Свыше к освоению опыт. По крайней мере, это осознанная и осмысленная позиция. Первая — логически противоречива и непоследовательна, поскольку, признавая греховность человека, одновременно делает его либо жертвой рока, либо баловнем судьбы, либо отрешенным от жизни созерцателем. И тогда получается: если «На все воля Божия!», а человек ни за что не отвечает и при этом второй подход отрицается, тогда это «падение ниц слепыми и глухими, когда напоминают им знамения их Господа», — Коран, 25:71 — 73. По существу, такая линия поведения больше похожа не столько на абсолютную верноподданность к Всевышнему, сколько на поведение биоробота, поскольку верноподданный все-таки может быть и интеллектуально активен. </w:t>
      </w:r>
    </w:p>
    <w:p w14:paraId="6433F1CE" w14:textId="77777777" w:rsidR="005D48DB" w:rsidRDefault="005D48DB" w:rsidP="00847DA9">
      <w:pPr>
        <w:numPr>
          <w:ilvl w:val="12"/>
          <w:numId w:val="0"/>
        </w:numPr>
        <w:jc w:val="both"/>
      </w:pPr>
      <w:r>
        <w:t>Внутренний Предиктор России отныне концептуально дисциплинирован, интеллектуально активен и не подвержен разрушительному воздействию страстей.</w:t>
      </w:r>
    </w:p>
    <w:p w14:paraId="37D05376" w14:textId="77777777" w:rsidR="005D48DB" w:rsidRDefault="005D48DB" w:rsidP="00847DA9">
      <w:pPr>
        <w:numPr>
          <w:ilvl w:val="12"/>
          <w:numId w:val="0"/>
        </w:numPr>
        <w:jc w:val="both"/>
        <w:rPr>
          <w:rFonts w:ascii="Academy" w:hAnsi="Academy"/>
          <w:i/>
          <w:sz w:val="22"/>
        </w:rPr>
      </w:pPr>
      <w:r>
        <w:t xml:space="preserve"> Отсюда в последний раз в поэме дается напоминание о пагубности излишних эмоций, естественно сопутствующих живому человеку, но являющихся помехой концептуальной деятельности. Поэтому восторги, даже самые пылкие, для Руслана — немые.</w:t>
      </w:r>
    </w:p>
    <w:p w14:paraId="4E1EB7B9" w14:textId="77777777" w:rsidR="005D48DB" w:rsidRDefault="005D48DB" w:rsidP="00847DA9">
      <w:pPr>
        <w:pStyle w:val="a7"/>
        <w:numPr>
          <w:ilvl w:val="12"/>
          <w:numId w:val="0"/>
        </w:numPr>
        <w:ind w:left="1418"/>
        <w:jc w:val="both"/>
      </w:pPr>
    </w:p>
    <w:p w14:paraId="0B7B1697"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Упоенный</w:t>
      </w:r>
    </w:p>
    <w:p w14:paraId="0C1E654B"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Восторгом пылким и немым,</w:t>
      </w:r>
    </w:p>
    <w:p w14:paraId="052097D6"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для жизни пробужденный,</w:t>
      </w:r>
    </w:p>
    <w:p w14:paraId="4E6D98F3"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Подъемлет руки вслед за ним...</w:t>
      </w:r>
    </w:p>
    <w:p w14:paraId="5D91828F"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ничего не слышно боле!</w:t>
      </w:r>
    </w:p>
    <w:p w14:paraId="324A9173" w14:textId="77777777" w:rsidR="005D48DB" w:rsidRDefault="005D48DB" w:rsidP="00847DA9">
      <w:pPr>
        <w:pStyle w:val="a7"/>
        <w:numPr>
          <w:ilvl w:val="12"/>
          <w:numId w:val="0"/>
        </w:numPr>
        <w:ind w:left="1418"/>
        <w:jc w:val="both"/>
      </w:pPr>
    </w:p>
    <w:p w14:paraId="71BAB906" w14:textId="77777777" w:rsidR="005D48DB" w:rsidRDefault="005D48DB" w:rsidP="00847DA9">
      <w:pPr>
        <w:numPr>
          <w:ilvl w:val="12"/>
          <w:numId w:val="0"/>
        </w:numPr>
        <w:jc w:val="both"/>
      </w:pPr>
      <w:r>
        <w:t>Толпе простительны нетерпение и неумеренность. Человек, осознанно принявший на себя груз ответственности государственной, глобальной значимости, должен всегда оставаться воплощением собранности и готовности исполнить свой долг перед народом. Глобальный исторический процесс — не арена для спортивных состязаний; в нем, в силу того, что история сослагательного наклонения не имеет, многое решается с первой попытки, и потому в процессе концептуального противостояния важно учитывать не только опыт и знания друзей, но и противников, которых лучше держать «в котомке за седлом».</w:t>
      </w:r>
    </w:p>
    <w:p w14:paraId="235909A0" w14:textId="77777777" w:rsidR="005D48DB" w:rsidRDefault="005D48DB" w:rsidP="00847DA9">
      <w:pPr>
        <w:pStyle w:val="a7"/>
        <w:numPr>
          <w:ilvl w:val="12"/>
          <w:numId w:val="0"/>
        </w:numPr>
        <w:ind w:left="1418"/>
        <w:jc w:val="both"/>
      </w:pPr>
    </w:p>
    <w:p w14:paraId="29D30F13"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 один в пустынном поле;</w:t>
      </w:r>
    </w:p>
    <w:p w14:paraId="20F61E7A"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Запрыгав, с карлой за седлом,</w:t>
      </w:r>
    </w:p>
    <w:p w14:paraId="1CFBE83E" w14:textId="77777777" w:rsidR="005D48DB" w:rsidRDefault="005D48DB" w:rsidP="00847DA9">
      <w:pPr>
        <w:pStyle w:val="a7"/>
        <w:numPr>
          <w:ilvl w:val="12"/>
          <w:numId w:val="0"/>
        </w:numPr>
        <w:ind w:left="1418"/>
        <w:jc w:val="both"/>
        <w:rPr>
          <w:rFonts w:ascii="Academy Cyr" w:hAnsi="Academy Cyr"/>
        </w:rPr>
      </w:pPr>
      <w:r>
        <w:rPr>
          <w:rFonts w:ascii="Academy Cyr" w:hAnsi="Academy Cyr"/>
        </w:rPr>
        <w:t>Русланов конь нетерпеливый</w:t>
      </w:r>
    </w:p>
    <w:p w14:paraId="070955AA"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Бежит и ржет, махая гривой;</w:t>
      </w:r>
    </w:p>
    <w:p w14:paraId="0C2804A5"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князь готов, уж он верхом,</w:t>
      </w:r>
    </w:p>
    <w:p w14:paraId="7646F605" w14:textId="77777777" w:rsidR="005D48DB" w:rsidRDefault="005D48DB" w:rsidP="00847DA9">
      <w:pPr>
        <w:pStyle w:val="a7"/>
        <w:numPr>
          <w:ilvl w:val="12"/>
          <w:numId w:val="0"/>
        </w:numPr>
        <w:ind w:left="1418"/>
        <w:jc w:val="both"/>
        <w:rPr>
          <w:rFonts w:ascii="Academy Cyr" w:hAnsi="Academy Cyr"/>
        </w:rPr>
      </w:pPr>
      <w:r>
        <w:rPr>
          <w:rFonts w:ascii="Academy Cyr" w:hAnsi="Academy Cyr"/>
        </w:rPr>
        <w:t>Уж он летит живой и здравый</w:t>
      </w:r>
    </w:p>
    <w:p w14:paraId="1B5913FB" w14:textId="77777777" w:rsidR="005D48DB" w:rsidRDefault="005D48DB" w:rsidP="00847DA9">
      <w:pPr>
        <w:pStyle w:val="a7"/>
        <w:numPr>
          <w:ilvl w:val="12"/>
          <w:numId w:val="0"/>
        </w:numPr>
        <w:ind w:left="1418"/>
        <w:jc w:val="both"/>
        <w:rPr>
          <w:rFonts w:ascii="Academy Cyr" w:hAnsi="Academy Cyr"/>
        </w:rPr>
      </w:pPr>
      <w:r>
        <w:rPr>
          <w:rFonts w:ascii="Academy Cyr" w:hAnsi="Academy Cyr"/>
        </w:rPr>
        <w:t>Через поля, через дубравы.</w:t>
      </w:r>
    </w:p>
    <w:p w14:paraId="436048E5" w14:textId="77777777" w:rsidR="005D48DB" w:rsidRDefault="005D48DB" w:rsidP="00847DA9">
      <w:pPr>
        <w:pStyle w:val="a7"/>
        <w:numPr>
          <w:ilvl w:val="12"/>
          <w:numId w:val="0"/>
        </w:numPr>
        <w:ind w:left="1418"/>
        <w:jc w:val="both"/>
      </w:pPr>
    </w:p>
    <w:p w14:paraId="5FD94252" w14:textId="77777777" w:rsidR="005D48DB" w:rsidRDefault="005D48DB" w:rsidP="00847DA9">
      <w:pPr>
        <w:numPr>
          <w:ilvl w:val="12"/>
          <w:numId w:val="0"/>
        </w:numPr>
        <w:jc w:val="both"/>
      </w:pPr>
      <w:r>
        <w:t>Hаше время в поэме отражено удивительно точно. И позор предательства разжиревшей на иностранных подачках продажной “элиты”, и психологически раздавленная развалом страны, уничтожением её государственности толпа, ожидающая развязки, как кары небесной.</w:t>
      </w:r>
    </w:p>
    <w:p w14:paraId="2CD2286B" w14:textId="77777777" w:rsidR="005D48DB" w:rsidRDefault="005D48DB" w:rsidP="00847DA9">
      <w:pPr>
        <w:pStyle w:val="a7"/>
        <w:numPr>
          <w:ilvl w:val="12"/>
          <w:numId w:val="0"/>
        </w:numPr>
        <w:ind w:left="1418"/>
        <w:jc w:val="both"/>
      </w:pPr>
    </w:p>
    <w:p w14:paraId="1565688A" w14:textId="77777777" w:rsidR="005D48DB" w:rsidRDefault="005D48DB" w:rsidP="00847DA9">
      <w:pPr>
        <w:pStyle w:val="a7"/>
        <w:numPr>
          <w:ilvl w:val="12"/>
          <w:numId w:val="0"/>
        </w:numPr>
        <w:ind w:left="1418"/>
        <w:jc w:val="both"/>
        <w:rPr>
          <w:rFonts w:ascii="Academy Cyr" w:hAnsi="Academy Cyr"/>
        </w:rPr>
      </w:pPr>
      <w:r>
        <w:rPr>
          <w:rFonts w:ascii="Academy Cyr" w:hAnsi="Academy Cyr"/>
        </w:rPr>
        <w:t>Hо между тем какой позор</w:t>
      </w:r>
    </w:p>
    <w:p w14:paraId="6E683D89" w14:textId="77777777" w:rsidR="005D48DB" w:rsidRDefault="005D48DB" w:rsidP="00847DA9">
      <w:pPr>
        <w:pStyle w:val="a7"/>
        <w:numPr>
          <w:ilvl w:val="12"/>
          <w:numId w:val="0"/>
        </w:numPr>
        <w:ind w:left="1418"/>
        <w:jc w:val="both"/>
        <w:rPr>
          <w:rFonts w:ascii="Academy Cyr" w:hAnsi="Academy Cyr"/>
        </w:rPr>
      </w:pPr>
      <w:r>
        <w:rPr>
          <w:rFonts w:ascii="Academy Cyr" w:hAnsi="Academy Cyr"/>
        </w:rPr>
        <w:t>Являет Киев осажденный!</w:t>
      </w:r>
    </w:p>
    <w:p w14:paraId="300DB4F2" w14:textId="77777777" w:rsidR="005D48DB" w:rsidRDefault="005D48DB" w:rsidP="00847DA9">
      <w:pPr>
        <w:pStyle w:val="a7"/>
        <w:numPr>
          <w:ilvl w:val="12"/>
          <w:numId w:val="0"/>
        </w:numPr>
        <w:ind w:left="1418"/>
        <w:jc w:val="both"/>
        <w:rPr>
          <w:rFonts w:ascii="Academy Cyr" w:hAnsi="Academy Cyr"/>
        </w:rPr>
      </w:pPr>
      <w:r>
        <w:rPr>
          <w:rFonts w:ascii="Academy Cyr" w:hAnsi="Academy Cyr"/>
        </w:rPr>
        <w:t>Там, устремив на нивы взор,</w:t>
      </w:r>
    </w:p>
    <w:p w14:paraId="18E36B47"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Hарод, уныньем пораженный,</w:t>
      </w:r>
    </w:p>
    <w:p w14:paraId="67974195"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Стоит на башнях и стенах</w:t>
      </w:r>
    </w:p>
    <w:p w14:paraId="30BBD336"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в страхе ждет небесной казни;</w:t>
      </w:r>
    </w:p>
    <w:p w14:paraId="30A28F8A" w14:textId="77777777" w:rsidR="005D48DB" w:rsidRDefault="005D48DB" w:rsidP="00847DA9">
      <w:pPr>
        <w:pStyle w:val="a7"/>
        <w:numPr>
          <w:ilvl w:val="12"/>
          <w:numId w:val="0"/>
        </w:numPr>
        <w:ind w:left="1418"/>
        <w:jc w:val="both"/>
      </w:pPr>
    </w:p>
    <w:p w14:paraId="67698190" w14:textId="77777777" w:rsidR="005D48DB" w:rsidRDefault="005D48DB" w:rsidP="00847DA9">
      <w:pPr>
        <w:numPr>
          <w:ilvl w:val="12"/>
          <w:numId w:val="0"/>
        </w:numPr>
        <w:jc w:val="both"/>
      </w:pPr>
      <w:r>
        <w:t>Hесмотря на декларируемую гласность, по-прежнему:</w:t>
      </w:r>
    </w:p>
    <w:p w14:paraId="559C68BF" w14:textId="77777777" w:rsidR="005D48DB" w:rsidRDefault="005D48DB" w:rsidP="00847DA9">
      <w:pPr>
        <w:pStyle w:val="a7"/>
        <w:numPr>
          <w:ilvl w:val="12"/>
          <w:numId w:val="0"/>
        </w:numPr>
        <w:ind w:left="1418"/>
        <w:jc w:val="both"/>
      </w:pPr>
    </w:p>
    <w:p w14:paraId="6C6B55C1"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Стенанья робкие в домах,</w:t>
      </w:r>
    </w:p>
    <w:p w14:paraId="6CC5BC4E"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 стогнах тишина боязни;</w:t>
      </w:r>
    </w:p>
    <w:p w14:paraId="78D5EB74" w14:textId="77777777" w:rsidR="005D48DB" w:rsidRDefault="005D48DB" w:rsidP="00847DA9">
      <w:pPr>
        <w:pStyle w:val="a7"/>
        <w:numPr>
          <w:ilvl w:val="12"/>
          <w:numId w:val="0"/>
        </w:numPr>
        <w:ind w:left="1418"/>
        <w:jc w:val="both"/>
      </w:pPr>
    </w:p>
    <w:p w14:paraId="41B6A95E" w14:textId="77777777" w:rsidR="005D48DB" w:rsidRDefault="005D48DB" w:rsidP="00847DA9">
      <w:pPr>
        <w:numPr>
          <w:ilvl w:val="12"/>
          <w:numId w:val="0"/>
        </w:numPr>
        <w:jc w:val="both"/>
      </w:pPr>
      <w:r>
        <w:t>В народе ощущение полного предательства всех структур власти. Это, конечно, не так. Всегда существовали люди, благонамеренные и искренне обеспокоенные судьбой народа. Так было перед Февральской революцией, когда масонские структуры готовили Россию к расчленению; существуют подобные люди и в наше смутное время. Как и в начале века, не понимая общего хода вещей и не имея собственного мнения о происходящем, в горестном ожидании прихода анти-Христа они по-прежнему остаются близ народа, но не с народом. Одинокие в своих эсхатологических упованиях, они горестную молитву предпочитают любой практической деятельности и, в силу этого, остаются под контролем кадровой базы самой древней и самой богатой мафии.</w:t>
      </w:r>
    </w:p>
    <w:p w14:paraId="178C481A" w14:textId="77777777" w:rsidR="005D48DB" w:rsidRDefault="005D48DB" w:rsidP="00847DA9">
      <w:pPr>
        <w:pStyle w:val="a7"/>
        <w:numPr>
          <w:ilvl w:val="12"/>
          <w:numId w:val="0"/>
        </w:numPr>
        <w:ind w:left="1418"/>
        <w:jc w:val="both"/>
      </w:pPr>
    </w:p>
    <w:p w14:paraId="7BB6D5D3" w14:textId="77777777" w:rsidR="005D48DB" w:rsidRDefault="005D48DB" w:rsidP="00847DA9">
      <w:pPr>
        <w:pStyle w:val="a7"/>
        <w:numPr>
          <w:ilvl w:val="12"/>
          <w:numId w:val="0"/>
        </w:numPr>
        <w:ind w:left="1418"/>
        <w:jc w:val="both"/>
        <w:rPr>
          <w:rFonts w:ascii="Academy Cyr" w:hAnsi="Academy Cyr"/>
        </w:rPr>
      </w:pPr>
      <w:r>
        <w:rPr>
          <w:rFonts w:ascii="Academy Cyr" w:hAnsi="Academy Cyr"/>
        </w:rPr>
        <w:t>Один, близ дочери своей,</w:t>
      </w:r>
    </w:p>
    <w:p w14:paraId="3035EB53"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Владимир в горестной молитве;</w:t>
      </w:r>
    </w:p>
    <w:p w14:paraId="1F91A9BE" w14:textId="77777777" w:rsidR="005D48DB" w:rsidRDefault="005D48DB" w:rsidP="00847DA9">
      <w:pPr>
        <w:pStyle w:val="a7"/>
        <w:numPr>
          <w:ilvl w:val="12"/>
          <w:numId w:val="0"/>
        </w:numPr>
        <w:ind w:left="1418"/>
        <w:jc w:val="both"/>
      </w:pPr>
    </w:p>
    <w:p w14:paraId="3229A8A7" w14:textId="77777777" w:rsidR="005D48DB" w:rsidRDefault="005D48DB" w:rsidP="00847DA9">
      <w:pPr>
        <w:numPr>
          <w:ilvl w:val="12"/>
          <w:numId w:val="0"/>
        </w:numPr>
        <w:jc w:val="both"/>
      </w:pPr>
      <w:r>
        <w:t>МО-ЛИТЬ-СЯ, согласно Всеясветной Грамоте, — обливать себя светом звезды, сжигающей зло (МО — звезда, сжигающая зло). Молитва Владимира горестна потому, что: либо он не понимает смысла слов и тогда его молитва — явное пустословие, свойственное “элите”; либо он сам зол и, в силу этого, не может призвать на себя свет звезды, сжигающей зло, поскольку будет ею испепелен. Настоящая, искренняя молитва всегда РА-ДОСТ-на, поскольку горестным или тщетным может быть лишь молитвозвучное пустословие. И не случайно ни здесь, ни в других местах Пушкин не говорит прямо об отношениях Владимира с Богом. Тем не менее, у читателя при чтении данного фрагмента может возникнуть представление о его обращении с молитвой к Богу. Для этого есть некоторые основания, поскольку при других обстоятельствах поэт пишет прямо:</w:t>
      </w:r>
    </w:p>
    <w:p w14:paraId="0337E537" w14:textId="77777777" w:rsidR="005D48DB" w:rsidRDefault="005D48DB" w:rsidP="00847DA9">
      <w:pPr>
        <w:pStyle w:val="a7"/>
        <w:numPr>
          <w:ilvl w:val="12"/>
          <w:numId w:val="0"/>
        </w:numPr>
        <w:ind w:left="1418"/>
        <w:jc w:val="both"/>
      </w:pPr>
    </w:p>
    <w:p w14:paraId="12611A98"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Дрожащий карлик за седлом</w:t>
      </w:r>
    </w:p>
    <w:p w14:paraId="3245E1C2" w14:textId="77777777" w:rsidR="005D48DB" w:rsidRDefault="005D48DB" w:rsidP="00847DA9">
      <w:pPr>
        <w:pStyle w:val="a7"/>
        <w:numPr>
          <w:ilvl w:val="12"/>
          <w:numId w:val="0"/>
        </w:numPr>
        <w:ind w:left="1418"/>
        <w:jc w:val="both"/>
        <w:rPr>
          <w:rFonts w:ascii="Academy Cyr" w:hAnsi="Academy Cyr"/>
        </w:rPr>
      </w:pPr>
      <w:r>
        <w:rPr>
          <w:rFonts w:ascii="Academy Cyr" w:hAnsi="Academy Cyr"/>
        </w:rPr>
        <w:t>Не смел дышать, не шевелился,</w:t>
      </w:r>
    </w:p>
    <w:p w14:paraId="3DF2A439"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чернокнижным языком</w:t>
      </w:r>
    </w:p>
    <w:p w14:paraId="2092E2E5" w14:textId="77777777" w:rsidR="005D48DB" w:rsidRDefault="005D48DB" w:rsidP="00847DA9">
      <w:pPr>
        <w:pStyle w:val="a7"/>
        <w:numPr>
          <w:ilvl w:val="12"/>
          <w:numId w:val="0"/>
        </w:numPr>
        <w:ind w:left="1418"/>
        <w:jc w:val="both"/>
        <w:rPr>
          <w:rFonts w:ascii="Academy Cyr" w:hAnsi="Academy Cyr"/>
        </w:rPr>
      </w:pPr>
      <w:r>
        <w:rPr>
          <w:rFonts w:ascii="Academy Cyr" w:hAnsi="Academy Cyr"/>
        </w:rPr>
        <w:t>Усердно демонам молился.</w:t>
      </w:r>
    </w:p>
    <w:p w14:paraId="3E1729E8" w14:textId="77777777" w:rsidR="005D48DB" w:rsidRDefault="005D48DB" w:rsidP="00847DA9">
      <w:pPr>
        <w:pStyle w:val="a7"/>
        <w:numPr>
          <w:ilvl w:val="12"/>
          <w:numId w:val="0"/>
        </w:numPr>
        <w:ind w:left="1418"/>
        <w:jc w:val="both"/>
      </w:pPr>
    </w:p>
    <w:p w14:paraId="19AF8466" w14:textId="77777777" w:rsidR="005D48DB" w:rsidRDefault="005D48DB" w:rsidP="00847DA9">
      <w:pPr>
        <w:numPr>
          <w:ilvl w:val="12"/>
          <w:numId w:val="0"/>
        </w:numPr>
        <w:jc w:val="both"/>
      </w:pPr>
      <w:r>
        <w:t xml:space="preserve"> Можно сказать, что Пушкин тоже пользовался методом подачи информации по умолчанию, но в рассматриваемом случае, нам представляется, это делалось им лишь затем, чтобы дать понять читателю: в отношениях с Богом всякое молитвенное общение — уникально и неповторимо. Однако, “молитва” без разумения во многом аналогична “разумению” вне молитвы. В связи с этим пророк Мухаммад учил: «Раб Божий получает от молитвы лишь то, что он понял». Из содержания поэмы видно, что Владимир был благонамерен и не стремился сам разбираться в происходящем, возможно потому, что в критических ситуациях у всех правителей, кроме советников, существует еще:</w:t>
      </w:r>
    </w:p>
    <w:p w14:paraId="7D76EBBB" w14:textId="77777777" w:rsidR="005D48DB" w:rsidRDefault="005D48DB" w:rsidP="00847DA9">
      <w:pPr>
        <w:pStyle w:val="a7"/>
        <w:numPr>
          <w:ilvl w:val="12"/>
          <w:numId w:val="0"/>
        </w:numPr>
        <w:ind w:left="1418"/>
        <w:jc w:val="both"/>
      </w:pPr>
    </w:p>
    <w:p w14:paraId="563E6B5B"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храбрый сонм богатырей</w:t>
      </w:r>
    </w:p>
    <w:p w14:paraId="33A956CE"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дружиной верною князей</w:t>
      </w:r>
    </w:p>
    <w:p w14:paraId="0273E106" w14:textId="77777777" w:rsidR="005D48DB" w:rsidRDefault="005D48DB" w:rsidP="00847DA9">
      <w:pPr>
        <w:pStyle w:val="a7"/>
        <w:numPr>
          <w:ilvl w:val="12"/>
          <w:numId w:val="0"/>
        </w:numPr>
        <w:ind w:left="1418"/>
        <w:jc w:val="both"/>
      </w:pPr>
    </w:p>
    <w:p w14:paraId="328C61E5" w14:textId="77777777" w:rsidR="005D48DB" w:rsidRDefault="005D48DB" w:rsidP="00847DA9">
      <w:pPr>
        <w:pStyle w:val="aa"/>
        <w:numPr>
          <w:ilvl w:val="12"/>
          <w:numId w:val="0"/>
        </w:numPr>
        <w:jc w:val="both"/>
      </w:pPr>
      <w:r>
        <w:t>которая всегда:</w:t>
      </w:r>
    </w:p>
    <w:p w14:paraId="4E94694E" w14:textId="77777777" w:rsidR="005D48DB" w:rsidRDefault="005D48DB" w:rsidP="00847DA9">
      <w:pPr>
        <w:pStyle w:val="a7"/>
        <w:numPr>
          <w:ilvl w:val="12"/>
          <w:numId w:val="0"/>
        </w:numPr>
        <w:ind w:left="1418"/>
        <w:jc w:val="both"/>
      </w:pPr>
    </w:p>
    <w:p w14:paraId="2E98C162" w14:textId="77777777" w:rsidR="005D48DB" w:rsidRDefault="005D48DB" w:rsidP="00847DA9">
      <w:pPr>
        <w:pStyle w:val="a7"/>
        <w:numPr>
          <w:ilvl w:val="12"/>
          <w:numId w:val="0"/>
        </w:numPr>
        <w:ind w:left="1418"/>
        <w:jc w:val="both"/>
        <w:rPr>
          <w:rFonts w:ascii="Academy Cyr" w:hAnsi="Academy Cyr"/>
        </w:rPr>
      </w:pPr>
      <w:r>
        <w:rPr>
          <w:rFonts w:ascii="Academy Cyr" w:hAnsi="Academy Cyr"/>
        </w:rPr>
        <w:t>Готовится к кровавой битве.</w:t>
      </w:r>
    </w:p>
    <w:p w14:paraId="353FA398" w14:textId="77777777" w:rsidR="005D48DB" w:rsidRDefault="005D48DB" w:rsidP="00847DA9">
      <w:pPr>
        <w:pStyle w:val="a7"/>
        <w:numPr>
          <w:ilvl w:val="12"/>
          <w:numId w:val="0"/>
        </w:numPr>
        <w:ind w:left="1418"/>
        <w:jc w:val="both"/>
      </w:pPr>
    </w:p>
    <w:p w14:paraId="6573D3A3" w14:textId="77777777" w:rsidR="005D48DB" w:rsidRDefault="005D48DB" w:rsidP="00847DA9">
      <w:pPr>
        <w:numPr>
          <w:ilvl w:val="12"/>
          <w:numId w:val="0"/>
        </w:numPr>
        <w:jc w:val="both"/>
      </w:pPr>
      <w:r>
        <w:lastRenderedPageBreak/>
        <w:t>Этих хватало во все времена, но особенно в последнее столетие. В начале века, не вникая в закулисные игры парвусов и бронштейнов (Наина и Фарлаф того времени), они ввергли толпу в братоубийственную гражданскую войну за интересы межнациональной мафии и пролили реки крови. Многие из них честно сложили головы за “белое” и “красное” движение. Оставшимся в живых в России и за рубежом, Наина и Фарлаф дали лопаты и позволили с энтузиазмом работать на претворение в жизнь Концепции Черномора.</w:t>
      </w:r>
    </w:p>
    <w:p w14:paraId="278AF0C1" w14:textId="77777777" w:rsidR="005D48DB" w:rsidRDefault="005D48DB" w:rsidP="00847DA9">
      <w:pPr>
        <w:numPr>
          <w:ilvl w:val="12"/>
          <w:numId w:val="0"/>
        </w:numPr>
        <w:jc w:val="both"/>
      </w:pPr>
      <w:r>
        <w:t xml:space="preserve"> В конце ХХ в. в стране социальной базы для гражданской войны не было, а «сонмы богатырей» и «дружины верные князей» были. И вот, несмотря на предупреждения отдельных “князей” пока еще единой армии: «Не договоримся сейчас, через год встретимся в окопах», — толпы ничего непонимающих “врагов” снова брошены в кровавую межнациональную бойню.</w:t>
      </w:r>
    </w:p>
    <w:p w14:paraId="1842DC1B" w14:textId="77777777" w:rsidR="005D48DB" w:rsidRDefault="005D48DB" w:rsidP="00847DA9">
      <w:pPr>
        <w:pStyle w:val="a7"/>
        <w:numPr>
          <w:ilvl w:val="12"/>
          <w:numId w:val="0"/>
        </w:numPr>
        <w:ind w:left="1418"/>
        <w:jc w:val="both"/>
      </w:pPr>
    </w:p>
    <w:p w14:paraId="5802AFEE"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день настал. Толпы врагов</w:t>
      </w:r>
    </w:p>
    <w:p w14:paraId="7A24192C" w14:textId="77777777" w:rsidR="005D48DB" w:rsidRDefault="005D48DB" w:rsidP="00847DA9">
      <w:pPr>
        <w:pStyle w:val="a7"/>
        <w:numPr>
          <w:ilvl w:val="12"/>
          <w:numId w:val="0"/>
        </w:numPr>
        <w:ind w:left="1418"/>
        <w:jc w:val="both"/>
        <w:rPr>
          <w:rFonts w:ascii="Academy Cyr" w:hAnsi="Academy Cyr"/>
        </w:rPr>
      </w:pPr>
      <w:r>
        <w:rPr>
          <w:rFonts w:ascii="Academy Cyr" w:hAnsi="Academy Cyr"/>
        </w:rPr>
        <w:t>С зарею двинулись с холмов;</w:t>
      </w:r>
    </w:p>
    <w:p w14:paraId="55E69369" w14:textId="77777777" w:rsidR="005D48DB" w:rsidRDefault="005D48DB" w:rsidP="00847DA9">
      <w:pPr>
        <w:pStyle w:val="a7"/>
        <w:numPr>
          <w:ilvl w:val="12"/>
          <w:numId w:val="0"/>
        </w:numPr>
        <w:ind w:left="1418"/>
        <w:jc w:val="both"/>
        <w:rPr>
          <w:rFonts w:ascii="Academy Cyr" w:hAnsi="Academy Cyr"/>
        </w:rPr>
      </w:pPr>
      <w:r>
        <w:rPr>
          <w:rFonts w:ascii="Academy Cyr" w:hAnsi="Academy Cyr"/>
        </w:rPr>
        <w:t>Hеукротимые дружины,</w:t>
      </w:r>
    </w:p>
    <w:p w14:paraId="09B208A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Волнуясь, хлынули с равнины</w:t>
      </w:r>
    </w:p>
    <w:p w14:paraId="0E038D0C"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потекли к стене градской;</w:t>
      </w:r>
    </w:p>
    <w:p w14:paraId="3946C1AD" w14:textId="77777777" w:rsidR="005D48DB" w:rsidRDefault="005D48DB" w:rsidP="00847DA9">
      <w:pPr>
        <w:pStyle w:val="a7"/>
        <w:numPr>
          <w:ilvl w:val="12"/>
          <w:numId w:val="0"/>
        </w:numPr>
        <w:ind w:left="1418"/>
        <w:jc w:val="both"/>
        <w:rPr>
          <w:rFonts w:ascii="Academy Cyr" w:hAnsi="Academy Cyr"/>
        </w:rPr>
      </w:pPr>
      <w:r>
        <w:rPr>
          <w:rFonts w:ascii="Academy Cyr" w:hAnsi="Academy Cyr"/>
        </w:rPr>
        <w:t>Во граде трубы загремели,</w:t>
      </w:r>
    </w:p>
    <w:p w14:paraId="6A80EC27"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Бойцы сомкнулись, полетели</w:t>
      </w:r>
    </w:p>
    <w:p w14:paraId="6EF079FE" w14:textId="77777777" w:rsidR="005D48DB" w:rsidRDefault="005D48DB" w:rsidP="00847DA9">
      <w:pPr>
        <w:pStyle w:val="a7"/>
        <w:numPr>
          <w:ilvl w:val="12"/>
          <w:numId w:val="0"/>
        </w:numPr>
        <w:ind w:left="1418"/>
        <w:jc w:val="both"/>
        <w:rPr>
          <w:rFonts w:ascii="Academy Cyr" w:hAnsi="Academy Cyr"/>
        </w:rPr>
      </w:pPr>
      <w:r>
        <w:rPr>
          <w:rFonts w:ascii="Academy Cyr" w:hAnsi="Academy Cyr"/>
        </w:rPr>
        <w:t>Hавстречу рати удалой,</w:t>
      </w:r>
    </w:p>
    <w:p w14:paraId="1A84FFB5"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Сошлись — и заварился бой.</w:t>
      </w:r>
    </w:p>
    <w:p w14:paraId="7B529519" w14:textId="77777777" w:rsidR="005D48DB" w:rsidRDefault="005D48DB" w:rsidP="00847DA9">
      <w:pPr>
        <w:pStyle w:val="a7"/>
        <w:numPr>
          <w:ilvl w:val="12"/>
          <w:numId w:val="0"/>
        </w:numPr>
        <w:ind w:left="1418"/>
        <w:jc w:val="both"/>
      </w:pPr>
    </w:p>
    <w:p w14:paraId="2A2ED1D3" w14:textId="77777777" w:rsidR="005D48DB" w:rsidRDefault="005D48DB" w:rsidP="00847DA9">
      <w:pPr>
        <w:numPr>
          <w:ilvl w:val="12"/>
          <w:numId w:val="0"/>
        </w:numPr>
        <w:jc w:val="both"/>
      </w:pPr>
      <w:r>
        <w:t xml:space="preserve">Hаконец-то можно раскрыть и образ печенегов, без участия которых перестройка в том виде, как мы её знаем, не состоялась бы. “Печенеги” — национальные “элитарные” кланы, подогреваемые в неуемной жажде власти кадровой базой псевдонациональной мафии. Их непомерные амбиции никогда не соответствовали их способностям к благодетельному управлению, и потому властные структуры, создаваемые ими, были временными, поскольку “элита” всегда готова принести в жертву своекорыстным интересам стремление народов к лучшей жизни. Используя низкий уровень понимания толпы, люди подобного склада могут на какое-то время захватить власть, но в силу своей профессиональной некомпетентности в вопросах управления они неспособны повысить его качество в процессе формирования новой логики социального поведения. Пользуясь поддержкой “интеллигенции в законе”, печенеги выбросили представителей трудового народа из всех институтов власти. Их социальной базой изначально были воры, </w:t>
      </w:r>
      <w:r>
        <w:lastRenderedPageBreak/>
        <w:t>спекулянты, мародеры, получившие с легкой руки Hаины название “предпринимателей”. Понимая, что без широкой социальной базы им долго у власти не продержаться, они используют для своего спасения процесс разжигания межнациональных войн, описание которого мы и видим в поэме.</w:t>
      </w:r>
    </w:p>
    <w:p w14:paraId="61345B4D" w14:textId="77777777" w:rsidR="005D48DB" w:rsidRDefault="005D48DB" w:rsidP="00847DA9">
      <w:pPr>
        <w:pStyle w:val="a7"/>
        <w:numPr>
          <w:ilvl w:val="12"/>
          <w:numId w:val="0"/>
        </w:numPr>
        <w:ind w:left="1418"/>
        <w:jc w:val="both"/>
      </w:pPr>
    </w:p>
    <w:p w14:paraId="309F7609"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Почуя смерть, взыграли кони,</w:t>
      </w:r>
    </w:p>
    <w:p w14:paraId="708001AC" w14:textId="77777777" w:rsidR="005D48DB" w:rsidRDefault="005D48DB" w:rsidP="00847DA9">
      <w:pPr>
        <w:pStyle w:val="a7"/>
        <w:numPr>
          <w:ilvl w:val="12"/>
          <w:numId w:val="0"/>
        </w:numPr>
        <w:ind w:left="1418"/>
        <w:jc w:val="both"/>
        <w:rPr>
          <w:rFonts w:ascii="Academy Cyr" w:hAnsi="Academy Cyr"/>
        </w:rPr>
      </w:pPr>
      <w:r>
        <w:rPr>
          <w:rFonts w:ascii="Academy Cyr" w:hAnsi="Academy Cyr"/>
        </w:rPr>
        <w:t>Пошли стучать мечи о брони;</w:t>
      </w:r>
    </w:p>
    <w:p w14:paraId="79CD0B7B"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 свистом туча стрел взвилась,</w:t>
      </w:r>
    </w:p>
    <w:p w14:paraId="4A3E7262" w14:textId="77777777" w:rsidR="005D48DB" w:rsidRDefault="005D48DB" w:rsidP="00847DA9">
      <w:pPr>
        <w:pStyle w:val="a7"/>
        <w:numPr>
          <w:ilvl w:val="12"/>
          <w:numId w:val="0"/>
        </w:numPr>
        <w:ind w:left="1418"/>
        <w:jc w:val="both"/>
        <w:rPr>
          <w:rFonts w:ascii="Academy Cyr" w:hAnsi="Academy Cyr"/>
        </w:rPr>
      </w:pPr>
      <w:r>
        <w:rPr>
          <w:rFonts w:ascii="Academy Cyr" w:hAnsi="Academy Cyr"/>
        </w:rPr>
        <w:t>Равнина кровью залилась.</w:t>
      </w:r>
    </w:p>
    <w:p w14:paraId="58B6E773" w14:textId="77777777" w:rsidR="005D48DB" w:rsidRDefault="005D48DB" w:rsidP="00847DA9">
      <w:pPr>
        <w:pStyle w:val="a7"/>
        <w:numPr>
          <w:ilvl w:val="12"/>
          <w:numId w:val="0"/>
        </w:numPr>
        <w:ind w:left="1418"/>
        <w:jc w:val="both"/>
      </w:pPr>
    </w:p>
    <w:p w14:paraId="7BDA1C69" w14:textId="77777777" w:rsidR="005D48DB" w:rsidRDefault="005D48DB" w:rsidP="00847DA9">
      <w:pPr>
        <w:numPr>
          <w:ilvl w:val="12"/>
          <w:numId w:val="0"/>
        </w:numPr>
        <w:jc w:val="both"/>
      </w:pPr>
      <w:r>
        <w:t>Кровь лилась в Карабахе, в Осетии, в Приднестровье, в Абхазии, в Чечне и Таджикистане. Страна, в которой представители многих национальностей веками жили в мире и согласии, — в кольце межнациональных войн, а печенеги-президенты разъезжают по миру с протянутой рукой в поисках зарубежной помощи. И мало кто из них осознает, что на глобальном уровне рубятся не “коммунизм” с “капитализмом”, а два непримиримых между собой жизнеСТРОЯ общества, две содержательно различные меры понимания общего хода вещей, т.е. два мировоззрения.</w:t>
      </w:r>
    </w:p>
    <w:p w14:paraId="7980EF16" w14:textId="77777777" w:rsidR="005D48DB" w:rsidRDefault="005D48DB" w:rsidP="00847DA9">
      <w:pPr>
        <w:pStyle w:val="a7"/>
        <w:numPr>
          <w:ilvl w:val="12"/>
          <w:numId w:val="0"/>
        </w:numPr>
        <w:ind w:left="1418"/>
        <w:jc w:val="both"/>
      </w:pPr>
    </w:p>
    <w:p w14:paraId="62612470" w14:textId="77777777" w:rsidR="005D48DB" w:rsidRDefault="005D48DB" w:rsidP="00847DA9">
      <w:pPr>
        <w:pStyle w:val="a7"/>
        <w:numPr>
          <w:ilvl w:val="12"/>
          <w:numId w:val="0"/>
        </w:numPr>
        <w:ind w:left="1418"/>
        <w:jc w:val="both"/>
        <w:rPr>
          <w:rFonts w:ascii="Academy Cyr" w:hAnsi="Academy Cyr"/>
        </w:rPr>
      </w:pPr>
      <w:r>
        <w:rPr>
          <w:rFonts w:ascii="Academy Cyr" w:hAnsi="Academy Cyr"/>
        </w:rPr>
        <w:t>Стремглав наездники помчались,</w:t>
      </w:r>
    </w:p>
    <w:p w14:paraId="43BFC9DC" w14:textId="77777777" w:rsidR="005D48DB" w:rsidRDefault="005D48DB" w:rsidP="00847DA9">
      <w:pPr>
        <w:pStyle w:val="a7"/>
        <w:numPr>
          <w:ilvl w:val="12"/>
          <w:numId w:val="0"/>
        </w:numPr>
        <w:ind w:left="1418"/>
        <w:jc w:val="both"/>
        <w:rPr>
          <w:rFonts w:ascii="Academy Cyr" w:hAnsi="Academy Cyr"/>
        </w:rPr>
      </w:pPr>
      <w:r>
        <w:rPr>
          <w:rFonts w:ascii="Academy Cyr" w:hAnsi="Academy Cyr"/>
        </w:rPr>
        <w:t>Дружины конные смешались;</w:t>
      </w:r>
    </w:p>
    <w:p w14:paraId="2FAFC95A" w14:textId="77777777" w:rsidR="005D48DB" w:rsidRDefault="005D48DB" w:rsidP="00847DA9">
      <w:pPr>
        <w:pStyle w:val="a7"/>
        <w:numPr>
          <w:ilvl w:val="12"/>
          <w:numId w:val="0"/>
        </w:numPr>
        <w:ind w:left="1418"/>
        <w:jc w:val="both"/>
        <w:rPr>
          <w:rFonts w:ascii="Academy Cyr" w:hAnsi="Academy Cyr"/>
        </w:rPr>
      </w:pPr>
      <w:r>
        <w:rPr>
          <w:rFonts w:ascii="Academy Cyr" w:hAnsi="Academy Cyr"/>
        </w:rPr>
        <w:t>Сомкнутой, дружною стеной</w:t>
      </w:r>
    </w:p>
    <w:p w14:paraId="05CC3FAA" w14:textId="77777777" w:rsidR="005D48DB" w:rsidRDefault="005D48DB" w:rsidP="00847DA9">
      <w:pPr>
        <w:pStyle w:val="a7"/>
        <w:numPr>
          <w:ilvl w:val="12"/>
          <w:numId w:val="0"/>
        </w:numPr>
        <w:ind w:left="1418"/>
        <w:jc w:val="both"/>
      </w:pPr>
      <w:r>
        <w:rPr>
          <w:rFonts w:ascii="Academy Cyr" w:hAnsi="Academy Cyr"/>
          <w:b/>
        </w:rPr>
        <w:t>Там рубится со строем строй</w:t>
      </w:r>
      <w:r>
        <w:t>;</w:t>
      </w:r>
    </w:p>
    <w:p w14:paraId="07B3188E" w14:textId="77777777" w:rsidR="005D48DB" w:rsidRDefault="005D48DB" w:rsidP="00847DA9">
      <w:pPr>
        <w:pStyle w:val="a7"/>
        <w:numPr>
          <w:ilvl w:val="12"/>
          <w:numId w:val="0"/>
        </w:numPr>
        <w:ind w:left="1418"/>
        <w:jc w:val="both"/>
      </w:pPr>
    </w:p>
    <w:p w14:paraId="7CC1B11C" w14:textId="77777777" w:rsidR="005D48DB" w:rsidRDefault="005D48DB" w:rsidP="00847DA9">
      <w:pPr>
        <w:numPr>
          <w:ilvl w:val="12"/>
          <w:numId w:val="0"/>
        </w:numPr>
        <w:jc w:val="both"/>
      </w:pPr>
      <w:r>
        <w:t>В этой схватке дерутся толпы, а главари мафий, как и во все времена, остаются “за кадром”, хотя русские, возможно впервые в этом столетии пытаются осознать себя как единое целое. Однако, на этот раз процесс объединения будет сопровождаться не столько привычным всем проявлением национализма, сколько осознанием уровня глобальной ответственности за судьбы мира.</w:t>
      </w:r>
    </w:p>
    <w:p w14:paraId="2DB481D9" w14:textId="77777777" w:rsidR="005D48DB" w:rsidRDefault="005D48DB" w:rsidP="00847DA9">
      <w:pPr>
        <w:pStyle w:val="a7"/>
        <w:numPr>
          <w:ilvl w:val="12"/>
          <w:numId w:val="0"/>
        </w:numPr>
        <w:ind w:left="1418"/>
        <w:jc w:val="both"/>
      </w:pPr>
    </w:p>
    <w:p w14:paraId="00E63349"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Со всадником там пеший бьется;</w:t>
      </w:r>
    </w:p>
    <w:p w14:paraId="1A4A15A5"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Там конь испуганный несется;</w:t>
      </w:r>
    </w:p>
    <w:p w14:paraId="272D0F2B"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Там русский пал, там печенег;</w:t>
      </w:r>
    </w:p>
    <w:p w14:paraId="06ABBAC1"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Там клики битвы, там побег;</w:t>
      </w:r>
    </w:p>
    <w:p w14:paraId="05283CF2"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Тот опрокинут булавою;</w:t>
      </w:r>
    </w:p>
    <w:p w14:paraId="73B6BBEE"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Тот легкой поражен стрелою;</w:t>
      </w:r>
    </w:p>
    <w:p w14:paraId="4454A1DE" w14:textId="77777777" w:rsidR="005D48DB" w:rsidRDefault="005D48DB" w:rsidP="00847DA9">
      <w:pPr>
        <w:pStyle w:val="a7"/>
        <w:numPr>
          <w:ilvl w:val="12"/>
          <w:numId w:val="0"/>
        </w:numPr>
        <w:ind w:left="1418"/>
        <w:jc w:val="both"/>
        <w:rPr>
          <w:rFonts w:ascii="Academy Cyr" w:hAnsi="Academy Cyr"/>
        </w:rPr>
      </w:pPr>
      <w:r>
        <w:rPr>
          <w:rFonts w:ascii="Academy Cyr" w:hAnsi="Academy Cyr"/>
        </w:rPr>
        <w:lastRenderedPageBreak/>
        <w:t xml:space="preserve"> Другой, придавленный щитом,</w:t>
      </w:r>
    </w:p>
    <w:p w14:paraId="7DD2A261" w14:textId="77777777" w:rsidR="005D48DB" w:rsidRDefault="005D48DB" w:rsidP="00847DA9">
      <w:pPr>
        <w:pStyle w:val="a7"/>
        <w:numPr>
          <w:ilvl w:val="12"/>
          <w:numId w:val="0"/>
        </w:numPr>
        <w:ind w:left="1418"/>
        <w:jc w:val="both"/>
        <w:rPr>
          <w:rFonts w:ascii="Academy Cyr" w:hAnsi="Academy Cyr"/>
        </w:rPr>
      </w:pPr>
      <w:r>
        <w:rPr>
          <w:rFonts w:ascii="Academy Cyr" w:hAnsi="Academy Cyr"/>
        </w:rPr>
        <w:t xml:space="preserve"> Растоптан бешеным конем...</w:t>
      </w:r>
    </w:p>
    <w:p w14:paraId="14AC5030" w14:textId="77777777" w:rsidR="005D48DB" w:rsidRDefault="005D48DB" w:rsidP="00847DA9">
      <w:pPr>
        <w:pStyle w:val="a7"/>
        <w:numPr>
          <w:ilvl w:val="12"/>
          <w:numId w:val="0"/>
        </w:numPr>
        <w:ind w:left="1418"/>
        <w:jc w:val="both"/>
      </w:pPr>
    </w:p>
    <w:p w14:paraId="318CF91C" w14:textId="77777777" w:rsidR="005D48DB" w:rsidRDefault="005D48DB" w:rsidP="00847DA9">
      <w:pPr>
        <w:numPr>
          <w:ilvl w:val="12"/>
          <w:numId w:val="0"/>
        </w:numPr>
        <w:jc w:val="both"/>
      </w:pPr>
      <w:r>
        <w:t xml:space="preserve"> В межнациональных войнах, согласно концепции Черномора, “печенегам” была отведена роль восставших, русским — роль их усмирителей, а “фарлафам” — роль вдохновителей резни и одновременно наблюдателей за “правами человека”. И, чтобы такой бесчеловечный “ход вещей” стал доступен пониманию простого человека, национальные толпы должны были пройти через междоусобицу, дабы никогда в будущем “новые печенеги” и “новые русские” не смогли вновь навязать свою волю людям производительного труда всех национальностей. Состояние концептуальной неопределенности и, как её закономерное следствие — разрушительные войны, будут продолжаться до тех пор, пока в битву не вступит Внутренний Предиктор России, несущий её народам Концепцию Общественной Безопасности.</w:t>
      </w:r>
    </w:p>
    <w:p w14:paraId="083D7F71" w14:textId="77777777" w:rsidR="005D48DB" w:rsidRDefault="005D48DB" w:rsidP="00847DA9">
      <w:pPr>
        <w:pStyle w:val="a7"/>
        <w:numPr>
          <w:ilvl w:val="12"/>
          <w:numId w:val="0"/>
        </w:numPr>
        <w:ind w:left="1418"/>
        <w:jc w:val="both"/>
      </w:pPr>
    </w:p>
    <w:p w14:paraId="3A4EC47A"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длился бой до темной ночи;</w:t>
      </w:r>
    </w:p>
    <w:p w14:paraId="7AD45F86" w14:textId="77777777" w:rsidR="005D48DB" w:rsidRDefault="005D48DB" w:rsidP="00847DA9">
      <w:pPr>
        <w:pStyle w:val="a7"/>
        <w:numPr>
          <w:ilvl w:val="12"/>
          <w:numId w:val="0"/>
        </w:numPr>
        <w:ind w:left="1418"/>
        <w:jc w:val="both"/>
        <w:rPr>
          <w:rFonts w:ascii="Academy Cyr" w:hAnsi="Academy Cyr"/>
        </w:rPr>
      </w:pPr>
      <w:r>
        <w:rPr>
          <w:rFonts w:ascii="Academy Cyr" w:hAnsi="Academy Cyr"/>
        </w:rPr>
        <w:t>Hи враг, ни наш не одолел!</w:t>
      </w:r>
    </w:p>
    <w:p w14:paraId="40618467" w14:textId="77777777" w:rsidR="005D48DB" w:rsidRDefault="005D48DB" w:rsidP="00847DA9">
      <w:pPr>
        <w:pStyle w:val="a7"/>
        <w:numPr>
          <w:ilvl w:val="12"/>
          <w:numId w:val="0"/>
        </w:numPr>
        <w:ind w:left="1418"/>
        <w:jc w:val="both"/>
        <w:rPr>
          <w:rFonts w:ascii="Academy Cyr" w:hAnsi="Academy Cyr"/>
        </w:rPr>
      </w:pPr>
      <w:r>
        <w:rPr>
          <w:rFonts w:ascii="Academy Cyr" w:hAnsi="Academy Cyr"/>
        </w:rPr>
        <w:t>За грудами кровавых тел</w:t>
      </w:r>
    </w:p>
    <w:p w14:paraId="78212C78" w14:textId="77777777" w:rsidR="005D48DB" w:rsidRDefault="005D48DB" w:rsidP="00847DA9">
      <w:pPr>
        <w:pStyle w:val="a7"/>
        <w:numPr>
          <w:ilvl w:val="12"/>
          <w:numId w:val="0"/>
        </w:numPr>
        <w:ind w:left="1418"/>
        <w:jc w:val="both"/>
        <w:rPr>
          <w:rFonts w:ascii="Academy Cyr" w:hAnsi="Academy Cyr"/>
        </w:rPr>
      </w:pPr>
      <w:r>
        <w:rPr>
          <w:rFonts w:ascii="Academy Cyr" w:hAnsi="Academy Cyr"/>
        </w:rPr>
        <w:t>Бойцы сомкнули томны очи,</w:t>
      </w:r>
    </w:p>
    <w:p w14:paraId="2BB3FB9E" w14:textId="77777777" w:rsidR="005D48DB" w:rsidRDefault="005D48DB" w:rsidP="00847DA9">
      <w:pPr>
        <w:pStyle w:val="a7"/>
        <w:numPr>
          <w:ilvl w:val="12"/>
          <w:numId w:val="0"/>
        </w:numPr>
        <w:ind w:left="1418"/>
        <w:jc w:val="both"/>
        <w:rPr>
          <w:rFonts w:ascii="Academy Cyr" w:hAnsi="Academy Cyr"/>
        </w:rPr>
      </w:pPr>
      <w:r>
        <w:rPr>
          <w:rFonts w:ascii="Academy Cyr" w:hAnsi="Academy Cyr"/>
        </w:rPr>
        <w:t>И крепок был их бранный сон;</w:t>
      </w:r>
    </w:p>
    <w:p w14:paraId="32C8B856" w14:textId="77777777" w:rsidR="005D48DB" w:rsidRDefault="005D48DB" w:rsidP="00847DA9">
      <w:pPr>
        <w:pStyle w:val="a7"/>
        <w:numPr>
          <w:ilvl w:val="12"/>
          <w:numId w:val="0"/>
        </w:numPr>
        <w:ind w:left="1418"/>
        <w:jc w:val="both"/>
      </w:pPr>
    </w:p>
    <w:p w14:paraId="59549036" w14:textId="77777777" w:rsidR="005D48DB" w:rsidRDefault="005D48DB" w:rsidP="00847DA9">
      <w:pPr>
        <w:numPr>
          <w:ilvl w:val="12"/>
          <w:numId w:val="0"/>
        </w:numPr>
        <w:jc w:val="both"/>
      </w:pPr>
      <w:r>
        <w:t xml:space="preserve">Здесь следует отметить, что если на окраинах страны кровавые столкновения идут по плану, то в самой России сценарий по “югославскому варианту”, на который так рассчитывали в Совете Национальной Безопасности США (Директива 20/1 от 18.08.48), теперь уже можно сказать, не состоится и вот почему. </w:t>
      </w:r>
    </w:p>
    <w:p w14:paraId="1C2D40B6" w14:textId="77777777" w:rsidR="005D48DB" w:rsidRDefault="005D48DB" w:rsidP="00847DA9">
      <w:pPr>
        <w:numPr>
          <w:ilvl w:val="12"/>
          <w:numId w:val="0"/>
        </w:numPr>
        <w:jc w:val="both"/>
      </w:pPr>
      <w:r>
        <w:t xml:space="preserve">В период, так называемого застоя, вся проблематика, связанная с противоречиями в изложении различных вероучений, была скрыта внешне признаваемым большинством общества культом марксизма. Так было и в Югославии, и в СССР. Культ марксизма обеспечивал единообразие общественного управления во многонациональном обществе, вследствие чего разногласия прежних господствующих вероучений и религиозных культов разных народов не выливались во внутриобщественные антагонизмы, а тем более массовые беспорядки и гражданские войны. </w:t>
      </w:r>
    </w:p>
    <w:p w14:paraId="0F183879" w14:textId="77777777" w:rsidR="005D48DB" w:rsidRDefault="005D48DB" w:rsidP="00847DA9">
      <w:pPr>
        <w:numPr>
          <w:ilvl w:val="12"/>
          <w:numId w:val="0"/>
        </w:numPr>
        <w:jc w:val="both"/>
      </w:pPr>
      <w:r>
        <w:t xml:space="preserve">Но с середины 1960 гг. думающим о жизни обществ и государств людям уже было ясно, что марксизм испытывает кризис дееспособности в отношении решения насущных общественных проблем (если быть исторически точным, то об этом предупреждал еще И.В.Сталин в </w:t>
      </w:r>
      <w:r>
        <w:lastRenderedPageBreak/>
        <w:t>“Экономических проблемах социализма в СССР”), вследствие чего необходимо думать о перспективах, о ревизии марксизма и, возможно, — об альтернативе ему, поскольку, если марксизм рухнет, а дееспособной альтернативы ему не будет, то возобновление прежних культов неизбежно, а их взаимные разногласия воплотившись в наиболее фанатичных их приверженцах, способны ввести общество в кровавую баню.</w:t>
      </w:r>
    </w:p>
    <w:p w14:paraId="2F3B2FD5" w14:textId="77777777" w:rsidR="005D48DB" w:rsidRDefault="005D48DB" w:rsidP="00847DA9">
      <w:pPr>
        <w:numPr>
          <w:ilvl w:val="12"/>
          <w:numId w:val="0"/>
        </w:numPr>
        <w:jc w:val="both"/>
      </w:pPr>
      <w:r>
        <w:t>Понятно, что в условиях культа тоталитарной идеологии в государстве, невозможно в терминологически строгих формах научного повествования провести ревизию господствующей тоталитарной идеологии и выдвинуть ей альтернативу. Но художественное творчество позволяет эту общественно значимую, действительно судьбоносную, операцию осуществить вполне успешно.</w:t>
      </w:r>
    </w:p>
    <w:p w14:paraId="0CA6C8DC" w14:textId="77777777" w:rsidR="005D48DB" w:rsidRDefault="005D48DB" w:rsidP="00847DA9">
      <w:pPr>
        <w:numPr>
          <w:ilvl w:val="12"/>
          <w:numId w:val="0"/>
        </w:numPr>
        <w:jc w:val="both"/>
      </w:pPr>
      <w:r>
        <w:t xml:space="preserve">К сожалению, в Югославии, многонациональной и многоконфессиональной стране, в писательской среде не нашлось людей, способных в своем творчестве отразить существующую в религиозном сознании общества полемику богословов, и, выявив при этом существо разногласий, разрешить по совести накопившиеся за тысячелетия противоречия трех вероучений. Если бы подобное явление имело место в культурной жизни народов, проживающих на Балканах, то длящейся уже несколько лет войны в Югославии не было бы. </w:t>
      </w:r>
    </w:p>
    <w:p w14:paraId="75746886" w14:textId="77777777" w:rsidR="005D48DB" w:rsidRDefault="005D48DB" w:rsidP="00847DA9">
      <w:pPr>
        <w:numPr>
          <w:ilvl w:val="12"/>
          <w:numId w:val="0"/>
        </w:numPr>
        <w:jc w:val="both"/>
      </w:pPr>
      <w:r>
        <w:t>Это может показаться мистикой, но мистика — тоже часть объективной реальности. Неважно, что в обществе возможно только малая его доля ознакомилась бы с художественными произведениями, отражающими проблематику мировоззренческого уровня и полностью согласилось бы с ними. Важно то, что были бы высказаны определенные мнения по определённой проблематике, и некоторая часть населения вела бы себя целесообразно по отношению к смыслу этих мнений. Это подобно тому, что описано в Библии, когда Лот просит Бога сохранить Содом и Гоморру, если в них есть хотя бы несколько праведников, и Бог соглашается с ним, но выясняется, что кроме самого Лота, там праведников нет, после чего Лоту с семьей предлагается покинуть обреченный на уничтожение город. Если бы в городах нашлось оговоренное небольшое по отношению к общей численности населения количество праведников, то они были бы сохранены Богом ради праведников.</w:t>
      </w:r>
    </w:p>
    <w:p w14:paraId="0DDADD43" w14:textId="146F614E" w:rsidR="005D48DB" w:rsidRDefault="005D48DB" w:rsidP="00847DA9">
      <w:pPr>
        <w:numPr>
          <w:ilvl w:val="12"/>
          <w:numId w:val="0"/>
        </w:numPr>
        <w:jc w:val="both"/>
      </w:pPr>
      <w:r>
        <w:t xml:space="preserve">В СССР, по сравнению с Югославией, </w:t>
      </w:r>
      <w:r>
        <w:rPr>
          <w:i/>
        </w:rPr>
        <w:t>кризис краха марксизма</w:t>
      </w:r>
      <w:r>
        <w:t xml:space="preserve"> протекал относительно мирно, поскольку проблематикой перспектив жизни общества в этом направлении занимались не только братья-“жуки в муравейнике”, которым “трудно быть богом”</w:t>
      </w:r>
      <w:r w:rsidRPr="005D48DB">
        <w:rPr>
          <w:vertAlign w:val="superscript"/>
        </w:rPr>
        <w:t>[LII]</w:t>
      </w:r>
      <w:r>
        <w:t xml:space="preserve">, — Аркадий и Борис Стругацкие, но еще и Иван Антонович Ефремов. Его произведения “Туманность Андромеды” (1957 г.) и “Час быка” (1969 г.) были прочитаны многими как в СССР, так и за рубежом (“Туманность Андромеды” — один </w:t>
      </w:r>
      <w:r>
        <w:lastRenderedPageBreak/>
        <w:t>из мировых бестселлеров конца 1950</w:t>
      </w:r>
      <w:r>
        <w:noBreakHyphen/>
        <w:t>х начала 1960</w:t>
      </w:r>
      <w:r>
        <w:noBreakHyphen/>
        <w:t xml:space="preserve">х гг., и как сообщалось в прессе, Академия наук Болгарии оценивает “Час быка” как научное достижение в области социологии, и это действительно так, даже если сообщение прессы о болгарской Академии наук недостоверно). </w:t>
      </w:r>
    </w:p>
    <w:p w14:paraId="2066FB21" w14:textId="77777777" w:rsidR="005D48DB" w:rsidRDefault="005D48DB" w:rsidP="00847DA9">
      <w:pPr>
        <w:numPr>
          <w:ilvl w:val="12"/>
          <w:numId w:val="0"/>
        </w:numPr>
        <w:jc w:val="both"/>
      </w:pPr>
      <w:r>
        <w:t>В “Туманности Андромеды” и в “Часе быка” поставлены определённые цели общественного развития и высказано определённое мнение в отношении глобального кризиса цивилизации, построенной на библейской основе</w:t>
      </w:r>
      <w:r>
        <w:rPr>
          <w:b/>
        </w:rPr>
        <w:t>.</w:t>
      </w:r>
      <w:r>
        <w:t xml:space="preserve"> Из числа прочитавших эти книги не все остались безучастны к ним, вследствие чего небезучастные ведут себя в жизни целесообразно в отношении развиваемых ими определенных мнений, продолжая то, что не успели завершить И.А.Ефремов и его предшественники. </w:t>
      </w:r>
    </w:p>
    <w:p w14:paraId="29BCE5C6" w14:textId="77777777" w:rsidR="005D48DB" w:rsidRDefault="005D48DB" w:rsidP="00847DA9">
      <w:pPr>
        <w:numPr>
          <w:ilvl w:val="12"/>
          <w:numId w:val="0"/>
        </w:numPr>
        <w:jc w:val="both"/>
      </w:pPr>
      <w:r>
        <w:t>Иными словами, пока обществоведение в СССР раздувало марксистское кадило, скрывая проблемы общественного развития за дымзавесой словоблудия, один И.А.Ефремов сделал то, чего не сделала вся обществоведческая наука социалистических стран. Сделанного им, если и оказалось недостаточно, для того чтобы полностью избежать нынешнего кризиса развития региональной цивилизации России, то вполне достаточно для того, чтобы кризис протекал не в столь острой по сравнению с Югославией форме, а опыт политических и военных процедур расчленения страны, который заправилы Запада накапливают в натовско-югославском маразме, стал непригоден для переноса его на российскую почву.</w:t>
      </w:r>
    </w:p>
    <w:p w14:paraId="4EC7AD07" w14:textId="77777777" w:rsidR="005D48DB" w:rsidRDefault="005D48DB" w:rsidP="00847DA9">
      <w:pPr>
        <w:numPr>
          <w:ilvl w:val="12"/>
          <w:numId w:val="0"/>
        </w:numPr>
        <w:jc w:val="both"/>
      </w:pPr>
      <w:r>
        <w:t xml:space="preserve">Также Россия отличается и от остального библейского Запада, а не только от Югославии, в своем отношении к библейским мифам. Здесь за всю церковную иерархию православия и её присяжных богословов поработал тоже один человек — Михаил Афанасьевич Булгаков. Благодаря его роману </w:t>
      </w:r>
      <w:r>
        <w:rPr>
          <w:b/>
        </w:rPr>
        <w:t>“Мастер и Маргарита”</w:t>
      </w:r>
      <w:r>
        <w:t xml:space="preserve"> (первая массовая публикация в журнале “Москва” № 11/1966, № 1/1967) достоянием российской духовности стало «пятое Евангелие от Михаила», вложенное им в канву романа. </w:t>
      </w:r>
    </w:p>
    <w:p w14:paraId="5D45C60D" w14:textId="77777777" w:rsidR="005D48DB" w:rsidRDefault="005D48DB" w:rsidP="00847DA9">
      <w:pPr>
        <w:numPr>
          <w:ilvl w:val="12"/>
          <w:numId w:val="0"/>
        </w:numPr>
        <w:jc w:val="both"/>
      </w:pPr>
      <w:r>
        <w:t>Этот роман предлагает читателю определиться в том, что есть наваждение и галлюцинации, а что есть истина Жизни. Библейские тексты  исключают однозначное понимание этого, вследствие чего и возникает проблема выбора.</w:t>
      </w:r>
    </w:p>
    <w:p w14:paraId="58CBB8C3" w14:textId="30303D7C" w:rsidR="005D48DB" w:rsidRDefault="005D48DB" w:rsidP="00847DA9">
      <w:pPr>
        <w:numPr>
          <w:ilvl w:val="12"/>
          <w:numId w:val="0"/>
        </w:numPr>
        <w:jc w:val="both"/>
      </w:pPr>
      <w:r>
        <w:t>Образы Воланда</w:t>
      </w:r>
      <w:r w:rsidRPr="005D48DB">
        <w:rPr>
          <w:vertAlign w:val="superscript"/>
        </w:rPr>
        <w:t>[LIII]</w:t>
      </w:r>
      <w:r>
        <w:t xml:space="preserve"> и его свиты, Маргариты привлекательны, и потому есть те, кто воспринимает роман как гимн их собственному демонизму, вследствие чего другие порицают этот роман за идеализацию сатанизма, тем более, что пятое Евангелие от Михаила Булгакова, включенное в сюжет романа, отрицает вероучение официальной православной церкви. Но именно оно более распространено в российском обществе, нежели библейские канонические Евангелия от Матфея, Марка, Луки и Иоанна: людей, особенно молодых, прочитавших “Мастера и Маргариту”, больше, </w:t>
      </w:r>
      <w:r>
        <w:lastRenderedPageBreak/>
        <w:t>чем тех, кто прочитал от начала до конца если не всю Библию, то хотя бы весь её Новый Завет.</w:t>
      </w:r>
    </w:p>
    <w:p w14:paraId="1A7BFB17" w14:textId="77777777" w:rsidR="005D48DB" w:rsidRDefault="005D48DB" w:rsidP="00847DA9">
      <w:pPr>
        <w:numPr>
          <w:ilvl w:val="12"/>
          <w:numId w:val="0"/>
        </w:numPr>
        <w:jc w:val="both"/>
      </w:pPr>
      <w:r>
        <w:t>В пятом Евангелии от Михаила (Булгакова) есть следующий эпизод:</w:t>
      </w:r>
    </w:p>
    <w:p w14:paraId="215C6A90" w14:textId="77777777" w:rsidR="005D48DB" w:rsidRDefault="005D48DB" w:rsidP="00847DA9">
      <w:pPr>
        <w:pStyle w:val="a"/>
        <w:numPr>
          <w:ilvl w:val="12"/>
          <w:numId w:val="0"/>
        </w:numPr>
        <w:jc w:val="both"/>
        <w:rPr>
          <w:rFonts w:ascii="Academy Cyr" w:hAnsi="Academy Cyr"/>
        </w:rPr>
      </w:pPr>
      <w:r>
        <w:rPr>
          <w:rFonts w:ascii="Academy Cyr" w:hAnsi="Academy Cyr"/>
        </w:rPr>
        <w:t>«— Повторяю тебе, но в последний раз: перестань притворяться сумасшедшим, разбойник, — произнес Пилат мягко и монотонно, — за тобою записано немного, но записано достаточно, чтобы тебя повесить.</w:t>
      </w:r>
    </w:p>
    <w:p w14:paraId="7170DB8B" w14:textId="77777777" w:rsidR="005D48DB" w:rsidRDefault="005D48DB" w:rsidP="00847DA9">
      <w:pPr>
        <w:pStyle w:val="a"/>
        <w:numPr>
          <w:ilvl w:val="12"/>
          <w:numId w:val="0"/>
        </w:numPr>
        <w:jc w:val="both"/>
        <w:rPr>
          <w:rFonts w:ascii="Academy Cyr" w:hAnsi="Academy Cyr"/>
        </w:rPr>
      </w:pPr>
      <w:r>
        <w:rPr>
          <w:rFonts w:ascii="Academy Cyr" w:hAnsi="Academy Cyr"/>
        </w:rPr>
        <w:t>— Нет, нет, игемон, — весь напрягаясь в желании убедить, говорил арестованный, — ходит, ходит один с козлиным пергаментом и непрерывно пишет. Но я однажды заглянул в этот пергамент и ужаснулся. Решительно ничего из того, что там записано, я не говорил. Я его умолял: сожги ты Бога ради свой пергамент! Но он вырвал его у меня из рук и убежал.</w:t>
      </w:r>
    </w:p>
    <w:p w14:paraId="11A35D68" w14:textId="77777777" w:rsidR="005D48DB" w:rsidRDefault="005D48DB" w:rsidP="00847DA9">
      <w:pPr>
        <w:pStyle w:val="a"/>
        <w:numPr>
          <w:ilvl w:val="12"/>
          <w:numId w:val="0"/>
        </w:numPr>
        <w:jc w:val="both"/>
        <w:rPr>
          <w:rFonts w:ascii="Academy Cyr" w:hAnsi="Academy Cyr"/>
        </w:rPr>
      </w:pPr>
      <w:r>
        <w:rPr>
          <w:rFonts w:ascii="Academy Cyr" w:hAnsi="Academy Cyr"/>
        </w:rPr>
        <w:t>— Кто такой? — брезгливо спросил Пилат и тронул висок рукой.</w:t>
      </w:r>
    </w:p>
    <w:p w14:paraId="434326A3" w14:textId="77777777" w:rsidR="005D48DB" w:rsidRDefault="005D48DB" w:rsidP="00847DA9">
      <w:pPr>
        <w:pStyle w:val="a"/>
        <w:numPr>
          <w:ilvl w:val="12"/>
          <w:numId w:val="0"/>
        </w:numPr>
        <w:jc w:val="both"/>
        <w:rPr>
          <w:rFonts w:ascii="Academy Cyr" w:hAnsi="Academy Cyr"/>
        </w:rPr>
      </w:pPr>
      <w:r>
        <w:rPr>
          <w:rFonts w:ascii="Academy Cyr" w:hAnsi="Academy Cyr"/>
        </w:rPr>
        <w:t>— Левий Матвей, — охотно объяснил арестант…»</w:t>
      </w:r>
    </w:p>
    <w:p w14:paraId="022E1C7A" w14:textId="77777777" w:rsidR="005D48DB" w:rsidRDefault="005D48DB" w:rsidP="00847DA9">
      <w:pPr>
        <w:numPr>
          <w:ilvl w:val="12"/>
          <w:numId w:val="0"/>
        </w:numPr>
        <w:jc w:val="both"/>
      </w:pPr>
      <w:r>
        <w:t xml:space="preserve">Новый Завет, как известно начинает Евангелие от Матфея, который, как и булгаковский Левий Матвей, был сборщиком податей. То есть по существу в художественной форме М.Булгаковым высказано мнение о недостоверности канонического текста Нового Завета, о неидентичности его текстов и построенного на них церковного вероучения </w:t>
      </w:r>
      <w:r>
        <w:rPr>
          <w:i/>
        </w:rPr>
        <w:t>исторически реально бывшему учению Христа</w:t>
      </w:r>
      <w:r>
        <w:t>.</w:t>
      </w:r>
    </w:p>
    <w:p w14:paraId="3E071EF4" w14:textId="77777777" w:rsidR="005D48DB" w:rsidRDefault="005D48DB" w:rsidP="00847DA9">
      <w:pPr>
        <w:numPr>
          <w:ilvl w:val="12"/>
          <w:numId w:val="0"/>
        </w:numPr>
        <w:jc w:val="both"/>
      </w:pPr>
      <w:r>
        <w:t xml:space="preserve">Но и это не всё. Книги Ветхого Завета делятся на канонические, традиционно признаваемые священными; и неканонические, традиционно священными не признаваемые. Библия христианских церквей Запада и евангелических российских церквей (разнородных баптистов) не содержит текстов неканонических книг. Библия Русской православной церкви содержит и неканонические. Среди неканонических книг Ветхого Завета есть книга, именуемая “Премудрость Соломона”. Соломон в ней пророчествует об устремлениях помыслов злочестивцев: </w:t>
      </w:r>
    </w:p>
    <w:p w14:paraId="323B5E0C" w14:textId="77777777" w:rsidR="005D48DB" w:rsidRDefault="005D48DB" w:rsidP="00847DA9">
      <w:pPr>
        <w:pStyle w:val="a"/>
        <w:numPr>
          <w:ilvl w:val="12"/>
          <w:numId w:val="0"/>
        </w:numPr>
        <w:jc w:val="both"/>
        <w:rPr>
          <w:rFonts w:ascii="Academy Cyr" w:hAnsi="Academy Cyr"/>
        </w:rPr>
      </w:pPr>
      <w:r>
        <w:rPr>
          <w:rFonts w:ascii="Academy Cyr" w:hAnsi="Academy Cyr"/>
        </w:rPr>
        <w:t xml:space="preserve">«Неправо умствующие говорили сами в себе: (…) Устроим ковы праведнику, ибо он в тягость нам и противится делам нашим, укоряет нас в грехах против закона и поносит нас за грехи нашего воспитания; объявляет себя имеющим познание о Боге и называет себя сыном Господа; он перед нами —  обличение помыслов наших. Тяжело нам смотреть на него, ибо жизнь его не похожа на жизнь других, и отличны пути его: он считает нас мерзостью и удаляется от путей наших, как от нечистот, ублажает кончину праведных и тщеславно называет отцом своим Бога. Увидим, </w:t>
      </w:r>
      <w:r>
        <w:rPr>
          <w:rFonts w:ascii="Academy Cyr" w:hAnsi="Academy Cyr"/>
        </w:rPr>
        <w:lastRenderedPageBreak/>
        <w:t xml:space="preserve">истинны ли слова его, и испытаем, какой будет исход его; ибо если этот праведник есть сын Божий, то </w:t>
      </w:r>
      <w:r>
        <w:rPr>
          <w:rFonts w:ascii="Academy Cyr" w:hAnsi="Academy Cyr"/>
          <w:i/>
        </w:rPr>
        <w:t>Бог</w:t>
      </w:r>
      <w:r>
        <w:rPr>
          <w:rFonts w:ascii="Academy Cyr" w:hAnsi="Academy Cyr"/>
        </w:rPr>
        <w:t xml:space="preserve"> защитит его и избавит его от руки врагов. Испытаем его оскорблением и мучением, дабы узнать смирение его и видеть незлобие его; осудим его на бесчестную смерть, ибо, по словам его, о нем попечение будет.» — Премудрость Соломона, 2:12 — 20. </w:t>
      </w:r>
    </w:p>
    <w:p w14:paraId="2A93AFF4" w14:textId="77777777" w:rsidR="005D48DB" w:rsidRDefault="005D48DB" w:rsidP="00847DA9">
      <w:pPr>
        <w:numPr>
          <w:ilvl w:val="12"/>
          <w:numId w:val="0"/>
        </w:numPr>
        <w:jc w:val="both"/>
      </w:pPr>
      <w:r>
        <w:t xml:space="preserve">Хотя Соломон прямо употребляет термин “сын Божий”, но церковь не относит это пророчество ко Христу. Вследствие этого в орфографии русскоязычной православной Библии в этом фрагменте слова “сын Божий” и соответствующие им местоимения в тексте начаты со строчных, а не с заглавных букв, как в Новом Завете. После приведенных слов неправо умствующих (гл. 2:1) злочестивцев Соломон сообщает о последствиях их посягательства на казнь Христа: </w:t>
      </w:r>
    </w:p>
    <w:p w14:paraId="7ED1E2F4" w14:textId="77777777" w:rsidR="005D48DB" w:rsidRDefault="005D48DB" w:rsidP="00847DA9">
      <w:pPr>
        <w:pStyle w:val="a"/>
        <w:numPr>
          <w:ilvl w:val="12"/>
          <w:numId w:val="0"/>
        </w:numPr>
        <w:jc w:val="both"/>
        <w:rPr>
          <w:rFonts w:ascii="Academy Cyr" w:hAnsi="Academy Cyr"/>
        </w:rPr>
      </w:pPr>
      <w:r>
        <w:rPr>
          <w:rFonts w:ascii="Academy Cyr" w:hAnsi="Academy Cyr"/>
        </w:rPr>
        <w:t xml:space="preserve">«Так они </w:t>
      </w:r>
      <w:r>
        <w:rPr>
          <w:rFonts w:ascii="Academy Cyr" w:hAnsi="Academy Cyr"/>
          <w:b/>
        </w:rPr>
        <w:t>умствовали и ошиблись; ибо злоба их ослепила их и они не познали таин Божиих</w:t>
      </w:r>
      <w:r>
        <w:rPr>
          <w:rFonts w:ascii="Academy Cyr" w:hAnsi="Academy Cyr"/>
        </w:rPr>
        <w:t xml:space="preserve"> (текст выделен нами при цитировании), не ожидали воздаяния за святость и не считали достойными награды душ непорочных. Бог создал человека не для тления и сделал его образом вечного бытия Своего; но завистью диавола вошла в мир смерть, и испытывают её принадлежащие к уделу его.» — Премудрость Соломона, 2:21 — 24.</w:t>
      </w:r>
    </w:p>
    <w:p w14:paraId="54FC9723" w14:textId="77777777" w:rsidR="005D48DB" w:rsidRDefault="005D48DB" w:rsidP="00847DA9">
      <w:pPr>
        <w:numPr>
          <w:ilvl w:val="12"/>
          <w:numId w:val="0"/>
        </w:numPr>
        <w:jc w:val="both"/>
      </w:pPr>
      <w:r>
        <w:t>То есть Соломон предвещает о</w:t>
      </w:r>
      <w:r>
        <w:rPr>
          <w:i/>
        </w:rPr>
        <w:t xml:space="preserve"> Божьей</w:t>
      </w:r>
      <w:r>
        <w:t xml:space="preserve"> </w:t>
      </w:r>
      <w:r>
        <w:rPr>
          <w:i/>
        </w:rPr>
        <w:t>тайне от неправоумствующих</w:t>
      </w:r>
      <w:r>
        <w:t>, посягнувших на казнь Христа. Это означает, что если исходить из Премудрости Соломона, а не из пророчеств Исаии, расписывающих эту казнь, что свойственно православным, католическим и евангелическим церквям, Новый Завет следует понимать совершенно иначе, ибо ничто в жизни не опровергает слов пророчества Соломона.</w:t>
      </w:r>
    </w:p>
    <w:p w14:paraId="793EF426" w14:textId="77777777" w:rsidR="005D48DB" w:rsidRDefault="005D48DB" w:rsidP="00847DA9">
      <w:pPr>
        <w:numPr>
          <w:ilvl w:val="12"/>
          <w:numId w:val="0"/>
        </w:numPr>
        <w:jc w:val="both"/>
      </w:pPr>
      <w:r>
        <w:t xml:space="preserve">Иисус перед взятием его под стражу молился в Гефсиманском саду в искренней готовности принять и исполнить любую, по её существу, волю Вседержителя, включая и прохождение Свое через крестную смерть: </w:t>
      </w:r>
    </w:p>
    <w:p w14:paraId="7F295F38" w14:textId="77777777" w:rsidR="005D48DB" w:rsidRDefault="005D48DB" w:rsidP="00847DA9">
      <w:pPr>
        <w:pStyle w:val="a"/>
        <w:numPr>
          <w:ilvl w:val="12"/>
          <w:numId w:val="0"/>
        </w:numPr>
        <w:jc w:val="both"/>
        <w:rPr>
          <w:rFonts w:ascii="Academy Cyr" w:hAnsi="Academy Cyr"/>
        </w:rPr>
      </w:pPr>
      <w:r>
        <w:rPr>
          <w:rFonts w:ascii="Academy Cyr" w:hAnsi="Academy Cyr"/>
        </w:rPr>
        <w:t xml:space="preserve">«... пал на лице Свое, молился и говорил: Отче Мой! Если возможно, да минует Меня чаша сия; впрочем не как Я хочу, но как Ты. (...) Отче Мой, если не может чаша сия миновать Меня, чтобы Мне не пить её, да будет воля Твоя» (Матфей, 26:39 — 42). </w:t>
      </w:r>
    </w:p>
    <w:p w14:paraId="7136ECA3" w14:textId="77777777" w:rsidR="005D48DB" w:rsidRDefault="005D48DB" w:rsidP="00847DA9">
      <w:pPr>
        <w:numPr>
          <w:ilvl w:val="12"/>
          <w:numId w:val="0"/>
        </w:numPr>
        <w:jc w:val="both"/>
      </w:pPr>
      <w:r>
        <w:t>Иисус молился трижды. Молитва несла к Богу смысл, смысл вполне определённый. Перед вторым молением Он предложил апостолам Петру, Иоанну, Иакову молиться вместе с Ним. Однако и перед третьим молением Иисус застал апостолов спящими, как и после первого Своего моления: «и, оставив их, отошел опять и помолился в третий раз, сказав то же слово» (Матфей, 26:44).</w:t>
      </w:r>
    </w:p>
    <w:p w14:paraId="63212ECF" w14:textId="77777777" w:rsidR="005D48DB" w:rsidRDefault="005D48DB" w:rsidP="00847DA9">
      <w:pPr>
        <w:numPr>
          <w:ilvl w:val="12"/>
          <w:numId w:val="0"/>
        </w:numPr>
        <w:jc w:val="both"/>
      </w:pPr>
      <w:r>
        <w:lastRenderedPageBreak/>
        <w:t>Но с чего все иерархи церквей и их паства взяли, что «чаша сия» не могла милостью Всевышнего миновать Христа в ответ на Его молитву и не миновала Его? С чего они взяли, что молитва Христа была отвергнута Богом? И если кто будет настаивать на этом, то пусть подумает, чего стоят и его собственные молитвы.</w:t>
      </w:r>
    </w:p>
    <w:p w14:paraId="0B0DB64F" w14:textId="77777777" w:rsidR="005D48DB" w:rsidRDefault="005D48DB" w:rsidP="00847DA9">
      <w:pPr>
        <w:numPr>
          <w:ilvl w:val="12"/>
          <w:numId w:val="0"/>
        </w:numPr>
        <w:jc w:val="both"/>
      </w:pPr>
      <w:r>
        <w:t xml:space="preserve">Иисус учил, что Бог отвечает молитве в соответствии с её смыслом. Коран учит тому же. В Коране прямо и недвусмысленно можно прочитать об ответе Бога на молитву Иисуса по вере Его Богу и Любви: </w:t>
      </w:r>
    </w:p>
    <w:p w14:paraId="2817B8E3" w14:textId="77777777" w:rsidR="005D48DB" w:rsidRDefault="005D48DB" w:rsidP="00847DA9">
      <w:pPr>
        <w:pStyle w:val="a"/>
        <w:numPr>
          <w:ilvl w:val="12"/>
          <w:numId w:val="0"/>
        </w:numPr>
        <w:jc w:val="both"/>
        <w:rPr>
          <w:rFonts w:ascii="Academy Cyr" w:hAnsi="Academy Cyr"/>
        </w:rPr>
      </w:pPr>
      <w:r>
        <w:rPr>
          <w:rFonts w:ascii="Academy Cyr" w:hAnsi="Academy Cyr"/>
        </w:rPr>
        <w:t xml:space="preserve">«Они не убили его (Иисуса) и не распяли, но это только представилось им; и, </w:t>
      </w:r>
      <w:r>
        <w:rPr>
          <w:rFonts w:ascii="Academy Cyr" w:hAnsi="Academy Cyr"/>
          <w:b/>
        </w:rPr>
        <w:t>поистине,</w:t>
      </w:r>
      <w:r>
        <w:rPr>
          <w:rFonts w:ascii="Academy Cyr" w:hAnsi="Academy Cyr"/>
        </w:rPr>
        <w:t xml:space="preserve"> те, которые разногласят об этом (т.е. не согласные с кораническим свидетельством), — в сомнении о нем; </w:t>
      </w:r>
      <w:r>
        <w:rPr>
          <w:rFonts w:ascii="Academy Cyr" w:hAnsi="Academy Cyr"/>
          <w:b/>
        </w:rPr>
        <w:t>нет у них об этом никакого знания</w:t>
      </w:r>
      <w:r>
        <w:rPr>
          <w:rFonts w:ascii="Academy Cyr" w:hAnsi="Academy Cyr"/>
        </w:rPr>
        <w:t xml:space="preserve">, кроме следования за предположением (Саблуков: «они водятся только мнением»). Они не убили его (Христа), — </w:t>
      </w:r>
      <w:r>
        <w:rPr>
          <w:rFonts w:ascii="Academy Cyr" w:hAnsi="Academy Cyr"/>
          <w:b/>
        </w:rPr>
        <w:t xml:space="preserve"> наверное</w:t>
      </w:r>
      <w:r>
        <w:rPr>
          <w:rFonts w:ascii="Academy Cyr" w:hAnsi="Academy Cyr"/>
        </w:rPr>
        <w:t xml:space="preserve"> (Саблуков: «это верно известно»), нет, Бог вознес его к Себе: ведь Бог могущественен (Крачковский: «велик»), мудр! </w:t>
      </w:r>
      <w:r>
        <w:rPr>
          <w:rFonts w:ascii="Academy Cyr" w:hAnsi="Academy Cyr"/>
          <w:b/>
        </w:rPr>
        <w:t>И поистине</w:t>
      </w:r>
      <w:r>
        <w:rPr>
          <w:rFonts w:ascii="Academy Cyr" w:hAnsi="Academy Cyr"/>
        </w:rPr>
        <w:t>, из людей писания нет никого, кто бы не уверовал в него прежде своей смерти, а в день воскресения он будет свидетелем против них!» — 4:156, 157, весь текст выделен нами.</w:t>
      </w:r>
    </w:p>
    <w:p w14:paraId="311C9B2E" w14:textId="77777777" w:rsidR="005D48DB" w:rsidRDefault="005D48DB" w:rsidP="00847DA9">
      <w:pPr>
        <w:numPr>
          <w:ilvl w:val="12"/>
          <w:numId w:val="0"/>
        </w:numPr>
        <w:jc w:val="both"/>
      </w:pPr>
      <w:r>
        <w:t xml:space="preserve">Перед молитвой в Гефсиманском саду Иисус, призывая к молитве апостолов, предостерегал их: «бодрствуйте и молитесь, чтобы не впасть в искушение» (Матфей, 26:41). Апостолы проспали,  не молились и тем самым, отделившись от Христа, бездумно </w:t>
      </w:r>
      <w:r>
        <w:rPr>
          <w:b/>
        </w:rPr>
        <w:t xml:space="preserve">приобщились в искушении ко всем прочим своим современникам. </w:t>
      </w:r>
      <w:r>
        <w:t xml:space="preserve">Все прочие — это те, которые не молились вместе с Христом и не веровали </w:t>
      </w:r>
      <w:r>
        <w:rPr>
          <w:i/>
        </w:rPr>
        <w:t xml:space="preserve">Богу непосредственно тою верою, какою веровал Иисус и которой Он учил своих современников по плоти; </w:t>
      </w:r>
      <w:r>
        <w:t xml:space="preserve">это те, которые веровали в Писание (Исаия и др.), предрекавшее казнь Мессии. </w:t>
      </w:r>
    </w:p>
    <w:p w14:paraId="317A0ED3" w14:textId="77777777" w:rsidR="005D48DB" w:rsidRDefault="005D48DB" w:rsidP="00847DA9">
      <w:pPr>
        <w:numPr>
          <w:ilvl w:val="12"/>
          <w:numId w:val="0"/>
        </w:numPr>
        <w:jc w:val="both"/>
      </w:pPr>
      <w:r>
        <w:t xml:space="preserve">Все они, включая и апостолов, пали жертвой </w:t>
      </w:r>
      <w:r>
        <w:rPr>
          <w:i/>
        </w:rPr>
        <w:t xml:space="preserve">искушения видением распятия Христа. </w:t>
      </w:r>
      <w:r>
        <w:t>И об этом своем видении казни и воскресения они засвидетельствовали в своих рассказах и текстах, отделяя тем самым себя от Христа, Его искренней молитвы и веры Богу непосредственно, о чем их загодя предупреждал Соломон, книгу которого они не отнесли к числу боговдохновенных истинных пророчеств.</w:t>
      </w:r>
    </w:p>
    <w:p w14:paraId="329789B2" w14:textId="77777777" w:rsidR="005D48DB" w:rsidRDefault="005D48DB" w:rsidP="00847DA9">
      <w:pPr>
        <w:numPr>
          <w:ilvl w:val="12"/>
          <w:numId w:val="0"/>
        </w:numPr>
        <w:jc w:val="both"/>
      </w:pPr>
      <w:r>
        <w:t xml:space="preserve">О вознесении Христа, упредившем посягательство «мировой закулисы» тех лет в лице синедриона на Его распятие, свидетельствовать было некому, потому что никто из званых апостолов не молился с Христом в Гефсиманском саду. </w:t>
      </w:r>
    </w:p>
    <w:p w14:paraId="7A8A51B8" w14:textId="77777777" w:rsidR="005D48DB" w:rsidRDefault="005D48DB" w:rsidP="00847DA9">
      <w:pPr>
        <w:numPr>
          <w:ilvl w:val="12"/>
          <w:numId w:val="0"/>
        </w:numPr>
        <w:jc w:val="both"/>
      </w:pPr>
      <w:r>
        <w:t xml:space="preserve">Это вознесение Христа, упреждающее посягательство на Его распятие, Соломон во второй главе Премудрости и назвал «таинами Божиими», </w:t>
      </w:r>
      <w:r>
        <w:lastRenderedPageBreak/>
        <w:t xml:space="preserve">которых не познал никто из причастных к событиям, положившим начало христианским церквям, поскольку «злоба их ослепила их». </w:t>
      </w:r>
    </w:p>
    <w:p w14:paraId="276DFACE" w14:textId="77777777" w:rsidR="005D48DB" w:rsidRDefault="005D48DB" w:rsidP="00847DA9">
      <w:pPr>
        <w:numPr>
          <w:ilvl w:val="12"/>
          <w:numId w:val="0"/>
        </w:numPr>
        <w:jc w:val="both"/>
      </w:pPr>
      <w:r>
        <w:t xml:space="preserve">Теперь же, на рубеже второго и третьего тысячелетий христианской эры, каждому предстоит определиться по совести в том, кто пророчествовал по истине: </w:t>
      </w:r>
    </w:p>
    <w:p w14:paraId="413B6729" w14:textId="77777777" w:rsidR="005D48DB" w:rsidRDefault="005D48DB" w:rsidP="00847DA9">
      <w:pPr>
        <w:pStyle w:val="ac"/>
        <w:numPr>
          <w:ilvl w:val="0"/>
          <w:numId w:val="1"/>
        </w:numPr>
        <w:spacing w:before="240"/>
        <w:jc w:val="both"/>
      </w:pPr>
      <w:r>
        <w:t xml:space="preserve">либо Исаия — сторонник доктрины порабощения всего человечества на расово-ростовщической основе — о предстоящей крестной смерти Христа? </w:t>
      </w:r>
    </w:p>
    <w:p w14:paraId="1EF15DD3" w14:textId="77777777" w:rsidR="005D48DB" w:rsidRDefault="005D48DB" w:rsidP="00847DA9">
      <w:pPr>
        <w:pStyle w:val="a"/>
        <w:numPr>
          <w:ilvl w:val="12"/>
          <w:numId w:val="0"/>
        </w:numPr>
        <w:spacing w:before="240"/>
        <w:jc w:val="both"/>
        <w:rPr>
          <w:rFonts w:ascii="Academy Cyr" w:hAnsi="Academy Cyr"/>
        </w:rPr>
      </w:pPr>
      <w:r>
        <w:rPr>
          <w:rFonts w:ascii="Academy Cyr" w:hAnsi="Academy Cyr"/>
        </w:rPr>
        <w:t xml:space="preserve">«Все мы блуждали, как овцы, совратились каждый на свою дорогу; и Господь возложил на Него грехи всех нас. Он истязуем был, но страдал добровольно и не открывал уст Своих; как овца, веден Он был на заклание, и как агнец пред стригущим Его безгласен, так Он не отверзал уст Своих. От уз и суда Он был взят; но род Его кто изъяснит? ибо Он отторгнут от земли живых; за преступления народа Моего претерпел казнь. Ему назначили гроб со злодеями, но Он погребен у богатого, потому что не сделал греха, и не было лжи на устах Его. Но Господу угодно было поразить Его, и Он предал Его мучению; когда же душа Его принесет жертву умилостивления, Он узрит потомство долговечное, и воля Господня благоуспешно будет исполняться рукою Его. На подвиг души Своей Он будет смотреть с довольством; через познание Его Он, Праведник, Раб Мой, оправдает многих и грехи их на Себе понесет. </w:t>
      </w:r>
      <w:r>
        <w:rPr>
          <w:rFonts w:ascii="Academy Cyr" w:hAnsi="Academy Cyr"/>
          <w:b/>
        </w:rPr>
        <w:t xml:space="preserve">Посему Я дам Ему часть между великими, и с сильными будет делить добычу </w:t>
      </w:r>
      <w:r>
        <w:rPr>
          <w:sz w:val="20"/>
        </w:rPr>
        <w:t>(</w:t>
      </w:r>
      <w:r>
        <w:rPr>
          <w:rFonts w:ascii="Times New Roman" w:hAnsi="Times New Roman"/>
          <w:sz w:val="20"/>
        </w:rPr>
        <w:t>Эта часть пророчества Исаии, по-видимому, и породила раскол исторически слоившегося христианства на католическую, протестантскую и православную конфессии: наш комментарий)</w:t>
      </w:r>
      <w:r>
        <w:rPr>
          <w:rFonts w:ascii="Academy Cyr" w:hAnsi="Academy Cyr"/>
        </w:rPr>
        <w:t>, за то, что предал душу Свою на смерть, и к злодеям причтен был, тогда как Он понес на Себе грех многих и за преступников сделался ходатаем.» — Исаия, 53:6 — 12.</w:t>
      </w:r>
    </w:p>
    <w:p w14:paraId="2CA91788" w14:textId="77777777" w:rsidR="005D48DB" w:rsidRDefault="005D48DB" w:rsidP="00847DA9">
      <w:pPr>
        <w:pStyle w:val="ac"/>
        <w:numPr>
          <w:ilvl w:val="0"/>
          <w:numId w:val="1"/>
        </w:numPr>
        <w:spacing w:before="240"/>
        <w:jc w:val="both"/>
      </w:pPr>
      <w:r>
        <w:t>либо Соломон, возвестивший о том, что казнь Христа позорной смертью милостью Божией не состоится по причинам, независящим от тех, кто её жаждал в ослеплении искушения?</w:t>
      </w:r>
    </w:p>
    <w:p w14:paraId="6DF898DE" w14:textId="77777777" w:rsidR="005D48DB" w:rsidRDefault="005D48DB">
      <w:pPr>
        <w:spacing w:before="240"/>
        <w:jc w:val="both"/>
      </w:pPr>
      <w:r>
        <w:t xml:space="preserve">И вследствие неучастия в молитве Христа </w:t>
      </w:r>
      <w:r>
        <w:rPr>
          <w:i/>
        </w:rPr>
        <w:t xml:space="preserve">званых к ней  </w:t>
      </w:r>
      <w:r>
        <w:t xml:space="preserve">апостолов — никто не может опровергнуть приведенного коранического свидетельства, </w:t>
      </w:r>
      <w:r>
        <w:lastRenderedPageBreak/>
        <w:t>данного через Мухаммада, и потому невозможно знаменовать, что Коран — не от Бога Истинного, а имитация Откровения.</w:t>
      </w:r>
    </w:p>
    <w:p w14:paraId="750D5C07" w14:textId="4BA8DD97" w:rsidR="005D48DB" w:rsidRDefault="005D48DB">
      <w:pPr>
        <w:jc w:val="both"/>
      </w:pPr>
      <w:r>
        <w:t>М.А.Булгаков в романе “Мастер и Маргарита” сделал выбор в пользу того, что исполнилось по пророчеству Соломона, и тем самым разрешил в России важнейший богословский конфликт между христианством и исламом, которого не смогла до сих пор разрешить официальная иерархия православной церкви, к рядам которой принадлежал и отец писателя</w:t>
      </w:r>
      <w:r w:rsidRPr="005D48DB">
        <w:rPr>
          <w:vertAlign w:val="superscript"/>
        </w:rPr>
        <w:t>[LIV]</w:t>
      </w:r>
      <w:r>
        <w:t>. В последних абзацах романа читаем:</w:t>
      </w:r>
    </w:p>
    <w:p w14:paraId="1C908197" w14:textId="77777777" w:rsidR="005D48DB" w:rsidRDefault="005D48DB">
      <w:pPr>
        <w:pStyle w:val="a"/>
        <w:jc w:val="both"/>
        <w:rPr>
          <w:rFonts w:ascii="Academy Cyr" w:hAnsi="Academy Cyr"/>
        </w:rPr>
      </w:pPr>
      <w:r>
        <w:rPr>
          <w:rFonts w:ascii="Academy Cyr" w:hAnsi="Academy Cyr"/>
        </w:rPr>
        <w:t>«От постели к окну протягивается широкая лунная дорога, и на эту дорогу поднимается человек в белом плаще с кровавым подбоем (Пилат: напоминание для тех, кто забыл роман) и начинает идти к луне. Рядом с ним идет какой-то молодой человек в разорванном хитоне и с обезображенным лицом. Идущие о чем-то разговаривают с жаром, спорят, хотят о чем-то договориться.</w:t>
      </w:r>
    </w:p>
    <w:p w14:paraId="6EC839DF" w14:textId="77777777" w:rsidR="005D48DB" w:rsidRDefault="005D48DB">
      <w:pPr>
        <w:pStyle w:val="a"/>
        <w:jc w:val="both"/>
        <w:rPr>
          <w:rFonts w:ascii="Academy Cyr" w:hAnsi="Academy Cyr"/>
        </w:rPr>
      </w:pPr>
      <w:r>
        <w:rPr>
          <w:rFonts w:ascii="Academy Cyr" w:hAnsi="Academy Cyr"/>
        </w:rPr>
        <w:t>— Боги, боги, говорит, обращая надменное лицо к своему спутнику, тот человек в плаще, — какая пошлая казнь! Но ты мне, пожалуйста, скажи, — тут лицо из надменного превращается в умоляющее, — ведь её не было! Молю тебя, скажи, не было?</w:t>
      </w:r>
    </w:p>
    <w:p w14:paraId="12610CD0" w14:textId="77777777" w:rsidR="005D48DB" w:rsidRDefault="005D48DB">
      <w:pPr>
        <w:pStyle w:val="a"/>
        <w:jc w:val="both"/>
        <w:rPr>
          <w:rFonts w:ascii="Academy Cyr" w:hAnsi="Academy Cyr"/>
        </w:rPr>
      </w:pPr>
      <w:r>
        <w:rPr>
          <w:rFonts w:ascii="Academy Cyr" w:hAnsi="Academy Cyr"/>
        </w:rPr>
        <w:t>— Ну, конечно, не было, отвечает хриплым голосом спутник, — это тебе померещилось.</w:t>
      </w:r>
    </w:p>
    <w:p w14:paraId="30353126" w14:textId="77777777" w:rsidR="005D48DB" w:rsidRDefault="005D48DB">
      <w:pPr>
        <w:pStyle w:val="a"/>
        <w:jc w:val="both"/>
        <w:rPr>
          <w:rFonts w:ascii="Academy Cyr" w:hAnsi="Academy Cyr"/>
        </w:rPr>
      </w:pPr>
      <w:r>
        <w:rPr>
          <w:rFonts w:ascii="Academy Cyr" w:hAnsi="Academy Cyr"/>
        </w:rPr>
        <w:t>— И ты можешь поклясться в этом? — заискивающе просит человек в плаще.</w:t>
      </w:r>
    </w:p>
    <w:p w14:paraId="03AB5161" w14:textId="77777777" w:rsidR="005D48DB" w:rsidRDefault="005D48DB">
      <w:pPr>
        <w:pStyle w:val="a"/>
        <w:jc w:val="both"/>
        <w:rPr>
          <w:rFonts w:ascii="Academy Cyr" w:hAnsi="Academy Cyr"/>
        </w:rPr>
      </w:pPr>
      <w:r>
        <w:rPr>
          <w:rFonts w:ascii="Academy Cyr" w:hAnsi="Academy Cyr"/>
        </w:rPr>
        <w:t>— Клянусь, — отвечает спутник, и глаза его почему-то улыбаются.</w:t>
      </w:r>
    </w:p>
    <w:p w14:paraId="5E5DB028" w14:textId="77777777" w:rsidR="005D48DB" w:rsidRDefault="005D48DB">
      <w:pPr>
        <w:pStyle w:val="a"/>
        <w:jc w:val="both"/>
        <w:rPr>
          <w:rFonts w:ascii="Academy Cyr" w:hAnsi="Academy Cyr"/>
        </w:rPr>
      </w:pPr>
      <w:r>
        <w:rPr>
          <w:rFonts w:ascii="Academy Cyr" w:hAnsi="Academy Cyr"/>
        </w:rPr>
        <w:t>— Больше мне ничего не нужно! — сорванным голосом вскрикивает человек в плаще и поднимается всё выше к луне…»</w:t>
      </w:r>
    </w:p>
    <w:p w14:paraId="4B3BD808" w14:textId="231FB0FD" w:rsidR="005D48DB" w:rsidRDefault="005D48DB">
      <w:pPr>
        <w:jc w:val="both"/>
      </w:pPr>
      <w:r>
        <w:t xml:space="preserve">Весть о том, что </w:t>
      </w:r>
      <w:r>
        <w:rPr>
          <w:b/>
        </w:rPr>
        <w:t xml:space="preserve">казни Христа не было, </w:t>
      </w:r>
      <w:r>
        <w:t xml:space="preserve">как о том пророчествовал Соломон, как то пояснено в Коране, как к этому же мнению пришел М.А.Булгаков в своем художественном творчестве, </w:t>
      </w:r>
      <w:r>
        <w:rPr>
          <w:b/>
        </w:rPr>
        <w:t>это — благая весть</w:t>
      </w:r>
      <w:r w:rsidRPr="005D48DB">
        <w:rPr>
          <w:vertAlign w:val="superscript"/>
        </w:rPr>
        <w:t>[LV]</w:t>
      </w:r>
      <w:r>
        <w:rPr>
          <w:b/>
        </w:rPr>
        <w:t xml:space="preserve"> или нет?</w:t>
      </w:r>
      <w:r>
        <w:t xml:space="preserve"> — Бог не примет жертву, от совершения которой Сам же предостерег. Ведь и в каноне Нового Завета сказано: «Если бы вы знали, что значит: </w:t>
      </w:r>
      <w:r>
        <w:rPr>
          <w:b/>
        </w:rPr>
        <w:t>милости хочу</w:t>
      </w:r>
      <w:r>
        <w:t xml:space="preserve">, а не жертвы, то не осудили бы невинных...» — Матфей, 12:7; «Пойдите, научитесь, что значит </w:t>
      </w:r>
      <w:r>
        <w:rPr>
          <w:b/>
        </w:rPr>
        <w:t>милости хочу</w:t>
      </w:r>
      <w:r>
        <w:t xml:space="preserve">, а не жертвы.» — Матфей, 9:13. </w:t>
      </w:r>
    </w:p>
    <w:p w14:paraId="51DB7B27" w14:textId="77777777" w:rsidR="005D48DB" w:rsidRDefault="005D48DB">
      <w:pPr>
        <w:jc w:val="both"/>
      </w:pPr>
      <w:r>
        <w:rPr>
          <w:b/>
        </w:rPr>
        <w:t xml:space="preserve">Вот этому-то — милости, а не жертвоприношениям — и учатся все люди, все народы, но одни — в духовной брани со своими пороками, а другие — в кровавой войне без милости каждого против всех. </w:t>
      </w:r>
      <w:r>
        <w:t xml:space="preserve">И всем предоставлена возможность выбора поля брани. Югославия выбрала раскол насилу-то начавшего образовываться в строительстве социализма мирного единства многих народов, обратившись к традициям и </w:t>
      </w:r>
      <w:r>
        <w:lastRenderedPageBreak/>
        <w:t xml:space="preserve">вероучениям прошлых веков. В СССР это же выбрали национальные “элиты”, возжелавшие принять участие в бале у Воланда, не подумав о том, в качестве кого они будут там пребывать и что с ними после этого будет. Простонародье же России твердит весь ХХ век: </w:t>
      </w:r>
      <w:r>
        <w:rPr>
          <w:b/>
        </w:rPr>
        <w:t>«Только бы не было войны</w:t>
      </w:r>
      <w:r>
        <w:t xml:space="preserve">», и это — его выбор, отрицающий выбор и политику постсоветской “элиты”. </w:t>
      </w:r>
    </w:p>
    <w:p w14:paraId="6C10759C" w14:textId="77777777" w:rsidR="005D48DB" w:rsidRDefault="005D48DB">
      <w:pPr>
        <w:jc w:val="both"/>
      </w:pPr>
      <w:r>
        <w:rPr>
          <w:b/>
        </w:rPr>
        <w:t xml:space="preserve">А Бог поддержит тех, кто выбрал Истину и непреклонно следует ей в жизни. </w:t>
      </w:r>
    </w:p>
    <w:p w14:paraId="4E7CD7D5" w14:textId="77777777" w:rsidR="005D48DB" w:rsidRDefault="005D48DB">
      <w:pPr>
        <w:jc w:val="both"/>
      </w:pPr>
      <w:r>
        <w:t xml:space="preserve">Все это свидетельствует о том, что в период концептуальной неопределенности зачастую происходит не только то, что планируется закулисой, но и то, что ею не планируется, что совершается в реальной жизни милостью Божьей, подчас тайно от Его оппонентов. И это — незапланированное в аналитических центрах Черномора, пробивается и сквозь «падших скорбный стон», и сквозь «витязей молитвы». </w:t>
      </w:r>
    </w:p>
    <w:p w14:paraId="2670F174" w14:textId="77777777" w:rsidR="005D48DB" w:rsidRDefault="005D48DB">
      <w:pPr>
        <w:pStyle w:val="a7"/>
        <w:jc w:val="both"/>
      </w:pPr>
      <w:r>
        <w:t xml:space="preserve"> </w:t>
      </w:r>
    </w:p>
    <w:p w14:paraId="55EBB845" w14:textId="77777777" w:rsidR="005D48DB" w:rsidRDefault="005D48DB">
      <w:pPr>
        <w:pStyle w:val="a7"/>
        <w:jc w:val="both"/>
        <w:rPr>
          <w:rFonts w:ascii="Academy Cyr" w:hAnsi="Academy Cyr"/>
        </w:rPr>
      </w:pPr>
      <w:r>
        <w:rPr>
          <w:rFonts w:ascii="Academy Cyr" w:hAnsi="Academy Cyr"/>
        </w:rPr>
        <w:t>Лишь изредка на поле битвы</w:t>
      </w:r>
    </w:p>
    <w:p w14:paraId="4F0913B2" w14:textId="77777777" w:rsidR="005D48DB" w:rsidRDefault="005D48DB">
      <w:pPr>
        <w:pStyle w:val="a7"/>
        <w:jc w:val="both"/>
        <w:rPr>
          <w:rFonts w:ascii="Academy Cyr" w:hAnsi="Academy Cyr"/>
        </w:rPr>
      </w:pPr>
      <w:r>
        <w:rPr>
          <w:rFonts w:ascii="Academy Cyr" w:hAnsi="Academy Cyr"/>
        </w:rPr>
        <w:t>Был слышен падших скорбный стон</w:t>
      </w:r>
    </w:p>
    <w:p w14:paraId="2A456B55" w14:textId="77777777" w:rsidR="005D48DB" w:rsidRDefault="005D48DB">
      <w:pPr>
        <w:pStyle w:val="a7"/>
        <w:jc w:val="both"/>
        <w:rPr>
          <w:rFonts w:ascii="Academy Cyr" w:hAnsi="Academy Cyr"/>
        </w:rPr>
      </w:pPr>
      <w:r>
        <w:rPr>
          <w:rFonts w:ascii="Academy Cyr" w:hAnsi="Academy Cyr"/>
        </w:rPr>
        <w:t>И русских витязей молитвы.</w:t>
      </w:r>
    </w:p>
    <w:p w14:paraId="44336349" w14:textId="77777777" w:rsidR="005D48DB" w:rsidRDefault="005D48DB">
      <w:pPr>
        <w:pStyle w:val="a7"/>
        <w:jc w:val="both"/>
      </w:pPr>
    </w:p>
    <w:p w14:paraId="0274C555" w14:textId="77777777" w:rsidR="005D48DB" w:rsidRDefault="005D48DB">
      <w:pPr>
        <w:jc w:val="both"/>
      </w:pPr>
      <w:r>
        <w:t xml:space="preserve">Молитва — дело святое. И к вышесказанному о молитве добавим: «Нет принуждения в религии. Уже ясно отличился прямой путь от заблуждения», — Коран, 2:257. Это означает, что каждый сам избирает по своему нравственному произволу религию или атеизм. Внимательный же человек заметит, когда в массовой статистике, казалось бы не связанных друг с другом случаев, вдруг проявляется некая составляющая, смещающая всю статистику в соответствии со смыслом его молитв в сторону добра, благоустройства общества и мира. И тогда человеку неожиданно открывается, что зависимость статистики во множестве “бессвязных” случаев от смысла молитв и их искренности во многом доступна его восприятию, хотя ему и не дано видеть Лика Божия, в явлении Коего с ангелами многие хотели бы видеть неоспоримое знамение Его бытия. </w:t>
      </w:r>
    </w:p>
    <w:p w14:paraId="54C3113D" w14:textId="77777777" w:rsidR="005D48DB" w:rsidRDefault="005D48DB">
      <w:pPr>
        <w:pStyle w:val="a"/>
        <w:jc w:val="both"/>
        <w:rPr>
          <w:rFonts w:ascii="Academy Cyr" w:hAnsi="Academy Cyr"/>
        </w:rPr>
      </w:pPr>
      <w:r>
        <w:rPr>
          <w:rFonts w:ascii="Academy Cyr" w:hAnsi="Academy Cyr"/>
        </w:rPr>
        <w:t xml:space="preserve">«Он — тот, Кто принимает покаяние Своих рабов, прощает злые деяния и знает то, что вы творите. Он отвечает тем, которые уверовали и творили благое, и умножает им Свою милость. А неверные — для них жестокое наказание», — Коран, 42:24, 25. «...И нет у вас помимо Бога ни близкого, ни помощника», — Коран, 2:101. О том же в Евангелии: «...Всякий просящий получает, ищущий находит и стучащему отворят...» — Матфей, 7:7 — 11. </w:t>
      </w:r>
    </w:p>
    <w:p w14:paraId="5A793650" w14:textId="77777777" w:rsidR="005D48DB" w:rsidRDefault="005D48DB">
      <w:pPr>
        <w:jc w:val="both"/>
      </w:pPr>
      <w:r>
        <w:lastRenderedPageBreak/>
        <w:t xml:space="preserve">Главное же, что должно из всего этого понять: молитва — не эксперимент над Богом, не приказание Ему и не торг о цене за что-либо из Его милости. </w:t>
      </w:r>
    </w:p>
    <w:p w14:paraId="77259425" w14:textId="77777777" w:rsidR="005D48DB" w:rsidRDefault="005D48DB">
      <w:pPr>
        <w:pStyle w:val="a7"/>
        <w:jc w:val="both"/>
      </w:pPr>
    </w:p>
    <w:p w14:paraId="77B13DA8" w14:textId="77777777" w:rsidR="005D48DB" w:rsidRDefault="005D48DB">
      <w:pPr>
        <w:pStyle w:val="a7"/>
        <w:jc w:val="both"/>
        <w:rPr>
          <w:rFonts w:ascii="Academy Cyr" w:hAnsi="Academy Cyr"/>
        </w:rPr>
      </w:pPr>
      <w:r>
        <w:rPr>
          <w:rFonts w:ascii="Academy Cyr" w:hAnsi="Academy Cyr"/>
        </w:rPr>
        <w:t>Бесплоден всякий дух гордыни,</w:t>
      </w:r>
    </w:p>
    <w:p w14:paraId="65975DB9" w14:textId="77777777" w:rsidR="005D48DB" w:rsidRDefault="005D48DB">
      <w:pPr>
        <w:pStyle w:val="a7"/>
        <w:jc w:val="both"/>
        <w:rPr>
          <w:rFonts w:ascii="Academy Cyr" w:hAnsi="Academy Cyr"/>
        </w:rPr>
      </w:pPr>
      <w:r>
        <w:rPr>
          <w:rFonts w:ascii="Academy Cyr" w:hAnsi="Academy Cyr"/>
        </w:rPr>
        <w:t xml:space="preserve">Неверно злато, сталь хрупка, </w:t>
      </w:r>
    </w:p>
    <w:p w14:paraId="7AF3809C" w14:textId="77777777" w:rsidR="005D48DB" w:rsidRDefault="005D48DB">
      <w:pPr>
        <w:pStyle w:val="a7"/>
        <w:jc w:val="both"/>
        <w:rPr>
          <w:rFonts w:ascii="Academy Cyr" w:hAnsi="Academy Cyr"/>
        </w:rPr>
      </w:pPr>
      <w:r>
        <w:rPr>
          <w:rFonts w:ascii="Academy Cyr" w:hAnsi="Academy Cyr"/>
        </w:rPr>
        <w:t>Но крепок ясный мир святыни,</w:t>
      </w:r>
    </w:p>
    <w:p w14:paraId="6A99CAEB" w14:textId="77777777" w:rsidR="005D48DB" w:rsidRDefault="005D48DB">
      <w:pPr>
        <w:pStyle w:val="a7"/>
        <w:jc w:val="both"/>
        <w:rPr>
          <w:rFonts w:ascii="Academy Cyr" w:hAnsi="Academy Cyr"/>
        </w:rPr>
      </w:pPr>
      <w:r>
        <w:rPr>
          <w:rFonts w:ascii="Academy Cyr" w:hAnsi="Academy Cyr"/>
        </w:rPr>
        <w:t>Сильна молящихся рука.</w:t>
      </w:r>
    </w:p>
    <w:p w14:paraId="290A8917" w14:textId="77777777" w:rsidR="005D48DB" w:rsidRDefault="005D48DB">
      <w:pPr>
        <w:pStyle w:val="a7"/>
        <w:jc w:val="both"/>
      </w:pPr>
    </w:p>
    <w:p w14:paraId="143A0A87" w14:textId="77777777" w:rsidR="005D48DB" w:rsidRDefault="005D48DB">
      <w:pPr>
        <w:jc w:val="both"/>
      </w:pPr>
      <w:r>
        <w:t xml:space="preserve"> А это А.С.Хомяков, современник Пушкина, о молитве в послании “России”. И мы не случайно столь подробно остановились на этике отношений человека и Бога . «Две неподвижные идеи не могут вместе существовать в нравственной природе, так же, как два тела не могут в физическом мире занимать одно и то же место», — так окончательно сформулирует поэт в образной форме критическое состояние концептуальной неопределенности в последней главе “Пиковой дамы”, после чего могут «проснуться небеса» или, другими словами, можно ожидать вмешательства внесоциального уровня в дела людские. Последующие строки — самое раннее и наиболее сильное описание ожидания этого состояния в природе:</w:t>
      </w:r>
    </w:p>
    <w:p w14:paraId="11B2A859" w14:textId="77777777" w:rsidR="005D48DB" w:rsidRDefault="005D48DB">
      <w:pPr>
        <w:pStyle w:val="a7"/>
        <w:jc w:val="both"/>
      </w:pPr>
    </w:p>
    <w:p w14:paraId="0DF126DE" w14:textId="77777777" w:rsidR="005D48DB" w:rsidRDefault="005D48DB">
      <w:pPr>
        <w:pStyle w:val="a7"/>
        <w:jc w:val="both"/>
        <w:rPr>
          <w:rFonts w:ascii="Academy Cyr" w:hAnsi="Academy Cyr"/>
        </w:rPr>
      </w:pPr>
      <w:r>
        <w:rPr>
          <w:rFonts w:ascii="Academy Cyr" w:hAnsi="Academy Cyr"/>
        </w:rPr>
        <w:t>Бледнела утренняя тень,</w:t>
      </w:r>
    </w:p>
    <w:p w14:paraId="776CBF87" w14:textId="77777777" w:rsidR="005D48DB" w:rsidRDefault="005D48DB">
      <w:pPr>
        <w:pStyle w:val="a7"/>
        <w:jc w:val="both"/>
        <w:rPr>
          <w:rFonts w:ascii="Academy Cyr" w:hAnsi="Academy Cyr"/>
        </w:rPr>
      </w:pPr>
      <w:r>
        <w:rPr>
          <w:rFonts w:ascii="Academy Cyr" w:hAnsi="Academy Cyr"/>
        </w:rPr>
        <w:t>Волна сребрилася в потоке,</w:t>
      </w:r>
    </w:p>
    <w:p w14:paraId="21FC96AE" w14:textId="77777777" w:rsidR="005D48DB" w:rsidRDefault="005D48DB">
      <w:pPr>
        <w:pStyle w:val="a7"/>
        <w:jc w:val="both"/>
        <w:rPr>
          <w:rFonts w:ascii="Academy Cyr" w:hAnsi="Academy Cyr"/>
        </w:rPr>
      </w:pPr>
      <w:r>
        <w:rPr>
          <w:rFonts w:ascii="Academy Cyr" w:hAnsi="Academy Cyr"/>
        </w:rPr>
        <w:t>Сомнительный рождался день</w:t>
      </w:r>
    </w:p>
    <w:p w14:paraId="722D55C5" w14:textId="77777777" w:rsidR="005D48DB" w:rsidRDefault="005D48DB">
      <w:pPr>
        <w:pStyle w:val="a7"/>
        <w:jc w:val="both"/>
        <w:rPr>
          <w:rFonts w:ascii="Academy Cyr" w:hAnsi="Academy Cyr"/>
        </w:rPr>
      </w:pPr>
      <w:r>
        <w:rPr>
          <w:rFonts w:ascii="Academy Cyr" w:hAnsi="Academy Cyr"/>
        </w:rPr>
        <w:t>Hа отуманенном востоке.</w:t>
      </w:r>
    </w:p>
    <w:p w14:paraId="5040481F" w14:textId="77777777" w:rsidR="005D48DB" w:rsidRDefault="005D48DB">
      <w:pPr>
        <w:pStyle w:val="a7"/>
        <w:jc w:val="both"/>
        <w:rPr>
          <w:rFonts w:ascii="Academy Cyr" w:hAnsi="Academy Cyr"/>
        </w:rPr>
      </w:pPr>
      <w:r>
        <w:rPr>
          <w:rFonts w:ascii="Academy Cyr" w:hAnsi="Academy Cyr"/>
        </w:rPr>
        <w:t>Яснели холмы и леса,</w:t>
      </w:r>
    </w:p>
    <w:p w14:paraId="4D1BBA48" w14:textId="77777777" w:rsidR="005D48DB" w:rsidRDefault="005D48DB">
      <w:pPr>
        <w:pStyle w:val="a7"/>
        <w:jc w:val="both"/>
        <w:rPr>
          <w:rFonts w:ascii="Academy Cyr" w:hAnsi="Academy Cyr"/>
        </w:rPr>
      </w:pPr>
      <w:r>
        <w:rPr>
          <w:rFonts w:ascii="Academy Cyr" w:hAnsi="Academy Cyr"/>
        </w:rPr>
        <w:t>И просыпались небеса.</w:t>
      </w:r>
    </w:p>
    <w:p w14:paraId="3BC64103" w14:textId="77777777" w:rsidR="005D48DB" w:rsidRDefault="005D48DB">
      <w:pPr>
        <w:pStyle w:val="a7"/>
        <w:jc w:val="both"/>
      </w:pPr>
    </w:p>
    <w:p w14:paraId="3FB8D64C" w14:textId="77777777" w:rsidR="005D48DB" w:rsidRDefault="005D48DB">
      <w:pPr>
        <w:jc w:val="both"/>
      </w:pPr>
      <w:r>
        <w:t>Пушкин предупреждает, что появление Руслана, подводящего итог великому противостоянию «двух идей в нравственной природе», для всех толп будет полной неожиданностью. В наше смутное время многие занимаются различными гаданиями и прогнозами. Но мало кто понимает, что чем больше не реализовавшихся прогнозов и предсказаний, тем жестче, острее проявляется концептуальная неопределенность. Стремление разрешить её любым путем, как правило, исходит с той стороны, у которой лимит времени ограничен. Так бездумно активная сторона невольно выкатывается на позицию, получившую название в Российском Флоте “минно-артиллерийской”, после чего и наступает время активных действий Руслана.</w:t>
      </w:r>
    </w:p>
    <w:p w14:paraId="31020304" w14:textId="77777777" w:rsidR="005D48DB" w:rsidRDefault="005D48DB">
      <w:pPr>
        <w:pStyle w:val="a7"/>
        <w:jc w:val="both"/>
      </w:pPr>
    </w:p>
    <w:p w14:paraId="353A8F63" w14:textId="77777777" w:rsidR="005D48DB" w:rsidRDefault="005D48DB">
      <w:pPr>
        <w:pStyle w:val="a7"/>
        <w:jc w:val="both"/>
        <w:rPr>
          <w:rFonts w:ascii="Academy Cyr" w:hAnsi="Academy Cyr"/>
        </w:rPr>
      </w:pPr>
      <w:r>
        <w:rPr>
          <w:rFonts w:ascii="Academy Cyr" w:hAnsi="Academy Cyr"/>
        </w:rPr>
        <w:lastRenderedPageBreak/>
        <w:t>Еще в бездейственном покое</w:t>
      </w:r>
    </w:p>
    <w:p w14:paraId="229BA820" w14:textId="77777777" w:rsidR="005D48DB" w:rsidRDefault="005D48DB">
      <w:pPr>
        <w:pStyle w:val="a7"/>
        <w:jc w:val="both"/>
        <w:rPr>
          <w:rFonts w:ascii="Academy Cyr" w:hAnsi="Academy Cyr"/>
        </w:rPr>
      </w:pPr>
      <w:r>
        <w:rPr>
          <w:rFonts w:ascii="Academy Cyr" w:hAnsi="Academy Cyr"/>
        </w:rPr>
        <w:t>Дремало поле боевое;</w:t>
      </w:r>
    </w:p>
    <w:p w14:paraId="488DA153" w14:textId="77777777" w:rsidR="005D48DB" w:rsidRDefault="005D48DB">
      <w:pPr>
        <w:pStyle w:val="a7"/>
        <w:jc w:val="both"/>
        <w:rPr>
          <w:rFonts w:ascii="Academy Cyr" w:hAnsi="Academy Cyr"/>
        </w:rPr>
      </w:pPr>
      <w:r>
        <w:rPr>
          <w:rFonts w:ascii="Academy Cyr" w:hAnsi="Academy Cyr"/>
        </w:rPr>
        <w:t>Вдруг сон прервался: вражий стан</w:t>
      </w:r>
    </w:p>
    <w:p w14:paraId="7C72D4DA" w14:textId="77777777" w:rsidR="005D48DB" w:rsidRDefault="005D48DB">
      <w:pPr>
        <w:pStyle w:val="a7"/>
        <w:jc w:val="both"/>
        <w:rPr>
          <w:rFonts w:ascii="Academy Cyr" w:hAnsi="Academy Cyr"/>
        </w:rPr>
      </w:pPr>
      <w:r>
        <w:rPr>
          <w:rFonts w:ascii="Academy Cyr" w:hAnsi="Academy Cyr"/>
        </w:rPr>
        <w:t>С тревогой шумною воспрянул,</w:t>
      </w:r>
    </w:p>
    <w:p w14:paraId="5C5C9805" w14:textId="77777777" w:rsidR="005D48DB" w:rsidRDefault="005D48DB">
      <w:pPr>
        <w:pStyle w:val="a7"/>
        <w:jc w:val="both"/>
        <w:rPr>
          <w:rFonts w:ascii="Academy Cyr" w:hAnsi="Academy Cyr"/>
        </w:rPr>
      </w:pPr>
      <w:r>
        <w:rPr>
          <w:rFonts w:ascii="Academy Cyr" w:hAnsi="Academy Cyr"/>
        </w:rPr>
        <w:t>Внезапный крик сражений грянул;</w:t>
      </w:r>
    </w:p>
    <w:p w14:paraId="6740D626" w14:textId="77777777" w:rsidR="005D48DB" w:rsidRDefault="005D48DB">
      <w:pPr>
        <w:pStyle w:val="a7"/>
        <w:jc w:val="both"/>
        <w:rPr>
          <w:rFonts w:ascii="Academy Cyr" w:hAnsi="Academy Cyr"/>
        </w:rPr>
      </w:pPr>
      <w:r>
        <w:rPr>
          <w:rFonts w:ascii="Academy Cyr" w:hAnsi="Academy Cyr"/>
        </w:rPr>
        <w:t>Смутилось сердце киевлян;</w:t>
      </w:r>
    </w:p>
    <w:p w14:paraId="3D6463F2" w14:textId="77777777" w:rsidR="005D48DB" w:rsidRDefault="005D48DB">
      <w:pPr>
        <w:pStyle w:val="a7"/>
        <w:jc w:val="both"/>
        <w:rPr>
          <w:rFonts w:ascii="Academy Cyr" w:hAnsi="Academy Cyr"/>
        </w:rPr>
      </w:pPr>
      <w:r>
        <w:rPr>
          <w:rFonts w:ascii="Academy Cyr" w:hAnsi="Academy Cyr"/>
        </w:rPr>
        <w:t>Бегут нестройными толпами</w:t>
      </w:r>
    </w:p>
    <w:p w14:paraId="4F5B0338" w14:textId="77777777" w:rsidR="005D48DB" w:rsidRDefault="005D48DB">
      <w:pPr>
        <w:pStyle w:val="a7"/>
        <w:jc w:val="both"/>
        <w:rPr>
          <w:rFonts w:ascii="Academy Cyr" w:hAnsi="Academy Cyr"/>
        </w:rPr>
      </w:pPr>
      <w:r>
        <w:rPr>
          <w:rFonts w:ascii="Academy Cyr" w:hAnsi="Academy Cyr"/>
        </w:rPr>
        <w:t>И видят: в поле меж врагами,</w:t>
      </w:r>
    </w:p>
    <w:p w14:paraId="7197600B" w14:textId="77777777" w:rsidR="005D48DB" w:rsidRDefault="005D48DB">
      <w:pPr>
        <w:pStyle w:val="a7"/>
        <w:jc w:val="both"/>
        <w:rPr>
          <w:rFonts w:ascii="Academy Cyr" w:hAnsi="Academy Cyr"/>
        </w:rPr>
      </w:pPr>
      <w:r>
        <w:rPr>
          <w:rFonts w:ascii="Academy Cyr" w:hAnsi="Academy Cyr"/>
        </w:rPr>
        <w:t>Блистая в латах, как в огне,</w:t>
      </w:r>
    </w:p>
    <w:p w14:paraId="574C8AFE" w14:textId="77777777" w:rsidR="005D48DB" w:rsidRDefault="005D48DB">
      <w:pPr>
        <w:pStyle w:val="a7"/>
        <w:jc w:val="both"/>
        <w:rPr>
          <w:rFonts w:ascii="Academy Cyr" w:hAnsi="Academy Cyr"/>
        </w:rPr>
      </w:pPr>
      <w:r>
        <w:rPr>
          <w:rFonts w:ascii="Academy Cyr" w:hAnsi="Academy Cyr"/>
        </w:rPr>
        <w:t>Чудесный воин на коне</w:t>
      </w:r>
    </w:p>
    <w:p w14:paraId="2E7D1C00" w14:textId="77777777" w:rsidR="005D48DB" w:rsidRDefault="005D48DB">
      <w:pPr>
        <w:pStyle w:val="a7"/>
        <w:jc w:val="both"/>
        <w:rPr>
          <w:rFonts w:ascii="Academy Cyr" w:hAnsi="Academy Cyr"/>
        </w:rPr>
      </w:pPr>
      <w:r>
        <w:rPr>
          <w:rFonts w:ascii="Academy Cyr" w:hAnsi="Academy Cyr"/>
        </w:rPr>
        <w:t>Грозой несется, колет, рубит,</w:t>
      </w:r>
    </w:p>
    <w:p w14:paraId="10A7EACB" w14:textId="77777777" w:rsidR="005D48DB" w:rsidRDefault="005D48DB">
      <w:pPr>
        <w:pStyle w:val="a7"/>
        <w:jc w:val="both"/>
        <w:rPr>
          <w:rFonts w:ascii="Academy Cyr" w:hAnsi="Academy Cyr"/>
        </w:rPr>
      </w:pPr>
      <w:r>
        <w:rPr>
          <w:rFonts w:ascii="Academy Cyr" w:hAnsi="Academy Cyr"/>
        </w:rPr>
        <w:t>В ревущий рог, летая, трубит...</w:t>
      </w:r>
    </w:p>
    <w:p w14:paraId="14E72978" w14:textId="77777777" w:rsidR="005D48DB" w:rsidRDefault="005D48DB">
      <w:pPr>
        <w:pStyle w:val="a7"/>
        <w:jc w:val="both"/>
        <w:rPr>
          <w:rFonts w:ascii="Academy Cyr" w:hAnsi="Academy Cyr"/>
        </w:rPr>
      </w:pPr>
      <w:r>
        <w:rPr>
          <w:rFonts w:ascii="Academy Cyr" w:hAnsi="Academy Cyr"/>
        </w:rPr>
        <w:t>То был Руслан.</w:t>
      </w:r>
    </w:p>
    <w:p w14:paraId="032E8B28" w14:textId="77777777" w:rsidR="005D48DB" w:rsidRDefault="005D48DB">
      <w:pPr>
        <w:pStyle w:val="a7"/>
        <w:jc w:val="both"/>
      </w:pPr>
    </w:p>
    <w:p w14:paraId="2B9D379A" w14:textId="77777777" w:rsidR="005D48DB" w:rsidRDefault="005D48DB">
      <w:pPr>
        <w:jc w:val="both"/>
      </w:pPr>
      <w:r>
        <w:t>Вступление Руслана в битву — явление обществу “Мертвой воды” (название Концепции Общественной Безопасности) — поначалу будет восприниматься в качестве некоего чуда, далекого от возможностей воплощения в реальность. Однако по мере её осмысления в различных социальных слоях на фоне всеобщего уныния и пассивного сопротивления, взявшие её на вооружение почувствуют такую уверенность в своих силах и волю к победе, что друзья и враги новой концепции будут вознаграждены в своих ожиданиях и, наконец, увидят настоящего, а не фальшивого Руслана.</w:t>
      </w:r>
    </w:p>
    <w:p w14:paraId="496AE005" w14:textId="77777777" w:rsidR="005D48DB" w:rsidRDefault="005D48DB">
      <w:pPr>
        <w:jc w:val="both"/>
      </w:pPr>
      <w:r>
        <w:t xml:space="preserve">Силы Неба всегда были на стороне России, поскольку вектор целей общности её народов наиболее долгое время, по сравнению с другими регионами, совпадал с вектором целей матери-природы и Бога, её Создателя. В этом главная причина превращения духовного и географического пространства России Черномором в тысячелетнее “поле боя”. Долгие столетия, пока горбатый карла формировал с помощью наивных фарлафов “глупый рост” евро-американской цивилизации, Люд, Милый Богу, точно заботливая мать, оберегал на безбрежных пространствах России генетическую матрицу потенциальных возможностей и предрасположенностей вида “человек разумный” от издержек библейской логики социального поведения. Издержки определялись преднамеренными и неосознанными искажениями откровений, поступающих людям с внесоциального уровня организации вселенной. Так, человечество в целом, не обладая мечом Различения, получало в обход сознания через Библию прививку от Зла в период своего детства, т.е. пока соотношение эталонных частот биологического и социального времени было таковым, что не позволяло в рамках одного </w:t>
      </w:r>
      <w:r>
        <w:lastRenderedPageBreak/>
        <w:t>поколения увидеть и осознать целостность всех процессов вселенной и глобального исторического процесса в особенности.</w:t>
      </w:r>
    </w:p>
    <w:p w14:paraId="2420FED4" w14:textId="77777777" w:rsidR="005D48DB" w:rsidRDefault="005D48DB">
      <w:pPr>
        <w:jc w:val="both"/>
      </w:pPr>
      <w:r>
        <w:t xml:space="preserve">Со второй половины ХХ века энерговооруженность вида Человек Разумный поднялась до уровня, сравнимого с Божественным — он овладел секретом термоядерного синтеза, т.е. технологией “зажигания звезд”. С этого момента можно считать, что детство человечества закончилось. Осознав, благодаря своевременной прививке Библией, зло толпо-“элитарной” логики социального поведения, человек встал перед необходимостью её преодоления. Однако, вид “Человек Разумный” тем и отличается от других видов, обитающих на Земле, что с завершением детства мать не освобождает себя от материнских обязанностей. Там же, где “культура” способствует этому, где рушатся родственные связи и где конфликты поколений необратимо антагонистичны, человек деградирует в фауну. Человечество в целом сопротивляется агрессии со стороны подобной “культуры” и потому снова все надежды народов мира обращены к России. Источник же любви и ненависти к Люду Милому один — он единственный из всех народов сохранил в своей генетической памяти к концу ХХ столетия потенциал концептуальной самостоятельности, который будет реализован в рамках Концепции Общественной Безопасности. Этот фактор нашел свое отражение в информационной базе русского языка — единственного языка, в котором в строгих лексических формах определено различение между понятиями “жрец” и “священник”. В английском языке (информационной базы евро-американской цивилизации) слово “priest” означает оба эти понятия, и, следовательно, на уровне сознания для народов, входящих в евро-американский конгломерат, социальная функция жречества неотличима от социальной функции священника-пастора. Информационная агрессия подобного рода, несомненно, облегчила экспансию библейского мировоззрения, несомого иудо-христианством. Естественно, что экспансия концепции Черномора сопровождалась исчезновением из структуры национальных обществ жречества, несшего национальную (или многонациональную) концептуальную власть — высшую власть при разделении полной функции управления по видам власти. </w:t>
      </w:r>
    </w:p>
    <w:p w14:paraId="20DCCAC8" w14:textId="77777777" w:rsidR="005D48DB" w:rsidRDefault="005D48DB">
      <w:pPr>
        <w:jc w:val="both"/>
      </w:pPr>
      <w:r>
        <w:t>Социальная функция жРЕЧества — жизнеРЕЧение. Это очевидно, если вспомнить, что буква « Ж » в славянской азбуке имеет название «ЖИВЕТЕ». Корень же «РЕЧЬ» непосредственно присутствует в обоих словах.</w:t>
      </w:r>
    </w:p>
    <w:p w14:paraId="515C243C" w14:textId="77777777" w:rsidR="005D48DB" w:rsidRDefault="005D48DB">
      <w:pPr>
        <w:jc w:val="both"/>
      </w:pPr>
      <w:r>
        <w:t xml:space="preserve">В странах евро-американского конгломерата, куда нас так усиленно тянут современные “печенеги” в союзе с вечными странниками революционной перестройки, монополию на знания, без которых невозможно осуществлять полную функцию управления, длительное время за собой сохраняло надиудейское, надмасонское знахарство, а национальные </w:t>
      </w:r>
      <w:r>
        <w:lastRenderedPageBreak/>
        <w:t>общества, утратив концептуальную самостоятельность, в конце концов вместо жрецов, осуществляющих ЖИЗHЕРЕЧЕHИЕ, обрели пасторов, толкующих Библию.</w:t>
      </w:r>
    </w:p>
    <w:p w14:paraId="56E6F9DF" w14:textId="77777777" w:rsidR="005D48DB" w:rsidRDefault="005D48DB">
      <w:pPr>
        <w:jc w:val="both"/>
      </w:pPr>
      <w:r>
        <w:t>В переводе с английского слово «pastor», кроме общепринятого «поп, священник» означает еще и «розовый скворец». Видимо, Пушкин имел представление об этой игре слов, поскольку в 1828 г., в период подготовки “Предисловия ко второму изданию “Руслана и Людмилы”, у него появилось довольно тонкое и едкое по своим намекам произведение, которое по-настоящему может быть оценено только теперь, когда Русская Православная Церковь оказалась заполонена “учеными скворцами” еврейского происхождения.</w:t>
      </w:r>
    </w:p>
    <w:p w14:paraId="760CC550" w14:textId="77777777" w:rsidR="005D48DB" w:rsidRDefault="005D48DB">
      <w:pPr>
        <w:pStyle w:val="a7"/>
        <w:jc w:val="both"/>
      </w:pPr>
    </w:p>
    <w:p w14:paraId="62FA7E14" w14:textId="77777777" w:rsidR="005D48DB" w:rsidRDefault="005D48DB">
      <w:pPr>
        <w:pStyle w:val="a7"/>
        <w:jc w:val="both"/>
        <w:rPr>
          <w:rFonts w:ascii="Academy Cyr" w:hAnsi="Academy Cyr"/>
        </w:rPr>
      </w:pPr>
      <w:r>
        <w:rPr>
          <w:rFonts w:ascii="Academy Cyr" w:hAnsi="Academy Cyr"/>
        </w:rPr>
        <w:t>Брадатый староста Авдей</w:t>
      </w:r>
    </w:p>
    <w:p w14:paraId="3EC3B462" w14:textId="77777777" w:rsidR="005D48DB" w:rsidRDefault="005D48DB">
      <w:pPr>
        <w:pStyle w:val="a7"/>
        <w:jc w:val="both"/>
        <w:rPr>
          <w:rFonts w:ascii="Academy Cyr" w:hAnsi="Academy Cyr"/>
        </w:rPr>
      </w:pPr>
      <w:r>
        <w:rPr>
          <w:rFonts w:ascii="Academy Cyr" w:hAnsi="Academy Cyr"/>
        </w:rPr>
        <w:t>С поклоном барыне своей</w:t>
      </w:r>
    </w:p>
    <w:p w14:paraId="74EBFBC0" w14:textId="77777777" w:rsidR="005D48DB" w:rsidRDefault="005D48DB">
      <w:pPr>
        <w:pStyle w:val="a7"/>
        <w:jc w:val="both"/>
        <w:rPr>
          <w:rFonts w:ascii="Academy Cyr" w:hAnsi="Academy Cyr"/>
        </w:rPr>
      </w:pPr>
      <w:r>
        <w:rPr>
          <w:rFonts w:ascii="Academy Cyr" w:hAnsi="Academy Cyr"/>
        </w:rPr>
        <w:t>Заместо красного яичка</w:t>
      </w:r>
    </w:p>
    <w:p w14:paraId="1C25E106" w14:textId="77777777" w:rsidR="005D48DB" w:rsidRDefault="005D48DB">
      <w:pPr>
        <w:pStyle w:val="a7"/>
        <w:jc w:val="both"/>
        <w:rPr>
          <w:rFonts w:ascii="Academy Cyr" w:hAnsi="Academy Cyr"/>
        </w:rPr>
      </w:pPr>
      <w:r>
        <w:rPr>
          <w:rFonts w:ascii="Academy Cyr" w:hAnsi="Academy Cyr"/>
        </w:rPr>
        <w:t>Поднес ученого скворца.</w:t>
      </w:r>
    </w:p>
    <w:p w14:paraId="743668C9" w14:textId="77777777" w:rsidR="005D48DB" w:rsidRDefault="005D48DB">
      <w:pPr>
        <w:pStyle w:val="a7"/>
        <w:jc w:val="both"/>
        <w:rPr>
          <w:rFonts w:ascii="Academy Cyr" w:hAnsi="Academy Cyr"/>
        </w:rPr>
      </w:pPr>
      <w:r>
        <w:rPr>
          <w:rFonts w:ascii="Academy Cyr" w:hAnsi="Academy Cyr"/>
        </w:rPr>
        <w:t>Известно вам: такая птичка</w:t>
      </w:r>
    </w:p>
    <w:p w14:paraId="665EDD67" w14:textId="77777777" w:rsidR="005D48DB" w:rsidRDefault="005D48DB">
      <w:pPr>
        <w:pStyle w:val="a7"/>
        <w:jc w:val="both"/>
        <w:rPr>
          <w:rFonts w:ascii="Academy Cyr" w:hAnsi="Academy Cyr"/>
        </w:rPr>
      </w:pPr>
      <w:r>
        <w:rPr>
          <w:rFonts w:ascii="Academy Cyr" w:hAnsi="Academy Cyr"/>
        </w:rPr>
        <w:t>Умней иного мудреца.</w:t>
      </w:r>
    </w:p>
    <w:p w14:paraId="6060B852" w14:textId="77777777" w:rsidR="005D48DB" w:rsidRDefault="005D48DB">
      <w:pPr>
        <w:pStyle w:val="a7"/>
        <w:jc w:val="both"/>
        <w:rPr>
          <w:rFonts w:ascii="Academy Cyr" w:hAnsi="Academy Cyr"/>
        </w:rPr>
      </w:pPr>
      <w:r>
        <w:rPr>
          <w:rFonts w:ascii="Academy Cyr" w:hAnsi="Academy Cyr"/>
        </w:rPr>
        <w:t>Скворец, надувшись величаво,</w:t>
      </w:r>
    </w:p>
    <w:p w14:paraId="798BFDF3" w14:textId="77777777" w:rsidR="005D48DB" w:rsidRDefault="005D48DB">
      <w:pPr>
        <w:pStyle w:val="a7"/>
        <w:jc w:val="both"/>
        <w:rPr>
          <w:rFonts w:ascii="Academy Cyr" w:hAnsi="Academy Cyr"/>
        </w:rPr>
      </w:pPr>
      <w:r>
        <w:rPr>
          <w:rFonts w:ascii="Academy Cyr" w:hAnsi="Academy Cyr"/>
        </w:rPr>
        <w:t>Вздыхал о царствии небес</w:t>
      </w:r>
    </w:p>
    <w:p w14:paraId="0A9A3D28" w14:textId="77777777" w:rsidR="005D48DB" w:rsidRDefault="005D48DB">
      <w:pPr>
        <w:pStyle w:val="a7"/>
        <w:jc w:val="both"/>
      </w:pPr>
      <w:r>
        <w:rPr>
          <w:rFonts w:ascii="Academy Cyr" w:hAnsi="Academy Cyr"/>
        </w:rPr>
        <w:t>И приговаривал картаво:</w:t>
      </w:r>
    </w:p>
    <w:p w14:paraId="5A28CDF8" w14:textId="77777777" w:rsidR="005D48DB" w:rsidRDefault="005D48DB">
      <w:pPr>
        <w:pStyle w:val="a7"/>
        <w:jc w:val="both"/>
        <w:rPr>
          <w:rFonts w:ascii="Academy Cyr" w:hAnsi="Academy Cyr"/>
        </w:rPr>
      </w:pPr>
      <w:r>
        <w:rPr>
          <w:rFonts w:ascii="Academy Cyr" w:hAnsi="Academy Cyr"/>
        </w:rPr>
        <w:t>“Христос воскрес! Христос воскрес!”</w:t>
      </w:r>
    </w:p>
    <w:p w14:paraId="6A7283E6" w14:textId="77777777" w:rsidR="005D48DB" w:rsidRDefault="005D48DB">
      <w:pPr>
        <w:pStyle w:val="a7"/>
        <w:jc w:val="both"/>
      </w:pPr>
    </w:p>
    <w:p w14:paraId="463B0278" w14:textId="77777777" w:rsidR="005D48DB" w:rsidRDefault="005D48DB">
      <w:pPr>
        <w:jc w:val="both"/>
      </w:pPr>
      <w:r>
        <w:t>В довершение к этому, толпы миссионеров американского, израильского и южнокорейского производства хлынули в период перестройки в Россию, чтобы плотнее натянуть на глаза и уши народу колпак “Священного писания”, пошитый в ателье Черномора. Hа пошив этой “шапки” Глобальный надиудейский Предиктор денег не жалеет. Финансовые дотации, выделенные в 1990 г. только в США на поддержку религиозных организаций, составили круглую сумму в 54 млрд. долларов (“Вопросы философии”, № 2, 1992 г., Дж. Холтон “Что такое антинаука?”). Для сравнения: бюджет ЦРУ в те же годы — 30 млрд. долларов.</w:t>
      </w:r>
    </w:p>
    <w:p w14:paraId="60DA8F5B" w14:textId="77777777" w:rsidR="005D48DB" w:rsidRDefault="005D48DB">
      <w:pPr>
        <w:jc w:val="both"/>
      </w:pPr>
      <w:r>
        <w:t xml:space="preserve">Hо «закон времени» объективен и действует неотвратимо. В силу этого закона одна шестая часть света в условиях формирования новой, человеческой (не толпо-“элитарной”) логики социального поведения уже не может быть ни “страной дураков”, ни “полем чудес”, ни “полем боя”. В новом информационном состоянии мировое общество либо должно сознательно войти в устойчивый балансировочный режим в системе </w:t>
      </w:r>
      <w:r>
        <w:rPr>
          <w:b/>
        </w:rPr>
        <w:t xml:space="preserve">«природная среда планеты — культура вида Человек Разумный — статистические характеристики совокупной матрицы генетически </w:t>
      </w:r>
      <w:r>
        <w:rPr>
          <w:b/>
        </w:rPr>
        <w:lastRenderedPageBreak/>
        <w:t>обусловленных возможностей и предрасположенностей Человечества»</w:t>
      </w:r>
      <w:r>
        <w:t>, либо погибнуть.</w:t>
      </w:r>
    </w:p>
    <w:p w14:paraId="3BBA8720" w14:textId="77777777" w:rsidR="005D48DB" w:rsidRDefault="005D48DB">
      <w:pPr>
        <w:jc w:val="both"/>
      </w:pPr>
      <w:r>
        <w:t xml:space="preserve">На критическом этапе концептуального противостояния, при котором технократическая цивилизация способна погубить и самое себя и породившую её биосферу, нельзя исключать возможного вмешательства “Божьего грома” (внесоциального уровня) с целью вразумления зарвавшихся печенегов и фарлафов мирового и местного масштаба. </w:t>
      </w:r>
    </w:p>
    <w:p w14:paraId="7DDEB422" w14:textId="77777777" w:rsidR="005D48DB" w:rsidRDefault="005D48DB">
      <w:pPr>
        <w:jc w:val="both"/>
      </w:pPr>
      <w:r>
        <w:t>Пушкин видел и понимал целостность различных взаимовложенных процессов, и потому, с точки зрения данного нами определения времени, для него не существовало ни прошлого, ни будущего, а был и есть единый объемлющий и частные взаимовложенные процессы, которые он различал и которые описывал во многих произведениях в близких и понятных народу художественных образах. И если за словом (мерой) Пушкина мы также, как и он, будем стремиться увидеть образы (информацию) определенных социальных (т.е. присущих человеческому обществу) явлений (добро и зло, любовь и ненависть, благородство и подлость, свободу духовности и кабалу ростовщичества, храбрость и трусость и т.д. и т.п.) в причинно-следственной обусловленности единого и целостного мира, то совпадение отдельных имен, фамилий и т.д., играющих конкретную роль на различных уровнях взаимовложенных процессов, не будет для нас чудом. Или иначе: чудо такого рода станет для нас частью реальности.</w:t>
      </w:r>
    </w:p>
    <w:p w14:paraId="63B17090" w14:textId="77777777" w:rsidR="005D48DB" w:rsidRDefault="005D48DB">
      <w:pPr>
        <w:pStyle w:val="a7"/>
        <w:jc w:val="both"/>
      </w:pPr>
    </w:p>
    <w:p w14:paraId="29383A07" w14:textId="77777777" w:rsidR="005D48DB" w:rsidRDefault="005D48DB">
      <w:pPr>
        <w:pStyle w:val="a7"/>
        <w:jc w:val="both"/>
        <w:rPr>
          <w:rFonts w:ascii="Academy Cyr" w:hAnsi="Academy Cyr"/>
        </w:rPr>
      </w:pPr>
      <w:r>
        <w:rPr>
          <w:rFonts w:ascii="Academy Cyr" w:hAnsi="Academy Cyr"/>
        </w:rPr>
        <w:t>Как божий гром,</w:t>
      </w:r>
    </w:p>
    <w:p w14:paraId="6D16DFBA" w14:textId="77777777" w:rsidR="005D48DB" w:rsidRDefault="005D48DB">
      <w:pPr>
        <w:pStyle w:val="a7"/>
        <w:jc w:val="both"/>
        <w:rPr>
          <w:rFonts w:ascii="Academy Cyr" w:hAnsi="Academy Cyr"/>
        </w:rPr>
      </w:pPr>
      <w:r>
        <w:rPr>
          <w:rFonts w:ascii="Academy Cyr" w:hAnsi="Academy Cyr"/>
        </w:rPr>
        <w:t>Hаш витязь пал на басурмана;</w:t>
      </w:r>
    </w:p>
    <w:p w14:paraId="2191E3D3" w14:textId="77777777" w:rsidR="005D48DB" w:rsidRDefault="005D48DB">
      <w:pPr>
        <w:pStyle w:val="a7"/>
        <w:jc w:val="both"/>
        <w:rPr>
          <w:rFonts w:ascii="Academy Cyr" w:hAnsi="Academy Cyr"/>
        </w:rPr>
      </w:pPr>
      <w:r>
        <w:rPr>
          <w:rFonts w:ascii="Academy Cyr" w:hAnsi="Academy Cyr"/>
        </w:rPr>
        <w:t>Он рыщет с карлой за седлом</w:t>
      </w:r>
    </w:p>
    <w:p w14:paraId="74DDD5DD" w14:textId="77777777" w:rsidR="005D48DB" w:rsidRDefault="005D48DB">
      <w:pPr>
        <w:pStyle w:val="a7"/>
        <w:jc w:val="both"/>
        <w:rPr>
          <w:rFonts w:ascii="Academy Cyr" w:hAnsi="Academy Cyr"/>
        </w:rPr>
      </w:pPr>
      <w:r>
        <w:rPr>
          <w:rFonts w:ascii="Academy Cyr" w:hAnsi="Academy Cyr"/>
        </w:rPr>
        <w:t>Среди испуганного стана.</w:t>
      </w:r>
    </w:p>
    <w:p w14:paraId="7D6272AC" w14:textId="77777777" w:rsidR="005D48DB" w:rsidRDefault="005D48DB">
      <w:pPr>
        <w:pStyle w:val="a7"/>
        <w:jc w:val="both"/>
      </w:pPr>
    </w:p>
    <w:p w14:paraId="44D62632" w14:textId="77777777" w:rsidR="005D48DB" w:rsidRDefault="005D48DB">
      <w:pPr>
        <w:jc w:val="both"/>
      </w:pPr>
      <w:r>
        <w:t>Hичего не поделаешь. Поскольку Глобальному Предиктору предстоит решать проблему выживания в новых информационных условиях, он вынужден будет признать Концепцию Общественной Безопасности, и тогда методология на основе Различения — меч Внутреннего Предиктора России станет творцом чуда Победы “Закона времени”, подтверждая тем самым уже известный тезис: “Чудо-часть реальности!”</w:t>
      </w:r>
    </w:p>
    <w:p w14:paraId="668433CA" w14:textId="77777777" w:rsidR="005D48DB" w:rsidRDefault="005D48DB">
      <w:pPr>
        <w:pStyle w:val="a7"/>
        <w:jc w:val="both"/>
      </w:pPr>
    </w:p>
    <w:p w14:paraId="78C3AE3C" w14:textId="77777777" w:rsidR="005D48DB" w:rsidRDefault="005D48DB">
      <w:pPr>
        <w:pStyle w:val="a7"/>
        <w:jc w:val="both"/>
        <w:rPr>
          <w:rFonts w:ascii="Academy Cyr" w:hAnsi="Academy Cyr"/>
        </w:rPr>
      </w:pPr>
      <w:r>
        <w:rPr>
          <w:rFonts w:ascii="Academy Cyr" w:hAnsi="Academy Cyr"/>
        </w:rPr>
        <w:t>Где ни просвищет грозный меч,</w:t>
      </w:r>
    </w:p>
    <w:p w14:paraId="06003C8B" w14:textId="77777777" w:rsidR="005D48DB" w:rsidRDefault="005D48DB">
      <w:pPr>
        <w:pStyle w:val="a7"/>
        <w:jc w:val="both"/>
        <w:rPr>
          <w:rFonts w:ascii="Academy Cyr" w:hAnsi="Academy Cyr"/>
        </w:rPr>
      </w:pPr>
      <w:r>
        <w:rPr>
          <w:rFonts w:ascii="Academy Cyr" w:hAnsi="Academy Cyr"/>
        </w:rPr>
        <w:t>Где конь сердитый ни промчится.</w:t>
      </w:r>
    </w:p>
    <w:p w14:paraId="521F6701" w14:textId="77777777" w:rsidR="005D48DB" w:rsidRDefault="005D48DB">
      <w:pPr>
        <w:pStyle w:val="a7"/>
        <w:jc w:val="both"/>
        <w:rPr>
          <w:rFonts w:ascii="Academy Cyr" w:hAnsi="Academy Cyr"/>
        </w:rPr>
      </w:pPr>
      <w:r>
        <w:rPr>
          <w:rFonts w:ascii="Academy Cyr" w:hAnsi="Academy Cyr"/>
        </w:rPr>
        <w:t>Везде главы слетают с плеч</w:t>
      </w:r>
    </w:p>
    <w:p w14:paraId="19BF6848" w14:textId="77777777" w:rsidR="005D48DB" w:rsidRDefault="005D48DB">
      <w:pPr>
        <w:pStyle w:val="a7"/>
        <w:jc w:val="both"/>
        <w:rPr>
          <w:rFonts w:ascii="Academy Cyr" w:hAnsi="Academy Cyr"/>
        </w:rPr>
      </w:pPr>
      <w:r>
        <w:rPr>
          <w:rFonts w:ascii="Academy Cyr" w:hAnsi="Academy Cyr"/>
        </w:rPr>
        <w:t>И с воплем строй на строй валится;</w:t>
      </w:r>
    </w:p>
    <w:p w14:paraId="5F10609B" w14:textId="77777777" w:rsidR="005D48DB" w:rsidRDefault="005D48DB">
      <w:pPr>
        <w:pStyle w:val="a7"/>
        <w:jc w:val="both"/>
      </w:pPr>
    </w:p>
    <w:p w14:paraId="1256FAF8" w14:textId="524F47FC" w:rsidR="005D48DB" w:rsidRDefault="005D48DB">
      <w:pPr>
        <w:jc w:val="both"/>
      </w:pPr>
      <w:r>
        <w:lastRenderedPageBreak/>
        <w:t>И тогда владеющий мечом Различения вернет русской пословице её изначальную редакцию: «И один в поле воин!»</w:t>
      </w:r>
      <w:r w:rsidRPr="005D48DB">
        <w:rPr>
          <w:vertAlign w:val="superscript"/>
        </w:rPr>
        <w:t>[LVI]</w:t>
      </w:r>
    </w:p>
    <w:p w14:paraId="2DE6BBB6" w14:textId="77777777" w:rsidR="005D48DB" w:rsidRDefault="005D48DB">
      <w:pPr>
        <w:pStyle w:val="a7"/>
        <w:jc w:val="both"/>
      </w:pPr>
    </w:p>
    <w:p w14:paraId="07BBF0C4" w14:textId="77777777" w:rsidR="005D48DB" w:rsidRDefault="005D48DB">
      <w:pPr>
        <w:pStyle w:val="a7"/>
        <w:jc w:val="both"/>
        <w:rPr>
          <w:rFonts w:ascii="Academy Cyr" w:hAnsi="Academy Cyr"/>
        </w:rPr>
      </w:pPr>
      <w:r>
        <w:rPr>
          <w:rFonts w:ascii="Academy Cyr" w:hAnsi="Academy Cyr"/>
        </w:rPr>
        <w:t>В одно мгновенье бранный луг</w:t>
      </w:r>
    </w:p>
    <w:p w14:paraId="501032CB" w14:textId="77777777" w:rsidR="005D48DB" w:rsidRDefault="005D48DB">
      <w:pPr>
        <w:pStyle w:val="a7"/>
        <w:jc w:val="both"/>
        <w:rPr>
          <w:rFonts w:ascii="Academy Cyr" w:hAnsi="Academy Cyr"/>
        </w:rPr>
      </w:pPr>
      <w:r>
        <w:rPr>
          <w:rFonts w:ascii="Academy Cyr" w:hAnsi="Academy Cyr"/>
        </w:rPr>
        <w:t>Покрыт холмами тел кровавых,</w:t>
      </w:r>
    </w:p>
    <w:p w14:paraId="18797A4D" w14:textId="77777777" w:rsidR="005D48DB" w:rsidRDefault="005D48DB">
      <w:pPr>
        <w:pStyle w:val="a7"/>
        <w:jc w:val="both"/>
        <w:rPr>
          <w:rFonts w:ascii="Academy Cyr" w:hAnsi="Academy Cyr"/>
        </w:rPr>
      </w:pPr>
      <w:r>
        <w:rPr>
          <w:rFonts w:ascii="Academy Cyr" w:hAnsi="Academy Cyr"/>
          <w:b/>
        </w:rPr>
        <w:t>Живых</w:t>
      </w:r>
      <w:r>
        <w:rPr>
          <w:rFonts w:ascii="Academy Cyr" w:hAnsi="Academy Cyr"/>
        </w:rPr>
        <w:t>, раздавленных, безглавых,</w:t>
      </w:r>
    </w:p>
    <w:p w14:paraId="0755ACAD" w14:textId="77777777" w:rsidR="005D48DB" w:rsidRDefault="005D48DB">
      <w:pPr>
        <w:pStyle w:val="a7"/>
        <w:jc w:val="both"/>
        <w:rPr>
          <w:rFonts w:ascii="Academy Cyr" w:hAnsi="Academy Cyr"/>
        </w:rPr>
      </w:pPr>
      <w:r>
        <w:rPr>
          <w:rFonts w:ascii="Academy Cyr" w:hAnsi="Academy Cyr"/>
        </w:rPr>
        <w:t>Громадой копий, стрел, кольчуг.</w:t>
      </w:r>
    </w:p>
    <w:p w14:paraId="7CCE0E02" w14:textId="77777777" w:rsidR="005D48DB" w:rsidRDefault="005D48DB">
      <w:pPr>
        <w:pStyle w:val="a7"/>
        <w:jc w:val="both"/>
      </w:pPr>
    </w:p>
    <w:p w14:paraId="07FC6687" w14:textId="77777777" w:rsidR="005D48DB" w:rsidRDefault="005D48DB">
      <w:pPr>
        <w:jc w:val="both"/>
      </w:pPr>
      <w:r>
        <w:t xml:space="preserve">Поразительная вещь! При обилии ярко описанных столкновений, поединков, сражений в поэме нет ни одного прямого упоминания убийства или смерти. И даже Руслан, заколотый Фарлафом, оживает. И в битве киевлян с печенегами мы видим раздавленных, безглавых, но... </w:t>
      </w:r>
      <w:r>
        <w:rPr>
          <w:b/>
        </w:rPr>
        <w:t>живых</w:t>
      </w:r>
      <w:r>
        <w:t>. Читатель вправе спросить: “Как это может быть живой и без головы?” Оглянитесь вокруг внимательно, и вы без труда обнаружите сонмы живых, но... как бы безголовых, поскольку думают они одно, говорят другое, а делают третье, никак не связанное ни с первым, ни с вторым. Меч методологии на основе Различения поможет всем, не потерявшим головы, переработать плюрализм разрозненных фактов о непонятных для них процессах, происходящих в современном мире, в единство мнений по двум важнейшим вопросам, по крайней мере, последнего тысячелетия: “Кто виноват?” и “Что делать?”</w:t>
      </w:r>
    </w:p>
    <w:p w14:paraId="78F60FFF" w14:textId="77777777" w:rsidR="005D48DB" w:rsidRDefault="005D48DB">
      <w:pPr>
        <w:pStyle w:val="a7"/>
        <w:jc w:val="both"/>
      </w:pPr>
    </w:p>
    <w:p w14:paraId="12D0AA5E" w14:textId="77777777" w:rsidR="005D48DB" w:rsidRDefault="005D48DB">
      <w:pPr>
        <w:pStyle w:val="a7"/>
        <w:jc w:val="both"/>
        <w:rPr>
          <w:rFonts w:ascii="Academy Cyr" w:hAnsi="Academy Cyr"/>
        </w:rPr>
      </w:pPr>
      <w:r>
        <w:rPr>
          <w:rFonts w:ascii="Academy Cyr" w:hAnsi="Academy Cyr"/>
        </w:rPr>
        <w:t>Hа трубный звук, на голос боя</w:t>
      </w:r>
    </w:p>
    <w:p w14:paraId="6A248E05" w14:textId="77777777" w:rsidR="005D48DB" w:rsidRDefault="005D48DB">
      <w:pPr>
        <w:pStyle w:val="a7"/>
        <w:jc w:val="both"/>
        <w:rPr>
          <w:rFonts w:ascii="Academy Cyr" w:hAnsi="Academy Cyr"/>
        </w:rPr>
      </w:pPr>
      <w:r>
        <w:rPr>
          <w:rFonts w:ascii="Academy Cyr" w:hAnsi="Academy Cyr"/>
        </w:rPr>
        <w:t>Дружины конные славян</w:t>
      </w:r>
    </w:p>
    <w:p w14:paraId="176946A9" w14:textId="77777777" w:rsidR="005D48DB" w:rsidRDefault="005D48DB">
      <w:pPr>
        <w:pStyle w:val="a7"/>
        <w:jc w:val="both"/>
        <w:rPr>
          <w:rFonts w:ascii="Academy Cyr" w:hAnsi="Academy Cyr"/>
        </w:rPr>
      </w:pPr>
      <w:r>
        <w:rPr>
          <w:rFonts w:ascii="Academy Cyr" w:hAnsi="Academy Cyr"/>
        </w:rPr>
        <w:t>Помчались по следам героя,</w:t>
      </w:r>
    </w:p>
    <w:p w14:paraId="3CC88A00" w14:textId="77777777" w:rsidR="005D48DB" w:rsidRDefault="005D48DB">
      <w:pPr>
        <w:pStyle w:val="a7"/>
        <w:jc w:val="both"/>
        <w:rPr>
          <w:rFonts w:ascii="Academy Cyr" w:hAnsi="Academy Cyr"/>
        </w:rPr>
      </w:pPr>
      <w:r>
        <w:rPr>
          <w:rFonts w:ascii="Academy Cyr" w:hAnsi="Academy Cyr"/>
        </w:rPr>
        <w:t>Сразились... гибни, басурман!</w:t>
      </w:r>
    </w:p>
    <w:p w14:paraId="7462FC36" w14:textId="77777777" w:rsidR="005D48DB" w:rsidRDefault="005D48DB">
      <w:pPr>
        <w:pStyle w:val="a7"/>
        <w:jc w:val="both"/>
      </w:pPr>
    </w:p>
    <w:p w14:paraId="14729822" w14:textId="77777777" w:rsidR="005D48DB" w:rsidRDefault="005D48DB">
      <w:pPr>
        <w:jc w:val="both"/>
      </w:pPr>
      <w:r>
        <w:t xml:space="preserve"> Уже пропел “третий петух”, предвещая новые времена. Сбывается угроза “атамана с сабелькой" усатой дочке ведьмы Hаины: «Ох, схлестнемся мы с тобой когда-нибудь усы на усы!» (“До третьих петухов”, сказка, В. Шукшин). Здесь необходимо вспомнить о “бесконечных усах” Черномора, на которые «для пользы и красы лились восточны ароматы». Глобальный надиудейский Предиктор на уровне второго (хронологического) приоритета обобщенных средств управления (оружия) более трех тысячелетий претендовал на самую большую глубину исторической памяти. И претензии эти, благодаря эффективному поддержанию монополии на Знание древнеегипетского жречества об основополагающих категориях Вселенной: материи, информации и меры, нельзя было считать безосновательными практически до середины XX века. Лишение Черномора монополии на Знание — конец его притязаниям </w:t>
      </w:r>
      <w:r>
        <w:lastRenderedPageBreak/>
        <w:t xml:space="preserve">на «бесконечные усы». После того, как скорость обновления информации на внегенетическом уровне превысила скорость обновления информации на генетическом уровне (эталонная частота социального времени превысила эталонную частоту биологического времени), Знания “герметистов” в принципе стали доступны всем. Однако, социально востребованы эти знания впервые лишь в России, поскольку Россия была первой жертвой Черномора, ОСОЗHАВШЕЙ свое поражение в информационной (холодной) войне. Руслан противопоставил “бесконечным усам Черномора” всю глубину исторической памяти святорусского, ведического жречества и знаний, ставших ему доступными Свыше, по его объективной нравственности. В.М.Шукшин, незадолго до своей смерти, предвидя эту схватку и продолжая традиции А.С.Пушкина, в образной форме изложил её в прогностической сказке “До третьих петухов”. </w:t>
      </w:r>
    </w:p>
    <w:p w14:paraId="0B431537" w14:textId="77777777" w:rsidR="005D48DB" w:rsidRDefault="005D48DB">
      <w:pPr>
        <w:jc w:val="both"/>
      </w:pPr>
      <w:r>
        <w:t>Возмездие для печенегов неотвратимо! И напрасно они будут обращаться за помощью к опекунам-фарлафам! Синайский эксперимент завершается и потому у Наины и фарлафов впереди сложные проблемы, связанные с окончанием их миссии в глобальном историческом процессе. А охваченные ужасом от результатов содеянного, национальные печенеги падут жертвой собственной верноподданности и жидовосхищения.</w:t>
      </w:r>
    </w:p>
    <w:p w14:paraId="27918FB0" w14:textId="77777777" w:rsidR="005D48DB" w:rsidRDefault="005D48DB">
      <w:pPr>
        <w:pStyle w:val="a7"/>
        <w:jc w:val="both"/>
      </w:pPr>
    </w:p>
    <w:p w14:paraId="164208F7" w14:textId="77777777" w:rsidR="005D48DB" w:rsidRDefault="005D48DB">
      <w:pPr>
        <w:pStyle w:val="a7"/>
        <w:jc w:val="both"/>
        <w:rPr>
          <w:rFonts w:ascii="Academy Cyr" w:hAnsi="Academy Cyr"/>
        </w:rPr>
      </w:pPr>
      <w:r>
        <w:rPr>
          <w:rFonts w:ascii="Academy Cyr" w:hAnsi="Academy Cyr"/>
        </w:rPr>
        <w:t>Объемлет ужас печенегов;</w:t>
      </w:r>
    </w:p>
    <w:p w14:paraId="7E5E9DC7" w14:textId="77777777" w:rsidR="005D48DB" w:rsidRDefault="005D48DB">
      <w:pPr>
        <w:pStyle w:val="a7"/>
        <w:jc w:val="both"/>
        <w:rPr>
          <w:rFonts w:ascii="Academy Cyr" w:hAnsi="Academy Cyr"/>
        </w:rPr>
      </w:pPr>
      <w:r>
        <w:rPr>
          <w:rFonts w:ascii="Academy Cyr" w:hAnsi="Academy Cyr"/>
        </w:rPr>
        <w:t>Питомцы бурные набегов</w:t>
      </w:r>
    </w:p>
    <w:p w14:paraId="0ED7E863" w14:textId="77777777" w:rsidR="005D48DB" w:rsidRDefault="005D48DB">
      <w:pPr>
        <w:pStyle w:val="a7"/>
        <w:jc w:val="both"/>
        <w:rPr>
          <w:rFonts w:ascii="Academy Cyr" w:hAnsi="Academy Cyr"/>
        </w:rPr>
      </w:pPr>
      <w:r>
        <w:rPr>
          <w:rFonts w:ascii="Academy Cyr" w:hAnsi="Academy Cyr"/>
        </w:rPr>
        <w:t>Зовут РАССЕЯHHЫХ коней,</w:t>
      </w:r>
    </w:p>
    <w:p w14:paraId="0BFAD2A5" w14:textId="77777777" w:rsidR="005D48DB" w:rsidRDefault="005D48DB">
      <w:pPr>
        <w:pStyle w:val="a7"/>
        <w:jc w:val="both"/>
        <w:rPr>
          <w:rFonts w:ascii="Academy Cyr" w:hAnsi="Academy Cyr"/>
        </w:rPr>
      </w:pPr>
      <w:r>
        <w:rPr>
          <w:rFonts w:ascii="Academy Cyr" w:hAnsi="Academy Cyr"/>
        </w:rPr>
        <w:t>Противиться не смеют боле</w:t>
      </w:r>
    </w:p>
    <w:p w14:paraId="306FABA8" w14:textId="77777777" w:rsidR="005D48DB" w:rsidRDefault="005D48DB">
      <w:pPr>
        <w:pStyle w:val="a7"/>
        <w:jc w:val="both"/>
        <w:rPr>
          <w:rFonts w:ascii="Academy Cyr" w:hAnsi="Academy Cyr"/>
        </w:rPr>
      </w:pPr>
      <w:r>
        <w:rPr>
          <w:rFonts w:ascii="Academy Cyr" w:hAnsi="Academy Cyr"/>
        </w:rPr>
        <w:t>И с диким воплем в пыльном поле</w:t>
      </w:r>
    </w:p>
    <w:p w14:paraId="471909D9" w14:textId="77777777" w:rsidR="005D48DB" w:rsidRDefault="005D48DB">
      <w:pPr>
        <w:pStyle w:val="a7"/>
        <w:jc w:val="both"/>
        <w:rPr>
          <w:rFonts w:ascii="Academy Cyr" w:hAnsi="Academy Cyr"/>
        </w:rPr>
      </w:pPr>
      <w:r>
        <w:rPr>
          <w:rFonts w:ascii="Academy Cyr" w:hAnsi="Academy Cyr"/>
        </w:rPr>
        <w:t>Бегут от киевских мечей,</w:t>
      </w:r>
    </w:p>
    <w:p w14:paraId="269B9E0E" w14:textId="77777777" w:rsidR="005D48DB" w:rsidRDefault="005D48DB">
      <w:pPr>
        <w:pStyle w:val="a7"/>
        <w:jc w:val="both"/>
        <w:rPr>
          <w:rFonts w:ascii="Academy Cyr" w:hAnsi="Academy Cyr"/>
        </w:rPr>
      </w:pPr>
      <w:r>
        <w:rPr>
          <w:rFonts w:ascii="Academy Cyr" w:hAnsi="Academy Cyr"/>
        </w:rPr>
        <w:t>Обречены на жертву аду;</w:t>
      </w:r>
    </w:p>
    <w:p w14:paraId="3B0B38DB" w14:textId="77777777" w:rsidR="005D48DB" w:rsidRDefault="005D48DB">
      <w:pPr>
        <w:pStyle w:val="a7"/>
        <w:jc w:val="both"/>
        <w:rPr>
          <w:rFonts w:ascii="Academy Cyr" w:hAnsi="Academy Cyr"/>
        </w:rPr>
      </w:pPr>
      <w:r>
        <w:rPr>
          <w:rFonts w:ascii="Academy Cyr" w:hAnsi="Academy Cyr"/>
        </w:rPr>
        <w:t>Их сонмы русский меч казнит;</w:t>
      </w:r>
    </w:p>
    <w:p w14:paraId="3891051F" w14:textId="77777777" w:rsidR="005D48DB" w:rsidRDefault="005D48DB">
      <w:pPr>
        <w:pStyle w:val="a7"/>
        <w:jc w:val="both"/>
        <w:rPr>
          <w:rFonts w:ascii="Academy Cyr" w:hAnsi="Academy Cyr"/>
        </w:rPr>
      </w:pPr>
      <w:r>
        <w:rPr>
          <w:rFonts w:ascii="Academy Cyr" w:hAnsi="Academy Cyr"/>
        </w:rPr>
        <w:t>Ликует Киев...</w:t>
      </w:r>
    </w:p>
    <w:p w14:paraId="2E7E4EC1" w14:textId="77777777" w:rsidR="005D48DB" w:rsidRDefault="005D48DB">
      <w:pPr>
        <w:pStyle w:val="a7"/>
        <w:jc w:val="both"/>
      </w:pPr>
    </w:p>
    <w:p w14:paraId="3EA00972" w14:textId="77777777" w:rsidR="005D48DB" w:rsidRDefault="005D48DB">
      <w:pPr>
        <w:jc w:val="both"/>
      </w:pPr>
      <w:r>
        <w:t xml:space="preserve">С этого момента Внутренний Предиктор России начнет открыто проводить в жизнь Концепцию Общественной Безопасности, а её основные положения станут достоянием гласности. Самой большой опасностью при этом может быть организация попытки сотворения культа Внутреннему Предиктору. Хотя Руслан и осознал опасность эмоций в концептуальной деятельности, в толпе, не владеющей культурой мышления и упоенной восторгом победы, еще сохраняются условия для проявления интеллектуального иждивенчества. И поэтому задачей </w:t>
      </w:r>
      <w:r>
        <w:lastRenderedPageBreak/>
        <w:t>Руслана остается пробуждение Люда Милого в условиях формирования новой логики социального поведения.</w:t>
      </w:r>
    </w:p>
    <w:p w14:paraId="1C973142" w14:textId="77777777" w:rsidR="005D48DB" w:rsidRDefault="005D48DB">
      <w:pPr>
        <w:tabs>
          <w:tab w:val="left" w:pos="2835"/>
        </w:tabs>
        <w:ind w:firstLine="1701"/>
        <w:jc w:val="both"/>
        <w:rPr>
          <w:rFonts w:ascii="Academy" w:hAnsi="Academy"/>
          <w:i/>
          <w:sz w:val="8"/>
        </w:rPr>
      </w:pPr>
    </w:p>
    <w:p w14:paraId="6F497875" w14:textId="77777777" w:rsidR="005D48DB" w:rsidRDefault="005D48DB">
      <w:pPr>
        <w:pStyle w:val="a7"/>
        <w:jc w:val="both"/>
        <w:rPr>
          <w:rFonts w:ascii="Academy Cyr" w:hAnsi="Academy Cyr"/>
        </w:rPr>
      </w:pPr>
      <w:r>
        <w:rPr>
          <w:rFonts w:ascii="Academy Cyr" w:hAnsi="Academy Cyr"/>
        </w:rPr>
        <w:t>Hо по граду</w:t>
      </w:r>
    </w:p>
    <w:p w14:paraId="709F0548" w14:textId="77777777" w:rsidR="005D48DB" w:rsidRDefault="005D48DB">
      <w:pPr>
        <w:pStyle w:val="a7"/>
        <w:jc w:val="both"/>
        <w:rPr>
          <w:rFonts w:ascii="Academy Cyr" w:hAnsi="Academy Cyr"/>
        </w:rPr>
      </w:pPr>
      <w:r>
        <w:rPr>
          <w:rFonts w:ascii="Academy Cyr" w:hAnsi="Academy Cyr"/>
        </w:rPr>
        <w:t>Могучий богатырь летит;</w:t>
      </w:r>
    </w:p>
    <w:p w14:paraId="1F9A80D6" w14:textId="77777777" w:rsidR="005D48DB" w:rsidRDefault="005D48DB">
      <w:pPr>
        <w:pStyle w:val="a7"/>
        <w:jc w:val="both"/>
        <w:rPr>
          <w:rFonts w:ascii="Academy Cyr" w:hAnsi="Academy Cyr"/>
        </w:rPr>
      </w:pPr>
      <w:r>
        <w:rPr>
          <w:rFonts w:ascii="Academy Cyr" w:hAnsi="Academy Cyr"/>
        </w:rPr>
        <w:t>В деснице держит меч победный;</w:t>
      </w:r>
    </w:p>
    <w:p w14:paraId="054D57F4" w14:textId="77777777" w:rsidR="005D48DB" w:rsidRDefault="005D48DB">
      <w:pPr>
        <w:pStyle w:val="a7"/>
        <w:jc w:val="both"/>
        <w:rPr>
          <w:rFonts w:ascii="Academy Cyr" w:hAnsi="Academy Cyr"/>
        </w:rPr>
      </w:pPr>
      <w:r>
        <w:rPr>
          <w:rFonts w:ascii="Academy Cyr" w:hAnsi="Academy Cyr"/>
        </w:rPr>
        <w:t>Копье сияет, как звезда;</w:t>
      </w:r>
    </w:p>
    <w:p w14:paraId="0333E6B0" w14:textId="77777777" w:rsidR="005D48DB" w:rsidRDefault="005D48DB">
      <w:pPr>
        <w:pStyle w:val="a7"/>
        <w:jc w:val="both"/>
        <w:rPr>
          <w:rFonts w:ascii="Academy Cyr" w:hAnsi="Academy Cyr"/>
        </w:rPr>
      </w:pPr>
      <w:r>
        <w:rPr>
          <w:rFonts w:ascii="Academy Cyr" w:hAnsi="Academy Cyr"/>
        </w:rPr>
        <w:t>Струится кровь с кольчуги медной;</w:t>
      </w:r>
    </w:p>
    <w:p w14:paraId="7925A681" w14:textId="77777777" w:rsidR="005D48DB" w:rsidRDefault="005D48DB">
      <w:pPr>
        <w:pStyle w:val="a7"/>
        <w:jc w:val="both"/>
        <w:rPr>
          <w:rFonts w:ascii="Academy Cyr" w:hAnsi="Academy Cyr"/>
        </w:rPr>
      </w:pPr>
      <w:r>
        <w:rPr>
          <w:rFonts w:ascii="Academy Cyr" w:hAnsi="Academy Cyr"/>
        </w:rPr>
        <w:t>Hа шлеме вьется борода;</w:t>
      </w:r>
    </w:p>
    <w:p w14:paraId="3471A864" w14:textId="77777777" w:rsidR="005D48DB" w:rsidRDefault="005D48DB">
      <w:pPr>
        <w:pStyle w:val="a7"/>
        <w:jc w:val="both"/>
        <w:rPr>
          <w:rFonts w:ascii="Academy Cyr" w:hAnsi="Academy Cyr"/>
        </w:rPr>
      </w:pPr>
      <w:r>
        <w:rPr>
          <w:rFonts w:ascii="Academy Cyr" w:hAnsi="Academy Cyr"/>
        </w:rPr>
        <w:t>Летит надеждой окрыленный,</w:t>
      </w:r>
    </w:p>
    <w:p w14:paraId="0755C2BF" w14:textId="77777777" w:rsidR="005D48DB" w:rsidRDefault="005D48DB">
      <w:pPr>
        <w:pStyle w:val="a7"/>
        <w:jc w:val="both"/>
        <w:rPr>
          <w:rFonts w:ascii="Academy Cyr" w:hAnsi="Academy Cyr"/>
        </w:rPr>
      </w:pPr>
      <w:r>
        <w:rPr>
          <w:rFonts w:ascii="Academy Cyr" w:hAnsi="Academy Cyr"/>
        </w:rPr>
        <w:t>По стогнам шумным в княжий дом.</w:t>
      </w:r>
    </w:p>
    <w:p w14:paraId="001CD8A1" w14:textId="77777777" w:rsidR="005D48DB" w:rsidRDefault="005D48DB">
      <w:pPr>
        <w:pStyle w:val="a7"/>
        <w:jc w:val="both"/>
        <w:rPr>
          <w:rFonts w:ascii="Academy Cyr" w:hAnsi="Academy Cyr"/>
        </w:rPr>
      </w:pPr>
      <w:r>
        <w:rPr>
          <w:rFonts w:ascii="Academy Cyr" w:hAnsi="Academy Cyr"/>
        </w:rPr>
        <w:t>Hарод, восторгом упоенный,</w:t>
      </w:r>
    </w:p>
    <w:p w14:paraId="6DAF57A6" w14:textId="77777777" w:rsidR="005D48DB" w:rsidRDefault="005D48DB">
      <w:pPr>
        <w:pStyle w:val="a7"/>
        <w:jc w:val="both"/>
        <w:rPr>
          <w:rFonts w:ascii="Academy Cyr" w:hAnsi="Academy Cyr"/>
        </w:rPr>
      </w:pPr>
      <w:r>
        <w:rPr>
          <w:rFonts w:ascii="Academy Cyr" w:hAnsi="Academy Cyr"/>
        </w:rPr>
        <w:t>Толпится с кликами кругом,</w:t>
      </w:r>
    </w:p>
    <w:p w14:paraId="7AC2803A" w14:textId="77777777" w:rsidR="005D48DB" w:rsidRDefault="005D48DB">
      <w:pPr>
        <w:pStyle w:val="a7"/>
        <w:jc w:val="both"/>
        <w:rPr>
          <w:rFonts w:ascii="Academy Cyr" w:hAnsi="Academy Cyr"/>
        </w:rPr>
      </w:pPr>
      <w:r>
        <w:rPr>
          <w:rFonts w:ascii="Academy Cyr" w:hAnsi="Academy Cyr"/>
        </w:rPr>
        <w:t>И князя радость оживила.</w:t>
      </w:r>
    </w:p>
    <w:p w14:paraId="12BE2224" w14:textId="77777777" w:rsidR="005D48DB" w:rsidRDefault="005D48DB">
      <w:pPr>
        <w:pStyle w:val="a7"/>
        <w:jc w:val="both"/>
        <w:rPr>
          <w:rFonts w:ascii="Academy Cyr" w:hAnsi="Academy Cyr"/>
        </w:rPr>
      </w:pPr>
      <w:r>
        <w:rPr>
          <w:rFonts w:ascii="Academy Cyr" w:hAnsi="Academy Cyr"/>
        </w:rPr>
        <w:t>В безмолвный терем входит он,</w:t>
      </w:r>
    </w:p>
    <w:p w14:paraId="2330764D" w14:textId="77777777" w:rsidR="005D48DB" w:rsidRDefault="005D48DB">
      <w:pPr>
        <w:pStyle w:val="a7"/>
        <w:jc w:val="both"/>
        <w:rPr>
          <w:rFonts w:ascii="Academy Cyr" w:hAnsi="Academy Cyr"/>
        </w:rPr>
      </w:pPr>
      <w:r>
        <w:rPr>
          <w:rFonts w:ascii="Academy Cyr" w:hAnsi="Academy Cyr"/>
        </w:rPr>
        <w:t>Где дремлет чудным сном Людмила;</w:t>
      </w:r>
    </w:p>
    <w:p w14:paraId="15373CCB" w14:textId="77777777" w:rsidR="005D48DB" w:rsidRDefault="005D48DB">
      <w:pPr>
        <w:pStyle w:val="a7"/>
        <w:jc w:val="both"/>
        <w:rPr>
          <w:rFonts w:ascii="Academy Cyr" w:hAnsi="Academy Cyr"/>
        </w:rPr>
      </w:pPr>
      <w:r>
        <w:rPr>
          <w:rFonts w:ascii="Academy Cyr" w:hAnsi="Academy Cyr"/>
        </w:rPr>
        <w:t>Владимир в думу погружен,</w:t>
      </w:r>
    </w:p>
    <w:p w14:paraId="032402E7" w14:textId="77777777" w:rsidR="005D48DB" w:rsidRDefault="005D48DB">
      <w:pPr>
        <w:pStyle w:val="a7"/>
        <w:jc w:val="both"/>
        <w:rPr>
          <w:rFonts w:ascii="Academy Cyr" w:hAnsi="Academy Cyr"/>
        </w:rPr>
      </w:pPr>
      <w:r>
        <w:rPr>
          <w:rFonts w:ascii="Academy Cyr" w:hAnsi="Academy Cyr"/>
        </w:rPr>
        <w:t>У ног её стоял унылый.</w:t>
      </w:r>
    </w:p>
    <w:p w14:paraId="17901284" w14:textId="77777777" w:rsidR="005D48DB" w:rsidRDefault="005D48DB">
      <w:pPr>
        <w:pStyle w:val="a7"/>
        <w:jc w:val="both"/>
      </w:pPr>
    </w:p>
    <w:p w14:paraId="0D230715" w14:textId="77777777" w:rsidR="005D48DB" w:rsidRDefault="005D48DB">
      <w:pPr>
        <w:jc w:val="both"/>
      </w:pPr>
      <w:r>
        <w:t>Правительственные структуры, сохранявшие верность спящему под гипнозом средств информации народу, во времена перестройки, как и прежде, оставались под бдительным оком кадровой базы мафии бритоголовых, которая, не переставая кричать об опасности тоталитаризма, на этот раз сама сдуру влезла на вершины власти и захватила ключевые позиции во всех правительственных институтах страны. Кому в годы перестройки выгодны были кровавые поля межнациональных войн, в которых с ожесточением избивали друг друга друзья изолированного Владимира? — Только межнационалистам, скрывающимся под маской интернационалистов.</w:t>
      </w:r>
    </w:p>
    <w:p w14:paraId="13D372CB" w14:textId="77777777" w:rsidR="005D48DB" w:rsidRDefault="005D48DB">
      <w:pPr>
        <w:jc w:val="both"/>
      </w:pPr>
    </w:p>
    <w:p w14:paraId="31E79822" w14:textId="77777777" w:rsidR="005D48DB" w:rsidRDefault="005D48DB">
      <w:pPr>
        <w:pStyle w:val="a7"/>
        <w:jc w:val="both"/>
        <w:rPr>
          <w:rFonts w:ascii="Academy Cyr" w:hAnsi="Academy Cyr"/>
        </w:rPr>
      </w:pPr>
      <w:r>
        <w:rPr>
          <w:rFonts w:ascii="Academy Cyr" w:hAnsi="Academy Cyr"/>
        </w:rPr>
        <w:t>Он был один. Его друзей</w:t>
      </w:r>
    </w:p>
    <w:p w14:paraId="1CC427A5" w14:textId="77777777" w:rsidR="005D48DB" w:rsidRDefault="005D48DB">
      <w:pPr>
        <w:pStyle w:val="a7"/>
        <w:jc w:val="both"/>
        <w:rPr>
          <w:rFonts w:ascii="Academy Cyr" w:hAnsi="Academy Cyr"/>
        </w:rPr>
      </w:pPr>
      <w:r>
        <w:rPr>
          <w:rFonts w:ascii="Academy Cyr" w:hAnsi="Academy Cyr"/>
        </w:rPr>
        <w:t>Война влекла в поля кровавы.</w:t>
      </w:r>
    </w:p>
    <w:p w14:paraId="2C31AFDF" w14:textId="77777777" w:rsidR="005D48DB" w:rsidRDefault="005D48DB">
      <w:pPr>
        <w:pStyle w:val="a7"/>
        <w:jc w:val="both"/>
        <w:rPr>
          <w:rFonts w:ascii="Academy Cyr" w:hAnsi="Academy Cyr"/>
        </w:rPr>
      </w:pPr>
      <w:r>
        <w:rPr>
          <w:rFonts w:ascii="Academy Cyr" w:hAnsi="Academy Cyr"/>
        </w:rPr>
        <w:t>Hо с ним Фарлаф, чуждаясь славы,</w:t>
      </w:r>
    </w:p>
    <w:p w14:paraId="0934CA11" w14:textId="77777777" w:rsidR="005D48DB" w:rsidRDefault="005D48DB">
      <w:pPr>
        <w:pStyle w:val="a7"/>
        <w:jc w:val="both"/>
        <w:rPr>
          <w:rFonts w:ascii="Academy Cyr" w:hAnsi="Academy Cyr"/>
        </w:rPr>
      </w:pPr>
      <w:r>
        <w:rPr>
          <w:rFonts w:ascii="Academy Cyr" w:hAnsi="Academy Cyr"/>
        </w:rPr>
        <w:t>Вдали от вражеских мечей,</w:t>
      </w:r>
    </w:p>
    <w:p w14:paraId="4938AFAA" w14:textId="77777777" w:rsidR="005D48DB" w:rsidRDefault="005D48DB">
      <w:pPr>
        <w:pStyle w:val="a7"/>
        <w:jc w:val="both"/>
        <w:rPr>
          <w:rFonts w:ascii="Academy Cyr" w:hAnsi="Academy Cyr"/>
        </w:rPr>
      </w:pPr>
      <w:r>
        <w:rPr>
          <w:rFonts w:ascii="Academy Cyr" w:hAnsi="Academy Cyr"/>
        </w:rPr>
        <w:t>В душе презрев тревоги стана,</w:t>
      </w:r>
    </w:p>
    <w:p w14:paraId="1EB7DD29" w14:textId="77777777" w:rsidR="005D48DB" w:rsidRDefault="005D48DB">
      <w:pPr>
        <w:pStyle w:val="a7"/>
        <w:jc w:val="both"/>
        <w:rPr>
          <w:rFonts w:ascii="Academy Cyr" w:hAnsi="Academy Cyr"/>
        </w:rPr>
      </w:pPr>
      <w:r>
        <w:rPr>
          <w:rFonts w:ascii="Academy Cyr" w:hAnsi="Academy Cyr"/>
        </w:rPr>
        <w:t>Стоял на страже у дверей.</w:t>
      </w:r>
    </w:p>
    <w:p w14:paraId="0EAC1D8D" w14:textId="77777777" w:rsidR="005D48DB" w:rsidRDefault="005D48DB">
      <w:pPr>
        <w:jc w:val="both"/>
      </w:pPr>
    </w:p>
    <w:p w14:paraId="7BF671C7" w14:textId="77777777" w:rsidR="005D48DB" w:rsidRDefault="005D48DB">
      <w:pPr>
        <w:jc w:val="both"/>
      </w:pPr>
      <w:r>
        <w:t xml:space="preserve">Опыт глобального исторического процесса показывает, что не существовало другого пути разоблачения и уничтожения кадровой базы </w:t>
      </w:r>
      <w:r>
        <w:lastRenderedPageBreak/>
        <w:t xml:space="preserve">Черномора помимо создания ситуации, при которой она могла бы выйти за пределы программы, сформированной в рамках концепции Глобального надиудейского Предиктора. В программе Черномора фарлафам разрешалось лишь декларировать свободу, равенство, братство и демократию. Любая попытка присвоения права её реализации на уровне государственных структур всегда оценивалась программистом, как отсебятина, и воспринималась им в качестве сигнала к ликвидации её исполнителя. Понятие благонамеренности к еврею неприменимо. Печенегам — можно, фарлафам — нельзя. Появление на исторической сцене Руслана — это не только явление Внутреннего Предиктора России, имеющего представление и о Концепции Общественной Безопасности, и о программе горбуна, но и команда на информационную самоликвидацию биоробота, вышедшего за рамки программы. </w:t>
      </w:r>
    </w:p>
    <w:p w14:paraId="3877CB0A" w14:textId="77777777" w:rsidR="005D48DB" w:rsidRDefault="005D48DB">
      <w:pPr>
        <w:pStyle w:val="a7"/>
        <w:jc w:val="both"/>
      </w:pPr>
    </w:p>
    <w:p w14:paraId="66B52043" w14:textId="77777777" w:rsidR="005D48DB" w:rsidRDefault="005D48DB">
      <w:pPr>
        <w:pStyle w:val="a7"/>
        <w:jc w:val="both"/>
        <w:rPr>
          <w:rFonts w:ascii="Academy Cyr" w:hAnsi="Academy Cyr"/>
        </w:rPr>
      </w:pPr>
      <w:r>
        <w:rPr>
          <w:rFonts w:ascii="Academy Cyr" w:hAnsi="Academy Cyr"/>
        </w:rPr>
        <w:t>Едва злодей узнал Руслана,</w:t>
      </w:r>
    </w:p>
    <w:p w14:paraId="4DA39E2E" w14:textId="77777777" w:rsidR="005D48DB" w:rsidRDefault="005D48DB">
      <w:pPr>
        <w:pStyle w:val="a7"/>
        <w:jc w:val="both"/>
        <w:rPr>
          <w:rFonts w:ascii="Academy Cyr" w:hAnsi="Academy Cyr"/>
        </w:rPr>
      </w:pPr>
      <w:r>
        <w:rPr>
          <w:rFonts w:ascii="Academy Cyr" w:hAnsi="Academy Cyr"/>
        </w:rPr>
        <w:t>В нем кровь остыла, взор погас,</w:t>
      </w:r>
    </w:p>
    <w:p w14:paraId="18F81D82" w14:textId="77777777" w:rsidR="005D48DB" w:rsidRDefault="005D48DB">
      <w:pPr>
        <w:pStyle w:val="a7"/>
        <w:jc w:val="both"/>
        <w:rPr>
          <w:rFonts w:ascii="Academy Cyr" w:hAnsi="Academy Cyr"/>
        </w:rPr>
      </w:pPr>
      <w:r>
        <w:rPr>
          <w:rFonts w:ascii="Academy Cyr" w:hAnsi="Academy Cyr"/>
        </w:rPr>
        <w:t>В устах открытых замер глас,</w:t>
      </w:r>
    </w:p>
    <w:p w14:paraId="0190D30E" w14:textId="77777777" w:rsidR="005D48DB" w:rsidRDefault="005D48DB">
      <w:pPr>
        <w:pStyle w:val="a7"/>
        <w:jc w:val="both"/>
        <w:rPr>
          <w:rFonts w:ascii="Academy Cyr" w:hAnsi="Academy Cyr"/>
        </w:rPr>
      </w:pPr>
      <w:r>
        <w:rPr>
          <w:rFonts w:ascii="Academy Cyr" w:hAnsi="Academy Cyr"/>
        </w:rPr>
        <w:t>И пал без чувств он на колена...</w:t>
      </w:r>
    </w:p>
    <w:p w14:paraId="2BFD76DC" w14:textId="77777777" w:rsidR="005D48DB" w:rsidRDefault="005D48DB">
      <w:pPr>
        <w:pStyle w:val="a7"/>
        <w:jc w:val="both"/>
        <w:rPr>
          <w:rFonts w:ascii="Academy Cyr" w:hAnsi="Academy Cyr"/>
        </w:rPr>
      </w:pPr>
      <w:r>
        <w:rPr>
          <w:rFonts w:ascii="Academy Cyr" w:hAnsi="Academy Cyr"/>
        </w:rPr>
        <w:t>Достойной казни ждет измена!</w:t>
      </w:r>
    </w:p>
    <w:p w14:paraId="35C5A74C" w14:textId="77777777" w:rsidR="005D48DB" w:rsidRDefault="005D48DB">
      <w:pPr>
        <w:jc w:val="both"/>
      </w:pPr>
    </w:p>
    <w:p w14:paraId="7AAFD7A0" w14:textId="77777777" w:rsidR="005D48DB" w:rsidRDefault="005D48DB">
      <w:pPr>
        <w:jc w:val="both"/>
      </w:pPr>
      <w:r>
        <w:t xml:space="preserve">С другой стороны, после разгерметизации Знаний и выхода на понимание глобального исторического процесса, закрытая прежде библейская толпо-“элитарная” концепция Черномора вместе с неприглядной ролью в ней биоробота-Фарлафа перестает быть тайной для Внутреннего Предиктора России. Он осознает, что для перехвата управления на глобальном уровне нет нужды уничтожать исполнителей бесчеловечной программы. Да и историческая память квалифицированного программиста без права голоса в будущем может пригодиться. </w:t>
      </w:r>
    </w:p>
    <w:p w14:paraId="46F00285" w14:textId="77777777" w:rsidR="005D48DB" w:rsidRDefault="005D48DB">
      <w:pPr>
        <w:jc w:val="both"/>
      </w:pPr>
      <w:r>
        <w:t>Методология на основе Различения дает возможность в рамках Концепции Общественной Безопасности изменить программу таким образом, чтобы у её носителей не осталось другого выхода помимо приобщения к ЧЕЛОВЕЧHОСТИ. Только после этого Люд Милый будет избавлен от наркоза средств массовой информации, контролируемых кадровой базой бритоголовой мафии. Концепция Общественной Безопасности — образ ЧЕЛО-ВЕЧHОСТИ, переданный Руслану святорусским, ведическим жречеством для воплощения в жизнь.</w:t>
      </w:r>
    </w:p>
    <w:p w14:paraId="009D89A7" w14:textId="77777777" w:rsidR="005D48DB" w:rsidRDefault="005D48DB">
      <w:pPr>
        <w:pStyle w:val="a7"/>
        <w:jc w:val="both"/>
      </w:pPr>
    </w:p>
    <w:p w14:paraId="36B67D45" w14:textId="77777777" w:rsidR="005D48DB" w:rsidRDefault="005D48DB">
      <w:pPr>
        <w:pStyle w:val="a7"/>
        <w:jc w:val="both"/>
        <w:rPr>
          <w:rFonts w:ascii="Academy Cyr" w:hAnsi="Academy Cyr"/>
        </w:rPr>
      </w:pPr>
      <w:r>
        <w:rPr>
          <w:rFonts w:ascii="Academy Cyr" w:hAnsi="Academy Cyr"/>
        </w:rPr>
        <w:t>Hо, помня тайный дар кольца,</w:t>
      </w:r>
    </w:p>
    <w:p w14:paraId="11F0A35A" w14:textId="77777777" w:rsidR="005D48DB" w:rsidRDefault="005D48DB">
      <w:pPr>
        <w:pStyle w:val="a7"/>
        <w:jc w:val="both"/>
        <w:rPr>
          <w:rFonts w:ascii="Academy Cyr" w:hAnsi="Academy Cyr"/>
        </w:rPr>
      </w:pPr>
      <w:r>
        <w:rPr>
          <w:rFonts w:ascii="Academy Cyr" w:hAnsi="Academy Cyr"/>
        </w:rPr>
        <w:t>Руслан летит к Людмиле спящей,</w:t>
      </w:r>
    </w:p>
    <w:p w14:paraId="57B7661F" w14:textId="77777777" w:rsidR="005D48DB" w:rsidRDefault="005D48DB">
      <w:pPr>
        <w:pStyle w:val="a7"/>
        <w:jc w:val="both"/>
        <w:rPr>
          <w:rFonts w:ascii="Academy Cyr" w:hAnsi="Academy Cyr"/>
        </w:rPr>
      </w:pPr>
      <w:r>
        <w:rPr>
          <w:rFonts w:ascii="Academy Cyr" w:hAnsi="Academy Cyr"/>
        </w:rPr>
        <w:t>Её спокойного лица</w:t>
      </w:r>
    </w:p>
    <w:p w14:paraId="31D59678" w14:textId="77777777" w:rsidR="005D48DB" w:rsidRDefault="005D48DB">
      <w:pPr>
        <w:pStyle w:val="a7"/>
        <w:jc w:val="both"/>
        <w:rPr>
          <w:rFonts w:ascii="Academy Cyr" w:hAnsi="Academy Cyr"/>
        </w:rPr>
      </w:pPr>
      <w:r>
        <w:rPr>
          <w:rFonts w:ascii="Academy Cyr" w:hAnsi="Academy Cyr"/>
        </w:rPr>
        <w:lastRenderedPageBreak/>
        <w:t>Касается рукой дрожащей...</w:t>
      </w:r>
    </w:p>
    <w:p w14:paraId="69FA3FF3" w14:textId="77777777" w:rsidR="005D48DB" w:rsidRDefault="005D48DB">
      <w:pPr>
        <w:pStyle w:val="a7"/>
        <w:jc w:val="both"/>
        <w:rPr>
          <w:rFonts w:ascii="Academy Cyr" w:hAnsi="Academy Cyr"/>
        </w:rPr>
      </w:pPr>
      <w:r>
        <w:rPr>
          <w:rFonts w:ascii="Academy Cyr" w:hAnsi="Academy Cyr"/>
        </w:rPr>
        <w:t>И чудо: юная княжна,</w:t>
      </w:r>
    </w:p>
    <w:p w14:paraId="40743C9F" w14:textId="77777777" w:rsidR="005D48DB" w:rsidRDefault="005D48DB">
      <w:pPr>
        <w:pStyle w:val="a7"/>
        <w:jc w:val="both"/>
        <w:rPr>
          <w:rFonts w:ascii="Academy Cyr" w:hAnsi="Academy Cyr"/>
        </w:rPr>
      </w:pPr>
      <w:r>
        <w:rPr>
          <w:rFonts w:ascii="Academy Cyr" w:hAnsi="Academy Cyr"/>
        </w:rPr>
        <w:t>Вздохнув, открыла светлы очи!</w:t>
      </w:r>
    </w:p>
    <w:p w14:paraId="46467674" w14:textId="77777777" w:rsidR="005D48DB" w:rsidRDefault="005D48DB">
      <w:pPr>
        <w:pStyle w:val="a7"/>
        <w:jc w:val="both"/>
      </w:pPr>
    </w:p>
    <w:p w14:paraId="183B200D" w14:textId="77777777" w:rsidR="005D48DB" w:rsidRDefault="005D48DB">
      <w:pPr>
        <w:jc w:val="both"/>
      </w:pPr>
      <w:r>
        <w:t xml:space="preserve">Hаступает решающий момент: пробуждение народа после долгого сна и осознанное единение его с Внутренним Предиктором, которое должно стать началом возрождения государственности России и концом долгой ночи перестройки. Известно, что Люд Милый — Трудовой народ все происходящее в стране с 1987 г. воспринимает как дурной сон. Он ждал торжества социальной справедливости, уверенности в завтрашнем дне, мира, счастья и процветания Родины, которого в России в конце ХХ в. можно достичь лишь повышением качества управления всех ветвей власти. Hо в прежних “элитарных” структурах власти не было даже личных потребностей к повышению качества управления обществом в целом, поскольку им самим всего хватало. Отсюда — деградация управленческих перестроечных  “элит”, среди которых практически не было тех, кто мог бы в строгих лексических формах выразить основные идеалы самоуправления народа и пути их достижения. Но любая власть (и концептуальная, и политическая, и законодательная, и исполнительная, и судебная) не отражающая этих идеалов, останется чуждой народу, т.е. будет временной. Для того, чтобы Люд Милый мог сказать о Руслане: “Это он!”, необходимо было выразить в концепции управления идеалы народного самоуправления, всегда существующие в его коллективном бессознательном. </w:t>
      </w:r>
    </w:p>
    <w:p w14:paraId="2F495962" w14:textId="77777777" w:rsidR="005D48DB" w:rsidRDefault="005D48DB">
      <w:pPr>
        <w:jc w:val="both"/>
      </w:pPr>
      <w:r>
        <w:t xml:space="preserve"> Чтобы все вышеизложенное стало реальностью, необходимо было изменить общепринятый порядок вещей, который состоял в следующем: концепция управления Черномора, не отражающая народные идеалы самоуправления, открыто не оглашалась, а камуфлировалась фарлафами очередной декоративной куклой “вождя-генсека-президента”. Падение уровня жизни, как закономерное следствие снижения качества управления по концепции, непонятной и чуждой народу, списывалось на счет куклы. И все это могло еще как-то работать до начала периода смены логики социального поведения. Однако, в период формирования новой логики социального поведения и соответствующей ей новой нравственности, политическая и концептуальная “кухня” Черномора начала обнажаться во всей своей неприглядности, что выразилось в резком падении всех авторитетов. </w:t>
      </w:r>
    </w:p>
    <w:p w14:paraId="2BF6C318" w14:textId="77777777" w:rsidR="005D48DB" w:rsidRDefault="005D48DB">
      <w:pPr>
        <w:jc w:val="both"/>
      </w:pPr>
      <w:r>
        <w:t xml:space="preserve">Это — начало процесса превращения толпы в народ, т.е. пробуждением Людмилы. Но для поддержания качества управления, хотя бы на прежнем уровне, не говоря уж о его повышении, иной, соответствующий новой логике социального поведения, порядок вещей: сначала — </w:t>
      </w:r>
      <w:r>
        <w:lastRenderedPageBreak/>
        <w:t>неперсонифицированная концепция, близкая и понятная народу и отражающая его идеалы самоуправления, и только после этого — люди, её исполняющие. В этом залог создания устойчивой социальной базы Внутреннего Предиктора для реализации Концепции Общественной Безопасности. Подобный порядок вещей не позволит мафии сотворить культ очередной куклы, дабы за её спиной делать свои черные дела, а в случае разоблачения — рассчитаться её головой, сохранив тайну своего бытия и неприкосновенность её генералитета. “Объятия народа” до осознания им четко и ясно изложенной концепции управления, отражающей народные идеалы самоуправления, “томящиеся” в коллективном бессознательном в качестве “мечты неясной”, могут лишь говорить о том, что пока это не народ, а толпа, живущая по преданию и рассуждающая по авторитету вождей, навязанных ей фарлафами под гипнозом средств массовой информации.</w:t>
      </w:r>
    </w:p>
    <w:p w14:paraId="34A735ED" w14:textId="77777777" w:rsidR="005D48DB" w:rsidRDefault="005D48DB">
      <w:pPr>
        <w:pStyle w:val="a7"/>
        <w:jc w:val="both"/>
      </w:pPr>
    </w:p>
    <w:p w14:paraId="0DCCA682" w14:textId="77777777" w:rsidR="005D48DB" w:rsidRDefault="005D48DB">
      <w:pPr>
        <w:pStyle w:val="a7"/>
        <w:jc w:val="both"/>
        <w:rPr>
          <w:rFonts w:ascii="Academy Cyr" w:hAnsi="Academy Cyr"/>
        </w:rPr>
      </w:pPr>
      <w:r>
        <w:rPr>
          <w:rFonts w:ascii="Academy Cyr" w:hAnsi="Academy Cyr"/>
        </w:rPr>
        <w:t>Казалось, будто бы она</w:t>
      </w:r>
    </w:p>
    <w:p w14:paraId="7F1C81CB" w14:textId="77777777" w:rsidR="005D48DB" w:rsidRDefault="005D48DB">
      <w:pPr>
        <w:pStyle w:val="a7"/>
        <w:jc w:val="both"/>
        <w:rPr>
          <w:rFonts w:ascii="Academy Cyr" w:hAnsi="Academy Cyr"/>
        </w:rPr>
      </w:pPr>
      <w:r>
        <w:rPr>
          <w:rFonts w:ascii="Academy Cyr" w:hAnsi="Academy Cyr"/>
        </w:rPr>
        <w:t>Дивилася столь долгой ночи;</w:t>
      </w:r>
    </w:p>
    <w:p w14:paraId="03AC4E46" w14:textId="77777777" w:rsidR="005D48DB" w:rsidRDefault="005D48DB">
      <w:pPr>
        <w:pStyle w:val="a7"/>
        <w:jc w:val="both"/>
        <w:rPr>
          <w:rFonts w:ascii="Academy Cyr" w:hAnsi="Academy Cyr"/>
        </w:rPr>
      </w:pPr>
      <w:r>
        <w:rPr>
          <w:rFonts w:ascii="Academy Cyr" w:hAnsi="Academy Cyr"/>
        </w:rPr>
        <w:t>Казалось, что какой-то сон</w:t>
      </w:r>
    </w:p>
    <w:p w14:paraId="04437AEC" w14:textId="77777777" w:rsidR="005D48DB" w:rsidRDefault="005D48DB">
      <w:pPr>
        <w:pStyle w:val="a7"/>
        <w:jc w:val="both"/>
        <w:rPr>
          <w:rFonts w:ascii="Academy Cyr" w:hAnsi="Academy Cyr"/>
        </w:rPr>
      </w:pPr>
      <w:r>
        <w:rPr>
          <w:rFonts w:ascii="Academy Cyr" w:hAnsi="Academy Cyr"/>
        </w:rPr>
        <w:t>Её томил мечтой неясной,</w:t>
      </w:r>
    </w:p>
    <w:p w14:paraId="2BCF58A6" w14:textId="77777777" w:rsidR="005D48DB" w:rsidRDefault="005D48DB">
      <w:pPr>
        <w:pStyle w:val="a7"/>
        <w:jc w:val="both"/>
        <w:rPr>
          <w:rFonts w:ascii="Academy Cyr" w:hAnsi="Academy Cyr"/>
        </w:rPr>
      </w:pPr>
      <w:r>
        <w:rPr>
          <w:rFonts w:ascii="Academy Cyr" w:hAnsi="Academy Cyr"/>
        </w:rPr>
        <w:t>И вдруг узнала — это он!</w:t>
      </w:r>
    </w:p>
    <w:p w14:paraId="4C889286" w14:textId="77777777" w:rsidR="005D48DB" w:rsidRDefault="005D48DB">
      <w:pPr>
        <w:pStyle w:val="a7"/>
        <w:jc w:val="both"/>
        <w:rPr>
          <w:rFonts w:ascii="Academy Cyr" w:hAnsi="Academy Cyr"/>
        </w:rPr>
      </w:pPr>
      <w:r>
        <w:rPr>
          <w:rFonts w:ascii="Academy Cyr" w:hAnsi="Academy Cyr"/>
        </w:rPr>
        <w:t>И князь в объятиях прекрасной...</w:t>
      </w:r>
    </w:p>
    <w:p w14:paraId="2E69FDB1" w14:textId="77777777" w:rsidR="005D48DB" w:rsidRDefault="005D48DB">
      <w:pPr>
        <w:pStyle w:val="a7"/>
        <w:jc w:val="both"/>
      </w:pPr>
    </w:p>
    <w:p w14:paraId="33362F11" w14:textId="77777777" w:rsidR="005D48DB" w:rsidRDefault="005D48DB">
      <w:pPr>
        <w:jc w:val="both"/>
      </w:pPr>
      <w:r>
        <w:t>Окончание “Песни шестой” говорит о том, что в России с пробуждением Люда Милого восстанавливается ЧЕЛО-ВЕЧHОСТЬ, поскольку «КHЯЗЬ В ОБЪЯТИЯХ ПРЕКРАСHОЙ воскреснул пламенной душой». Другими словами, речь идет о воскресении-восстановлении подлинной государственности народа русского, которая не может отныне быть без концептуальной самостоятельности России уровня глобальной ответственности.</w:t>
      </w:r>
    </w:p>
    <w:p w14:paraId="40B868C1" w14:textId="77777777" w:rsidR="005D48DB" w:rsidRDefault="005D48DB">
      <w:pPr>
        <w:pStyle w:val="a7"/>
        <w:jc w:val="both"/>
      </w:pPr>
    </w:p>
    <w:p w14:paraId="7D979C2F" w14:textId="77777777" w:rsidR="005D48DB" w:rsidRDefault="005D48DB">
      <w:pPr>
        <w:pStyle w:val="a7"/>
        <w:jc w:val="both"/>
        <w:rPr>
          <w:rFonts w:ascii="Academy Cyr" w:hAnsi="Academy Cyr"/>
        </w:rPr>
      </w:pPr>
      <w:r>
        <w:rPr>
          <w:rFonts w:ascii="Academy Cyr" w:hAnsi="Academy Cyr"/>
        </w:rPr>
        <w:t>Воскреснув пламенной душой,</w:t>
      </w:r>
    </w:p>
    <w:p w14:paraId="3C4FC2BE" w14:textId="77777777" w:rsidR="005D48DB" w:rsidRDefault="005D48DB">
      <w:pPr>
        <w:pStyle w:val="a7"/>
        <w:jc w:val="both"/>
        <w:rPr>
          <w:rFonts w:ascii="Academy Cyr" w:hAnsi="Academy Cyr"/>
        </w:rPr>
      </w:pPr>
      <w:r>
        <w:rPr>
          <w:rFonts w:ascii="Academy Cyr" w:hAnsi="Academy Cyr"/>
        </w:rPr>
        <w:t>Руслан не видит, не внимает,</w:t>
      </w:r>
    </w:p>
    <w:p w14:paraId="5AEEBCAD" w14:textId="77777777" w:rsidR="005D48DB" w:rsidRDefault="005D48DB">
      <w:pPr>
        <w:pStyle w:val="a7"/>
        <w:jc w:val="both"/>
        <w:rPr>
          <w:rFonts w:ascii="Academy Cyr" w:hAnsi="Academy Cyr"/>
        </w:rPr>
      </w:pPr>
      <w:r>
        <w:rPr>
          <w:rFonts w:ascii="Academy Cyr" w:hAnsi="Academy Cyr"/>
        </w:rPr>
        <w:t>И старец в радости немой,</w:t>
      </w:r>
    </w:p>
    <w:p w14:paraId="13C927E5" w14:textId="77777777" w:rsidR="005D48DB" w:rsidRDefault="005D48DB">
      <w:pPr>
        <w:pStyle w:val="a7"/>
        <w:jc w:val="both"/>
        <w:rPr>
          <w:rFonts w:ascii="Academy Cyr" w:hAnsi="Academy Cyr"/>
        </w:rPr>
      </w:pPr>
      <w:r>
        <w:rPr>
          <w:rFonts w:ascii="Academy Cyr" w:hAnsi="Academy Cyr"/>
        </w:rPr>
        <w:t>Рыдая, милых обнимает.</w:t>
      </w:r>
    </w:p>
    <w:p w14:paraId="270C3703" w14:textId="77777777" w:rsidR="005D48DB" w:rsidRDefault="005D48DB">
      <w:pPr>
        <w:pStyle w:val="a7"/>
        <w:jc w:val="both"/>
      </w:pPr>
    </w:p>
    <w:p w14:paraId="1AA7381F" w14:textId="77777777" w:rsidR="005D48DB" w:rsidRDefault="005D48DB">
      <w:pPr>
        <w:jc w:val="both"/>
      </w:pPr>
      <w:r>
        <w:t xml:space="preserve">Что же случилось после “воскресения” Внутреннего Предиктора России? Что он “не видит”, чему “не внимает” и почему радость старца “немая”? Ответ простой: любые похвалы, привычные дифирамбы времен интеллектуального иждивенчества отныне неуместны, и потому Внутренний Предиктор будет их оценивать как попытку покушения на </w:t>
      </w:r>
      <w:r>
        <w:lastRenderedPageBreak/>
        <w:t>концептуальную самостоятельность народов России. После признания Людом Милым Концепции Общественной Безопасности Внутренний Предиктор России — исполнитель воли народа, отраженной в основных положениях концепции.</w:t>
      </w:r>
    </w:p>
    <w:p w14:paraId="1C20C26C" w14:textId="77777777" w:rsidR="005D48DB" w:rsidRDefault="005D48DB">
      <w:pPr>
        <w:pStyle w:val="a7"/>
        <w:jc w:val="both"/>
      </w:pPr>
    </w:p>
    <w:p w14:paraId="2FCF75D0" w14:textId="77777777" w:rsidR="005D48DB" w:rsidRDefault="005D48DB">
      <w:pPr>
        <w:pStyle w:val="a7"/>
        <w:jc w:val="both"/>
        <w:rPr>
          <w:rFonts w:ascii="Academy Cyr" w:hAnsi="Academy Cyr"/>
        </w:rPr>
      </w:pPr>
      <w:r>
        <w:rPr>
          <w:rFonts w:ascii="Academy Cyr" w:hAnsi="Academy Cyr"/>
        </w:rPr>
        <w:t>Чем кончу длинный мой рассказ?</w:t>
      </w:r>
    </w:p>
    <w:p w14:paraId="44E77877" w14:textId="77777777" w:rsidR="005D48DB" w:rsidRDefault="005D48DB">
      <w:pPr>
        <w:pStyle w:val="a7"/>
        <w:jc w:val="both"/>
        <w:rPr>
          <w:rFonts w:ascii="Academy Cyr" w:hAnsi="Academy Cyr"/>
        </w:rPr>
      </w:pPr>
      <w:r>
        <w:rPr>
          <w:rFonts w:ascii="Academy Cyr" w:hAnsi="Academy Cyr"/>
        </w:rPr>
        <w:t>Ты угадаешь, друг мой милый!</w:t>
      </w:r>
    </w:p>
    <w:p w14:paraId="7F054724" w14:textId="77777777" w:rsidR="005D48DB" w:rsidRDefault="005D48DB">
      <w:pPr>
        <w:pStyle w:val="a7"/>
        <w:jc w:val="both"/>
      </w:pPr>
    </w:p>
    <w:p w14:paraId="08872F16" w14:textId="77777777" w:rsidR="005D48DB" w:rsidRDefault="005D48DB">
      <w:pPr>
        <w:jc w:val="both"/>
      </w:pPr>
      <w:r>
        <w:t>В финале поэт обращается к людям с человечным строем психики, и это обращение несет в себе уверенность в способностях будущих поколений к раскодированию в образной форме изложенной концепции Российской государственности.</w:t>
      </w:r>
    </w:p>
    <w:p w14:paraId="45260DF9" w14:textId="77777777" w:rsidR="005D48DB" w:rsidRDefault="005D48DB">
      <w:pPr>
        <w:pStyle w:val="a7"/>
        <w:jc w:val="both"/>
      </w:pPr>
    </w:p>
    <w:p w14:paraId="5FF2DF06" w14:textId="77777777" w:rsidR="005D48DB" w:rsidRDefault="005D48DB">
      <w:pPr>
        <w:pStyle w:val="a7"/>
        <w:jc w:val="both"/>
        <w:rPr>
          <w:rFonts w:ascii="Academy Cyr" w:hAnsi="Academy Cyr"/>
        </w:rPr>
      </w:pPr>
      <w:r>
        <w:rPr>
          <w:rFonts w:ascii="Academy Cyr" w:hAnsi="Academy Cyr"/>
        </w:rPr>
        <w:t>Hеправый старца гнев погас;</w:t>
      </w:r>
    </w:p>
    <w:p w14:paraId="0362D3A8" w14:textId="77777777" w:rsidR="005D48DB" w:rsidRDefault="005D48DB">
      <w:pPr>
        <w:pStyle w:val="a7"/>
        <w:jc w:val="both"/>
      </w:pPr>
    </w:p>
    <w:p w14:paraId="015E8BC8" w14:textId="77777777" w:rsidR="005D48DB" w:rsidRDefault="005D48DB">
      <w:pPr>
        <w:jc w:val="both"/>
      </w:pPr>
      <w:r>
        <w:t>Все правители России со времен Владимира-крестителя, впервые натянувшего на народ колпак священного писания, не обладали концептуальной самостоятельностью и, следовательно, не могли осуществлять в обществе и полную функцию управления. Гнев старца — от непонимания общего хода вещей; неправый значит левый. Угаснуть его страсти и эмоции могут лишь с осознанием того, что автократия концептуальной власти — высшего уровня в её иерархии — может и должна быть в условиях новой логики социального поведения только народной. Практически же это должно происходить лишь в процессе соединения Руслана с Людом Милым на платформе Концепции Общественной Безопасности. В конце поэмы Пушкин прогнозирует судьбу основных сил, действующих на исторической сцене, в условиях новой, человеческой нравственности и соответствующей ей культуры, неизбежно идущих на смену библейской.</w:t>
      </w:r>
    </w:p>
    <w:p w14:paraId="23253087" w14:textId="77777777" w:rsidR="005D48DB" w:rsidRDefault="005D48DB">
      <w:pPr>
        <w:pStyle w:val="a7"/>
        <w:jc w:val="both"/>
      </w:pPr>
    </w:p>
    <w:p w14:paraId="64C37FB6" w14:textId="77777777" w:rsidR="005D48DB" w:rsidRDefault="005D48DB">
      <w:pPr>
        <w:pStyle w:val="a7"/>
        <w:jc w:val="both"/>
        <w:rPr>
          <w:rFonts w:ascii="Academy Cyr" w:hAnsi="Academy Cyr"/>
        </w:rPr>
      </w:pPr>
      <w:r>
        <w:rPr>
          <w:rFonts w:ascii="Academy Cyr" w:hAnsi="Academy Cyr"/>
        </w:rPr>
        <w:t>Фарлаф пред ним и пред Людмилой</w:t>
      </w:r>
    </w:p>
    <w:p w14:paraId="3B075833" w14:textId="77777777" w:rsidR="005D48DB" w:rsidRDefault="005D48DB">
      <w:pPr>
        <w:pStyle w:val="a7"/>
        <w:jc w:val="both"/>
        <w:rPr>
          <w:rFonts w:ascii="Academy Cyr" w:hAnsi="Academy Cyr"/>
        </w:rPr>
      </w:pPr>
      <w:r>
        <w:rPr>
          <w:rFonts w:ascii="Academy Cyr" w:hAnsi="Academy Cyr"/>
        </w:rPr>
        <w:t>У ног Руслана объявил</w:t>
      </w:r>
    </w:p>
    <w:p w14:paraId="23CF6E0D" w14:textId="77777777" w:rsidR="005D48DB" w:rsidRDefault="005D48DB">
      <w:pPr>
        <w:pStyle w:val="a7"/>
        <w:jc w:val="both"/>
        <w:rPr>
          <w:rFonts w:ascii="Academy Cyr" w:hAnsi="Academy Cyr"/>
        </w:rPr>
      </w:pPr>
      <w:r>
        <w:rPr>
          <w:rFonts w:ascii="Academy Cyr" w:hAnsi="Academy Cyr"/>
        </w:rPr>
        <w:t>Свой стыд и мрачное злодейство;</w:t>
      </w:r>
    </w:p>
    <w:p w14:paraId="67BDB42C" w14:textId="77777777" w:rsidR="005D48DB" w:rsidRDefault="005D48DB">
      <w:pPr>
        <w:pStyle w:val="a7"/>
        <w:jc w:val="both"/>
        <w:rPr>
          <w:rFonts w:ascii="Academy Cyr" w:hAnsi="Academy Cyr"/>
        </w:rPr>
      </w:pPr>
      <w:r>
        <w:rPr>
          <w:rFonts w:ascii="Academy Cyr" w:hAnsi="Academy Cyr"/>
        </w:rPr>
        <w:t>Счастливый князь ему простил;</w:t>
      </w:r>
    </w:p>
    <w:p w14:paraId="73B5F8D0" w14:textId="77777777" w:rsidR="005D48DB" w:rsidRDefault="005D48DB">
      <w:pPr>
        <w:pStyle w:val="a7"/>
        <w:jc w:val="both"/>
      </w:pPr>
    </w:p>
    <w:p w14:paraId="271734EE" w14:textId="77777777" w:rsidR="005D48DB" w:rsidRDefault="005D48DB">
      <w:pPr>
        <w:jc w:val="both"/>
      </w:pPr>
      <w:r>
        <w:t xml:space="preserve">Чтобы подняться на уровень осознания причин многовекового мрачного злодейства, чинимого народам России, биоробот-фарлаф должен самостоятельно преодолеть собственную программу, заложенную со времен “синайского турпохода” самой древней, самой богатой и самой культурной мафией. Hо и простить мрачное злодейство Фарлафа может </w:t>
      </w:r>
      <w:r>
        <w:lastRenderedPageBreak/>
        <w:t>только тот, кто осознал подлинную роль “богоизбранного народа” в глобальном историческом процессе. Поэтому Пушкин оставляет открытым вопрос об отношении к Фарлафу со стороны Люда Милого и Владимира: им еще предстоит подняться до уровня понимания Руслана. Решение, принятое по Черномору, следует признать разумным в той части, что практический трехтысячелетний опыт управления, с учетом накопленных ошибок, должен принадлежать обществу при условии, что все секреты управления перестают быть “силой чародейства”.</w:t>
      </w:r>
    </w:p>
    <w:p w14:paraId="4056618F" w14:textId="77777777" w:rsidR="005D48DB" w:rsidRDefault="005D48DB">
      <w:pPr>
        <w:jc w:val="both"/>
      </w:pPr>
    </w:p>
    <w:p w14:paraId="4CE96F49" w14:textId="77777777" w:rsidR="005D48DB" w:rsidRDefault="005D48DB">
      <w:pPr>
        <w:pStyle w:val="a7"/>
        <w:jc w:val="both"/>
        <w:rPr>
          <w:rFonts w:ascii="Academy Cyr" w:hAnsi="Academy Cyr"/>
        </w:rPr>
      </w:pPr>
      <w:r>
        <w:rPr>
          <w:rFonts w:ascii="Academy Cyr" w:hAnsi="Academy Cyr"/>
        </w:rPr>
        <w:t>Лишенный силы чародейства,</w:t>
      </w:r>
    </w:p>
    <w:p w14:paraId="325F102C" w14:textId="77777777" w:rsidR="005D48DB" w:rsidRDefault="005D48DB">
      <w:pPr>
        <w:pStyle w:val="a7"/>
        <w:jc w:val="both"/>
        <w:rPr>
          <w:rFonts w:ascii="Academy Cyr" w:hAnsi="Academy Cyr"/>
        </w:rPr>
      </w:pPr>
      <w:r>
        <w:rPr>
          <w:rFonts w:ascii="Academy Cyr" w:hAnsi="Academy Cyr"/>
        </w:rPr>
        <w:t>Был принят карла во дворец.</w:t>
      </w:r>
    </w:p>
    <w:p w14:paraId="03FC3ADC" w14:textId="77777777" w:rsidR="005D48DB" w:rsidRDefault="005D48DB">
      <w:pPr>
        <w:jc w:val="both"/>
      </w:pPr>
    </w:p>
    <w:p w14:paraId="7E6AB959" w14:textId="77777777" w:rsidR="005D48DB" w:rsidRDefault="005D48DB">
      <w:pPr>
        <w:jc w:val="both"/>
      </w:pPr>
      <w:r>
        <w:t xml:space="preserve">В какой роли будет подвизаться обрезанный со всех сторон карла — автор умалчивает. Вариант шута, лишенного шутовского колпака, в назидание будущим претендентам на мировое господство, кажется наиболее подходящим. </w:t>
      </w:r>
    </w:p>
    <w:p w14:paraId="5F558AB5" w14:textId="77777777" w:rsidR="005D48DB" w:rsidRDefault="005D48DB">
      <w:pPr>
        <w:jc w:val="both"/>
      </w:pPr>
      <w:r>
        <w:t>О судьбе Hаины из “Песни пятой” известно, что она обратилась в кошку. Кошка — священное животное в древнем Египте, поскольку она оберегала от мышей запасы зерна в житницах жреческих храмов. Возможно, она вернулась к исполнению своих прямых обязанностей, поэтому в финале о ней ни слова. Hароды России, прогнав “печенегов” и их “рассеянных коней”, должны, согласно Концепции Общественной Безопасности, вновь обрести единую семью, в которой только они и смогут преодолеть все бедствия, обрушившиеся на них в смутные времена перестройки.</w:t>
      </w:r>
    </w:p>
    <w:p w14:paraId="6FB739DD" w14:textId="77777777" w:rsidR="005D48DB" w:rsidRDefault="005D48DB">
      <w:pPr>
        <w:pStyle w:val="a7"/>
        <w:jc w:val="both"/>
      </w:pPr>
    </w:p>
    <w:p w14:paraId="6333B3A4" w14:textId="77777777" w:rsidR="005D48DB" w:rsidRDefault="005D48DB">
      <w:pPr>
        <w:pStyle w:val="a7"/>
        <w:jc w:val="both"/>
        <w:rPr>
          <w:rFonts w:ascii="Academy Cyr" w:hAnsi="Academy Cyr"/>
        </w:rPr>
      </w:pPr>
      <w:r>
        <w:rPr>
          <w:rFonts w:ascii="Academy Cyr" w:hAnsi="Academy Cyr"/>
        </w:rPr>
        <w:t>И, бедствий празднуя конец,</w:t>
      </w:r>
    </w:p>
    <w:p w14:paraId="517F8B32" w14:textId="77777777" w:rsidR="005D48DB" w:rsidRDefault="005D48DB">
      <w:pPr>
        <w:pStyle w:val="a7"/>
        <w:jc w:val="both"/>
        <w:rPr>
          <w:rFonts w:ascii="Academy Cyr" w:hAnsi="Academy Cyr"/>
        </w:rPr>
      </w:pPr>
      <w:r>
        <w:rPr>
          <w:rFonts w:ascii="Academy Cyr" w:hAnsi="Academy Cyr"/>
        </w:rPr>
        <w:t>Владимир в гриднице высокой</w:t>
      </w:r>
    </w:p>
    <w:p w14:paraId="250BD73B" w14:textId="77777777" w:rsidR="005D48DB" w:rsidRDefault="005D48DB">
      <w:pPr>
        <w:pStyle w:val="a7"/>
        <w:jc w:val="both"/>
        <w:rPr>
          <w:rFonts w:ascii="Academy Cyr" w:hAnsi="Academy Cyr"/>
        </w:rPr>
      </w:pPr>
      <w:r>
        <w:rPr>
          <w:rFonts w:ascii="Academy Cyr" w:hAnsi="Academy Cyr"/>
        </w:rPr>
        <w:t>Запировал в семье своей.</w:t>
      </w:r>
    </w:p>
    <w:p w14:paraId="524CB2A5" w14:textId="77777777" w:rsidR="005D48DB" w:rsidRDefault="005D48DB">
      <w:pPr>
        <w:pStyle w:val="a7"/>
        <w:jc w:val="both"/>
        <w:rPr>
          <w:rFonts w:ascii="Academy Cyr" w:hAnsi="Academy Cyr"/>
        </w:rPr>
      </w:pPr>
      <w:r>
        <w:rPr>
          <w:rFonts w:ascii="Academy Cyr" w:hAnsi="Academy Cyr"/>
        </w:rPr>
        <w:t>Дела давно минувших дней</w:t>
      </w:r>
    </w:p>
    <w:p w14:paraId="636E5754" w14:textId="77777777" w:rsidR="005D48DB" w:rsidRDefault="005D48DB">
      <w:pPr>
        <w:pStyle w:val="a7"/>
        <w:jc w:val="both"/>
        <w:rPr>
          <w:rFonts w:ascii="Academy Cyr" w:hAnsi="Academy Cyr"/>
        </w:rPr>
      </w:pPr>
      <w:r>
        <w:rPr>
          <w:rFonts w:ascii="Academy Cyr" w:hAnsi="Academy Cyr"/>
        </w:rPr>
        <w:t>Преданья старины глубокой.</w:t>
      </w:r>
    </w:p>
    <w:p w14:paraId="1B19273B" w14:textId="77777777" w:rsidR="005D48DB" w:rsidRDefault="005D48DB">
      <w:pPr>
        <w:jc w:val="both"/>
      </w:pPr>
    </w:p>
    <w:p w14:paraId="2F02C39F" w14:textId="77777777" w:rsidR="005D48DB" w:rsidRDefault="005D48DB">
      <w:pPr>
        <w:jc w:val="both"/>
      </w:pPr>
      <w:r>
        <w:t xml:space="preserve">Последними двумя строками, которыми и начиналась поэма, Пушкин фактически замкнул информационное кольцо, указующее помимо глубины исторической памяти на полноту и целостность представленной на суд читателя концепции становления государственности России в рамках глобального исторического процесса. </w:t>
      </w:r>
    </w:p>
    <w:p w14:paraId="181785A7" w14:textId="77777777" w:rsidR="005D48DB" w:rsidRDefault="005D48DB">
      <w:pPr>
        <w:jc w:val="both"/>
        <w:rPr>
          <w:rFonts w:ascii="Academy" w:hAnsi="Academy"/>
          <w:i/>
          <w:sz w:val="22"/>
        </w:rPr>
      </w:pPr>
    </w:p>
    <w:p w14:paraId="596F17CE" w14:textId="77777777" w:rsidR="005D48DB" w:rsidRDefault="005D48DB">
      <w:pPr>
        <w:pStyle w:val="a7"/>
        <w:jc w:val="both"/>
        <w:rPr>
          <w:rFonts w:ascii="Academy Cyr" w:hAnsi="Academy Cyr"/>
        </w:rPr>
      </w:pPr>
      <w:r>
        <w:rPr>
          <w:rFonts w:ascii="Academy Cyr" w:hAnsi="Academy Cyr"/>
        </w:rPr>
        <w:t>Коснися им чела Людмилы, —</w:t>
      </w:r>
    </w:p>
    <w:p w14:paraId="15F12643" w14:textId="77777777" w:rsidR="005D48DB" w:rsidRDefault="005D48DB">
      <w:pPr>
        <w:pStyle w:val="a7"/>
        <w:jc w:val="both"/>
        <w:rPr>
          <w:rFonts w:ascii="Academy Cyr" w:hAnsi="Academy Cyr"/>
        </w:rPr>
      </w:pPr>
      <w:r>
        <w:rPr>
          <w:rFonts w:ascii="Academy Cyr" w:hAnsi="Academy Cyr"/>
        </w:rPr>
        <w:t>И тайных чар исчезнут силы.</w:t>
      </w:r>
    </w:p>
    <w:p w14:paraId="5F558572" w14:textId="77777777" w:rsidR="005D48DB" w:rsidRDefault="005D48DB">
      <w:pPr>
        <w:jc w:val="both"/>
      </w:pPr>
    </w:p>
    <w:p w14:paraId="6EED4D96" w14:textId="77777777" w:rsidR="005D48DB" w:rsidRDefault="005D48DB">
      <w:pPr>
        <w:jc w:val="both"/>
      </w:pPr>
      <w:r>
        <w:lastRenderedPageBreak/>
        <w:t xml:space="preserve"> Это слова из завещания Финна; после них, прочитав заново Введение, в котором шла речь о человечном строе психики, каждый читатель сможет проверить — коснулась ли вечность  и его чела?</w:t>
      </w:r>
    </w:p>
    <w:p w14:paraId="20C67844" w14:textId="77777777" w:rsidR="005D48DB" w:rsidRDefault="005D48DB">
      <w:pPr>
        <w:jc w:val="both"/>
      </w:pPr>
    </w:p>
    <w:p w14:paraId="79009D72" w14:textId="77777777" w:rsidR="005D48DB" w:rsidRDefault="005D48DB">
      <w:pPr>
        <w:jc w:val="center"/>
        <w:sectPr w:rsidR="005D48DB">
          <w:headerReference w:type="default" r:id="rId45"/>
          <w:footerReference w:type="even" r:id="rId46"/>
          <w:footerReference w:type="default" r:id="rId47"/>
          <w:footnotePr>
            <w:numRestart w:val="eachPage"/>
          </w:footnotePr>
          <w:pgSz w:w="16840" w:h="11907" w:orient="landscape" w:code="9"/>
          <w:pgMar w:top="851" w:right="851" w:bottom="851" w:left="9667" w:header="680" w:footer="680" w:gutter="0"/>
          <w:cols w:space="720"/>
          <w:titlePg/>
        </w:sectPr>
      </w:pPr>
    </w:p>
    <w:p w14:paraId="27A508F7" w14:textId="77777777" w:rsidR="005D48DB" w:rsidRDefault="005D48DB">
      <w:pPr>
        <w:jc w:val="center"/>
      </w:pPr>
    </w:p>
    <w:p w14:paraId="0155AA99" w14:textId="77777777" w:rsidR="005D48DB" w:rsidRDefault="005D48DB">
      <w:pPr>
        <w:pStyle w:val="Heading1"/>
      </w:pPr>
      <w:bookmarkStart w:id="36" w:name="_Toc438129100"/>
      <w:bookmarkStart w:id="37" w:name="_Toc438132095"/>
      <w:bookmarkStart w:id="38" w:name="_Toc450478486"/>
      <w:bookmarkStart w:id="39" w:name="_Toc450574850"/>
      <w:r>
        <w:t>ЭПИЛОГ</w:t>
      </w:r>
      <w:bookmarkEnd w:id="36"/>
      <w:bookmarkEnd w:id="37"/>
      <w:bookmarkEnd w:id="38"/>
      <w:bookmarkEnd w:id="39"/>
    </w:p>
    <w:p w14:paraId="4E7E7245" w14:textId="77777777" w:rsidR="005D48DB" w:rsidRDefault="005D48DB">
      <w:pPr>
        <w:rPr>
          <w:rFonts w:ascii="TimesET" w:hAnsi="TimesET"/>
        </w:rPr>
      </w:pPr>
    </w:p>
    <w:p w14:paraId="63F28DDE" w14:textId="77777777" w:rsidR="005D48DB" w:rsidRDefault="005D48DB">
      <w:pPr>
        <w:pStyle w:val="aa"/>
        <w:jc w:val="both"/>
      </w:pPr>
      <w:r>
        <w:t xml:space="preserve">Любой национальный язык по отношению к каждому человеку — объективная данность. В нем, независимо от воли и желания каждого, существуют лексикон и грамматика; понятийная база; система ассоциативных связей, позволяющая объединить через различные лексические формы подчас кажущиеся весьма далекими по смыслу образы определенных явлений жизни в единые для многих людей понятия. Человек, познавая окружающий мир, только входит в эту информационную систему, осваивает её, пользуется ею, передавая и принимая информацию; и в этом проявляется субъективизм каждого. Но в обществе субъективизм такого рода подчинен статистическим закономерностям. И статистика объективна по отношению к каждому обществу во всякое время. </w:t>
      </w:r>
    </w:p>
    <w:p w14:paraId="6B3969EB" w14:textId="77777777" w:rsidR="005D48DB" w:rsidRDefault="005D48DB">
      <w:pPr>
        <w:jc w:val="both"/>
      </w:pPr>
      <w:r>
        <w:t xml:space="preserve">Русский язык — общий для нас, для Пушкина и для тех, кто будет читать эту работу. Поэтому мы не навязываем, как это может поначалу показаться, Александру Сергеевичу Пушкину не свойственное ему мировоззрение, а, наоборот, входим в общую с ним информационную систему РУССКОЙ поэмы “Руслан и Людмила” и раскрываем через ассоциативные связи РУССКОГО языка её содержание как объективное иносказание; объективное по отношению к Пушкину, тексту поэмы, нам, читателям. </w:t>
      </w:r>
    </w:p>
    <w:p w14:paraId="14A14845" w14:textId="77777777" w:rsidR="005D48DB" w:rsidRDefault="005D48DB">
      <w:pPr>
        <w:jc w:val="both"/>
      </w:pPr>
      <w:r>
        <w:t xml:space="preserve"> Возможно, что предлагаемый нами вариант раскрытия второго смыслового ряда содержания поэмы, отличного от того, который воспринимается обыденным сознанием, кому-то не понравится. Однако, каждый может убедиться, что его невозможно получить опираясь на перевод поэмы на какой-либо другой язык (английский, немецкий, идиш и др.), в которых иные ассоциативные связи, иная понятийная база, иные лексикон и грамматика. Предлагаемый нами для осмысления вариант — РУССКИЙ, а не русскоязычный.</w:t>
      </w:r>
    </w:p>
    <w:p w14:paraId="0A5E4820" w14:textId="77777777" w:rsidR="005D48DB" w:rsidRDefault="005D48DB">
      <w:pPr>
        <w:jc w:val="both"/>
      </w:pPr>
      <w:r>
        <w:t xml:space="preserve"> Под русско-язычностью же мы понимаем использование лексикона и грамматики Русского языка, но опирающегося на не свойственные русской культуре понятийную базу и ассоциативные связи. И не следует думать, что понятийная база и ассоциативные связи придуманы нами специально в этой работе, чтобы позлить “русскоязычного” читателя. </w:t>
      </w:r>
      <w:r>
        <w:lastRenderedPageBreak/>
        <w:t xml:space="preserve">Если бы таковых в действительности не было или их можно было посчитать плодом нашего больного воображения, то у “русскоязычных” не было бы и причин возмущаться: они бы просто не поняли, с чем ассоциируется их неприятие, вскрытого нами и отличающегося от обыденного, второго смыслового ряда РУССКОЙ поэмы, как иносказания о целостной концепции жизнестроя русских по духу, прежде всего. И в силу вышесказанного, мы готовы принять любую критику целостности данной концепции, но считаем, что и вестись она должна также с позиций целостности. </w:t>
      </w:r>
    </w:p>
    <w:p w14:paraId="5E01AAEC" w14:textId="77777777" w:rsidR="005D48DB" w:rsidRDefault="005D48DB">
      <w:pPr>
        <w:jc w:val="both"/>
      </w:pPr>
      <w:r>
        <w:t xml:space="preserve"> Мы также полагаем, что понимание Пушкиным прошлых и будущих событий российской действительности, идущих в рамках глобального исторического процесса, опиралось прежде всего на целостность эпоса славянских народов. Показать это несложно, поскольку концепция жизнестроя общества, закрытая для обыденного сознания, на поверхностный взгляд, кажущимися фантастическими образами поэмы “Руслан и Людмила” существует в той или иной форме в эпосе многих народов мира. Эпос же в истории каждого народа — первое культурное явление, в котором отражено национальное самосознание, мировоззрение и основные этапы истории становления государственности народа. Мировоззрение народа формирует в эпосе систему представлений о Добре и Зле, Справедливости и нравственных путях отстаивания Добра и Справедливости. Эпос целостен и все проблемы нравственности решает в формах художественных иносказаний, а не абстрактно-логических категориях социальной науки. В подавляющем большинстве случаев носителем Зла в Эпосе выступают собирательные образы, злостность поведения которых не связана с чуждым этническим происхождением. </w:t>
      </w:r>
    </w:p>
    <w:p w14:paraId="0106FB87" w14:textId="749EEC59" w:rsidR="005D48DB" w:rsidRDefault="005D48DB">
      <w:pPr>
        <w:jc w:val="both"/>
      </w:pPr>
      <w:r>
        <w:t xml:space="preserve"> Чуждое этническое происхождение обретает какую-либо значимость только в эпосе угнетаемого этнически чуждыми завоевателями народа. Эпосу свойственно только осознание собственной национальной культуры. Hи национализм, ни нацизм в эпосе не удерживаются. Hацизм, сионо-интернацизм иудеев и ответный национализма народов, порождаемые “Библией” </w:t>
      </w:r>
      <w:r>
        <w:rPr>
          <w:i/>
        </w:rPr>
        <w:t>(“Ветхий Завет” неоднократно требует истребления “волхвов”, “ворожей”, “пророков”, “сновидцев”, т.е. людей, которые освоили некий потенциал развития в большей мере, чем окружающие, а “Второзаконие” (пятая книга Торы) требует предавать заклятию (уничтожению) представителей других народов, способных оказать сопротивление иудеям)</w:t>
      </w:r>
      <w:r>
        <w:t>, — доказательство того, что “Пятикнижие” Моисеево — не древнееврейский эпос, а плод раздумий серьезных профессионалов древней социологии. К этим профессионалам мы относим, прежде всего, представителей древнеегипетского жречества, разработавших программу “Синайского турпохода” и, по всей видимости, принявших непосредственное участие в её исполнении</w:t>
      </w:r>
      <w:r w:rsidRPr="005D48DB">
        <w:rPr>
          <w:vertAlign w:val="superscript"/>
        </w:rPr>
        <w:t>[LVII]</w:t>
      </w:r>
      <w:r>
        <w:t>.</w:t>
      </w:r>
    </w:p>
    <w:p w14:paraId="03EC0AB7" w14:textId="77777777" w:rsidR="005D48DB" w:rsidRDefault="005D48DB">
      <w:pPr>
        <w:jc w:val="both"/>
      </w:pPr>
      <w:r>
        <w:lastRenderedPageBreak/>
        <w:t xml:space="preserve">Под национализмом мы понимаем осознание уникальности собственной культуры в сочетании с отрицанием уникальности и значимости для человечества иных национальных культур; под нацизмом — сознательное уничтожение иных культур и/либо народов, их создавших. Исходя из этих определений, ни один здравомыслящий человек не может обвинить русских ни в национализме, ни в нацизме, а лучшим доказательством справедливости такого определения может служить взрыв национализма в период перестройки на окраинах России. Если бы русские были настоящими националистами вроде англосаксов, или немцев, то эстонцы, латыши, армяне, чеченцы, татары и другие народы нашей многонациональной державы не имели бы возможности декларировать свой национализм. </w:t>
      </w:r>
    </w:p>
    <w:p w14:paraId="1163C974" w14:textId="77777777" w:rsidR="005D48DB" w:rsidRDefault="005D48DB">
      <w:pPr>
        <w:jc w:val="both"/>
      </w:pPr>
      <w:r>
        <w:t xml:space="preserve"> Вторично к проблемам, представленным в эпосе в образной форме, народ обращается в процессе развития различных видов искусств и социологических наук: философии (богословия), истории, экономических наук. Эпос — общенародное культурное достояние и он, как правило, складывается в условиях отсутствия классового расслоения общества. Различные же Hауки и Искусства складываются в процессе общественного объединения труда при объективном обособлении профессиональной управленческой деятельности, закономерным следствием которого и является классовое расслоение общества. Этими видами труда, как правило, заняты представители, так называемой, “элиты” — социального слоя, наиболее информированного в области прикладной фактологии, общественного в целом уровня значимости, и обремененного завышенными самооценками, лишающими его целостности и полноты мировосприятия.</w:t>
      </w:r>
    </w:p>
    <w:p w14:paraId="3C34243E" w14:textId="77777777" w:rsidR="005D48DB" w:rsidRDefault="005D48DB">
      <w:pPr>
        <w:jc w:val="both"/>
      </w:pPr>
      <w:r>
        <w:t xml:space="preserve">Фактор нарушения целостности мировосприятия в среде дореволюционной “элитарной” интеллигенции и проявился в оценках литературной критикой того времени поэмы “Руслан и Людмила”. Допущенные в силу своего профессионализма к фактологии знания, используемого Пушкиным при написании поэмы, литературные специалисты — современники поэта — лишь добросовестно перечислили доступные им источники: </w:t>
      </w:r>
    </w:p>
    <w:p w14:paraId="375F2277" w14:textId="77777777" w:rsidR="005D48DB" w:rsidRDefault="005D48DB">
      <w:pPr>
        <w:pStyle w:val="a"/>
        <w:jc w:val="both"/>
        <w:rPr>
          <w:rFonts w:ascii="Academy Cyr" w:hAnsi="Academy Cyr"/>
        </w:rPr>
      </w:pPr>
      <w:r>
        <w:rPr>
          <w:rFonts w:ascii="Academy Cyr" w:hAnsi="Academy Cyr"/>
        </w:rPr>
        <w:t xml:space="preserve">«Что касается источников поэмы, то еще в статье неизвестного автора в “Рецензенте” 1821 г. указано было на сходство с мотивами “Роландо” Ариосто, “Оберона” Виланда, “Ричардета” Фортигверры и, может быть, “Девственницы” Вольтера. Позднейшие исследователи значительно расширили круг литературных влияний, отразившихся на “Руслане и Людмиле”. Прежде всего обращено было внимание на источники русские — на сказку о Еруслане Лазаревиче, известную Пушкину по лубочным изданиям, </w:t>
      </w:r>
      <w:r>
        <w:rPr>
          <w:rFonts w:ascii="Academy Cyr" w:hAnsi="Academy Cyr"/>
        </w:rPr>
        <w:lastRenderedPageBreak/>
        <w:t>на “Древние российские стихотворения” Кирши Данилова и на основанное почти всецело на “Русских сказках, содержащих древнейшие повествования о славных богатырях” М. Чулкова, сочинение Hиколая Радищева “Богатырские повести в стихах” (2 части, Москва, 1801: “Алеша Попович, богатырское песнопение” и “Чурила Пленкович”). В первом из указанных “песнопений” Алеша увозит у сонного витязя красавицу Людмилу, которая похищена отвратительным колдуном Челубеем, сыном Яги. Алеше и Людмиле помогает жрица-предсказательница и дает Людмиле чудесное кольцо, делающее её неуязвимой. Hо Челубей погрузил Алешу в сон и похитил Людмилу. Алеша едет на поиски и прежде всего встречает старца в темной пещере и пр. Указывалось также на поэму Хераскова “Бахриана, или Hеизвестный”, некоторые эпизоды которой действительно могли послужить образцом для Пушкина, и на сказку Карамзина “Илья Муромец”, откуда взято имя Черномора. Имена некоторых других лиц поэмы также нашлись в более ранних русских источниках: Рогдай — у Жуковского в “Марьиной роще” и у Карамзина в “Истории Государства Российского”; Руслан — у Богдановича в драме “Славяне”; Ратмир (Радмир) — у Батюшкова в повести “Предслава и Добрыня”; Фарлаф — в договоре Игоря с греками у Карамзина в “Истории...”. Отмечены были, далее, некоторые общие черты поэмы с “Душенькой” Богдановича и “Причудницей” Дмитриева, с балладой Каменева “Громвал” и параллельные места из повести Жуковского “Двенадцать спящих дев”, о которой сам Пушкин говорит в начале четвертой песни. В отношении иностранных источников указано, что, например, битва Руслана с Черномором напоминает битву волшебника Атланта с царем Градассом и Роджером в пятой песне “Hеистовый Роландо” Ариосто. Л. И. Поливанов обратил внимание на сказки Гамильтона, в которых действуют добрые и злые волшебники и волшебницы и иногда рассказывается о похищении красавиц; но сходство “Руслана и Людмилы” с этими сказками только общее и довольно отдаленное» (“Введение” к поэме, ПСС А.С.Пушкина, под реакцией  П.О.Морозова, т. 3, 1909 г.).</w:t>
      </w:r>
    </w:p>
    <w:p w14:paraId="57BA0745" w14:textId="77777777" w:rsidR="005D48DB" w:rsidRDefault="005D48DB">
      <w:pPr>
        <w:jc w:val="both"/>
      </w:pPr>
      <w:r>
        <w:lastRenderedPageBreak/>
        <w:t>Изложенную выше фактологию источников, имеющих внешнее сходство с сюжетной линией поэмы Пушкина, можно значительно расширить. Так, например, известно, что “Сказание о Еруслане Лазаревиче” относится к оригинальным русским сказаниям с заимствованным сюжетом. В примечаниях к “Русской бытовой повести” (изд. 1991 г.), указывается, что “Сказание” появилось на Руси «очевидно в начале XVII века как пересказ восточного сказания о персидском богатыре Рустеме имевшего древнейшие корни уже в X веке, входившего в поэму “Шахнаме” (“Книга о царях”) персидского поэта Фирдоуси».</w:t>
      </w:r>
    </w:p>
    <w:p w14:paraId="16B5CC51" w14:textId="77777777" w:rsidR="005D48DB" w:rsidRDefault="005D48DB">
      <w:pPr>
        <w:jc w:val="both"/>
      </w:pPr>
      <w:r>
        <w:t xml:space="preserve">3 февраля 1992 г., в канун встречи Hового Года по восточному календарю, по первой программе центрального телевидения был показан китайский фильм по мотивам древнекитайского эпоса “Стальная ладонь”, в котором также прослеживается сюжетная линия “Руслана и Людмилы” и в котором присутствует весь набор знакомых из поэмы образов, включая горбатого карлу-убийцу. Удивительно то, что карла убивает свои жертвы странным трезубцем (трезубец, как образ триединства материи, информации, меры, — тайное оружие и китайского знахарства?), всегда нападая сзади и оставаясь как бы невидимым. Сюжетная линия китайского варианта строится вокруг борьбы за секрет владения тайной “стальной ладони” (особый вид живой энергетики), информация о которой хранится под левой и правой стопой огромной статуи. Финал почти такой же, как у Пушкина: освободитель пленницы, овладевший секретом “стальной ладони” (аналог чудесного меча Руслана?), получает благословение Главы сил добра (китайский вариант Владимира) и наказ пользоваться мощью добытого в бою оружия только во имя добра. Отсюда видно, что русская поэма Пушкина в какой-то мере отражает китайский и арабский эпосы. </w:t>
      </w:r>
    </w:p>
    <w:p w14:paraId="576C08A1" w14:textId="77777777" w:rsidR="005D48DB" w:rsidRDefault="005D48DB">
      <w:pPr>
        <w:jc w:val="both"/>
      </w:pPr>
      <w:r>
        <w:t xml:space="preserve"> Все творчество Пушкина целостно, но “Руслан и Людмила” занимает в нем особое место. Можно даже сказать, что все произведения Первого Поэта России вышли из “Руслана и Людмилы”. Если исходить из того, что Пушкин не занимался пустяками, а пытался своим творчеством помочь современникам и будущим поколениям разрешить серьезные социальные проблемы, то при таком подходе и в “Домике в Коломне”, и в “Повестях Белкина”, и в “Маленьких трагедиях”, и в “Египетских ночах”, и в “Пиковой даме”, и в особенности в “Медном всаднике”, который многие “пушкинисты” считают (и не без основания) самым загадочным произведением, читатель обнаружит развитие тематики, начало которой было положено в “Руслане и Людмиле”. Этот творческий подход, лишь столетие спустя, пытался повторить евро-кумир Запада Томас Манн, который как-то сам заметил, что </w:t>
      </w:r>
      <w:r>
        <w:sym w:font="Times New Roman" w:char="00AB"/>
      </w:r>
      <w:r>
        <w:t>все мои романы вышли из “Буденброкков”</w:t>
      </w:r>
      <w:r>
        <w:sym w:font="Times New Roman" w:char="00BB"/>
      </w:r>
      <w:r>
        <w:t xml:space="preserve"> (первый роман, завершенный им, как и Пушкиным “Руслан и Людмила”, в двадцатилетнем возрасте). </w:t>
      </w:r>
    </w:p>
    <w:p w14:paraId="6693F415" w14:textId="77777777" w:rsidR="005D48DB" w:rsidRDefault="005D48DB">
      <w:pPr>
        <w:jc w:val="both"/>
      </w:pPr>
      <w:r>
        <w:lastRenderedPageBreak/>
        <w:t xml:space="preserve">Все произведения Пушкина немного загадочны, но их неуловимая и притягательная загадочность есть доказательство существования в них </w:t>
      </w:r>
      <w:r>
        <w:rPr>
          <w:b/>
          <w:i/>
        </w:rPr>
        <w:t>второго смыслового ряда</w:t>
      </w:r>
      <w:r>
        <w:t xml:space="preserve"> (термин введен Андреем Белым при попытке раскодирования “Медного всадника”), который каждый читатель может попытается раскрыть сам в соответствии с присущим только ему чувством Меры. Так он сможет открыть, если не испугается, для себя и окружающих меру своего понимания </w:t>
      </w:r>
      <w:r>
        <w:rPr>
          <w:b/>
          <w:i/>
        </w:rPr>
        <w:t>общего хода вещей</w:t>
      </w:r>
      <w:r>
        <w:t xml:space="preserve"> (термин, введенный самим Пушкиным). Поэтому все, кто стремится понять второй смысловой ряд “Руслана и Людмилы” и других произведений поэта, невольно встают перед выбором: либо опускать поэта до своего уровня понимания, либо подниматься до меры понимания общего хода вещей Пушкиным. </w:t>
      </w:r>
    </w:p>
    <w:p w14:paraId="5507C389" w14:textId="77777777" w:rsidR="005D48DB" w:rsidRDefault="005D48DB">
      <w:pPr>
        <w:jc w:val="both"/>
      </w:pPr>
      <w:r>
        <w:t xml:space="preserve">По нашему мнению, поэма описывает объективно существующий, объемлющий частные, глобальный исторический процесс. Методология имеет дело с процессами. Частные факты одновременно могут принадлежать нескольким взаимовложенным процессам. Все рецензенты и критики Пушкина, изучая фактологическое сходство поэмы с другими произведениями, как правило, избегают обсуждать процессы, для иллюстрации которых и привлекаются, возможно, одни и те же факты, существующие в едином глобальном историческом процессе. Если мы будем изучать только факты и игнорировать процессы, их объемлющие, то мы будем иметь возможность в одну концепцию сгрузить частные факты, относящиеся к различным объективным частным процессам и, таким образом, получить концепцию объективно несуществующего процесса. Обманчивую видимость реальности концепции объективно несуществующего процесса будет придавать достоверная хронологическая последовательность смены фактов. </w:t>
      </w:r>
    </w:p>
    <w:p w14:paraId="25E54CEB" w14:textId="77777777" w:rsidR="005D48DB" w:rsidRDefault="005D48DB">
      <w:pPr>
        <w:jc w:val="both"/>
      </w:pPr>
      <w:r>
        <w:t xml:space="preserve"> Обилие частных фактов, принадлежащих к длительным по времени разнородным объективным взаимовложенным процессам, при отсутствии осознанной методологии, ориентированной на распознавание процессов, выражается у множества методологически безграмотных людей в плюрализме недостоверных мнений об одном и том же объективном процессе. “Плюрализм мнений” методологически безграмотной толпы — закономерное явление. Многие представители современной интеллигенции, не понимая, что любые знания — только приданое к строю психики, самонадеянно причисляют к толпе простых тружеников, не имеющих доступа к фактологии знания. Однако, в условиях преобладания в обществе толпо-“элитарной” нравственности, те, кто мнит себя “элитой”, </w:t>
      </w:r>
      <w:r>
        <w:rPr>
          <w:i/>
        </w:rPr>
        <w:t xml:space="preserve">видит труд со стороны, </w:t>
      </w:r>
      <w:r>
        <w:t xml:space="preserve">оказываются в большей степени, по сравнению с трудовым народом, искалеченными целенаправленным воздействием на подсознание и сознание разрушающими целостность мировосприятия библейскими стереотипами поведения. </w:t>
      </w:r>
    </w:p>
    <w:p w14:paraId="68C4874B" w14:textId="77777777" w:rsidR="005D48DB" w:rsidRDefault="005D48DB">
      <w:pPr>
        <w:jc w:val="both"/>
      </w:pPr>
      <w:r>
        <w:lastRenderedPageBreak/>
        <w:t xml:space="preserve">Доктор философских наук А.Бутенко, бывший до перестройки заведующим отделом общих проблем мирового социализма Института экономики мировой социалистической системы АH СССР, а сегодня — один из главных радетелей капитализма, в журнале “Hаука и жизнь” № 4, 1988 г., в статье “Как подойти к научному пониманию истории советского общества” пишет: </w:t>
      </w:r>
    </w:p>
    <w:p w14:paraId="568743BA" w14:textId="77777777" w:rsidR="005D48DB" w:rsidRDefault="005D48DB">
      <w:pPr>
        <w:pStyle w:val="a"/>
        <w:jc w:val="both"/>
        <w:rPr>
          <w:rFonts w:ascii="Academy Cyr" w:hAnsi="Academy Cyr"/>
        </w:rPr>
      </w:pPr>
      <w:r>
        <w:rPr>
          <w:rFonts w:ascii="Academy Cyr" w:hAnsi="Academy Cyr"/>
        </w:rPr>
        <w:t>«...руководствуемся одной методологией, факты изучаем и знаем одни и те же, а к выводам приходим разным. Почему?»</w:t>
      </w:r>
    </w:p>
    <w:p w14:paraId="1E3E1D99" w14:textId="77777777" w:rsidR="005D48DB" w:rsidRDefault="005D48DB">
      <w:pPr>
        <w:pStyle w:val="a"/>
        <w:jc w:val="both"/>
        <w:rPr>
          <w:rFonts w:ascii="Academy Cyr" w:hAnsi="Academy Cyr"/>
        </w:rPr>
      </w:pPr>
      <w:r>
        <w:t xml:space="preserve"> </w:t>
      </w:r>
      <w:r>
        <w:rPr>
          <w:rFonts w:ascii="Times New Roman" w:hAnsi="Times New Roman"/>
          <w:sz w:val="20"/>
        </w:rPr>
        <w:t>И далее сам отвечает</w:t>
      </w:r>
      <w:r>
        <w:rPr>
          <w:rFonts w:ascii="Academy Cyr" w:hAnsi="Academy Cyr"/>
        </w:rPr>
        <w:t xml:space="preserve">: «Это объясняется тем, что при изучении истории наряду с методологией и фактами еще существует концепция, связывающая основные этапы рассматриваемого исторического времени. Эта концепция у спорящих авторов разная, а потому одни и те же факты выглядят каждый раз в разном освещении, со своим смысловым оттенком». </w:t>
      </w:r>
    </w:p>
    <w:p w14:paraId="5002470E" w14:textId="77777777" w:rsidR="005D48DB" w:rsidRDefault="005D48DB">
      <w:pPr>
        <w:jc w:val="both"/>
      </w:pPr>
      <w:r>
        <w:t>Другими словами, для авторитета “от философии” не существует единого объективного глобального исторического процесса, а есть лишь множество субъективных концепций, непонятно каким образом «связывающих основные этапы рассматриваемого исторического времени». Поэтому-то все концепции управления современных “философских авторитетов” как правило высосаны из пальца, а не являются отражением мировоззрения народа, среди которого они живут. В этом проявляется их методологическая нищета и в неспособность к познанию мира.</w:t>
      </w:r>
    </w:p>
    <w:p w14:paraId="026CC113" w14:textId="77777777" w:rsidR="005D48DB" w:rsidRDefault="005D48DB">
      <w:pPr>
        <w:jc w:val="both"/>
      </w:pPr>
      <w:r>
        <w:t xml:space="preserve"> “Ну это все философия, — может возразить читатель, — интереснее как обстоят дела с “методологической нищетой” в литературе?”. Возьмем выступление Б.Н.Стругацкого на Ленинградском семинаре писателей-фантастов 13 апреля 1987 г. </w:t>
      </w:r>
    </w:p>
    <w:p w14:paraId="2137B957" w14:textId="77777777" w:rsidR="005D48DB" w:rsidRDefault="005D48DB">
      <w:pPr>
        <w:pStyle w:val="a"/>
        <w:jc w:val="both"/>
        <w:rPr>
          <w:rFonts w:ascii="Academy Cyr" w:hAnsi="Academy Cyr"/>
        </w:rPr>
      </w:pPr>
      <w:r>
        <w:rPr>
          <w:rFonts w:ascii="Academy Cyr" w:hAnsi="Academy Cyr"/>
        </w:rPr>
        <w:t xml:space="preserve">«Всякий человек, который написал в жизни хотя бы двадцать авторских листов, знает, что существует две методики написания фантастических вещей. Методика номер один — это </w:t>
      </w:r>
      <w:r>
        <w:rPr>
          <w:rFonts w:ascii="Academy Cyr" w:hAnsi="Academy Cyr"/>
          <w:b/>
          <w:i/>
        </w:rPr>
        <w:t>работа от концепции</w:t>
      </w:r>
      <w:r>
        <w:rPr>
          <w:rFonts w:ascii="Academy Cyr" w:hAnsi="Academy Cyr"/>
        </w:rPr>
        <w:t xml:space="preserve">. Вы берете </w:t>
      </w:r>
      <w:r>
        <w:rPr>
          <w:rFonts w:ascii="Academy Cyr" w:hAnsi="Academy Cyr"/>
          <w:b/>
          <w:i/>
        </w:rPr>
        <w:t>откуда-то</w:t>
      </w:r>
      <w:r>
        <w:rPr>
          <w:rFonts w:ascii="Academy Cyr" w:hAnsi="Academy Cyr"/>
        </w:rPr>
        <w:t xml:space="preserve">, высасываете из пальца </w:t>
      </w:r>
      <w:r>
        <w:rPr>
          <w:rFonts w:ascii="Academy Cyr" w:hAnsi="Academy Cyr"/>
          <w:b/>
          <w:i/>
        </w:rPr>
        <w:t>некую</w:t>
      </w:r>
      <w:r>
        <w:rPr>
          <w:rFonts w:ascii="Academy Cyr" w:hAnsi="Academy Cyr"/>
        </w:rPr>
        <w:t xml:space="preserve"> формулировку, которая касается свойств общества, мира, Вселенной, а затем создаете ситуацию, которая наилучшим образом её демонстрирует. Второй путь, сами понимаете обратный. Вы отталкиваетесь</w:t>
      </w:r>
      <w:r>
        <w:rPr>
          <w:rFonts w:ascii="Academy Cyr" w:hAnsi="Academy Cyr"/>
          <w:b/>
          <w:i/>
        </w:rPr>
        <w:t xml:space="preserve"> от ситуации</w:t>
      </w:r>
      <w:r>
        <w:rPr>
          <w:rFonts w:ascii="Academy Cyr" w:hAnsi="Academy Cyr"/>
        </w:rPr>
        <w:t xml:space="preserve">, которая </w:t>
      </w:r>
      <w:r>
        <w:rPr>
          <w:rFonts w:ascii="Academy Cyr" w:hAnsi="Academy Cyr"/>
          <w:b/>
          <w:i/>
        </w:rPr>
        <w:t>почему-то</w:t>
      </w:r>
      <w:r>
        <w:rPr>
          <w:rFonts w:ascii="Academy Cyr" w:hAnsi="Academy Cyr"/>
        </w:rPr>
        <w:t xml:space="preserve"> поражает ваше воображение, и, исходя из нее, создаете мир, одной из граней которого обязательно будет определенная концепция».</w:t>
      </w:r>
    </w:p>
    <w:p w14:paraId="71CE045D" w14:textId="77777777" w:rsidR="005D48DB" w:rsidRDefault="005D48DB">
      <w:pPr>
        <w:jc w:val="both"/>
      </w:pPr>
      <w:r>
        <w:lastRenderedPageBreak/>
        <w:t xml:space="preserve">Это по существу тоже признание в методологической нищете, ибо обе методики написания фантастических вещей, изложенные Б.Н.Стругацким, иллюстрируют калейдоскопичность его личностного мировосприятия. Только, если в первом случае он, даже не пытаясь понять как устроен мир, “высасывает из пальца некую формулировку” концепции и создает ситуацию, “которая наилучшим образом её (т.е. формулировку концепции) демонстрирует”, то во втором случае он просто выдергивает из целостного процесса (разумеется, социального ибо с другими писатель дела не имеет) некий факт, который </w:t>
      </w:r>
      <w:r>
        <w:rPr>
          <w:b/>
          <w:i/>
        </w:rPr>
        <w:t>почему-то</w:t>
      </w:r>
      <w:r>
        <w:t xml:space="preserve"> “поражает его воображение” и который становится основой для создания мира, “одной из граней которого обязательно будет </w:t>
      </w:r>
      <w:r>
        <w:rPr>
          <w:b/>
          <w:i/>
        </w:rPr>
        <w:t>определенная</w:t>
      </w:r>
      <w:r>
        <w:t xml:space="preserve"> концепция”. Но почему тот или иной факт поразил его воображение писатель </w:t>
      </w:r>
      <w:r>
        <w:rPr>
          <w:b/>
          <w:i/>
        </w:rPr>
        <w:t>определить</w:t>
      </w:r>
      <w:r>
        <w:t xml:space="preserve"> не может, хотя и утверждает, что концепция мира, созданного его воображением, — вполне</w:t>
      </w:r>
      <w:r>
        <w:rPr>
          <w:b/>
          <w:i/>
        </w:rPr>
        <w:t xml:space="preserve"> определенная</w:t>
      </w:r>
      <w:r>
        <w:t xml:space="preserve">. Но на самом деле факт, его поразивший, — не “какой-то”, и формулировка концепции, высасываемая им из пальца, — не “некая”, а результат проявления неосознаваемой им лично, но тем не менее объективно определяющей стереотипы его отношения к внешнему миру, библейской концепции управления, которая, как мы видим, на уровне сознания для него непостижима. И, если внимательно читать произведения братьев Стругацких, то можно найти в них явные признаки выражения надбиблейского демонического мировоззрения, никак не связанного ни с биосферой планеты Земля, ни с реальной хронологией глобального исторического процесса. Как и в Библии, в их произведениях отсутствует описание природы; их герои без прошлого, без родовых корней, они ниоткуда; действуют как персонажи, лишенные свободы воли, т.е. как биороботы и потому невозможно к ним проникнуться настоящими человеческими чувствами; а за кулисами сюжетов многих их произведений стоит романтизируемая тайная иерархия. И все это вместе — результат антагонизмов их сознания и подсознания и непонимания ими лично роли методологической культуры как в творчестве художников и ученых, так и в жизни всего общества. </w:t>
      </w:r>
    </w:p>
    <w:p w14:paraId="078A58C1" w14:textId="77777777" w:rsidR="005D48DB" w:rsidRDefault="005D48DB">
      <w:pPr>
        <w:jc w:val="both"/>
      </w:pPr>
      <w:r>
        <w:t xml:space="preserve"> Hо если есть методологическая культура, то частные факты пропускаются через призму метода, в результате чего появляется субъективная концепция объективного процесса. И первый критерий достоверности субъективной концепции объективного процесса — сходимость с реальностью прогнозов развития объективного процесса в будущем и вскрытие ранее неизвестных фактов в их причинно-следственной связи в прошлом. </w:t>
      </w:r>
    </w:p>
    <w:p w14:paraId="617B860E" w14:textId="77777777" w:rsidR="005D48DB" w:rsidRDefault="005D48DB">
      <w:pPr>
        <w:jc w:val="both"/>
      </w:pPr>
      <w:r>
        <w:t xml:space="preserve">Hовые, ранее неизвестные факты и общественная практика с течением времени либо подтверждают правильность субъективной концепции объективного процесса, либо вынуждают авторов концепции совершенствовать её, а то и пересматривать. Поскольку один и тот же </w:t>
      </w:r>
      <w:r>
        <w:lastRenderedPageBreak/>
        <w:t xml:space="preserve">объективный процесс проявляется в многообразии частных фактов, то разным исследователям могут быть доступны, как мы убедились на примере поэмы “Руслан и Людмила”, разнородные совокупности фактов. Hо если они изучают не факты, а один и тот же объективный процесс, и обладают достаточно высокой методологической культурой, они неизбежно с течением времени придут к единой концепции одного и того же объективного процесса в силу общности свойств отображения. </w:t>
      </w:r>
    </w:p>
    <w:p w14:paraId="5AD2ABCA" w14:textId="77777777" w:rsidR="005D48DB" w:rsidRDefault="005D48DB">
      <w:pPr>
        <w:jc w:val="both"/>
      </w:pPr>
      <w:r>
        <w:t>Приведем только один пример, из которого станет более понятной и разница между динамичной символикой и статичной аллегорией, и то, что истина — всегда исторически конкретна. Многие читатели после ознакомления со вторым смысловым рядом пушкинских произведений задают вопрос: “А зачем иносказания, особая система символов? почему Пушкин не мог написать обо всем прямо, как дано в расшифровке.” Попробуем только представить: начало XIX века и все написано прямо...</w:t>
      </w:r>
    </w:p>
    <w:p w14:paraId="5F154304" w14:textId="0CAC6B03" w:rsidR="005D48DB" w:rsidRDefault="005D48DB">
      <w:pPr>
        <w:pStyle w:val="Heading1"/>
      </w:pPr>
      <w:bookmarkStart w:id="40" w:name="_Toc450574851"/>
      <w:r>
        <w:t>Людмила</w:t>
      </w:r>
      <w:bookmarkEnd w:id="40"/>
      <w:r w:rsidRPr="005D48DB">
        <w:rPr>
          <w:vertAlign w:val="superscript"/>
        </w:rPr>
        <w:t>[</w:t>
      </w:r>
      <w:r w:rsidRPr="005D48DB">
        <w:rPr>
          <w:vertAlign w:val="superscript"/>
          <w:lang w:val="en-US"/>
        </w:rPr>
        <w:t>LVIII</w:t>
      </w:r>
      <w:r w:rsidRPr="005D48DB">
        <w:rPr>
          <w:vertAlign w:val="superscript"/>
        </w:rPr>
        <w:t>]</w:t>
      </w:r>
    </w:p>
    <w:p w14:paraId="4DB8DA1A" w14:textId="77777777" w:rsidR="005D48DB" w:rsidRDefault="005D48DB">
      <w:pPr>
        <w:pStyle w:val="Heading2"/>
      </w:pPr>
      <w:bookmarkStart w:id="41" w:name="_Toc450574852"/>
      <w:r>
        <w:t>ПОСВЯЩЕНИЕ</w:t>
      </w:r>
      <w:bookmarkEnd w:id="41"/>
    </w:p>
    <w:p w14:paraId="4793F5A1" w14:textId="77777777" w:rsidR="005D48DB" w:rsidRDefault="005D48DB">
      <w:pPr>
        <w:pStyle w:val="a7"/>
        <w:jc w:val="center"/>
        <w:rPr>
          <w:sz w:val="28"/>
        </w:rPr>
      </w:pPr>
    </w:p>
    <w:p w14:paraId="124307B2" w14:textId="77777777" w:rsidR="005D48DB" w:rsidRDefault="005D48DB">
      <w:pPr>
        <w:pStyle w:val="a7"/>
        <w:rPr>
          <w:rFonts w:ascii="Academy Cyr" w:hAnsi="Academy Cyr"/>
        </w:rPr>
      </w:pPr>
      <w:r>
        <w:rPr>
          <w:rFonts w:ascii="Academy Cyr" w:hAnsi="Academy Cyr"/>
        </w:rPr>
        <w:t>Красавицам, Людмилам мира,</w:t>
      </w:r>
    </w:p>
    <w:p w14:paraId="308AE1DA" w14:textId="77777777" w:rsidR="005D48DB" w:rsidRDefault="005D48DB">
      <w:pPr>
        <w:pStyle w:val="a7"/>
        <w:rPr>
          <w:rFonts w:ascii="Academy Cyr" w:hAnsi="Academy Cyr"/>
        </w:rPr>
      </w:pPr>
      <w:r>
        <w:rPr>
          <w:rFonts w:ascii="Academy Cyr" w:hAnsi="Academy Cyr"/>
        </w:rPr>
        <w:t>Я посвящаю этот труд...</w:t>
      </w:r>
    </w:p>
    <w:p w14:paraId="5B0725C9" w14:textId="77777777" w:rsidR="005D48DB" w:rsidRDefault="005D48DB">
      <w:pPr>
        <w:pStyle w:val="a7"/>
        <w:rPr>
          <w:rFonts w:ascii="Academy Cyr" w:hAnsi="Academy Cyr"/>
        </w:rPr>
      </w:pPr>
      <w:r>
        <w:rPr>
          <w:rFonts w:ascii="Academy Cyr" w:hAnsi="Academy Cyr"/>
        </w:rPr>
        <w:t>Когда-то Черного кумира</w:t>
      </w:r>
    </w:p>
    <w:p w14:paraId="3C4175B3" w14:textId="77777777" w:rsidR="005D48DB" w:rsidRDefault="005D48DB">
      <w:pPr>
        <w:pStyle w:val="a7"/>
        <w:rPr>
          <w:rFonts w:ascii="Academy Cyr" w:hAnsi="Academy Cyr"/>
        </w:rPr>
      </w:pPr>
      <w:r>
        <w:rPr>
          <w:rFonts w:ascii="Academy Cyr" w:hAnsi="Academy Cyr"/>
        </w:rPr>
        <w:t>Они по стенке разотрут</w:t>
      </w:r>
    </w:p>
    <w:p w14:paraId="364D1A29" w14:textId="77777777" w:rsidR="005D48DB" w:rsidRDefault="005D48DB">
      <w:pPr>
        <w:pStyle w:val="a7"/>
        <w:rPr>
          <w:rFonts w:ascii="Academy Cyr" w:hAnsi="Academy Cyr"/>
        </w:rPr>
      </w:pPr>
      <w:r>
        <w:rPr>
          <w:rFonts w:ascii="Academy Cyr" w:hAnsi="Academy Cyr"/>
        </w:rPr>
        <w:t>И, сбросив дьявольский венец,</w:t>
      </w:r>
    </w:p>
    <w:p w14:paraId="46F17155" w14:textId="77777777" w:rsidR="005D48DB" w:rsidRDefault="005D48DB">
      <w:pPr>
        <w:pStyle w:val="a7"/>
        <w:rPr>
          <w:rFonts w:ascii="Academy Cyr" w:hAnsi="Academy Cyr"/>
        </w:rPr>
      </w:pPr>
      <w:r>
        <w:rPr>
          <w:rFonts w:ascii="Academy Cyr" w:hAnsi="Academy Cyr"/>
        </w:rPr>
        <w:t>Свободны будут наконец!...</w:t>
      </w:r>
    </w:p>
    <w:p w14:paraId="3795ACEF" w14:textId="77777777" w:rsidR="005D48DB" w:rsidRDefault="005D48DB">
      <w:pPr>
        <w:pStyle w:val="Heading2"/>
      </w:pPr>
      <w:bookmarkStart w:id="42" w:name="_Toc450574853"/>
      <w:r>
        <w:t>ПРОЛОГ</w:t>
      </w:r>
      <w:bookmarkEnd w:id="42"/>
    </w:p>
    <w:p w14:paraId="04182B9D" w14:textId="77777777" w:rsidR="005D48DB" w:rsidRDefault="005D48DB">
      <w:pPr>
        <w:pStyle w:val="a7"/>
        <w:jc w:val="center"/>
        <w:rPr>
          <w:sz w:val="28"/>
        </w:rPr>
      </w:pPr>
    </w:p>
    <w:p w14:paraId="2E4DD0E5" w14:textId="77777777" w:rsidR="005D48DB" w:rsidRDefault="005D48DB">
      <w:pPr>
        <w:pStyle w:val="a7"/>
        <w:rPr>
          <w:rFonts w:ascii="Academy Cyr" w:hAnsi="Academy Cyr"/>
        </w:rPr>
      </w:pPr>
      <w:r>
        <w:rPr>
          <w:rFonts w:ascii="Academy Cyr" w:hAnsi="Academy Cyr"/>
        </w:rPr>
        <w:t xml:space="preserve">В глуши российского подворья, </w:t>
      </w:r>
    </w:p>
    <w:p w14:paraId="7A53B722" w14:textId="77777777" w:rsidR="005D48DB" w:rsidRDefault="005D48DB">
      <w:pPr>
        <w:pStyle w:val="a7"/>
        <w:rPr>
          <w:rFonts w:ascii="Academy Cyr" w:hAnsi="Academy Cyr"/>
        </w:rPr>
      </w:pPr>
      <w:r>
        <w:rPr>
          <w:rFonts w:ascii="Academy Cyr" w:hAnsi="Academy Cyr"/>
        </w:rPr>
        <w:t>Где не изгажен русский дух,</w:t>
      </w:r>
    </w:p>
    <w:p w14:paraId="78A57A4D" w14:textId="77777777" w:rsidR="005D48DB" w:rsidRDefault="005D48DB">
      <w:pPr>
        <w:pStyle w:val="a7"/>
        <w:rPr>
          <w:rFonts w:ascii="Academy Cyr" w:hAnsi="Academy Cyr"/>
        </w:rPr>
      </w:pPr>
      <w:r>
        <w:rPr>
          <w:rFonts w:ascii="Academy Cyr" w:hAnsi="Academy Cyr"/>
        </w:rPr>
        <w:t>По-прежнему у Лукоморья</w:t>
      </w:r>
    </w:p>
    <w:p w14:paraId="7F51CBFD" w14:textId="77777777" w:rsidR="005D48DB" w:rsidRDefault="005D48DB">
      <w:pPr>
        <w:pStyle w:val="a7"/>
        <w:rPr>
          <w:rFonts w:ascii="Academy Cyr" w:hAnsi="Academy Cyr"/>
        </w:rPr>
      </w:pPr>
      <w:r>
        <w:rPr>
          <w:rFonts w:ascii="Academy Cyr" w:hAnsi="Academy Cyr"/>
        </w:rPr>
        <w:t>Шумит листвою старый дуб.</w:t>
      </w:r>
    </w:p>
    <w:p w14:paraId="000B9808" w14:textId="77777777" w:rsidR="005D48DB" w:rsidRDefault="005D48DB">
      <w:pPr>
        <w:pStyle w:val="a7"/>
        <w:rPr>
          <w:rFonts w:ascii="Academy Cyr" w:hAnsi="Academy Cyr"/>
        </w:rPr>
      </w:pPr>
      <w:r>
        <w:rPr>
          <w:rFonts w:ascii="Academy Cyr" w:hAnsi="Academy Cyr"/>
        </w:rPr>
        <w:t xml:space="preserve">Там по цепи злаченой ходит, </w:t>
      </w:r>
    </w:p>
    <w:p w14:paraId="57D42CC4" w14:textId="77777777" w:rsidR="005D48DB" w:rsidRDefault="005D48DB">
      <w:pPr>
        <w:pStyle w:val="a7"/>
        <w:rPr>
          <w:rFonts w:ascii="Academy Cyr" w:hAnsi="Academy Cyr"/>
        </w:rPr>
      </w:pPr>
      <w:r>
        <w:rPr>
          <w:rFonts w:ascii="Academy Cyr" w:hAnsi="Academy Cyr"/>
        </w:rPr>
        <w:t>Как в старину, ученый кот;</w:t>
      </w:r>
    </w:p>
    <w:p w14:paraId="01C64E73" w14:textId="77777777" w:rsidR="005D48DB" w:rsidRDefault="005D48DB">
      <w:pPr>
        <w:pStyle w:val="a7"/>
        <w:rPr>
          <w:rFonts w:ascii="Academy Cyr" w:hAnsi="Academy Cyr"/>
        </w:rPr>
      </w:pPr>
      <w:r>
        <w:rPr>
          <w:rFonts w:ascii="Academy Cyr" w:hAnsi="Academy Cyr"/>
        </w:rPr>
        <w:t>Идет направо — песнь заводит,</w:t>
      </w:r>
    </w:p>
    <w:p w14:paraId="2FBC3A77" w14:textId="77777777" w:rsidR="005D48DB" w:rsidRDefault="005D48DB">
      <w:pPr>
        <w:pStyle w:val="a7"/>
        <w:rPr>
          <w:rFonts w:ascii="Academy Cyr" w:hAnsi="Academy Cyr"/>
        </w:rPr>
      </w:pPr>
      <w:r>
        <w:rPr>
          <w:rFonts w:ascii="Academy Cyr" w:hAnsi="Academy Cyr"/>
        </w:rPr>
        <w:t>Налево, как известно, врет.</w:t>
      </w:r>
    </w:p>
    <w:p w14:paraId="631BB2E9" w14:textId="77777777" w:rsidR="005D48DB" w:rsidRDefault="005D48DB">
      <w:pPr>
        <w:pStyle w:val="a7"/>
        <w:rPr>
          <w:rFonts w:ascii="Academy Cyr" w:hAnsi="Academy Cyr"/>
        </w:rPr>
      </w:pPr>
      <w:r>
        <w:rPr>
          <w:rFonts w:ascii="Academy Cyr" w:hAnsi="Academy Cyr"/>
        </w:rPr>
        <w:t>И пусть бы врал, да плоховаты</w:t>
      </w:r>
    </w:p>
    <w:p w14:paraId="38AB70A8" w14:textId="77777777" w:rsidR="005D48DB" w:rsidRDefault="005D48DB">
      <w:pPr>
        <w:pStyle w:val="a7"/>
        <w:rPr>
          <w:rFonts w:ascii="Academy Cyr" w:hAnsi="Academy Cyr"/>
        </w:rPr>
      </w:pPr>
      <w:r>
        <w:rPr>
          <w:rFonts w:ascii="Academy Cyr" w:hAnsi="Academy Cyr"/>
        </w:rPr>
        <w:lastRenderedPageBreak/>
        <w:t>Пошли у витязей дела:</w:t>
      </w:r>
    </w:p>
    <w:p w14:paraId="240DB8F8" w14:textId="77777777" w:rsidR="005D48DB" w:rsidRDefault="005D48DB">
      <w:pPr>
        <w:pStyle w:val="a7"/>
        <w:rPr>
          <w:rFonts w:ascii="Academy Cyr" w:hAnsi="Academy Cyr"/>
        </w:rPr>
      </w:pPr>
      <w:r>
        <w:rPr>
          <w:rFonts w:ascii="Academy Cyr" w:hAnsi="Academy Cyr"/>
        </w:rPr>
        <w:t xml:space="preserve">Одни, подавшись в демократы, </w:t>
      </w:r>
    </w:p>
    <w:p w14:paraId="3D7DD710" w14:textId="77777777" w:rsidR="005D48DB" w:rsidRDefault="005D48DB">
      <w:pPr>
        <w:pStyle w:val="a7"/>
        <w:rPr>
          <w:rFonts w:ascii="Academy Cyr" w:hAnsi="Academy Cyr"/>
        </w:rPr>
      </w:pPr>
      <w:r>
        <w:rPr>
          <w:rFonts w:ascii="Academy Cyr" w:hAnsi="Academy Cyr"/>
        </w:rPr>
        <w:t>Разоружились догола;</w:t>
      </w:r>
    </w:p>
    <w:p w14:paraId="1FB059E8" w14:textId="77777777" w:rsidR="005D48DB" w:rsidRDefault="005D48DB">
      <w:pPr>
        <w:pStyle w:val="a7"/>
        <w:rPr>
          <w:rFonts w:ascii="Academy Cyr" w:hAnsi="Academy Cyr"/>
        </w:rPr>
      </w:pPr>
      <w:r>
        <w:rPr>
          <w:rFonts w:ascii="Academy Cyr" w:hAnsi="Academy Cyr"/>
        </w:rPr>
        <w:t>Другие не сдают мечей</w:t>
      </w:r>
    </w:p>
    <w:p w14:paraId="4B75CBA2" w14:textId="77777777" w:rsidR="005D48DB" w:rsidRDefault="005D48DB">
      <w:pPr>
        <w:pStyle w:val="a7"/>
        <w:rPr>
          <w:rFonts w:ascii="Academy Cyr" w:hAnsi="Academy Cyr"/>
        </w:rPr>
      </w:pPr>
      <w:r>
        <w:rPr>
          <w:rFonts w:ascii="Academy Cyr" w:hAnsi="Academy Cyr"/>
        </w:rPr>
        <w:t>Для переделки на орала,</w:t>
      </w:r>
    </w:p>
    <w:p w14:paraId="0111E218" w14:textId="77777777" w:rsidR="005D48DB" w:rsidRDefault="005D48DB">
      <w:pPr>
        <w:pStyle w:val="a7"/>
        <w:rPr>
          <w:rFonts w:ascii="Academy Cyr" w:hAnsi="Academy Cyr"/>
        </w:rPr>
      </w:pPr>
      <w:r>
        <w:rPr>
          <w:rFonts w:ascii="Academy Cyr" w:hAnsi="Academy Cyr"/>
        </w:rPr>
        <w:t>Смекнув, что вряд ли царь Кощей</w:t>
      </w:r>
    </w:p>
    <w:p w14:paraId="261B56D6" w14:textId="77777777" w:rsidR="005D48DB" w:rsidRDefault="005D48DB">
      <w:pPr>
        <w:pStyle w:val="a7"/>
        <w:rPr>
          <w:rFonts w:ascii="Academy Cyr" w:hAnsi="Academy Cyr"/>
        </w:rPr>
      </w:pPr>
      <w:r>
        <w:rPr>
          <w:rFonts w:ascii="Academy Cyr" w:hAnsi="Academy Cyr"/>
        </w:rPr>
        <w:t>Перековался на Барана.</w:t>
      </w:r>
    </w:p>
    <w:p w14:paraId="01DF185A" w14:textId="77777777" w:rsidR="005D48DB" w:rsidRDefault="005D48DB">
      <w:pPr>
        <w:pStyle w:val="a7"/>
        <w:rPr>
          <w:rFonts w:ascii="Academy Cyr" w:hAnsi="Academy Cyr"/>
        </w:rPr>
      </w:pPr>
      <w:r>
        <w:rPr>
          <w:rFonts w:ascii="Academy Cyr" w:hAnsi="Academy Cyr"/>
        </w:rPr>
        <w:t>И Дядька тут им не указ;</w:t>
      </w:r>
    </w:p>
    <w:p w14:paraId="66B5F40C" w14:textId="77777777" w:rsidR="005D48DB" w:rsidRDefault="005D48DB">
      <w:pPr>
        <w:pStyle w:val="a7"/>
        <w:rPr>
          <w:rFonts w:ascii="Academy Cyr" w:hAnsi="Academy Cyr"/>
        </w:rPr>
      </w:pPr>
      <w:r>
        <w:rPr>
          <w:rFonts w:ascii="Academy Cyr" w:hAnsi="Academy Cyr"/>
        </w:rPr>
        <w:t>Да тот и сам в обход законов</w:t>
      </w:r>
    </w:p>
    <w:p w14:paraId="6D604D28" w14:textId="77777777" w:rsidR="005D48DB" w:rsidRDefault="005D48DB">
      <w:pPr>
        <w:pStyle w:val="a7"/>
        <w:rPr>
          <w:rFonts w:ascii="Academy Cyr" w:hAnsi="Academy Cyr"/>
        </w:rPr>
      </w:pPr>
      <w:r>
        <w:rPr>
          <w:rFonts w:ascii="Academy Cyr" w:hAnsi="Academy Cyr"/>
        </w:rPr>
        <w:t>Российский золотой запас</w:t>
      </w:r>
    </w:p>
    <w:p w14:paraId="227CFA0F" w14:textId="77777777" w:rsidR="005D48DB" w:rsidRDefault="005D48DB">
      <w:pPr>
        <w:pStyle w:val="a7"/>
        <w:rPr>
          <w:rFonts w:ascii="Academy Cyr" w:hAnsi="Academy Cyr"/>
        </w:rPr>
      </w:pPr>
      <w:r>
        <w:rPr>
          <w:rFonts w:ascii="Academy Cyr" w:hAnsi="Academy Cyr"/>
        </w:rPr>
        <w:t>Крадет для братьев-соломонов.</w:t>
      </w:r>
    </w:p>
    <w:p w14:paraId="2F91D51C" w14:textId="77777777" w:rsidR="005D48DB" w:rsidRDefault="005D48DB">
      <w:pPr>
        <w:pStyle w:val="a7"/>
        <w:rPr>
          <w:rFonts w:ascii="Academy Cyr" w:hAnsi="Academy Cyr"/>
        </w:rPr>
      </w:pPr>
      <w:r>
        <w:rPr>
          <w:rFonts w:ascii="Academy Cyr" w:hAnsi="Academy Cyr"/>
        </w:rPr>
        <w:t>Хиреет, рушится держава,</w:t>
      </w:r>
    </w:p>
    <w:p w14:paraId="08A96DD7" w14:textId="77777777" w:rsidR="005D48DB" w:rsidRDefault="005D48DB">
      <w:pPr>
        <w:pStyle w:val="a7"/>
        <w:rPr>
          <w:rFonts w:ascii="Academy Cyr" w:hAnsi="Academy Cyr"/>
        </w:rPr>
      </w:pPr>
      <w:r>
        <w:rPr>
          <w:rFonts w:ascii="Academy Cyr" w:hAnsi="Academy Cyr"/>
        </w:rPr>
        <w:t>Народ уже устал стонать...</w:t>
      </w:r>
    </w:p>
    <w:p w14:paraId="66E77C56" w14:textId="77777777" w:rsidR="005D48DB" w:rsidRDefault="005D48DB">
      <w:pPr>
        <w:pStyle w:val="a7"/>
        <w:rPr>
          <w:rFonts w:ascii="Academy Cyr" w:hAnsi="Academy Cyr"/>
        </w:rPr>
      </w:pPr>
      <w:r>
        <w:rPr>
          <w:rFonts w:ascii="Academy Cyr" w:hAnsi="Academy Cyr"/>
        </w:rPr>
        <w:t>Однако кот пошел направо —</w:t>
      </w:r>
    </w:p>
    <w:p w14:paraId="5999E806" w14:textId="77777777" w:rsidR="005D48DB" w:rsidRDefault="005D48DB">
      <w:pPr>
        <w:pStyle w:val="a7"/>
        <w:rPr>
          <w:rFonts w:ascii="Academy Cyr" w:hAnsi="Academy Cyr"/>
        </w:rPr>
      </w:pPr>
      <w:r>
        <w:rPr>
          <w:rFonts w:ascii="Academy Cyr" w:hAnsi="Academy Cyr"/>
        </w:rPr>
        <w:t>Пора и песню начинать...</w:t>
      </w:r>
    </w:p>
    <w:p w14:paraId="006726E5" w14:textId="77777777" w:rsidR="005D48DB" w:rsidRDefault="005D48DB">
      <w:pPr>
        <w:pStyle w:val="af6"/>
        <w:rPr>
          <w:rFonts w:ascii="Academy" w:hAnsi="Academy"/>
        </w:rPr>
      </w:pPr>
    </w:p>
    <w:p w14:paraId="104BC436" w14:textId="77777777" w:rsidR="005D48DB" w:rsidRDefault="005D48DB">
      <w:pPr>
        <w:pStyle w:val="Heading2"/>
      </w:pPr>
      <w:r>
        <w:br w:type="page"/>
      </w:r>
      <w:bookmarkStart w:id="43" w:name="_Toc450574854"/>
      <w:r>
        <w:lastRenderedPageBreak/>
        <w:t>ПЕСНЯ ПЕРВАЯ</w:t>
      </w:r>
      <w:bookmarkEnd w:id="43"/>
    </w:p>
    <w:p w14:paraId="45B2F4C1" w14:textId="77777777" w:rsidR="005D48DB" w:rsidRDefault="005D48DB">
      <w:pPr>
        <w:pStyle w:val="a7"/>
        <w:rPr>
          <w:rFonts w:ascii="Academy Cyr" w:hAnsi="Academy Cyr"/>
        </w:rPr>
      </w:pPr>
      <w:r>
        <w:rPr>
          <w:rFonts w:ascii="Academy Cyr" w:hAnsi="Academy Cyr"/>
        </w:rPr>
        <w:t>В высокой гриднице своей</w:t>
      </w:r>
    </w:p>
    <w:p w14:paraId="7D646D9A" w14:textId="77777777" w:rsidR="005D48DB" w:rsidRDefault="005D48DB">
      <w:pPr>
        <w:pStyle w:val="a7"/>
        <w:rPr>
          <w:rFonts w:ascii="Academy Cyr" w:hAnsi="Academy Cyr"/>
        </w:rPr>
      </w:pPr>
      <w:r>
        <w:rPr>
          <w:rFonts w:ascii="Academy Cyr" w:hAnsi="Academy Cyr"/>
        </w:rPr>
        <w:t>Сидел растерянный  и жалкий</w:t>
      </w:r>
    </w:p>
    <w:p w14:paraId="10CDA908" w14:textId="77777777" w:rsidR="005D48DB" w:rsidRDefault="005D48DB">
      <w:pPr>
        <w:pStyle w:val="a7"/>
        <w:rPr>
          <w:rFonts w:ascii="Academy Cyr" w:hAnsi="Academy Cyr"/>
        </w:rPr>
      </w:pPr>
      <w:r>
        <w:rPr>
          <w:rFonts w:ascii="Academy Cyr" w:hAnsi="Academy Cyr"/>
        </w:rPr>
        <w:t>Внебрачный сын еврейки Малки,</w:t>
      </w:r>
    </w:p>
    <w:p w14:paraId="3CDA4397" w14:textId="77777777" w:rsidR="005D48DB" w:rsidRDefault="005D48DB">
      <w:pPr>
        <w:pStyle w:val="a7"/>
        <w:rPr>
          <w:rFonts w:ascii="Academy Cyr" w:hAnsi="Academy Cyr"/>
        </w:rPr>
      </w:pPr>
      <w:r>
        <w:rPr>
          <w:rFonts w:ascii="Academy Cyr" w:hAnsi="Academy Cyr"/>
        </w:rPr>
        <w:t>А стало быть, совсем еврей —</w:t>
      </w:r>
    </w:p>
    <w:p w14:paraId="1C5FCDBA" w14:textId="77777777" w:rsidR="005D48DB" w:rsidRDefault="005D48DB">
      <w:pPr>
        <w:pStyle w:val="a7"/>
        <w:rPr>
          <w:rFonts w:ascii="Academy Cyr" w:hAnsi="Academy Cyr"/>
        </w:rPr>
      </w:pPr>
      <w:r>
        <w:rPr>
          <w:rFonts w:ascii="Academy Cyr" w:hAnsi="Academy Cyr"/>
        </w:rPr>
        <w:t>Владимир-князь. Гнездился ад</w:t>
      </w:r>
    </w:p>
    <w:p w14:paraId="22641231" w14:textId="77777777" w:rsidR="005D48DB" w:rsidRDefault="005D48DB">
      <w:pPr>
        <w:pStyle w:val="a7"/>
        <w:rPr>
          <w:rFonts w:ascii="Academy Cyr" w:hAnsi="Academy Cyr"/>
        </w:rPr>
      </w:pPr>
      <w:r>
        <w:rPr>
          <w:rFonts w:ascii="Academy Cyr" w:hAnsi="Academy Cyr"/>
        </w:rPr>
        <w:t>В душе и так довольно темной.</w:t>
      </w:r>
    </w:p>
    <w:p w14:paraId="741AAF6C" w14:textId="77777777" w:rsidR="005D48DB" w:rsidRDefault="005D48DB">
      <w:pPr>
        <w:pStyle w:val="a7"/>
        <w:rPr>
          <w:rFonts w:ascii="Academy Cyr" w:hAnsi="Academy Cyr"/>
        </w:rPr>
      </w:pPr>
      <w:r>
        <w:rPr>
          <w:rFonts w:ascii="Academy Cyr" w:hAnsi="Academy Cyr"/>
        </w:rPr>
        <w:t>А ведь еще три дня назад</w:t>
      </w:r>
    </w:p>
    <w:p w14:paraId="3EC8C955" w14:textId="77777777" w:rsidR="005D48DB" w:rsidRDefault="005D48DB">
      <w:pPr>
        <w:pStyle w:val="a7"/>
        <w:rPr>
          <w:rFonts w:ascii="Academy Cyr" w:hAnsi="Academy Cyr"/>
        </w:rPr>
      </w:pPr>
      <w:r>
        <w:rPr>
          <w:rFonts w:ascii="Academy Cyr" w:hAnsi="Academy Cyr"/>
        </w:rPr>
        <w:t>Людмилы, дочери приемной,</w:t>
      </w:r>
    </w:p>
    <w:p w14:paraId="37E08889" w14:textId="77777777" w:rsidR="005D48DB" w:rsidRDefault="005D48DB">
      <w:pPr>
        <w:pStyle w:val="a7"/>
        <w:rPr>
          <w:rFonts w:ascii="Academy Cyr" w:hAnsi="Academy Cyr"/>
        </w:rPr>
      </w:pPr>
      <w:r>
        <w:rPr>
          <w:rFonts w:ascii="Academy Cyr" w:hAnsi="Academy Cyr"/>
        </w:rPr>
        <w:t xml:space="preserve">Играл он свадьбу... пир шумел, </w:t>
      </w:r>
    </w:p>
    <w:p w14:paraId="3BE2D4A0" w14:textId="77777777" w:rsidR="005D48DB" w:rsidRDefault="005D48DB">
      <w:pPr>
        <w:pStyle w:val="a7"/>
        <w:rPr>
          <w:rFonts w:ascii="Academy Cyr" w:hAnsi="Academy Cyr"/>
        </w:rPr>
      </w:pPr>
      <w:r>
        <w:rPr>
          <w:rFonts w:ascii="Academy Cyr" w:hAnsi="Academy Cyr"/>
        </w:rPr>
        <w:t>Веселье набирала пьянка,</w:t>
      </w:r>
    </w:p>
    <w:p w14:paraId="0803C456" w14:textId="77777777" w:rsidR="005D48DB" w:rsidRDefault="005D48DB">
      <w:pPr>
        <w:pStyle w:val="a7"/>
        <w:rPr>
          <w:rFonts w:ascii="Academy Cyr" w:hAnsi="Academy Cyr"/>
        </w:rPr>
      </w:pPr>
      <w:r>
        <w:rPr>
          <w:rFonts w:ascii="Academy Cyr" w:hAnsi="Academy Cyr"/>
        </w:rPr>
        <w:t>И на Людмилу взгляд не смел</w:t>
      </w:r>
    </w:p>
    <w:p w14:paraId="138FD24A" w14:textId="77777777" w:rsidR="005D48DB" w:rsidRDefault="005D48DB">
      <w:pPr>
        <w:pStyle w:val="a7"/>
        <w:rPr>
          <w:rFonts w:ascii="Academy Cyr" w:hAnsi="Academy Cyr"/>
        </w:rPr>
      </w:pPr>
      <w:r>
        <w:rPr>
          <w:rFonts w:ascii="Academy Cyr" w:hAnsi="Academy Cyr"/>
        </w:rPr>
        <w:t>Поднять славянский гой Русланка.</w:t>
      </w:r>
    </w:p>
    <w:p w14:paraId="0F831975" w14:textId="77777777" w:rsidR="005D48DB" w:rsidRDefault="005D48DB">
      <w:pPr>
        <w:pStyle w:val="a7"/>
      </w:pPr>
    </w:p>
    <w:p w14:paraId="3374564D" w14:textId="77777777" w:rsidR="005D48DB" w:rsidRDefault="005D48DB">
      <w:pPr>
        <w:pStyle w:val="a7"/>
        <w:rPr>
          <w:rFonts w:ascii="Academy Cyr" w:hAnsi="Academy Cyr"/>
        </w:rPr>
      </w:pPr>
      <w:r>
        <w:rPr>
          <w:rFonts w:ascii="Academy Cyr" w:hAnsi="Academy Cyr"/>
        </w:rPr>
        <w:t>Руслан...Владимир сжал кулак;</w:t>
      </w:r>
    </w:p>
    <w:p w14:paraId="111F95AD" w14:textId="77777777" w:rsidR="005D48DB" w:rsidRDefault="005D48DB">
      <w:pPr>
        <w:pStyle w:val="a7"/>
        <w:rPr>
          <w:rFonts w:ascii="Academy Cyr" w:hAnsi="Academy Cyr"/>
        </w:rPr>
      </w:pPr>
      <w:r>
        <w:rPr>
          <w:rFonts w:ascii="Academy Cyr" w:hAnsi="Academy Cyr"/>
        </w:rPr>
        <w:t>Руслан и Русь — звучат похоже.</w:t>
      </w:r>
    </w:p>
    <w:p w14:paraId="03BDCF30" w14:textId="77777777" w:rsidR="005D48DB" w:rsidRDefault="005D48DB">
      <w:pPr>
        <w:pStyle w:val="a7"/>
        <w:rPr>
          <w:rFonts w:ascii="Academy Cyr" w:hAnsi="Academy Cyr"/>
        </w:rPr>
      </w:pPr>
      <w:r>
        <w:rPr>
          <w:rFonts w:ascii="Academy Cyr" w:hAnsi="Academy Cyr"/>
        </w:rPr>
        <w:t>Язычник... горделивый враг...</w:t>
      </w:r>
    </w:p>
    <w:p w14:paraId="23C226E7" w14:textId="77777777" w:rsidR="005D48DB" w:rsidRDefault="005D48DB">
      <w:pPr>
        <w:pStyle w:val="a7"/>
        <w:rPr>
          <w:rFonts w:ascii="Academy Cyr" w:hAnsi="Academy Cyr"/>
        </w:rPr>
      </w:pPr>
      <w:r>
        <w:rPr>
          <w:rFonts w:ascii="Academy Cyr" w:hAnsi="Academy Cyr"/>
        </w:rPr>
        <w:t>Но здесь политика дороже.</w:t>
      </w:r>
    </w:p>
    <w:p w14:paraId="6A5B23D0" w14:textId="77777777" w:rsidR="005D48DB" w:rsidRDefault="005D48DB">
      <w:pPr>
        <w:pStyle w:val="a7"/>
        <w:rPr>
          <w:rFonts w:ascii="Academy Cyr" w:hAnsi="Academy Cyr"/>
        </w:rPr>
      </w:pPr>
      <w:r>
        <w:rPr>
          <w:rFonts w:ascii="Academy Cyr" w:hAnsi="Academy Cyr"/>
        </w:rPr>
        <w:t>Немало сил потратил он,</w:t>
      </w:r>
    </w:p>
    <w:p w14:paraId="4579CFBC" w14:textId="77777777" w:rsidR="005D48DB" w:rsidRDefault="005D48DB">
      <w:pPr>
        <w:pStyle w:val="a7"/>
        <w:rPr>
          <w:rFonts w:ascii="Academy Cyr" w:hAnsi="Academy Cyr"/>
        </w:rPr>
      </w:pPr>
      <w:r>
        <w:rPr>
          <w:rFonts w:ascii="Academy Cyr" w:hAnsi="Academy Cyr"/>
        </w:rPr>
        <w:t>Чтоб в эти дикие пространства</w:t>
      </w:r>
    </w:p>
    <w:p w14:paraId="6D232BB9" w14:textId="77777777" w:rsidR="005D48DB" w:rsidRDefault="005D48DB">
      <w:pPr>
        <w:pStyle w:val="a7"/>
        <w:rPr>
          <w:rFonts w:ascii="Academy Cyr" w:hAnsi="Academy Cyr"/>
        </w:rPr>
      </w:pPr>
      <w:r>
        <w:rPr>
          <w:rFonts w:ascii="Academy Cyr" w:hAnsi="Academy Cyr"/>
        </w:rPr>
        <w:t>Внедрить иудо-христианство;</w:t>
      </w:r>
    </w:p>
    <w:p w14:paraId="79513C88" w14:textId="77777777" w:rsidR="005D48DB" w:rsidRDefault="005D48DB">
      <w:pPr>
        <w:pStyle w:val="a7"/>
        <w:rPr>
          <w:rFonts w:ascii="Academy Cyr" w:hAnsi="Academy Cyr"/>
        </w:rPr>
      </w:pPr>
      <w:r>
        <w:rPr>
          <w:rFonts w:ascii="Academy Cyr" w:hAnsi="Academy Cyr"/>
        </w:rPr>
        <w:t>Был Византией награжден...</w:t>
      </w:r>
    </w:p>
    <w:p w14:paraId="3C8C3600" w14:textId="77777777" w:rsidR="005D48DB" w:rsidRDefault="005D48DB">
      <w:pPr>
        <w:pStyle w:val="a7"/>
        <w:rPr>
          <w:rFonts w:ascii="Academy Cyr" w:hAnsi="Academy Cyr"/>
        </w:rPr>
      </w:pPr>
      <w:r>
        <w:rPr>
          <w:rFonts w:ascii="Academy Cyr" w:hAnsi="Academy Cyr"/>
        </w:rPr>
        <w:t>Потом узнают, что почем,</w:t>
      </w:r>
    </w:p>
    <w:p w14:paraId="6A007CEF" w14:textId="77777777" w:rsidR="005D48DB" w:rsidRDefault="005D48DB">
      <w:pPr>
        <w:pStyle w:val="a7"/>
        <w:rPr>
          <w:rFonts w:ascii="Academy Cyr" w:hAnsi="Academy Cyr"/>
        </w:rPr>
      </w:pPr>
      <w:r>
        <w:rPr>
          <w:rFonts w:ascii="Academy Cyr" w:hAnsi="Academy Cyr"/>
        </w:rPr>
        <w:t>Его не принявшие сдуру;</w:t>
      </w:r>
    </w:p>
    <w:p w14:paraId="2FC5BBFC" w14:textId="77777777" w:rsidR="005D48DB" w:rsidRDefault="005D48DB">
      <w:pPr>
        <w:pStyle w:val="a7"/>
        <w:rPr>
          <w:rFonts w:ascii="Academy Cyr" w:hAnsi="Academy Cyr"/>
        </w:rPr>
      </w:pPr>
      <w:r>
        <w:rPr>
          <w:rFonts w:ascii="Academy Cyr" w:hAnsi="Academy Cyr"/>
        </w:rPr>
        <w:t>Паля огнем, круша мечем,</w:t>
      </w:r>
    </w:p>
    <w:p w14:paraId="4FC9803F" w14:textId="77777777" w:rsidR="005D48DB" w:rsidRDefault="005D48DB">
      <w:pPr>
        <w:pStyle w:val="a7"/>
        <w:rPr>
          <w:rFonts w:ascii="Academy Cyr" w:hAnsi="Academy Cyr"/>
        </w:rPr>
      </w:pPr>
      <w:r>
        <w:rPr>
          <w:rFonts w:ascii="Academy Cyr" w:hAnsi="Academy Cyr"/>
        </w:rPr>
        <w:t>Он уничтожит их культуру...</w:t>
      </w:r>
    </w:p>
    <w:p w14:paraId="0049D897" w14:textId="77777777" w:rsidR="005D48DB" w:rsidRDefault="005D48DB">
      <w:pPr>
        <w:pStyle w:val="a7"/>
        <w:rPr>
          <w:rFonts w:ascii="Academy Cyr" w:hAnsi="Academy Cyr"/>
        </w:rPr>
      </w:pPr>
      <w:r>
        <w:rPr>
          <w:rFonts w:ascii="Academy Cyr" w:hAnsi="Academy Cyr"/>
        </w:rPr>
        <w:t>Теперь в берлогу нужно влезть,</w:t>
      </w:r>
    </w:p>
    <w:p w14:paraId="2C06DB52" w14:textId="77777777" w:rsidR="005D48DB" w:rsidRDefault="005D48DB">
      <w:pPr>
        <w:pStyle w:val="a7"/>
        <w:rPr>
          <w:rFonts w:ascii="Academy Cyr" w:hAnsi="Academy Cyr"/>
        </w:rPr>
      </w:pPr>
      <w:r>
        <w:rPr>
          <w:rFonts w:ascii="Academy Cyr" w:hAnsi="Academy Cyr"/>
        </w:rPr>
        <w:t>Где кнут ничто, там пряник славно,</w:t>
      </w:r>
    </w:p>
    <w:p w14:paraId="1E1890B0" w14:textId="77777777" w:rsidR="005D48DB" w:rsidRDefault="005D48DB">
      <w:pPr>
        <w:pStyle w:val="a7"/>
        <w:rPr>
          <w:rFonts w:ascii="Academy Cyr" w:hAnsi="Academy Cyr"/>
        </w:rPr>
      </w:pPr>
      <w:r>
        <w:rPr>
          <w:rFonts w:ascii="Academy Cyr" w:hAnsi="Academy Cyr"/>
        </w:rPr>
        <w:t>Где надо — лесть, где надо — месть,</w:t>
      </w:r>
    </w:p>
    <w:p w14:paraId="2F738522" w14:textId="77777777" w:rsidR="005D48DB" w:rsidRDefault="005D48DB">
      <w:pPr>
        <w:pStyle w:val="a7"/>
        <w:rPr>
          <w:rFonts w:ascii="Academy Cyr" w:hAnsi="Academy Cyr"/>
        </w:rPr>
      </w:pPr>
      <w:r>
        <w:rPr>
          <w:rFonts w:ascii="Academy Cyr" w:hAnsi="Academy Cyr"/>
        </w:rPr>
        <w:t>Здесь на руку любовь Руслана.</w:t>
      </w:r>
    </w:p>
    <w:p w14:paraId="7DC730FB" w14:textId="77777777" w:rsidR="005D48DB" w:rsidRDefault="005D48DB">
      <w:pPr>
        <w:pStyle w:val="a7"/>
        <w:rPr>
          <w:rFonts w:ascii="Academy Cyr" w:hAnsi="Academy Cyr"/>
        </w:rPr>
      </w:pPr>
      <w:r>
        <w:rPr>
          <w:rFonts w:ascii="Academy Cyr" w:hAnsi="Academy Cyr"/>
        </w:rPr>
        <w:t>Объединению земли</w:t>
      </w:r>
    </w:p>
    <w:p w14:paraId="5DAEFFE6" w14:textId="77777777" w:rsidR="005D48DB" w:rsidRDefault="005D48DB">
      <w:pPr>
        <w:pStyle w:val="a7"/>
        <w:rPr>
          <w:rFonts w:ascii="Academy Cyr" w:hAnsi="Academy Cyr"/>
        </w:rPr>
      </w:pPr>
      <w:r>
        <w:rPr>
          <w:rFonts w:ascii="Academy Cyr" w:hAnsi="Academy Cyr"/>
        </w:rPr>
        <w:t>Препон в языческой усадьбе.</w:t>
      </w:r>
    </w:p>
    <w:p w14:paraId="1D9BF7FE" w14:textId="77777777" w:rsidR="005D48DB" w:rsidRDefault="005D48DB">
      <w:pPr>
        <w:pStyle w:val="a7"/>
        <w:rPr>
          <w:rFonts w:ascii="Academy Cyr" w:hAnsi="Academy Cyr"/>
        </w:rPr>
      </w:pPr>
      <w:r>
        <w:rPr>
          <w:rFonts w:ascii="Academy Cyr" w:hAnsi="Academy Cyr"/>
        </w:rPr>
        <w:t>И мысли снова привели</w:t>
      </w:r>
    </w:p>
    <w:p w14:paraId="03859229" w14:textId="77777777" w:rsidR="005D48DB" w:rsidRDefault="005D48DB">
      <w:pPr>
        <w:pStyle w:val="a7"/>
        <w:rPr>
          <w:rFonts w:ascii="Academy Cyr" w:hAnsi="Academy Cyr"/>
        </w:rPr>
      </w:pPr>
      <w:r>
        <w:rPr>
          <w:rFonts w:ascii="Academy Cyr" w:hAnsi="Academy Cyr"/>
        </w:rPr>
        <w:t>Владимира к минувшей свадьбе.</w:t>
      </w:r>
    </w:p>
    <w:p w14:paraId="3644DBED" w14:textId="77777777" w:rsidR="005D48DB" w:rsidRDefault="005D48DB">
      <w:pPr>
        <w:pStyle w:val="a7"/>
        <w:rPr>
          <w:rFonts w:ascii="Academy Cyr" w:hAnsi="Academy Cyr"/>
        </w:rPr>
      </w:pPr>
      <w:r>
        <w:rPr>
          <w:rFonts w:ascii="Academy Cyr" w:hAnsi="Academy Cyr"/>
        </w:rPr>
        <w:t>Он вспомнил тьмы слепящий круг</w:t>
      </w:r>
    </w:p>
    <w:p w14:paraId="0AB5F34F" w14:textId="77777777" w:rsidR="005D48DB" w:rsidRDefault="005D48DB">
      <w:pPr>
        <w:pStyle w:val="a7"/>
        <w:rPr>
          <w:rFonts w:ascii="Academy Cyr" w:hAnsi="Academy Cyr"/>
        </w:rPr>
      </w:pPr>
      <w:r>
        <w:rPr>
          <w:rFonts w:ascii="Academy Cyr" w:hAnsi="Academy Cyr"/>
        </w:rPr>
        <w:t>И гром невероятной силы</w:t>
      </w:r>
    </w:p>
    <w:p w14:paraId="0143D9DF" w14:textId="77777777" w:rsidR="005D48DB" w:rsidRDefault="005D48DB">
      <w:pPr>
        <w:pStyle w:val="a7"/>
        <w:rPr>
          <w:rFonts w:ascii="Academy Cyr" w:hAnsi="Academy Cyr"/>
        </w:rPr>
      </w:pPr>
      <w:r>
        <w:rPr>
          <w:rFonts w:ascii="Academy Cyr" w:hAnsi="Academy Cyr"/>
        </w:rPr>
        <w:lastRenderedPageBreak/>
        <w:t>И в тишине, наставшей вдруг,</w:t>
      </w:r>
    </w:p>
    <w:p w14:paraId="2309EE05" w14:textId="77777777" w:rsidR="005D48DB" w:rsidRDefault="005D48DB">
      <w:pPr>
        <w:pStyle w:val="a7"/>
        <w:rPr>
          <w:rFonts w:ascii="Academy Cyr" w:hAnsi="Academy Cyr"/>
        </w:rPr>
      </w:pPr>
      <w:r>
        <w:rPr>
          <w:rFonts w:ascii="Academy Cyr" w:hAnsi="Academy Cyr"/>
        </w:rPr>
        <w:t>Весть о хищении Людмилы...</w:t>
      </w:r>
    </w:p>
    <w:p w14:paraId="4EFCFD86" w14:textId="77777777" w:rsidR="005D48DB" w:rsidRDefault="005D48DB">
      <w:pPr>
        <w:pStyle w:val="a7"/>
        <w:rPr>
          <w:rFonts w:ascii="Academy Cyr" w:hAnsi="Academy Cyr"/>
        </w:rPr>
      </w:pPr>
      <w:r>
        <w:rPr>
          <w:rFonts w:ascii="Academy Cyr" w:hAnsi="Academy Cyr"/>
        </w:rPr>
        <w:t>Четыре витязя лихих</w:t>
      </w:r>
    </w:p>
    <w:p w14:paraId="5A96DC80" w14:textId="77777777" w:rsidR="005D48DB" w:rsidRDefault="005D48DB">
      <w:pPr>
        <w:pStyle w:val="a7"/>
        <w:rPr>
          <w:rFonts w:ascii="Academy Cyr" w:hAnsi="Academy Cyr"/>
        </w:rPr>
      </w:pPr>
      <w:r>
        <w:rPr>
          <w:rFonts w:ascii="Academy Cyr" w:hAnsi="Academy Cyr"/>
        </w:rPr>
        <w:t>Тотчас на поиски помчались</w:t>
      </w:r>
    </w:p>
    <w:p w14:paraId="68960259" w14:textId="77777777" w:rsidR="005D48DB" w:rsidRDefault="005D48DB">
      <w:pPr>
        <w:pStyle w:val="a7"/>
        <w:rPr>
          <w:rFonts w:ascii="Academy Cyr" w:hAnsi="Academy Cyr"/>
        </w:rPr>
      </w:pPr>
      <w:r>
        <w:rPr>
          <w:rFonts w:ascii="Academy Cyr" w:hAnsi="Academy Cyr"/>
        </w:rPr>
        <w:t>(Руслан печальный среди них).</w:t>
      </w:r>
    </w:p>
    <w:p w14:paraId="5DE50718" w14:textId="77777777" w:rsidR="005D48DB" w:rsidRDefault="005D48DB">
      <w:pPr>
        <w:pStyle w:val="a7"/>
        <w:rPr>
          <w:rFonts w:ascii="Academy Cyr" w:hAnsi="Academy Cyr"/>
        </w:rPr>
      </w:pPr>
      <w:r>
        <w:rPr>
          <w:rFonts w:ascii="Academy Cyr" w:hAnsi="Academy Cyr"/>
        </w:rPr>
        <w:t>Известно, как они расстались</w:t>
      </w:r>
    </w:p>
    <w:p w14:paraId="364DF9BD" w14:textId="77777777" w:rsidR="005D48DB" w:rsidRDefault="005D48DB">
      <w:pPr>
        <w:pStyle w:val="a7"/>
      </w:pPr>
    </w:p>
    <w:p w14:paraId="68728F37" w14:textId="77777777" w:rsidR="005D48DB" w:rsidRDefault="005D48DB">
      <w:pPr>
        <w:pStyle w:val="a7"/>
        <w:rPr>
          <w:rFonts w:ascii="Academy Cyr" w:hAnsi="Academy Cyr"/>
        </w:rPr>
      </w:pPr>
      <w:r>
        <w:rPr>
          <w:rFonts w:ascii="Academy Cyr" w:hAnsi="Academy Cyr"/>
        </w:rPr>
        <w:t>На перекрестии дорог:</w:t>
      </w:r>
    </w:p>
    <w:p w14:paraId="0DED1CBB" w14:textId="77777777" w:rsidR="005D48DB" w:rsidRDefault="005D48DB">
      <w:pPr>
        <w:pStyle w:val="a7"/>
        <w:rPr>
          <w:rFonts w:ascii="Academy Cyr" w:hAnsi="Academy Cyr"/>
        </w:rPr>
      </w:pPr>
      <w:r>
        <w:rPr>
          <w:rFonts w:ascii="Academy Cyr" w:hAnsi="Academy Cyr"/>
        </w:rPr>
        <w:t>Рогдай поехал на восток,</w:t>
      </w:r>
    </w:p>
    <w:p w14:paraId="5C73ED0D" w14:textId="77777777" w:rsidR="005D48DB" w:rsidRDefault="005D48DB">
      <w:pPr>
        <w:pStyle w:val="a7"/>
        <w:rPr>
          <w:rFonts w:ascii="Academy Cyr" w:hAnsi="Academy Cyr"/>
        </w:rPr>
      </w:pPr>
      <w:r>
        <w:rPr>
          <w:rFonts w:ascii="Academy Cyr" w:hAnsi="Academy Cyr"/>
        </w:rPr>
        <w:t>Фарлаф на север потянулся,</w:t>
      </w:r>
    </w:p>
    <w:p w14:paraId="6659F1A0" w14:textId="77777777" w:rsidR="005D48DB" w:rsidRDefault="005D48DB">
      <w:pPr>
        <w:pStyle w:val="a7"/>
        <w:rPr>
          <w:rFonts w:ascii="Academy Cyr" w:hAnsi="Academy Cyr"/>
        </w:rPr>
      </w:pPr>
      <w:r>
        <w:rPr>
          <w:rFonts w:ascii="Academy Cyr" w:hAnsi="Academy Cyr"/>
        </w:rPr>
        <w:t>Ратмир на юг, где каганат;</w:t>
      </w:r>
    </w:p>
    <w:p w14:paraId="2397622A" w14:textId="77777777" w:rsidR="005D48DB" w:rsidRDefault="005D48DB">
      <w:pPr>
        <w:pStyle w:val="a7"/>
        <w:rPr>
          <w:rFonts w:ascii="Academy Cyr" w:hAnsi="Academy Cyr"/>
        </w:rPr>
      </w:pPr>
      <w:r>
        <w:rPr>
          <w:rFonts w:ascii="Academy Cyr" w:hAnsi="Academy Cyr"/>
        </w:rPr>
        <w:t>Руслана чуткий конь рванулся</w:t>
      </w:r>
    </w:p>
    <w:p w14:paraId="019DB356" w14:textId="77777777" w:rsidR="005D48DB" w:rsidRDefault="005D48DB">
      <w:pPr>
        <w:pStyle w:val="a7"/>
        <w:rPr>
          <w:rFonts w:ascii="Academy Cyr" w:hAnsi="Academy Cyr"/>
        </w:rPr>
      </w:pPr>
      <w:r>
        <w:rPr>
          <w:rFonts w:ascii="Academy Cyr" w:hAnsi="Academy Cyr"/>
        </w:rPr>
        <w:t>На догорающий закат.</w:t>
      </w:r>
    </w:p>
    <w:p w14:paraId="19F5A810" w14:textId="77777777" w:rsidR="005D48DB" w:rsidRDefault="005D48DB">
      <w:pPr>
        <w:pStyle w:val="a7"/>
        <w:rPr>
          <w:rFonts w:ascii="Academy Cyr" w:hAnsi="Academy Cyr"/>
        </w:rPr>
      </w:pPr>
      <w:r>
        <w:rPr>
          <w:rFonts w:ascii="Academy Cyr" w:hAnsi="Academy Cyr"/>
        </w:rPr>
        <w:t>Ноздрями, видно чуял он,</w:t>
      </w:r>
    </w:p>
    <w:p w14:paraId="003D1BAD" w14:textId="77777777" w:rsidR="005D48DB" w:rsidRDefault="005D48DB">
      <w:pPr>
        <w:pStyle w:val="a7"/>
        <w:rPr>
          <w:rFonts w:ascii="Academy Cyr" w:hAnsi="Academy Cyr"/>
        </w:rPr>
      </w:pPr>
      <w:r>
        <w:rPr>
          <w:rFonts w:ascii="Academy Cyr" w:hAnsi="Academy Cyr"/>
        </w:rPr>
        <w:t>Где черной силы бастион...</w:t>
      </w:r>
    </w:p>
    <w:p w14:paraId="435B5AC1" w14:textId="77777777" w:rsidR="005D48DB" w:rsidRDefault="005D48DB">
      <w:pPr>
        <w:pStyle w:val="a7"/>
        <w:rPr>
          <w:rFonts w:ascii="Academy Cyr" w:hAnsi="Academy Cyr"/>
        </w:rPr>
      </w:pPr>
      <w:r>
        <w:rPr>
          <w:rFonts w:ascii="Academy Cyr" w:hAnsi="Academy Cyr"/>
        </w:rPr>
        <w:t>Пока  усталого коня</w:t>
      </w:r>
    </w:p>
    <w:p w14:paraId="22B58854" w14:textId="77777777" w:rsidR="005D48DB" w:rsidRDefault="005D48DB">
      <w:pPr>
        <w:pStyle w:val="a7"/>
        <w:rPr>
          <w:rFonts w:ascii="Academy Cyr" w:hAnsi="Academy Cyr"/>
        </w:rPr>
      </w:pPr>
      <w:r>
        <w:rPr>
          <w:rFonts w:ascii="Academy Cyr" w:hAnsi="Academy Cyr"/>
        </w:rPr>
        <w:t>Руслан торопит в нетерпенье,</w:t>
      </w:r>
    </w:p>
    <w:p w14:paraId="293BBF68" w14:textId="77777777" w:rsidR="005D48DB" w:rsidRDefault="005D48DB">
      <w:pPr>
        <w:pStyle w:val="a7"/>
      </w:pPr>
    </w:p>
    <w:p w14:paraId="742AB7CB" w14:textId="77777777" w:rsidR="005D48DB" w:rsidRDefault="005D48DB">
      <w:pPr>
        <w:pStyle w:val="a7"/>
        <w:rPr>
          <w:rFonts w:ascii="Academy Cyr" w:hAnsi="Academy Cyr"/>
        </w:rPr>
      </w:pPr>
      <w:r>
        <w:rPr>
          <w:rFonts w:ascii="Academy Cyr" w:hAnsi="Academy Cyr"/>
        </w:rPr>
        <w:t>Позволь, читатель, отступленье...</w:t>
      </w:r>
    </w:p>
    <w:p w14:paraId="25D9DDBC" w14:textId="77777777" w:rsidR="005D48DB" w:rsidRDefault="005D48DB">
      <w:pPr>
        <w:pStyle w:val="a7"/>
        <w:rPr>
          <w:rFonts w:ascii="Academy Cyr" w:hAnsi="Academy Cyr"/>
        </w:rPr>
      </w:pPr>
      <w:r>
        <w:rPr>
          <w:rFonts w:ascii="Academy Cyr" w:hAnsi="Academy Cyr"/>
        </w:rPr>
        <w:t>Дух Пушкина, прости меня...</w:t>
      </w:r>
    </w:p>
    <w:p w14:paraId="321C39DC" w14:textId="77777777" w:rsidR="005D48DB" w:rsidRDefault="005D48DB">
      <w:pPr>
        <w:pStyle w:val="a7"/>
        <w:rPr>
          <w:rFonts w:ascii="Academy Cyr" w:hAnsi="Academy Cyr"/>
        </w:rPr>
      </w:pPr>
      <w:r>
        <w:rPr>
          <w:rFonts w:ascii="Academy Cyr" w:hAnsi="Academy Cyr"/>
        </w:rPr>
        <w:t>За то, что тронул труд нетленный</w:t>
      </w:r>
    </w:p>
    <w:p w14:paraId="7FE4681D" w14:textId="77777777" w:rsidR="005D48DB" w:rsidRDefault="005D48DB">
      <w:pPr>
        <w:pStyle w:val="a7"/>
        <w:rPr>
          <w:rFonts w:ascii="Academy Cyr" w:hAnsi="Academy Cyr"/>
        </w:rPr>
      </w:pPr>
      <w:r>
        <w:rPr>
          <w:rFonts w:ascii="Academy Cyr" w:hAnsi="Academy Cyr"/>
        </w:rPr>
        <w:t>Твоей поэзии священной,</w:t>
      </w:r>
    </w:p>
    <w:p w14:paraId="787B0D67" w14:textId="77777777" w:rsidR="005D48DB" w:rsidRDefault="005D48DB">
      <w:pPr>
        <w:pStyle w:val="a7"/>
        <w:rPr>
          <w:rFonts w:ascii="Academy Cyr" w:hAnsi="Academy Cyr"/>
        </w:rPr>
      </w:pPr>
      <w:r>
        <w:rPr>
          <w:rFonts w:ascii="Academy Cyr" w:hAnsi="Academy Cyr"/>
        </w:rPr>
        <w:t>Что в необъявленной войне</w:t>
      </w:r>
    </w:p>
    <w:p w14:paraId="23BE25C6" w14:textId="77777777" w:rsidR="005D48DB" w:rsidRDefault="005D48DB">
      <w:pPr>
        <w:pStyle w:val="a7"/>
        <w:rPr>
          <w:rFonts w:ascii="Academy Cyr" w:hAnsi="Academy Cyr"/>
        </w:rPr>
      </w:pPr>
      <w:r>
        <w:rPr>
          <w:rFonts w:ascii="Academy Cyr" w:hAnsi="Academy Cyr"/>
        </w:rPr>
        <w:t xml:space="preserve">Я взял «Руслана» за опору, </w:t>
      </w:r>
    </w:p>
    <w:p w14:paraId="50BBF26C" w14:textId="77777777" w:rsidR="005D48DB" w:rsidRDefault="005D48DB">
      <w:pPr>
        <w:pStyle w:val="a7"/>
        <w:rPr>
          <w:rFonts w:ascii="Academy Cyr" w:hAnsi="Academy Cyr"/>
        </w:rPr>
      </w:pPr>
      <w:r>
        <w:rPr>
          <w:rFonts w:ascii="Academy Cyr" w:hAnsi="Academy Cyr"/>
        </w:rPr>
        <w:t>Но если б жил ты в эту пору,</w:t>
      </w:r>
    </w:p>
    <w:p w14:paraId="554FFCBD" w14:textId="77777777" w:rsidR="005D48DB" w:rsidRDefault="005D48DB">
      <w:pPr>
        <w:pStyle w:val="a7"/>
        <w:rPr>
          <w:rFonts w:ascii="Academy Cyr" w:hAnsi="Academy Cyr"/>
        </w:rPr>
      </w:pPr>
      <w:r>
        <w:rPr>
          <w:rFonts w:ascii="Academy Cyr" w:hAnsi="Academy Cyr"/>
        </w:rPr>
        <w:t>Ужель остался в стороне</w:t>
      </w:r>
    </w:p>
    <w:p w14:paraId="789FC0E3" w14:textId="77777777" w:rsidR="005D48DB" w:rsidRDefault="005D48DB">
      <w:pPr>
        <w:pStyle w:val="a7"/>
        <w:rPr>
          <w:rFonts w:ascii="Academy Cyr" w:hAnsi="Academy Cyr"/>
        </w:rPr>
      </w:pPr>
      <w:r>
        <w:rPr>
          <w:rFonts w:ascii="Academy Cyr" w:hAnsi="Academy Cyr"/>
        </w:rPr>
        <w:t>И с умилением взирал</w:t>
      </w:r>
    </w:p>
    <w:p w14:paraId="23B7C9B0" w14:textId="77777777" w:rsidR="005D48DB" w:rsidRDefault="005D48DB">
      <w:pPr>
        <w:pStyle w:val="a7"/>
        <w:rPr>
          <w:rFonts w:ascii="Academy Cyr" w:hAnsi="Academy Cyr"/>
        </w:rPr>
      </w:pPr>
      <w:r>
        <w:rPr>
          <w:rFonts w:ascii="Academy Cyr" w:hAnsi="Academy Cyr"/>
        </w:rPr>
        <w:t>На все российские напасти</w:t>
      </w:r>
    </w:p>
    <w:p w14:paraId="5CC13D47" w14:textId="77777777" w:rsidR="005D48DB" w:rsidRDefault="005D48DB">
      <w:pPr>
        <w:pStyle w:val="a7"/>
        <w:rPr>
          <w:rFonts w:ascii="Academy Cyr" w:hAnsi="Academy Cyr"/>
        </w:rPr>
      </w:pPr>
      <w:r>
        <w:rPr>
          <w:rFonts w:ascii="Academy Cyr" w:hAnsi="Academy Cyr"/>
        </w:rPr>
        <w:t>Иль бессловесно презирал</w:t>
      </w:r>
    </w:p>
    <w:p w14:paraId="7C58AC8C" w14:textId="77777777" w:rsidR="005D48DB" w:rsidRDefault="005D48DB">
      <w:pPr>
        <w:pStyle w:val="a7"/>
        <w:rPr>
          <w:rFonts w:ascii="Academy Cyr" w:hAnsi="Academy Cyr"/>
        </w:rPr>
      </w:pPr>
      <w:r>
        <w:rPr>
          <w:rFonts w:ascii="Academy Cyr" w:hAnsi="Academy Cyr"/>
        </w:rPr>
        <w:t>Нуворишей, пришедших к власти?</w:t>
      </w:r>
    </w:p>
    <w:p w14:paraId="70E07C4E" w14:textId="77777777" w:rsidR="005D48DB" w:rsidRDefault="005D48DB">
      <w:pPr>
        <w:pStyle w:val="a7"/>
        <w:rPr>
          <w:rFonts w:ascii="Academy Cyr" w:hAnsi="Academy Cyr"/>
        </w:rPr>
      </w:pPr>
      <w:r>
        <w:rPr>
          <w:rFonts w:ascii="Academy Cyr" w:hAnsi="Academy Cyr"/>
        </w:rPr>
        <w:t>Нет! Мощь душевного огня,</w:t>
      </w:r>
    </w:p>
    <w:p w14:paraId="6F0DA981" w14:textId="77777777" w:rsidR="005D48DB" w:rsidRDefault="005D48DB">
      <w:pPr>
        <w:pStyle w:val="a7"/>
        <w:rPr>
          <w:rFonts w:ascii="Academy Cyr" w:hAnsi="Academy Cyr"/>
        </w:rPr>
      </w:pPr>
      <w:r>
        <w:rPr>
          <w:rFonts w:ascii="Academy Cyr" w:hAnsi="Academy Cyr"/>
        </w:rPr>
        <w:t>Потомок знойных абиссиний,</w:t>
      </w:r>
    </w:p>
    <w:p w14:paraId="7A2CACBA" w14:textId="77777777" w:rsidR="005D48DB" w:rsidRDefault="005D48DB">
      <w:pPr>
        <w:pStyle w:val="a7"/>
        <w:rPr>
          <w:rFonts w:ascii="Academy Cyr" w:hAnsi="Academy Cyr"/>
        </w:rPr>
      </w:pPr>
      <w:r>
        <w:rPr>
          <w:rFonts w:ascii="Academy Cyr" w:hAnsi="Academy Cyr"/>
        </w:rPr>
        <w:t>Ты снова бы отдал России...</w:t>
      </w:r>
    </w:p>
    <w:p w14:paraId="1EEB46F2" w14:textId="77777777" w:rsidR="005D48DB" w:rsidRDefault="005D48DB">
      <w:pPr>
        <w:pStyle w:val="a7"/>
      </w:pPr>
    </w:p>
    <w:p w14:paraId="430D70A1" w14:textId="77777777" w:rsidR="005D48DB" w:rsidRDefault="005D48DB">
      <w:pPr>
        <w:pStyle w:val="a7"/>
        <w:rPr>
          <w:rFonts w:ascii="Academy Cyr" w:hAnsi="Academy Cyr"/>
        </w:rPr>
      </w:pPr>
      <w:r>
        <w:rPr>
          <w:rFonts w:ascii="Academy Cyr" w:hAnsi="Academy Cyr"/>
        </w:rPr>
        <w:t>Дух Пушкина простил меня,</w:t>
      </w:r>
    </w:p>
    <w:p w14:paraId="75A6AB99" w14:textId="77777777" w:rsidR="005D48DB" w:rsidRDefault="005D48DB">
      <w:pPr>
        <w:pStyle w:val="a7"/>
        <w:rPr>
          <w:rFonts w:ascii="Academy Cyr" w:hAnsi="Academy Cyr"/>
        </w:rPr>
      </w:pPr>
      <w:r>
        <w:rPr>
          <w:rFonts w:ascii="Academy Cyr" w:hAnsi="Academy Cyr"/>
        </w:rPr>
        <w:t>Простил и легкость дал перу,</w:t>
      </w:r>
    </w:p>
    <w:p w14:paraId="161207FE" w14:textId="77777777" w:rsidR="005D48DB" w:rsidRDefault="005D48DB">
      <w:pPr>
        <w:pStyle w:val="a7"/>
        <w:rPr>
          <w:rFonts w:ascii="Academy Cyr" w:hAnsi="Academy Cyr"/>
        </w:rPr>
      </w:pPr>
      <w:r>
        <w:rPr>
          <w:rFonts w:ascii="Academy Cyr" w:hAnsi="Academy Cyr"/>
        </w:rPr>
        <w:lastRenderedPageBreak/>
        <w:t>Мои сомнения рассея</w:t>
      </w:r>
    </w:p>
    <w:p w14:paraId="4CC9550B" w14:textId="77777777" w:rsidR="005D48DB" w:rsidRDefault="005D48DB">
      <w:pPr>
        <w:pStyle w:val="a7"/>
        <w:rPr>
          <w:rFonts w:ascii="Academy Cyr" w:hAnsi="Academy Cyr"/>
        </w:rPr>
      </w:pPr>
      <w:r>
        <w:rPr>
          <w:rFonts w:ascii="Academy Cyr" w:hAnsi="Academy Cyr"/>
        </w:rPr>
        <w:t>О целях первого в миру</w:t>
      </w:r>
    </w:p>
    <w:p w14:paraId="62D0628F" w14:textId="77777777" w:rsidR="005D48DB" w:rsidRDefault="005D48DB">
      <w:pPr>
        <w:pStyle w:val="a7"/>
        <w:rPr>
          <w:rFonts w:ascii="Academy Cyr" w:hAnsi="Academy Cyr"/>
        </w:rPr>
      </w:pPr>
      <w:r>
        <w:rPr>
          <w:rFonts w:ascii="Academy Cyr" w:hAnsi="Academy Cyr"/>
        </w:rPr>
        <w:t>Антисемита Моисея...</w:t>
      </w:r>
    </w:p>
    <w:p w14:paraId="6F61E070" w14:textId="77777777" w:rsidR="005D48DB" w:rsidRDefault="005D48DB">
      <w:pPr>
        <w:pStyle w:val="a7"/>
      </w:pPr>
    </w:p>
    <w:p w14:paraId="18EC1663" w14:textId="77777777" w:rsidR="005D48DB" w:rsidRDefault="005D48DB">
      <w:pPr>
        <w:pStyle w:val="a7"/>
        <w:rPr>
          <w:rFonts w:ascii="Academy Cyr" w:hAnsi="Academy Cyr"/>
        </w:rPr>
      </w:pPr>
      <w:r>
        <w:rPr>
          <w:rFonts w:ascii="Academy Cyr" w:hAnsi="Academy Cyr"/>
        </w:rPr>
        <w:t>Итак, читатель, поспешим</w:t>
      </w:r>
    </w:p>
    <w:p w14:paraId="34238472" w14:textId="77777777" w:rsidR="005D48DB" w:rsidRDefault="005D48DB">
      <w:pPr>
        <w:pStyle w:val="a7"/>
        <w:rPr>
          <w:rFonts w:ascii="Academy Cyr" w:hAnsi="Academy Cyr"/>
        </w:rPr>
      </w:pPr>
      <w:r>
        <w:rPr>
          <w:rFonts w:ascii="Academy Cyr" w:hAnsi="Academy Cyr"/>
        </w:rPr>
        <w:t>На запад следом за Русланом.</w:t>
      </w:r>
    </w:p>
    <w:p w14:paraId="519CD0E5" w14:textId="77777777" w:rsidR="005D48DB" w:rsidRDefault="005D48DB">
      <w:pPr>
        <w:pStyle w:val="a7"/>
        <w:rPr>
          <w:rFonts w:ascii="Academy Cyr" w:hAnsi="Academy Cyr"/>
        </w:rPr>
      </w:pPr>
      <w:r>
        <w:rPr>
          <w:rFonts w:ascii="Academy Cyr" w:hAnsi="Academy Cyr"/>
        </w:rPr>
        <w:t>Там в предрассветии туманном,</w:t>
      </w:r>
    </w:p>
    <w:p w14:paraId="0806C5F9" w14:textId="77777777" w:rsidR="005D48DB" w:rsidRDefault="005D48DB">
      <w:pPr>
        <w:pStyle w:val="a7"/>
        <w:rPr>
          <w:rFonts w:ascii="Academy Cyr" w:hAnsi="Academy Cyr"/>
        </w:rPr>
      </w:pPr>
      <w:r>
        <w:rPr>
          <w:rFonts w:ascii="Academy Cyr" w:hAnsi="Academy Cyr"/>
        </w:rPr>
        <w:t>Среди белеющих вершин,</w:t>
      </w:r>
    </w:p>
    <w:p w14:paraId="06E5A0B3" w14:textId="77777777" w:rsidR="005D48DB" w:rsidRDefault="005D48DB">
      <w:pPr>
        <w:pStyle w:val="a7"/>
        <w:rPr>
          <w:rFonts w:ascii="Academy Cyr" w:hAnsi="Academy Cyr"/>
        </w:rPr>
      </w:pPr>
      <w:r>
        <w:rPr>
          <w:rFonts w:ascii="Academy Cyr" w:hAnsi="Academy Cyr"/>
        </w:rPr>
        <w:t>В пещере древний старец Финн</w:t>
      </w:r>
    </w:p>
    <w:p w14:paraId="3252B231" w14:textId="77777777" w:rsidR="005D48DB" w:rsidRDefault="005D48DB">
      <w:pPr>
        <w:pStyle w:val="a7"/>
        <w:rPr>
          <w:rFonts w:ascii="Academy Cyr" w:hAnsi="Academy Cyr"/>
        </w:rPr>
      </w:pPr>
      <w:r>
        <w:rPr>
          <w:rFonts w:ascii="Academy Cyr" w:hAnsi="Academy Cyr"/>
        </w:rPr>
        <w:t>Руслана встретил как родного,</w:t>
      </w:r>
    </w:p>
    <w:p w14:paraId="298AE05D" w14:textId="77777777" w:rsidR="005D48DB" w:rsidRDefault="005D48DB">
      <w:pPr>
        <w:pStyle w:val="a7"/>
        <w:rPr>
          <w:rFonts w:ascii="Academy Cyr" w:hAnsi="Academy Cyr"/>
        </w:rPr>
      </w:pPr>
      <w:r>
        <w:rPr>
          <w:rFonts w:ascii="Academy Cyr" w:hAnsi="Academy Cyr"/>
        </w:rPr>
        <w:t>И слушал тот святое слово</w:t>
      </w:r>
    </w:p>
    <w:p w14:paraId="4FCE0C1A" w14:textId="77777777" w:rsidR="005D48DB" w:rsidRDefault="005D48DB">
      <w:pPr>
        <w:pStyle w:val="a7"/>
        <w:rPr>
          <w:rFonts w:ascii="Academy Cyr" w:hAnsi="Academy Cyr"/>
        </w:rPr>
      </w:pPr>
      <w:r>
        <w:rPr>
          <w:rFonts w:ascii="Academy Cyr" w:hAnsi="Academy Cyr"/>
        </w:rPr>
        <w:t>При свете трепетном лучин.</w:t>
      </w:r>
    </w:p>
    <w:p w14:paraId="2EB323C1" w14:textId="77777777" w:rsidR="005D48DB" w:rsidRDefault="005D48DB">
      <w:pPr>
        <w:pStyle w:val="a7"/>
      </w:pPr>
    </w:p>
    <w:p w14:paraId="296F6294" w14:textId="77777777" w:rsidR="005D48DB" w:rsidRDefault="005D48DB">
      <w:pPr>
        <w:pStyle w:val="a7"/>
        <w:rPr>
          <w:rFonts w:ascii="Academy Cyr" w:hAnsi="Academy Cyr"/>
        </w:rPr>
      </w:pPr>
      <w:r>
        <w:rPr>
          <w:rFonts w:ascii="Academy Cyr" w:hAnsi="Academy Cyr"/>
        </w:rPr>
        <w:t>«Я в мудрых книгах прочитал,</w:t>
      </w:r>
    </w:p>
    <w:p w14:paraId="31259BD6" w14:textId="77777777" w:rsidR="005D48DB" w:rsidRDefault="005D48DB">
      <w:pPr>
        <w:pStyle w:val="a7"/>
        <w:rPr>
          <w:rFonts w:ascii="Academy Cyr" w:hAnsi="Academy Cyr"/>
        </w:rPr>
      </w:pPr>
      <w:r>
        <w:rPr>
          <w:rFonts w:ascii="Academy Cyr" w:hAnsi="Academy Cyr"/>
        </w:rPr>
        <w:t>Мой сын, весь путь родной державы</w:t>
      </w:r>
    </w:p>
    <w:p w14:paraId="0AD832F1" w14:textId="77777777" w:rsidR="005D48DB" w:rsidRDefault="005D48DB">
      <w:pPr>
        <w:pStyle w:val="a7"/>
        <w:rPr>
          <w:rFonts w:ascii="Academy Cyr" w:hAnsi="Academy Cyr"/>
        </w:rPr>
      </w:pPr>
      <w:r>
        <w:rPr>
          <w:rFonts w:ascii="Academy Cyr" w:hAnsi="Academy Cyr"/>
        </w:rPr>
        <w:t>И будущее нашей славы,</w:t>
      </w:r>
    </w:p>
    <w:p w14:paraId="232704FE" w14:textId="77777777" w:rsidR="005D48DB" w:rsidRDefault="005D48DB">
      <w:pPr>
        <w:pStyle w:val="a7"/>
        <w:rPr>
          <w:rFonts w:ascii="Academy Cyr" w:hAnsi="Academy Cyr"/>
        </w:rPr>
      </w:pPr>
      <w:r>
        <w:rPr>
          <w:rFonts w:ascii="Academy Cyr" w:hAnsi="Academy Cyr"/>
        </w:rPr>
        <w:t>И века страшного провал.</w:t>
      </w:r>
    </w:p>
    <w:p w14:paraId="2AF75C04" w14:textId="77777777" w:rsidR="005D48DB" w:rsidRDefault="005D48DB">
      <w:pPr>
        <w:pStyle w:val="a7"/>
        <w:rPr>
          <w:rFonts w:ascii="Academy Cyr" w:hAnsi="Academy Cyr"/>
        </w:rPr>
      </w:pPr>
      <w:r>
        <w:rPr>
          <w:rFonts w:ascii="Academy Cyr" w:hAnsi="Academy Cyr"/>
        </w:rPr>
        <w:t>Смотри: людей уничтоженье,</w:t>
      </w:r>
    </w:p>
    <w:p w14:paraId="6E91D3D3" w14:textId="77777777" w:rsidR="005D48DB" w:rsidRDefault="005D48DB">
      <w:pPr>
        <w:pStyle w:val="a7"/>
        <w:rPr>
          <w:rFonts w:ascii="Academy Cyr" w:hAnsi="Academy Cyr"/>
        </w:rPr>
      </w:pPr>
      <w:r>
        <w:rPr>
          <w:rFonts w:ascii="Academy Cyr" w:hAnsi="Academy Cyr"/>
        </w:rPr>
        <w:t>Двадцатый век... начало смут,</w:t>
      </w:r>
    </w:p>
    <w:p w14:paraId="6B7845B4" w14:textId="77777777" w:rsidR="005D48DB" w:rsidRDefault="005D48DB">
      <w:pPr>
        <w:pStyle w:val="a7"/>
        <w:rPr>
          <w:rFonts w:ascii="Academy Cyr" w:hAnsi="Academy Cyr"/>
        </w:rPr>
      </w:pPr>
      <w:r>
        <w:rPr>
          <w:rFonts w:ascii="Academy Cyr" w:hAnsi="Academy Cyr"/>
        </w:rPr>
        <w:t>Когда надолго управленье</w:t>
      </w:r>
    </w:p>
    <w:p w14:paraId="0016F491" w14:textId="77777777" w:rsidR="005D48DB" w:rsidRDefault="005D48DB">
      <w:pPr>
        <w:pStyle w:val="a7"/>
        <w:rPr>
          <w:rFonts w:ascii="Academy Cyr" w:hAnsi="Academy Cyr"/>
        </w:rPr>
      </w:pPr>
      <w:r>
        <w:rPr>
          <w:rFonts w:ascii="Academy Cyr" w:hAnsi="Academy Cyr"/>
        </w:rPr>
        <w:t>Шестиугольные возьмут.</w:t>
      </w:r>
    </w:p>
    <w:p w14:paraId="0BB120FE" w14:textId="77777777" w:rsidR="005D48DB" w:rsidRDefault="005D48DB">
      <w:pPr>
        <w:pStyle w:val="a7"/>
        <w:rPr>
          <w:rFonts w:ascii="Academy Cyr" w:hAnsi="Academy Cyr"/>
        </w:rPr>
      </w:pPr>
      <w:r>
        <w:rPr>
          <w:rFonts w:ascii="Academy Cyr" w:hAnsi="Academy Cyr"/>
        </w:rPr>
        <w:t>Что дальше видим... не стихию,</w:t>
      </w:r>
    </w:p>
    <w:p w14:paraId="254B5A3D" w14:textId="77777777" w:rsidR="005D48DB" w:rsidRDefault="005D48DB">
      <w:pPr>
        <w:pStyle w:val="a7"/>
        <w:rPr>
          <w:rFonts w:ascii="Academy Cyr" w:hAnsi="Academy Cyr"/>
        </w:rPr>
      </w:pPr>
      <w:r>
        <w:rPr>
          <w:rFonts w:ascii="Academy Cyr" w:hAnsi="Academy Cyr"/>
        </w:rPr>
        <w:t xml:space="preserve">Не чужеземные полки — </w:t>
      </w:r>
    </w:p>
    <w:p w14:paraId="56D18C80" w14:textId="77777777" w:rsidR="005D48DB" w:rsidRDefault="005D48DB">
      <w:pPr>
        <w:pStyle w:val="a7"/>
        <w:rPr>
          <w:rFonts w:ascii="Academy Cyr" w:hAnsi="Academy Cyr"/>
        </w:rPr>
      </w:pPr>
      <w:r>
        <w:rPr>
          <w:rFonts w:ascii="Academy Cyr" w:hAnsi="Academy Cyr"/>
        </w:rPr>
        <w:t>Зубами рвут в куски Россию</w:t>
      </w:r>
    </w:p>
    <w:p w14:paraId="4007F6EC" w14:textId="77777777" w:rsidR="005D48DB" w:rsidRDefault="005D48DB">
      <w:pPr>
        <w:pStyle w:val="a7"/>
        <w:rPr>
          <w:rFonts w:ascii="Academy Cyr" w:hAnsi="Academy Cyr"/>
        </w:rPr>
      </w:pPr>
      <w:r>
        <w:rPr>
          <w:rFonts w:ascii="Academy Cyr" w:hAnsi="Academy Cyr"/>
        </w:rPr>
        <w:t>Неистовые собчаки...»</w:t>
      </w:r>
    </w:p>
    <w:p w14:paraId="0C988F35" w14:textId="77777777" w:rsidR="005D48DB" w:rsidRDefault="005D48DB">
      <w:pPr>
        <w:pStyle w:val="a7"/>
        <w:rPr>
          <w:rFonts w:ascii="Academy Cyr" w:hAnsi="Academy Cyr"/>
        </w:rPr>
      </w:pPr>
      <w:r>
        <w:rPr>
          <w:rFonts w:ascii="Academy Cyr" w:hAnsi="Academy Cyr"/>
        </w:rPr>
        <w:t>«Собаки?» — вещего поправил</w:t>
      </w:r>
    </w:p>
    <w:p w14:paraId="53BAA511" w14:textId="77777777" w:rsidR="005D48DB" w:rsidRDefault="005D48DB">
      <w:pPr>
        <w:pStyle w:val="a7"/>
        <w:rPr>
          <w:rFonts w:ascii="Academy Cyr" w:hAnsi="Academy Cyr"/>
        </w:rPr>
      </w:pPr>
      <w:r>
        <w:rPr>
          <w:rFonts w:ascii="Academy Cyr" w:hAnsi="Academy Cyr"/>
        </w:rPr>
        <w:t>Руслан, словечком удивлен.</w:t>
      </w:r>
    </w:p>
    <w:p w14:paraId="3A5B5B96" w14:textId="77777777" w:rsidR="005D48DB" w:rsidRDefault="005D48DB">
      <w:pPr>
        <w:pStyle w:val="a7"/>
        <w:rPr>
          <w:rFonts w:ascii="Academy Cyr" w:hAnsi="Academy Cyr"/>
        </w:rPr>
      </w:pPr>
      <w:r>
        <w:rPr>
          <w:rFonts w:ascii="Academy Cyr" w:hAnsi="Academy Cyr"/>
        </w:rPr>
        <w:t xml:space="preserve">Тот молвил:«Может...» и добавил — </w:t>
      </w:r>
    </w:p>
    <w:p w14:paraId="5DD55E3C" w14:textId="77777777" w:rsidR="005D48DB" w:rsidRDefault="005D48DB">
      <w:pPr>
        <w:pStyle w:val="a7"/>
        <w:rPr>
          <w:rFonts w:ascii="Academy Cyr" w:hAnsi="Academy Cyr"/>
        </w:rPr>
      </w:pPr>
      <w:r>
        <w:rPr>
          <w:rFonts w:ascii="Academy Cyr" w:hAnsi="Academy Cyr"/>
        </w:rPr>
        <w:t>«Я в терминах не столь силен».</w:t>
      </w:r>
    </w:p>
    <w:p w14:paraId="5D8D0E58" w14:textId="77777777" w:rsidR="005D48DB" w:rsidRDefault="005D48DB">
      <w:pPr>
        <w:pStyle w:val="a7"/>
        <w:rPr>
          <w:rFonts w:ascii="Academy Cyr" w:hAnsi="Academy Cyr"/>
        </w:rPr>
      </w:pPr>
      <w:r>
        <w:rPr>
          <w:rFonts w:ascii="Academy Cyr" w:hAnsi="Academy Cyr"/>
        </w:rPr>
        <w:t>И, грустно глядя на Руслана,</w:t>
      </w:r>
    </w:p>
    <w:p w14:paraId="076C2B0D" w14:textId="77777777" w:rsidR="005D48DB" w:rsidRDefault="005D48DB">
      <w:pPr>
        <w:pStyle w:val="a7"/>
        <w:rPr>
          <w:rFonts w:ascii="Academy Cyr" w:hAnsi="Academy Cyr"/>
        </w:rPr>
      </w:pPr>
      <w:r>
        <w:rPr>
          <w:rFonts w:ascii="Academy Cyr" w:hAnsi="Academy Cyr"/>
        </w:rPr>
        <w:t>Взяв пыльный список со стола,</w:t>
      </w:r>
    </w:p>
    <w:p w14:paraId="5BBC4679" w14:textId="77777777" w:rsidR="005D48DB" w:rsidRDefault="005D48DB">
      <w:pPr>
        <w:pStyle w:val="a7"/>
        <w:rPr>
          <w:rFonts w:ascii="Academy Cyr" w:hAnsi="Academy Cyr"/>
        </w:rPr>
      </w:pPr>
      <w:r>
        <w:rPr>
          <w:rFonts w:ascii="Academy Cyr" w:hAnsi="Academy Cyr"/>
        </w:rPr>
        <w:t>Сказал: «На русского Ивана</w:t>
      </w:r>
    </w:p>
    <w:p w14:paraId="60E86500" w14:textId="77777777" w:rsidR="005D48DB" w:rsidRDefault="005D48DB">
      <w:pPr>
        <w:pStyle w:val="a7"/>
        <w:rPr>
          <w:rFonts w:ascii="Academy Cyr" w:hAnsi="Academy Cyr"/>
        </w:rPr>
      </w:pPr>
      <w:r>
        <w:rPr>
          <w:rFonts w:ascii="Academy Cyr" w:hAnsi="Academy Cyr"/>
        </w:rPr>
        <w:t>Порою не хватает зла.</w:t>
      </w:r>
    </w:p>
    <w:p w14:paraId="4E77910F" w14:textId="77777777" w:rsidR="005D48DB" w:rsidRDefault="005D48DB">
      <w:pPr>
        <w:pStyle w:val="a7"/>
        <w:rPr>
          <w:rFonts w:ascii="Academy Cyr" w:hAnsi="Academy Cyr"/>
        </w:rPr>
      </w:pPr>
      <w:r>
        <w:rPr>
          <w:rFonts w:ascii="Academy Cyr" w:hAnsi="Academy Cyr"/>
        </w:rPr>
        <w:t>Читай! С тех пор, как в том же веке</w:t>
      </w:r>
    </w:p>
    <w:p w14:paraId="5C04C10B" w14:textId="77777777" w:rsidR="005D48DB" w:rsidRDefault="005D48DB">
      <w:pPr>
        <w:pStyle w:val="a7"/>
        <w:rPr>
          <w:rFonts w:ascii="Academy Cyr" w:hAnsi="Academy Cyr"/>
        </w:rPr>
      </w:pPr>
      <w:r>
        <w:rPr>
          <w:rFonts w:ascii="Academy Cyr" w:hAnsi="Academy Cyr"/>
        </w:rPr>
        <w:t>Пустили на правленье сесть</w:t>
      </w:r>
    </w:p>
    <w:p w14:paraId="3D6E9F9C" w14:textId="77777777" w:rsidR="005D48DB" w:rsidRDefault="005D48DB">
      <w:pPr>
        <w:pStyle w:val="a7"/>
        <w:rPr>
          <w:rFonts w:ascii="Academy Cyr" w:hAnsi="Academy Cyr"/>
        </w:rPr>
      </w:pPr>
      <w:r>
        <w:rPr>
          <w:rFonts w:ascii="Academy Cyr" w:hAnsi="Academy Cyr"/>
        </w:rPr>
        <w:t>Убийцу-зверя в человеке</w:t>
      </w:r>
    </w:p>
    <w:p w14:paraId="57EDEAA1" w14:textId="77777777" w:rsidR="005D48DB" w:rsidRDefault="005D48DB">
      <w:pPr>
        <w:pStyle w:val="a7"/>
        <w:rPr>
          <w:rFonts w:ascii="Academy Cyr" w:hAnsi="Academy Cyr"/>
        </w:rPr>
      </w:pPr>
      <w:r>
        <w:rPr>
          <w:rFonts w:ascii="Academy Cyr" w:hAnsi="Academy Cyr"/>
        </w:rPr>
        <w:lastRenderedPageBreak/>
        <w:t>С числом шестьсот шестьдесят шесть,</w:t>
      </w:r>
    </w:p>
    <w:p w14:paraId="5D4EFCDA" w14:textId="77777777" w:rsidR="005D48DB" w:rsidRDefault="005D48DB">
      <w:pPr>
        <w:pStyle w:val="a7"/>
        <w:rPr>
          <w:rFonts w:ascii="Academy Cyr" w:hAnsi="Academy Cyr"/>
        </w:rPr>
      </w:pPr>
      <w:r>
        <w:rPr>
          <w:rFonts w:ascii="Academy Cyr" w:hAnsi="Academy Cyr"/>
        </w:rPr>
        <w:t>Все вкривь пошло. Потом в столице</w:t>
      </w:r>
    </w:p>
    <w:p w14:paraId="3A471348" w14:textId="77777777" w:rsidR="005D48DB" w:rsidRDefault="005D48DB">
      <w:pPr>
        <w:pStyle w:val="a7"/>
        <w:rPr>
          <w:rFonts w:ascii="Academy Cyr" w:hAnsi="Academy Cyr"/>
        </w:rPr>
      </w:pPr>
      <w:r>
        <w:rPr>
          <w:rFonts w:ascii="Academy Cyr" w:hAnsi="Academy Cyr"/>
        </w:rPr>
        <w:t>Мэр Нойман с кличкою «Попов»</w:t>
      </w:r>
    </w:p>
    <w:p w14:paraId="53BB9410" w14:textId="77777777" w:rsidR="005D48DB" w:rsidRDefault="005D48DB">
      <w:pPr>
        <w:pStyle w:val="a7"/>
        <w:rPr>
          <w:rFonts w:ascii="Academy Cyr" w:hAnsi="Academy Cyr"/>
        </w:rPr>
      </w:pPr>
      <w:r>
        <w:rPr>
          <w:rFonts w:ascii="Academy Cyr" w:hAnsi="Academy Cyr"/>
        </w:rPr>
        <w:t>Под иудейской колесницей</w:t>
      </w:r>
    </w:p>
    <w:p w14:paraId="5E2BFAA9" w14:textId="77777777" w:rsidR="005D48DB" w:rsidRDefault="005D48DB">
      <w:pPr>
        <w:pStyle w:val="a7"/>
        <w:rPr>
          <w:rFonts w:ascii="Academy Cyr" w:hAnsi="Academy Cyr"/>
        </w:rPr>
      </w:pPr>
      <w:r>
        <w:rPr>
          <w:rFonts w:ascii="Academy Cyr" w:hAnsi="Academy Cyr"/>
        </w:rPr>
        <w:t>Подавит наших дураков.</w:t>
      </w:r>
    </w:p>
    <w:p w14:paraId="583BFEDC" w14:textId="77777777" w:rsidR="005D48DB" w:rsidRDefault="005D48DB">
      <w:pPr>
        <w:pStyle w:val="a7"/>
        <w:rPr>
          <w:rFonts w:ascii="Academy Cyr" w:hAnsi="Academy Cyr"/>
        </w:rPr>
      </w:pPr>
      <w:r>
        <w:rPr>
          <w:rFonts w:ascii="Academy Cyr" w:hAnsi="Academy Cyr"/>
        </w:rPr>
        <w:t xml:space="preserve">Или еще штришок забавный, </w:t>
      </w:r>
    </w:p>
    <w:p w14:paraId="10AD131E" w14:textId="77777777" w:rsidR="005D48DB" w:rsidRDefault="005D48DB">
      <w:pPr>
        <w:pStyle w:val="a7"/>
        <w:rPr>
          <w:rFonts w:ascii="Academy Cyr" w:hAnsi="Academy Cyr"/>
        </w:rPr>
      </w:pPr>
      <w:r>
        <w:rPr>
          <w:rFonts w:ascii="Academy Cyr" w:hAnsi="Academy Cyr"/>
        </w:rPr>
        <w:t>Смотри-ка, неплохой расклад:</w:t>
      </w:r>
    </w:p>
    <w:p w14:paraId="5AC32D87" w14:textId="77777777" w:rsidR="005D48DB" w:rsidRDefault="005D48DB">
      <w:pPr>
        <w:pStyle w:val="a7"/>
        <w:rPr>
          <w:rFonts w:ascii="Academy Cyr" w:hAnsi="Academy Cyr"/>
        </w:rPr>
      </w:pPr>
      <w:r>
        <w:rPr>
          <w:rFonts w:ascii="Academy Cyr" w:hAnsi="Academy Cyr"/>
        </w:rPr>
        <w:t>В разведке русской будет главный</w:t>
      </w:r>
    </w:p>
    <w:p w14:paraId="0CB686C3" w14:textId="77777777" w:rsidR="005D48DB" w:rsidRDefault="005D48DB">
      <w:pPr>
        <w:pStyle w:val="a7"/>
        <w:rPr>
          <w:rFonts w:ascii="Academy Cyr" w:hAnsi="Academy Cyr"/>
        </w:rPr>
      </w:pPr>
      <w:r>
        <w:rPr>
          <w:rFonts w:ascii="Academy Cyr" w:hAnsi="Academy Cyr"/>
        </w:rPr>
        <w:t>Опять из этих... Киршенблат?</w:t>
      </w:r>
    </w:p>
    <w:p w14:paraId="515C9DD6" w14:textId="77777777" w:rsidR="005D48DB" w:rsidRDefault="005D48DB">
      <w:pPr>
        <w:pStyle w:val="a7"/>
        <w:rPr>
          <w:rFonts w:ascii="Academy Cyr" w:hAnsi="Academy Cyr"/>
        </w:rPr>
      </w:pPr>
      <w:r>
        <w:rPr>
          <w:rFonts w:ascii="Academy Cyr" w:hAnsi="Academy Cyr"/>
        </w:rPr>
        <w:t>Причем все скажут, что ж такого</w:t>
      </w:r>
    </w:p>
    <w:p w14:paraId="69200104" w14:textId="77777777" w:rsidR="005D48DB" w:rsidRDefault="005D48DB">
      <w:pPr>
        <w:pStyle w:val="a7"/>
        <w:rPr>
          <w:rFonts w:ascii="Academy Cyr" w:hAnsi="Academy Cyr"/>
        </w:rPr>
      </w:pPr>
      <w:r>
        <w:rPr>
          <w:rFonts w:ascii="Academy Cyr" w:hAnsi="Academy Cyr"/>
        </w:rPr>
        <w:t>Плохого, не поймем никак?</w:t>
      </w:r>
    </w:p>
    <w:p w14:paraId="0BD3F456" w14:textId="77777777" w:rsidR="005D48DB" w:rsidRDefault="005D48DB">
      <w:pPr>
        <w:pStyle w:val="a7"/>
        <w:rPr>
          <w:rFonts w:ascii="Academy Cyr" w:hAnsi="Academy Cyr"/>
        </w:rPr>
      </w:pPr>
      <w:r>
        <w:rPr>
          <w:rFonts w:ascii="Academy Cyr" w:hAnsi="Academy Cyr"/>
        </w:rPr>
        <w:t>Раз взял он кличку Примакова,</w:t>
      </w:r>
    </w:p>
    <w:p w14:paraId="5D5140B6" w14:textId="77777777" w:rsidR="005D48DB" w:rsidRDefault="005D48DB">
      <w:pPr>
        <w:pStyle w:val="a7"/>
        <w:rPr>
          <w:rFonts w:ascii="Academy Cyr" w:hAnsi="Academy Cyr"/>
        </w:rPr>
      </w:pPr>
      <w:r>
        <w:rPr>
          <w:rFonts w:ascii="Academy Cyr" w:hAnsi="Academy Cyr"/>
        </w:rPr>
        <w:t>Так значит это наш... примак!</w:t>
      </w:r>
    </w:p>
    <w:p w14:paraId="112C6C2C" w14:textId="77777777" w:rsidR="005D48DB" w:rsidRDefault="005D48DB">
      <w:pPr>
        <w:pStyle w:val="a7"/>
        <w:rPr>
          <w:rFonts w:ascii="Academy Cyr" w:hAnsi="Academy Cyr"/>
        </w:rPr>
      </w:pPr>
      <w:r>
        <w:rPr>
          <w:rFonts w:ascii="Academy Cyr" w:hAnsi="Academy Cyr"/>
        </w:rPr>
        <w:t>Руслан! Нелепые картины,</w:t>
      </w:r>
    </w:p>
    <w:p w14:paraId="703E9698" w14:textId="77777777" w:rsidR="005D48DB" w:rsidRDefault="005D48DB">
      <w:pPr>
        <w:pStyle w:val="a7"/>
        <w:rPr>
          <w:rFonts w:ascii="Academy Cyr" w:hAnsi="Academy Cyr"/>
        </w:rPr>
      </w:pPr>
      <w:r>
        <w:rPr>
          <w:rFonts w:ascii="Academy Cyr" w:hAnsi="Academy Cyr"/>
        </w:rPr>
        <w:t>Дурацкий путч, как балаган, —</w:t>
      </w:r>
    </w:p>
    <w:p w14:paraId="2C24316B" w14:textId="77777777" w:rsidR="005D48DB" w:rsidRDefault="005D48DB">
      <w:pPr>
        <w:pStyle w:val="a7"/>
        <w:rPr>
          <w:rFonts w:ascii="Academy Cyr" w:hAnsi="Academy Cyr"/>
        </w:rPr>
      </w:pPr>
      <w:r>
        <w:rPr>
          <w:rFonts w:ascii="Academy Cyr" w:hAnsi="Academy Cyr"/>
        </w:rPr>
        <w:t>Все это происки Наины!»</w:t>
      </w:r>
    </w:p>
    <w:p w14:paraId="03889471" w14:textId="77777777" w:rsidR="005D48DB" w:rsidRDefault="005D48DB">
      <w:pPr>
        <w:pStyle w:val="a7"/>
        <w:rPr>
          <w:rFonts w:ascii="Academy Cyr" w:hAnsi="Academy Cyr"/>
        </w:rPr>
      </w:pPr>
      <w:r>
        <w:rPr>
          <w:rFonts w:ascii="Academy Cyr" w:hAnsi="Academy Cyr"/>
        </w:rPr>
        <w:t>«Иосифовны?» — встал Руслан.</w:t>
      </w:r>
    </w:p>
    <w:p w14:paraId="29B359DE" w14:textId="77777777" w:rsidR="005D48DB" w:rsidRDefault="005D48DB">
      <w:pPr>
        <w:pStyle w:val="a7"/>
        <w:rPr>
          <w:rFonts w:ascii="Academy Cyr" w:hAnsi="Academy Cyr"/>
        </w:rPr>
      </w:pPr>
      <w:r>
        <w:rPr>
          <w:rFonts w:ascii="Academy Cyr" w:hAnsi="Academy Cyr"/>
        </w:rPr>
        <w:t>«Да нет», — пергамент убирая,</w:t>
      </w:r>
    </w:p>
    <w:p w14:paraId="608B5092" w14:textId="77777777" w:rsidR="005D48DB" w:rsidRDefault="005D48DB">
      <w:pPr>
        <w:pStyle w:val="a7"/>
        <w:rPr>
          <w:rFonts w:ascii="Academy Cyr" w:hAnsi="Academy Cyr"/>
        </w:rPr>
      </w:pPr>
      <w:r>
        <w:rPr>
          <w:rFonts w:ascii="Academy Cyr" w:hAnsi="Academy Cyr"/>
        </w:rPr>
        <w:t>Сказал спокойно старина, —</w:t>
      </w:r>
    </w:p>
    <w:p w14:paraId="5B9ED059" w14:textId="77777777" w:rsidR="005D48DB" w:rsidRDefault="005D48DB">
      <w:pPr>
        <w:pStyle w:val="a7"/>
        <w:rPr>
          <w:rFonts w:ascii="Academy Cyr" w:hAnsi="Academy Cyr"/>
        </w:rPr>
      </w:pPr>
      <w:r>
        <w:rPr>
          <w:rFonts w:ascii="Academy Cyr" w:hAnsi="Academy Cyr"/>
        </w:rPr>
        <w:t>«То — то ж Наина, но вторая,</w:t>
      </w:r>
    </w:p>
    <w:p w14:paraId="76ABC1F7" w14:textId="77777777" w:rsidR="005D48DB" w:rsidRDefault="005D48DB">
      <w:pPr>
        <w:pStyle w:val="a7"/>
        <w:rPr>
          <w:rFonts w:ascii="Academy Cyr" w:hAnsi="Academy Cyr"/>
        </w:rPr>
      </w:pPr>
      <w:r>
        <w:rPr>
          <w:rFonts w:ascii="Academy Cyr" w:hAnsi="Academy Cyr"/>
        </w:rPr>
        <w:t>Как будто царская жена.</w:t>
      </w:r>
    </w:p>
    <w:p w14:paraId="363D268E" w14:textId="77777777" w:rsidR="005D48DB" w:rsidRDefault="005D48DB">
      <w:pPr>
        <w:pStyle w:val="a7"/>
        <w:rPr>
          <w:rFonts w:ascii="Academy Cyr" w:hAnsi="Academy Cyr"/>
        </w:rPr>
      </w:pPr>
      <w:r>
        <w:rPr>
          <w:rFonts w:ascii="Academy Cyr" w:hAnsi="Academy Cyr"/>
        </w:rPr>
        <w:t>Давно к России страсть питал,</w:t>
      </w:r>
    </w:p>
    <w:p w14:paraId="62FCD8F2" w14:textId="77777777" w:rsidR="005D48DB" w:rsidRDefault="005D48DB">
      <w:pPr>
        <w:pStyle w:val="a7"/>
        <w:rPr>
          <w:rFonts w:ascii="Academy Cyr" w:hAnsi="Academy Cyr"/>
        </w:rPr>
      </w:pPr>
      <w:r>
        <w:rPr>
          <w:rFonts w:ascii="Academy Cyr" w:hAnsi="Academy Cyr"/>
        </w:rPr>
        <w:t>Внедрясь с религией невинно,</w:t>
      </w:r>
    </w:p>
    <w:p w14:paraId="191BA112" w14:textId="77777777" w:rsidR="005D48DB" w:rsidRDefault="005D48DB">
      <w:pPr>
        <w:pStyle w:val="a7"/>
        <w:rPr>
          <w:rFonts w:ascii="Academy Cyr" w:hAnsi="Academy Cyr"/>
        </w:rPr>
      </w:pPr>
      <w:r>
        <w:rPr>
          <w:rFonts w:ascii="Academy Cyr" w:hAnsi="Academy Cyr"/>
        </w:rPr>
        <w:t>Под скромным именем Наина</w:t>
      </w:r>
    </w:p>
    <w:p w14:paraId="53FEEB42" w14:textId="77777777" w:rsidR="005D48DB" w:rsidRDefault="005D48DB">
      <w:pPr>
        <w:pStyle w:val="a7"/>
        <w:rPr>
          <w:rFonts w:ascii="Academy Cyr" w:hAnsi="Academy Cyr"/>
        </w:rPr>
      </w:pPr>
      <w:r>
        <w:rPr>
          <w:rFonts w:ascii="Academy Cyr" w:hAnsi="Academy Cyr"/>
        </w:rPr>
        <w:t>Крутой еврейский капитал.</w:t>
      </w:r>
    </w:p>
    <w:p w14:paraId="759413E5" w14:textId="77777777" w:rsidR="005D48DB" w:rsidRDefault="005D48DB">
      <w:pPr>
        <w:pStyle w:val="a7"/>
        <w:rPr>
          <w:rFonts w:ascii="Academy Cyr" w:hAnsi="Academy Cyr"/>
        </w:rPr>
      </w:pPr>
      <w:r>
        <w:rPr>
          <w:rFonts w:ascii="Academy Cyr" w:hAnsi="Academy Cyr"/>
        </w:rPr>
        <w:t>Масонской мафии дитя,</w:t>
      </w:r>
    </w:p>
    <w:p w14:paraId="4CCC3EFD" w14:textId="77777777" w:rsidR="005D48DB" w:rsidRDefault="005D48DB">
      <w:pPr>
        <w:pStyle w:val="a7"/>
        <w:rPr>
          <w:rFonts w:ascii="Academy Cyr" w:hAnsi="Academy Cyr"/>
        </w:rPr>
      </w:pPr>
      <w:r>
        <w:rPr>
          <w:rFonts w:ascii="Academy Cyr" w:hAnsi="Academy Cyr"/>
        </w:rPr>
        <w:t>Вскормленное идеей роста,</w:t>
      </w:r>
    </w:p>
    <w:p w14:paraId="5299410F" w14:textId="77777777" w:rsidR="005D48DB" w:rsidRDefault="005D48DB">
      <w:pPr>
        <w:pStyle w:val="a7"/>
        <w:rPr>
          <w:rFonts w:ascii="Academy Cyr" w:hAnsi="Academy Cyr"/>
        </w:rPr>
      </w:pPr>
      <w:r>
        <w:rPr>
          <w:rFonts w:ascii="Academy Cyr" w:hAnsi="Academy Cyr"/>
        </w:rPr>
        <w:t>Покроет скоро, как короста,</w:t>
      </w:r>
    </w:p>
    <w:p w14:paraId="5C61AB6C" w14:textId="77777777" w:rsidR="005D48DB" w:rsidRDefault="005D48DB">
      <w:pPr>
        <w:pStyle w:val="a7"/>
        <w:rPr>
          <w:rFonts w:ascii="Academy Cyr" w:hAnsi="Academy Cyr"/>
        </w:rPr>
      </w:pPr>
      <w:r>
        <w:rPr>
          <w:rFonts w:ascii="Academy Cyr" w:hAnsi="Academy Cyr"/>
        </w:rPr>
        <w:t>Просторы наши не шутя!»</w:t>
      </w:r>
    </w:p>
    <w:p w14:paraId="29FA394F" w14:textId="77777777" w:rsidR="005D48DB" w:rsidRDefault="005D48DB">
      <w:pPr>
        <w:pStyle w:val="a7"/>
        <w:rPr>
          <w:rFonts w:ascii="Academy Cyr" w:hAnsi="Academy Cyr"/>
        </w:rPr>
      </w:pPr>
      <w:r>
        <w:rPr>
          <w:rFonts w:ascii="Academy Cyr" w:hAnsi="Academy Cyr"/>
        </w:rPr>
        <w:t xml:space="preserve">«Ну, в нашем времени разбой, — </w:t>
      </w:r>
    </w:p>
    <w:p w14:paraId="7F7554D3" w14:textId="77777777" w:rsidR="005D48DB" w:rsidRDefault="005D48DB">
      <w:pPr>
        <w:pStyle w:val="a7"/>
        <w:rPr>
          <w:rFonts w:ascii="Academy Cyr" w:hAnsi="Academy Cyr"/>
        </w:rPr>
      </w:pPr>
      <w:r>
        <w:rPr>
          <w:rFonts w:ascii="Academy Cyr" w:hAnsi="Academy Cyr"/>
        </w:rPr>
        <w:t>Вскричал Руслан, — а там подавно!»</w:t>
      </w:r>
    </w:p>
    <w:p w14:paraId="53442DA5" w14:textId="77777777" w:rsidR="005D48DB" w:rsidRDefault="005D48DB">
      <w:pPr>
        <w:pStyle w:val="a7"/>
        <w:rPr>
          <w:rFonts w:ascii="Academy Cyr" w:hAnsi="Academy Cyr"/>
        </w:rPr>
      </w:pPr>
      <w:r>
        <w:rPr>
          <w:rFonts w:ascii="Academy Cyr" w:hAnsi="Academy Cyr"/>
        </w:rPr>
        <w:t>Впервые правою рукой</w:t>
      </w:r>
    </w:p>
    <w:p w14:paraId="7997EAAE" w14:textId="090A55A0" w:rsidR="005D48DB" w:rsidRDefault="005D48DB">
      <w:pPr>
        <w:pStyle w:val="a7"/>
      </w:pPr>
      <w:r>
        <w:rPr>
          <w:rFonts w:ascii="Academy Cyr" w:hAnsi="Academy Cyr"/>
        </w:rPr>
        <w:t>Перекрестившись православно</w:t>
      </w:r>
      <w:r w:rsidRPr="005D48DB">
        <w:rPr>
          <w:vertAlign w:val="superscript"/>
        </w:rPr>
        <w:t>[LIX]</w:t>
      </w:r>
    </w:p>
    <w:p w14:paraId="541309F3" w14:textId="77777777" w:rsidR="005D48DB" w:rsidRDefault="005D48DB">
      <w:pPr>
        <w:pStyle w:val="a7"/>
        <w:rPr>
          <w:rFonts w:ascii="Academy Cyr" w:hAnsi="Academy Cyr"/>
        </w:rPr>
      </w:pPr>
      <w:r>
        <w:rPr>
          <w:rFonts w:ascii="Academy Cyr" w:hAnsi="Academy Cyr"/>
        </w:rPr>
        <w:t>«Спокойно, витязь, саранча</w:t>
      </w:r>
    </w:p>
    <w:p w14:paraId="7971891D" w14:textId="77777777" w:rsidR="005D48DB" w:rsidRDefault="005D48DB">
      <w:pPr>
        <w:pStyle w:val="a7"/>
        <w:rPr>
          <w:rFonts w:ascii="Academy Cyr" w:hAnsi="Academy Cyr"/>
        </w:rPr>
      </w:pPr>
      <w:r>
        <w:rPr>
          <w:rFonts w:ascii="Academy Cyr" w:hAnsi="Academy Cyr"/>
        </w:rPr>
        <w:t>Имеет маленький изъянчик:</w:t>
      </w:r>
    </w:p>
    <w:p w14:paraId="13A61593" w14:textId="77777777" w:rsidR="005D48DB" w:rsidRDefault="005D48DB">
      <w:pPr>
        <w:pStyle w:val="a7"/>
        <w:rPr>
          <w:rFonts w:ascii="Academy Cyr" w:hAnsi="Academy Cyr"/>
        </w:rPr>
      </w:pPr>
      <w:r>
        <w:rPr>
          <w:rFonts w:ascii="Academy Cyr" w:hAnsi="Academy Cyr"/>
        </w:rPr>
        <w:t>У них в деснице нет МЕЧА —</w:t>
      </w:r>
    </w:p>
    <w:p w14:paraId="65965B94" w14:textId="77777777" w:rsidR="005D48DB" w:rsidRDefault="005D48DB">
      <w:pPr>
        <w:pStyle w:val="a7"/>
        <w:rPr>
          <w:rFonts w:ascii="Academy Cyr" w:hAnsi="Academy Cyr"/>
        </w:rPr>
      </w:pPr>
      <w:r>
        <w:rPr>
          <w:rFonts w:ascii="Academy Cyr" w:hAnsi="Academy Cyr"/>
        </w:rPr>
        <w:lastRenderedPageBreak/>
        <w:t>МЕТОДОЛОГИИ, мой мальчик!</w:t>
      </w:r>
    </w:p>
    <w:p w14:paraId="544418ED" w14:textId="77777777" w:rsidR="005D48DB" w:rsidRDefault="005D48DB">
      <w:pPr>
        <w:pStyle w:val="a7"/>
        <w:rPr>
          <w:rFonts w:ascii="Academy Cyr" w:hAnsi="Academy Cyr"/>
        </w:rPr>
      </w:pPr>
      <w:r>
        <w:rPr>
          <w:rFonts w:ascii="Academy Cyr" w:hAnsi="Academy Cyr"/>
        </w:rPr>
        <w:t>Когда по выжженной пустыне</w:t>
      </w:r>
    </w:p>
    <w:p w14:paraId="537D25F8" w14:textId="77777777" w:rsidR="005D48DB" w:rsidRDefault="005D48DB">
      <w:pPr>
        <w:pStyle w:val="a7"/>
        <w:rPr>
          <w:rFonts w:ascii="Academy Cyr" w:hAnsi="Academy Cyr"/>
        </w:rPr>
      </w:pPr>
      <w:r>
        <w:rPr>
          <w:rFonts w:ascii="Academy Cyr" w:hAnsi="Academy Cyr"/>
        </w:rPr>
        <w:t>Водил их Моисей, тогда</w:t>
      </w:r>
    </w:p>
    <w:p w14:paraId="03268E30" w14:textId="77777777" w:rsidR="005D48DB" w:rsidRDefault="005D48DB">
      <w:pPr>
        <w:pStyle w:val="a7"/>
        <w:rPr>
          <w:rFonts w:ascii="Academy Cyr" w:hAnsi="Academy Cyr"/>
        </w:rPr>
      </w:pPr>
      <w:r>
        <w:rPr>
          <w:rFonts w:ascii="Academy Cyr" w:hAnsi="Academy Cyr"/>
        </w:rPr>
        <w:t>С далеких предков и поныне</w:t>
      </w:r>
    </w:p>
    <w:p w14:paraId="79297AE9" w14:textId="77777777" w:rsidR="005D48DB" w:rsidRDefault="005D48DB">
      <w:pPr>
        <w:pStyle w:val="a7"/>
        <w:rPr>
          <w:rFonts w:ascii="Academy Cyr" w:hAnsi="Academy Cyr"/>
        </w:rPr>
      </w:pPr>
      <w:r>
        <w:rPr>
          <w:rFonts w:ascii="Academy Cyr" w:hAnsi="Academy Cyr"/>
        </w:rPr>
        <w:t>Их отучали от труда,</w:t>
      </w:r>
    </w:p>
    <w:p w14:paraId="475D34AF" w14:textId="77777777" w:rsidR="005D48DB" w:rsidRDefault="005D48DB">
      <w:pPr>
        <w:pStyle w:val="a7"/>
        <w:rPr>
          <w:rFonts w:ascii="Academy Cyr" w:hAnsi="Academy Cyr"/>
        </w:rPr>
      </w:pPr>
      <w:r>
        <w:rPr>
          <w:rFonts w:ascii="Academy Cyr" w:hAnsi="Academy Cyr"/>
        </w:rPr>
        <w:t>Кормили «манною небесной»</w:t>
      </w:r>
    </w:p>
    <w:p w14:paraId="5DBAE7AD" w14:textId="77777777" w:rsidR="005D48DB" w:rsidRDefault="005D48DB">
      <w:pPr>
        <w:pStyle w:val="a7"/>
        <w:rPr>
          <w:rFonts w:ascii="Academy Cyr" w:hAnsi="Academy Cyr"/>
        </w:rPr>
      </w:pPr>
      <w:r>
        <w:rPr>
          <w:rFonts w:ascii="Academy Cyr" w:hAnsi="Academy Cyr"/>
        </w:rPr>
        <w:t>Из царства «пламенного Ра»;</w:t>
      </w:r>
    </w:p>
    <w:p w14:paraId="6656CA56" w14:textId="77777777" w:rsidR="005D48DB" w:rsidRDefault="005D48DB">
      <w:pPr>
        <w:pStyle w:val="a7"/>
        <w:rPr>
          <w:rFonts w:ascii="Academy Cyr" w:hAnsi="Academy Cyr"/>
        </w:rPr>
      </w:pPr>
      <w:r>
        <w:rPr>
          <w:rFonts w:ascii="Academy Cyr" w:hAnsi="Academy Cyr"/>
        </w:rPr>
        <w:t>Методикой почти чудесной</w:t>
      </w:r>
    </w:p>
    <w:p w14:paraId="2A9D3410" w14:textId="77777777" w:rsidR="005D48DB" w:rsidRDefault="005D48DB">
      <w:pPr>
        <w:pStyle w:val="a7"/>
        <w:rPr>
          <w:rFonts w:ascii="Academy Cyr" w:hAnsi="Academy Cyr"/>
        </w:rPr>
      </w:pPr>
      <w:r>
        <w:rPr>
          <w:rFonts w:ascii="Academy Cyr" w:hAnsi="Academy Cyr"/>
        </w:rPr>
        <w:t>Жрецы владели, мастера!</w:t>
      </w:r>
    </w:p>
    <w:p w14:paraId="6BE31616" w14:textId="77777777" w:rsidR="005D48DB" w:rsidRDefault="005D48DB">
      <w:pPr>
        <w:pStyle w:val="a7"/>
        <w:rPr>
          <w:rFonts w:ascii="Academy Cyr" w:hAnsi="Academy Cyr"/>
        </w:rPr>
      </w:pPr>
      <w:r>
        <w:rPr>
          <w:rFonts w:ascii="Academy Cyr" w:hAnsi="Academy Cyr"/>
        </w:rPr>
        <w:t>Скрепили в третьем поколенье</w:t>
      </w:r>
    </w:p>
    <w:p w14:paraId="01D346C0" w14:textId="77777777" w:rsidR="005D48DB" w:rsidRDefault="005D48DB">
      <w:pPr>
        <w:pStyle w:val="a7"/>
        <w:rPr>
          <w:rFonts w:ascii="Academy Cyr" w:hAnsi="Academy Cyr"/>
        </w:rPr>
      </w:pPr>
      <w:r>
        <w:rPr>
          <w:rFonts w:ascii="Academy Cyr" w:hAnsi="Academy Cyr"/>
        </w:rPr>
        <w:t xml:space="preserve">“Трудом” достигнутый эффект, </w:t>
      </w:r>
    </w:p>
    <w:p w14:paraId="214DF7DD" w14:textId="77777777" w:rsidR="005D48DB" w:rsidRDefault="005D48DB">
      <w:pPr>
        <w:pStyle w:val="a7"/>
        <w:rPr>
          <w:rFonts w:ascii="Academy Cyr" w:hAnsi="Academy Cyr"/>
        </w:rPr>
      </w:pPr>
      <w:r>
        <w:rPr>
          <w:rFonts w:ascii="Academy Cyr" w:hAnsi="Academy Cyr"/>
        </w:rPr>
        <w:t>Внедрив  идею разрушенья</w:t>
      </w:r>
    </w:p>
    <w:p w14:paraId="472A9109" w14:textId="77777777" w:rsidR="005D48DB" w:rsidRDefault="005D48DB">
      <w:pPr>
        <w:pStyle w:val="a7"/>
        <w:rPr>
          <w:rFonts w:ascii="Academy Cyr" w:hAnsi="Academy Cyr"/>
        </w:rPr>
      </w:pPr>
      <w:r>
        <w:rPr>
          <w:rFonts w:ascii="Academy Cyr" w:hAnsi="Academy Cyr"/>
        </w:rPr>
        <w:t>Как генетический дефект...</w:t>
      </w:r>
    </w:p>
    <w:p w14:paraId="470AD625" w14:textId="77777777" w:rsidR="005D48DB" w:rsidRDefault="005D48DB">
      <w:pPr>
        <w:pStyle w:val="a7"/>
        <w:rPr>
          <w:rFonts w:ascii="Academy Cyr" w:hAnsi="Academy Cyr"/>
        </w:rPr>
      </w:pPr>
      <w:r>
        <w:rPr>
          <w:rFonts w:ascii="Academy Cyr" w:hAnsi="Academy Cyr"/>
        </w:rPr>
        <w:t>Любой генетик-простофиля</w:t>
      </w:r>
    </w:p>
    <w:p w14:paraId="05C6150C" w14:textId="77777777" w:rsidR="005D48DB" w:rsidRDefault="005D48DB">
      <w:pPr>
        <w:pStyle w:val="a7"/>
        <w:rPr>
          <w:rFonts w:ascii="Academy Cyr" w:hAnsi="Academy Cyr"/>
        </w:rPr>
      </w:pPr>
      <w:r>
        <w:rPr>
          <w:rFonts w:ascii="Academy Cyr" w:hAnsi="Academy Cyr"/>
        </w:rPr>
        <w:t>Создаст вам в рамках трех колен</w:t>
      </w:r>
    </w:p>
    <w:p w14:paraId="1B222B67" w14:textId="77777777" w:rsidR="005D48DB" w:rsidRDefault="005D48DB">
      <w:pPr>
        <w:pStyle w:val="a7"/>
        <w:rPr>
          <w:rFonts w:ascii="Academy Cyr" w:hAnsi="Academy Cyr"/>
        </w:rPr>
      </w:pPr>
      <w:r>
        <w:rPr>
          <w:rFonts w:ascii="Academy Cyr" w:hAnsi="Academy Cyr"/>
        </w:rPr>
        <w:t>В известной мушке дрозофиле</w:t>
      </w:r>
    </w:p>
    <w:p w14:paraId="08E7D12F" w14:textId="77777777" w:rsidR="005D48DB" w:rsidRDefault="005D48DB">
      <w:pPr>
        <w:pStyle w:val="a7"/>
        <w:rPr>
          <w:rFonts w:ascii="Academy Cyr" w:hAnsi="Academy Cyr"/>
        </w:rPr>
      </w:pPr>
      <w:r>
        <w:rPr>
          <w:rFonts w:ascii="Academy Cyr" w:hAnsi="Academy Cyr"/>
        </w:rPr>
        <w:t>Устойчивый мутантный ген!</w:t>
      </w:r>
    </w:p>
    <w:p w14:paraId="4050A57B" w14:textId="77777777" w:rsidR="005D48DB" w:rsidRDefault="005D48DB">
      <w:pPr>
        <w:pStyle w:val="a7"/>
      </w:pPr>
    </w:p>
    <w:p w14:paraId="70E93C5E" w14:textId="77777777" w:rsidR="005D48DB" w:rsidRDefault="005D48DB">
      <w:pPr>
        <w:pStyle w:val="a7"/>
        <w:rPr>
          <w:rFonts w:ascii="Academy Cyr" w:hAnsi="Academy Cyr"/>
        </w:rPr>
      </w:pPr>
      <w:r>
        <w:rPr>
          <w:rFonts w:ascii="Academy Cyr" w:hAnsi="Academy Cyr"/>
        </w:rPr>
        <w:t>У тех, кто труд не разумеет,</w:t>
      </w:r>
    </w:p>
    <w:p w14:paraId="3EBDD670" w14:textId="77777777" w:rsidR="005D48DB" w:rsidRDefault="005D48DB">
      <w:pPr>
        <w:pStyle w:val="a7"/>
        <w:rPr>
          <w:rFonts w:ascii="Academy Cyr" w:hAnsi="Academy Cyr"/>
        </w:rPr>
      </w:pPr>
      <w:r>
        <w:rPr>
          <w:rFonts w:ascii="Academy Cyr" w:hAnsi="Academy Cyr"/>
        </w:rPr>
        <w:t>Полголовы — один муляж.</w:t>
      </w:r>
    </w:p>
    <w:p w14:paraId="13D85CEF" w14:textId="77777777" w:rsidR="005D48DB" w:rsidRDefault="005D48DB">
      <w:pPr>
        <w:pStyle w:val="a7"/>
        <w:rPr>
          <w:rFonts w:ascii="Academy Cyr" w:hAnsi="Academy Cyr"/>
        </w:rPr>
      </w:pPr>
      <w:r>
        <w:rPr>
          <w:rFonts w:ascii="Academy Cyr" w:hAnsi="Academy Cyr"/>
        </w:rPr>
        <w:t>Увы, бессильно сожалеет</w:t>
      </w:r>
    </w:p>
    <w:p w14:paraId="6E71F2EC" w14:textId="77777777" w:rsidR="005D48DB" w:rsidRDefault="005D48DB">
      <w:pPr>
        <w:pStyle w:val="a7"/>
        <w:rPr>
          <w:rFonts w:ascii="Academy Cyr" w:hAnsi="Academy Cyr"/>
        </w:rPr>
      </w:pPr>
      <w:r>
        <w:rPr>
          <w:rFonts w:ascii="Academy Cyr" w:hAnsi="Academy Cyr"/>
        </w:rPr>
        <w:t>Об этом факте разум наш.</w:t>
      </w:r>
    </w:p>
    <w:p w14:paraId="2481271F" w14:textId="77777777" w:rsidR="005D48DB" w:rsidRDefault="005D48DB">
      <w:pPr>
        <w:pStyle w:val="a7"/>
        <w:rPr>
          <w:rFonts w:ascii="Academy Cyr" w:hAnsi="Academy Cyr"/>
        </w:rPr>
      </w:pPr>
      <w:r>
        <w:rPr>
          <w:rFonts w:ascii="Academy Cyr" w:hAnsi="Academy Cyr"/>
        </w:rPr>
        <w:t>Лишенный напрочь в  правой части</w:t>
      </w:r>
    </w:p>
    <w:p w14:paraId="09C68C95" w14:textId="77777777" w:rsidR="005D48DB" w:rsidRDefault="005D48DB">
      <w:pPr>
        <w:pStyle w:val="a7"/>
        <w:rPr>
          <w:rFonts w:ascii="Academy Cyr" w:hAnsi="Academy Cyr"/>
        </w:rPr>
      </w:pPr>
      <w:r>
        <w:rPr>
          <w:rFonts w:ascii="Academy Cyr" w:hAnsi="Academy Cyr"/>
        </w:rPr>
        <w:t>Уменья строить “общий вид”,</w:t>
      </w:r>
    </w:p>
    <w:p w14:paraId="210BEC13" w14:textId="77777777" w:rsidR="005D48DB" w:rsidRDefault="005D48DB">
      <w:pPr>
        <w:pStyle w:val="a7"/>
        <w:rPr>
          <w:rFonts w:ascii="Academy Cyr" w:hAnsi="Academy Cyr"/>
        </w:rPr>
      </w:pPr>
      <w:r>
        <w:rPr>
          <w:rFonts w:ascii="Academy Cyr" w:hAnsi="Academy Cyr"/>
        </w:rPr>
        <w:t>С тех пор незримой служит власти</w:t>
      </w:r>
    </w:p>
    <w:p w14:paraId="616C545D" w14:textId="77777777" w:rsidR="005D48DB" w:rsidRDefault="005D48DB">
      <w:pPr>
        <w:pStyle w:val="a7"/>
        <w:rPr>
          <w:rFonts w:ascii="Academy Cyr" w:hAnsi="Academy Cyr"/>
        </w:rPr>
      </w:pPr>
      <w:r>
        <w:rPr>
          <w:rFonts w:ascii="Academy Cyr" w:hAnsi="Academy Cyr"/>
        </w:rPr>
        <w:t>Сей левомозгий инвалид».</w:t>
      </w:r>
    </w:p>
    <w:p w14:paraId="13ED6E39" w14:textId="77777777" w:rsidR="005D48DB" w:rsidRDefault="005D48DB">
      <w:pPr>
        <w:pStyle w:val="a7"/>
        <w:rPr>
          <w:rFonts w:ascii="Academy Cyr" w:hAnsi="Academy Cyr"/>
        </w:rPr>
      </w:pPr>
      <w:r>
        <w:rPr>
          <w:rFonts w:ascii="Academy Cyr" w:hAnsi="Academy Cyr"/>
        </w:rPr>
        <w:t>«И что же, так на все века?»</w:t>
      </w:r>
    </w:p>
    <w:p w14:paraId="16AA2C8B" w14:textId="77777777" w:rsidR="005D48DB" w:rsidRDefault="005D48DB">
      <w:pPr>
        <w:pStyle w:val="a7"/>
        <w:rPr>
          <w:rFonts w:ascii="Academy Cyr" w:hAnsi="Academy Cyr"/>
        </w:rPr>
      </w:pPr>
      <w:r>
        <w:rPr>
          <w:rFonts w:ascii="Academy Cyr" w:hAnsi="Academy Cyr"/>
        </w:rPr>
        <w:t>«Да нет, — сказал старик, — пока...</w:t>
      </w:r>
    </w:p>
    <w:p w14:paraId="197B8DF1" w14:textId="77777777" w:rsidR="005D48DB" w:rsidRDefault="005D48DB">
      <w:pPr>
        <w:pStyle w:val="a7"/>
        <w:rPr>
          <w:rFonts w:ascii="Academy Cyr" w:hAnsi="Academy Cyr"/>
        </w:rPr>
      </w:pPr>
      <w:r>
        <w:rPr>
          <w:rFonts w:ascii="Academy Cyr" w:hAnsi="Academy Cyr"/>
        </w:rPr>
        <w:t>Пока закрыты будут знанья</w:t>
      </w:r>
    </w:p>
    <w:p w14:paraId="340107EE" w14:textId="77777777" w:rsidR="005D48DB" w:rsidRDefault="005D48DB">
      <w:pPr>
        <w:pStyle w:val="a7"/>
        <w:rPr>
          <w:rFonts w:ascii="Academy Cyr" w:hAnsi="Academy Cyr"/>
        </w:rPr>
      </w:pPr>
      <w:r>
        <w:rPr>
          <w:rFonts w:ascii="Academy Cyr" w:hAnsi="Academy Cyr"/>
        </w:rPr>
        <w:t>И сохранится герметизм,</w:t>
      </w:r>
    </w:p>
    <w:p w14:paraId="269A03D6" w14:textId="77777777" w:rsidR="005D48DB" w:rsidRDefault="005D48DB">
      <w:pPr>
        <w:pStyle w:val="a7"/>
        <w:rPr>
          <w:rFonts w:ascii="Academy Cyr" w:hAnsi="Academy Cyr"/>
        </w:rPr>
      </w:pPr>
      <w:r>
        <w:rPr>
          <w:rFonts w:ascii="Academy Cyr" w:hAnsi="Academy Cyr"/>
        </w:rPr>
        <w:t>Дотоль в международном зданье</w:t>
      </w:r>
    </w:p>
    <w:p w14:paraId="7D92026E" w14:textId="77777777" w:rsidR="005D48DB" w:rsidRDefault="005D48DB">
      <w:pPr>
        <w:pStyle w:val="a7"/>
        <w:rPr>
          <w:rFonts w:ascii="Academy Cyr" w:hAnsi="Academy Cyr"/>
        </w:rPr>
      </w:pPr>
      <w:r>
        <w:rPr>
          <w:rFonts w:ascii="Academy Cyr" w:hAnsi="Academy Cyr"/>
        </w:rPr>
        <w:t>Бал будет править сионизм.</w:t>
      </w:r>
    </w:p>
    <w:p w14:paraId="6574200F" w14:textId="77777777" w:rsidR="005D48DB" w:rsidRDefault="005D48DB">
      <w:pPr>
        <w:pStyle w:val="a7"/>
        <w:rPr>
          <w:rFonts w:ascii="Academy Cyr" w:hAnsi="Academy Cyr"/>
        </w:rPr>
      </w:pPr>
      <w:r>
        <w:rPr>
          <w:rFonts w:ascii="Academy Cyr" w:hAnsi="Academy Cyr"/>
        </w:rPr>
        <w:t>Но там, на рубеже столетий,</w:t>
      </w:r>
    </w:p>
    <w:p w14:paraId="32FEC115" w14:textId="77777777" w:rsidR="005D48DB" w:rsidRDefault="005D48DB">
      <w:pPr>
        <w:pStyle w:val="a7"/>
        <w:rPr>
          <w:rFonts w:ascii="Academy Cyr" w:hAnsi="Academy Cyr"/>
        </w:rPr>
      </w:pPr>
      <w:r>
        <w:rPr>
          <w:rFonts w:ascii="Academy Cyr" w:hAnsi="Academy Cyr"/>
        </w:rPr>
        <w:t>(Запомни, витязь, ты — народ!)</w:t>
      </w:r>
    </w:p>
    <w:p w14:paraId="7242101A" w14:textId="77777777" w:rsidR="005D48DB" w:rsidRDefault="005D48DB">
      <w:pPr>
        <w:pStyle w:val="a7"/>
        <w:rPr>
          <w:rFonts w:ascii="Academy Cyr" w:hAnsi="Academy Cyr"/>
        </w:rPr>
      </w:pPr>
      <w:r>
        <w:rPr>
          <w:rFonts w:ascii="Academy Cyr" w:hAnsi="Academy Cyr"/>
        </w:rPr>
        <w:t>От иудейских лихолетий</w:t>
      </w:r>
    </w:p>
    <w:p w14:paraId="6B70AE9A" w14:textId="77777777" w:rsidR="005D48DB" w:rsidRDefault="005D48DB">
      <w:pPr>
        <w:pStyle w:val="a7"/>
        <w:rPr>
          <w:rFonts w:ascii="Academy Cyr" w:hAnsi="Academy Cyr"/>
        </w:rPr>
      </w:pPr>
      <w:r>
        <w:rPr>
          <w:rFonts w:ascii="Academy Cyr" w:hAnsi="Academy Cyr"/>
        </w:rPr>
        <w:t>Весь мир освобожденья ждет!</w:t>
      </w:r>
    </w:p>
    <w:p w14:paraId="5CE73F35" w14:textId="77777777" w:rsidR="005D48DB" w:rsidRDefault="005D48DB">
      <w:pPr>
        <w:pStyle w:val="a7"/>
        <w:rPr>
          <w:rFonts w:ascii="Academy Cyr" w:hAnsi="Academy Cyr"/>
        </w:rPr>
      </w:pPr>
      <w:r>
        <w:rPr>
          <w:rFonts w:ascii="Academy Cyr" w:hAnsi="Academy Cyr"/>
        </w:rPr>
        <w:lastRenderedPageBreak/>
        <w:t xml:space="preserve">Открой при случае Коран, </w:t>
      </w:r>
    </w:p>
    <w:p w14:paraId="2E70B86F" w14:textId="77777777" w:rsidR="005D48DB" w:rsidRDefault="005D48DB">
      <w:pPr>
        <w:pStyle w:val="a7"/>
        <w:rPr>
          <w:rFonts w:ascii="Academy Cyr" w:hAnsi="Academy Cyr"/>
        </w:rPr>
      </w:pPr>
      <w:r>
        <w:rPr>
          <w:rFonts w:ascii="Academy Cyr" w:hAnsi="Academy Cyr"/>
        </w:rPr>
        <w:t>Найди второй главы реченье:</w:t>
      </w:r>
    </w:p>
    <w:p w14:paraId="35604E8B" w14:textId="77777777" w:rsidR="005D48DB" w:rsidRDefault="005D48DB">
      <w:pPr>
        <w:pStyle w:val="a7"/>
        <w:rPr>
          <w:rFonts w:ascii="Academy Cyr" w:hAnsi="Academy Cyr"/>
        </w:rPr>
      </w:pPr>
      <w:r>
        <w:rPr>
          <w:rFonts w:ascii="Academy Cyr" w:hAnsi="Academy Cyr"/>
        </w:rPr>
        <w:t>Там МЕЧ был Моисею дан —</w:t>
      </w:r>
    </w:p>
    <w:p w14:paraId="4AB20AA1" w14:textId="77777777" w:rsidR="005D48DB" w:rsidRDefault="005D48DB">
      <w:pPr>
        <w:pStyle w:val="a7"/>
        <w:rPr>
          <w:rFonts w:ascii="Academy Cyr" w:hAnsi="Academy Cyr"/>
        </w:rPr>
      </w:pPr>
      <w:r>
        <w:rPr>
          <w:rFonts w:ascii="Academy Cyr" w:hAnsi="Academy Cyr"/>
        </w:rPr>
        <w:t>ПИСАНИЕ и РАЗЛИЧЕНЬЕ!</w:t>
      </w:r>
    </w:p>
    <w:p w14:paraId="2B4E9E0D" w14:textId="77777777" w:rsidR="005D48DB" w:rsidRDefault="005D48DB">
      <w:pPr>
        <w:pStyle w:val="a7"/>
        <w:rPr>
          <w:rFonts w:ascii="Academy Cyr" w:hAnsi="Academy Cyr"/>
        </w:rPr>
      </w:pPr>
      <w:r>
        <w:rPr>
          <w:rFonts w:ascii="Academy Cyr" w:hAnsi="Academy Cyr"/>
        </w:rPr>
        <w:t>С писаньем Вера нам дана,</w:t>
      </w:r>
    </w:p>
    <w:p w14:paraId="02123138" w14:textId="77777777" w:rsidR="005D48DB" w:rsidRDefault="005D48DB">
      <w:pPr>
        <w:pStyle w:val="a7"/>
        <w:rPr>
          <w:rFonts w:ascii="Academy Cyr" w:hAnsi="Academy Cyr"/>
        </w:rPr>
      </w:pPr>
      <w:r>
        <w:rPr>
          <w:rFonts w:ascii="Academy Cyr" w:hAnsi="Academy Cyr"/>
        </w:rPr>
        <w:t>А Различение — сокрыто</w:t>
      </w:r>
    </w:p>
    <w:p w14:paraId="0EF6D251" w14:textId="77777777" w:rsidR="005D48DB" w:rsidRDefault="005D48DB">
      <w:pPr>
        <w:pStyle w:val="a7"/>
        <w:rPr>
          <w:rFonts w:ascii="Academy Cyr" w:hAnsi="Academy Cyr"/>
        </w:rPr>
      </w:pPr>
      <w:r>
        <w:rPr>
          <w:rFonts w:ascii="Academy Cyr" w:hAnsi="Academy Cyr"/>
        </w:rPr>
        <w:t>Затем, чтоб черная “элита”</w:t>
      </w:r>
    </w:p>
    <w:p w14:paraId="2DEF1DE8" w14:textId="77777777" w:rsidR="005D48DB" w:rsidRDefault="005D48DB">
      <w:pPr>
        <w:pStyle w:val="a7"/>
        <w:rPr>
          <w:rFonts w:ascii="Academy Cyr" w:hAnsi="Academy Cyr"/>
        </w:rPr>
      </w:pPr>
      <w:r>
        <w:rPr>
          <w:rFonts w:ascii="Academy Cyr" w:hAnsi="Academy Cyr"/>
        </w:rPr>
        <w:t>Планетой правила одна.</w:t>
      </w:r>
    </w:p>
    <w:p w14:paraId="495B2BC4" w14:textId="77777777" w:rsidR="005D48DB" w:rsidRDefault="005D48DB">
      <w:pPr>
        <w:pStyle w:val="a7"/>
        <w:rPr>
          <w:rFonts w:ascii="Academy Cyr" w:hAnsi="Academy Cyr"/>
        </w:rPr>
      </w:pPr>
      <w:r>
        <w:rPr>
          <w:rFonts w:ascii="Academy Cyr" w:hAnsi="Academy Cyr"/>
        </w:rPr>
        <w:t>Взамен в Россию был внедрен</w:t>
      </w:r>
    </w:p>
    <w:p w14:paraId="49AAD9EA" w14:textId="13E1DAE8" w:rsidR="005D48DB" w:rsidRDefault="005D48DB">
      <w:pPr>
        <w:pStyle w:val="a7"/>
        <w:rPr>
          <w:rFonts w:ascii="Academy Cyr" w:hAnsi="Academy Cyr"/>
        </w:rPr>
      </w:pPr>
      <w:r>
        <w:rPr>
          <w:rFonts w:ascii="Academy Cyr" w:hAnsi="Academy Cyr"/>
        </w:rPr>
        <w:t>Гнуснейший</w:t>
      </w:r>
      <w:r w:rsidRPr="005D48DB">
        <w:rPr>
          <w:vertAlign w:val="superscript"/>
        </w:rPr>
        <w:t>[LX]</w:t>
      </w:r>
      <w:r>
        <w:t xml:space="preserve"> </w:t>
      </w:r>
      <w:r>
        <w:rPr>
          <w:rFonts w:ascii="Academy Cyr" w:hAnsi="Academy Cyr"/>
        </w:rPr>
        <w:t>институт кредита,</w:t>
      </w:r>
    </w:p>
    <w:p w14:paraId="3A76CC6F" w14:textId="77777777" w:rsidR="005D48DB" w:rsidRDefault="005D48DB">
      <w:pPr>
        <w:pStyle w:val="a7"/>
        <w:rPr>
          <w:rFonts w:ascii="Academy Cyr" w:hAnsi="Academy Cyr"/>
        </w:rPr>
      </w:pPr>
      <w:r>
        <w:rPr>
          <w:rFonts w:ascii="Academy Cyr" w:hAnsi="Academy Cyr"/>
        </w:rPr>
        <w:t>А алкогольное корыто</w:t>
      </w:r>
    </w:p>
    <w:p w14:paraId="7A8DA3C6" w14:textId="77777777" w:rsidR="005D48DB" w:rsidRDefault="005D48DB">
      <w:pPr>
        <w:pStyle w:val="a7"/>
        <w:rPr>
          <w:rFonts w:ascii="Academy Cyr" w:hAnsi="Academy Cyr"/>
        </w:rPr>
      </w:pPr>
      <w:r>
        <w:rPr>
          <w:rFonts w:ascii="Academy Cyr" w:hAnsi="Academy Cyr"/>
        </w:rPr>
        <w:t>В среду языческих племен</w:t>
      </w:r>
    </w:p>
    <w:p w14:paraId="26D0E0E3" w14:textId="77777777" w:rsidR="005D48DB" w:rsidRDefault="005D48DB">
      <w:pPr>
        <w:pStyle w:val="a7"/>
        <w:rPr>
          <w:rFonts w:ascii="Academy Cyr" w:hAnsi="Academy Cyr"/>
        </w:rPr>
      </w:pPr>
      <w:r>
        <w:rPr>
          <w:rFonts w:ascii="Academy Cyr" w:hAnsi="Academy Cyr"/>
        </w:rPr>
        <w:t>Так пододвинуто Наиной,</w:t>
      </w:r>
    </w:p>
    <w:p w14:paraId="365024FB" w14:textId="77777777" w:rsidR="005D48DB" w:rsidRDefault="005D48DB">
      <w:pPr>
        <w:pStyle w:val="a7"/>
        <w:rPr>
          <w:rFonts w:ascii="Academy Cyr" w:hAnsi="Academy Cyr"/>
        </w:rPr>
      </w:pPr>
      <w:r>
        <w:rPr>
          <w:rFonts w:ascii="Academy Cyr" w:hAnsi="Academy Cyr"/>
        </w:rPr>
        <w:t>Что влезешь, как ни  поверни,</w:t>
      </w:r>
    </w:p>
    <w:p w14:paraId="3BA773B8" w14:textId="77777777" w:rsidR="005D48DB" w:rsidRDefault="005D48DB">
      <w:pPr>
        <w:pStyle w:val="a7"/>
        <w:rPr>
          <w:rFonts w:ascii="Academy Cyr" w:hAnsi="Academy Cyr"/>
        </w:rPr>
      </w:pPr>
      <w:r>
        <w:rPr>
          <w:rFonts w:ascii="Academy Cyr" w:hAnsi="Academy Cyr"/>
        </w:rPr>
        <w:t>Чтоб мы смекали, как они,</w:t>
      </w:r>
    </w:p>
    <w:p w14:paraId="220F3F13" w14:textId="77777777" w:rsidR="005D48DB" w:rsidRDefault="005D48DB">
      <w:pPr>
        <w:pStyle w:val="a7"/>
        <w:rPr>
          <w:rFonts w:ascii="Academy Cyr" w:hAnsi="Academy Cyr"/>
        </w:rPr>
      </w:pPr>
      <w:r>
        <w:rPr>
          <w:rFonts w:ascii="Academy Cyr" w:hAnsi="Academy Cyr"/>
        </w:rPr>
        <w:t>Одною левой половиной.</w:t>
      </w:r>
    </w:p>
    <w:p w14:paraId="3DF37E97" w14:textId="77777777" w:rsidR="005D48DB" w:rsidRDefault="005D48DB">
      <w:pPr>
        <w:pStyle w:val="a7"/>
        <w:rPr>
          <w:rFonts w:ascii="Academy Cyr" w:hAnsi="Academy Cyr"/>
        </w:rPr>
      </w:pPr>
      <w:r>
        <w:rPr>
          <w:rFonts w:ascii="Academy Cyr" w:hAnsi="Academy Cyr"/>
        </w:rPr>
        <w:t>Секреты здорово стеречь</w:t>
      </w:r>
    </w:p>
    <w:p w14:paraId="414C33A8" w14:textId="77777777" w:rsidR="005D48DB" w:rsidRDefault="005D48DB">
      <w:pPr>
        <w:pStyle w:val="a7"/>
        <w:rPr>
          <w:rFonts w:ascii="Academy Cyr" w:hAnsi="Academy Cyr"/>
        </w:rPr>
      </w:pPr>
      <w:r>
        <w:rPr>
          <w:rFonts w:ascii="Academy Cyr" w:hAnsi="Academy Cyr"/>
        </w:rPr>
        <w:t>Приходится  “элитной” касте,</w:t>
      </w:r>
    </w:p>
    <w:p w14:paraId="236694D7" w14:textId="77777777" w:rsidR="005D48DB" w:rsidRDefault="005D48DB">
      <w:pPr>
        <w:pStyle w:val="a7"/>
        <w:rPr>
          <w:rFonts w:ascii="Academy Cyr" w:hAnsi="Academy Cyr"/>
        </w:rPr>
      </w:pPr>
      <w:r>
        <w:rPr>
          <w:rFonts w:ascii="Academy Cyr" w:hAnsi="Academy Cyr"/>
        </w:rPr>
        <w:t>Но ты добудешь этот МЕЧ</w:t>
      </w:r>
    </w:p>
    <w:p w14:paraId="3168C9A8" w14:textId="77777777" w:rsidR="005D48DB" w:rsidRDefault="005D48DB">
      <w:pPr>
        <w:pStyle w:val="a7"/>
        <w:rPr>
          <w:rFonts w:ascii="Academy Cyr" w:hAnsi="Academy Cyr"/>
        </w:rPr>
      </w:pPr>
      <w:r>
        <w:rPr>
          <w:rFonts w:ascii="Academy Cyr" w:hAnsi="Academy Cyr"/>
        </w:rPr>
        <w:t>На гибель сатанинской власти!</w:t>
      </w:r>
    </w:p>
    <w:p w14:paraId="1C0D0BCC" w14:textId="77777777" w:rsidR="005D48DB" w:rsidRDefault="005D48DB">
      <w:pPr>
        <w:pStyle w:val="a7"/>
        <w:rPr>
          <w:rFonts w:ascii="Academy Cyr" w:hAnsi="Academy Cyr"/>
        </w:rPr>
      </w:pPr>
      <w:r>
        <w:rPr>
          <w:rFonts w:ascii="Academy Cyr" w:hAnsi="Academy Cyr"/>
        </w:rPr>
        <w:t>Вперед, мой сын, России славу,</w:t>
      </w:r>
    </w:p>
    <w:p w14:paraId="3B8A5BD0" w14:textId="77777777" w:rsidR="005D48DB" w:rsidRDefault="005D48DB">
      <w:pPr>
        <w:pStyle w:val="a7"/>
        <w:rPr>
          <w:rFonts w:ascii="Academy Cyr" w:hAnsi="Academy Cyr"/>
        </w:rPr>
      </w:pPr>
      <w:r>
        <w:rPr>
          <w:rFonts w:ascii="Academy Cyr" w:hAnsi="Academy Cyr"/>
        </w:rPr>
        <w:t>Людмилу в горницу верни!</w:t>
      </w:r>
    </w:p>
    <w:p w14:paraId="45F11813" w14:textId="77777777" w:rsidR="005D48DB" w:rsidRDefault="005D48DB">
      <w:pPr>
        <w:pStyle w:val="a7"/>
        <w:rPr>
          <w:rFonts w:ascii="Academy Cyr" w:hAnsi="Academy Cyr"/>
        </w:rPr>
      </w:pPr>
      <w:r>
        <w:rPr>
          <w:rFonts w:ascii="Academy Cyr" w:hAnsi="Academy Cyr"/>
        </w:rPr>
        <w:t>Проедешь топь — сверни НАПРАВО,</w:t>
      </w:r>
    </w:p>
    <w:p w14:paraId="4D355EC1" w14:textId="77777777" w:rsidR="005D48DB" w:rsidRDefault="005D48DB">
      <w:pPr>
        <w:pStyle w:val="a7"/>
        <w:rPr>
          <w:rFonts w:ascii="Academy Cyr" w:hAnsi="Academy Cyr"/>
        </w:rPr>
      </w:pPr>
      <w:r>
        <w:rPr>
          <w:rFonts w:ascii="Academy Cyr" w:hAnsi="Academy Cyr"/>
        </w:rPr>
        <w:t>Прощай... Господь тебя храни!»</w:t>
      </w:r>
    </w:p>
    <w:p w14:paraId="1380E164" w14:textId="77777777" w:rsidR="005D48DB" w:rsidRDefault="005D48DB">
      <w:pPr>
        <w:pStyle w:val="a7"/>
      </w:pPr>
    </w:p>
    <w:p w14:paraId="5253738C" w14:textId="77777777" w:rsidR="005D48DB" w:rsidRDefault="005D48DB">
      <w:pPr>
        <w:pStyle w:val="a7"/>
        <w:rPr>
          <w:rFonts w:ascii="Academy Cyr" w:hAnsi="Academy Cyr"/>
        </w:rPr>
      </w:pPr>
      <w:r>
        <w:rPr>
          <w:rFonts w:ascii="Academy Cyr" w:hAnsi="Academy Cyr"/>
        </w:rPr>
        <w:t>И витязь устремился вдаль...</w:t>
      </w:r>
    </w:p>
    <w:p w14:paraId="6684A0DE" w14:textId="77777777" w:rsidR="005D48DB" w:rsidRDefault="005D48DB">
      <w:pPr>
        <w:pStyle w:val="a7"/>
        <w:rPr>
          <w:rFonts w:ascii="Academy Cyr" w:hAnsi="Academy Cyr"/>
        </w:rPr>
      </w:pPr>
      <w:r>
        <w:rPr>
          <w:rFonts w:ascii="Academy Cyr" w:hAnsi="Academy Cyr"/>
        </w:rPr>
        <w:t>Его настиг соперник нервный,</w:t>
      </w:r>
    </w:p>
    <w:p w14:paraId="091C4AC8" w14:textId="77777777" w:rsidR="005D48DB" w:rsidRDefault="005D48DB">
      <w:pPr>
        <w:pStyle w:val="a7"/>
        <w:rPr>
          <w:rFonts w:ascii="Academy Cyr" w:hAnsi="Academy Cyr"/>
        </w:rPr>
      </w:pPr>
      <w:r>
        <w:rPr>
          <w:rFonts w:ascii="Academy Cyr" w:hAnsi="Academy Cyr"/>
        </w:rPr>
        <w:t>Рогдай. И в битве беспримерной</w:t>
      </w:r>
    </w:p>
    <w:p w14:paraId="1D6D7DE0" w14:textId="77777777" w:rsidR="005D48DB" w:rsidRDefault="005D48DB">
      <w:pPr>
        <w:pStyle w:val="a7"/>
        <w:rPr>
          <w:rFonts w:ascii="Academy Cyr" w:hAnsi="Academy Cyr"/>
        </w:rPr>
      </w:pPr>
      <w:r>
        <w:rPr>
          <w:rFonts w:ascii="Academy Cyr" w:hAnsi="Academy Cyr"/>
        </w:rPr>
        <w:t>Руслан вскричал: «Умри!» А жаль...</w:t>
      </w:r>
    </w:p>
    <w:p w14:paraId="0C82BC17" w14:textId="77777777" w:rsidR="005D48DB" w:rsidRDefault="005D48DB">
      <w:pPr>
        <w:pStyle w:val="a7"/>
        <w:rPr>
          <w:rFonts w:ascii="Academy Cyr" w:hAnsi="Academy Cyr"/>
        </w:rPr>
      </w:pPr>
      <w:r>
        <w:rPr>
          <w:rFonts w:ascii="Academy Cyr" w:hAnsi="Academy Cyr"/>
        </w:rPr>
        <w:t>Рогдай последний был оплот</w:t>
      </w:r>
    </w:p>
    <w:p w14:paraId="0E767D4C" w14:textId="77777777" w:rsidR="005D48DB" w:rsidRDefault="005D48DB">
      <w:pPr>
        <w:pStyle w:val="a7"/>
        <w:rPr>
          <w:rFonts w:ascii="Academy Cyr" w:hAnsi="Academy Cyr"/>
        </w:rPr>
      </w:pPr>
      <w:r>
        <w:rPr>
          <w:rFonts w:ascii="Academy Cyr" w:hAnsi="Academy Cyr"/>
        </w:rPr>
        <w:t>Языческой “элиты” ратной.</w:t>
      </w:r>
    </w:p>
    <w:p w14:paraId="72B19643" w14:textId="77777777" w:rsidR="005D48DB" w:rsidRDefault="005D48DB">
      <w:pPr>
        <w:pStyle w:val="a7"/>
        <w:rPr>
          <w:rFonts w:ascii="Academy Cyr" w:hAnsi="Academy Cyr"/>
        </w:rPr>
      </w:pPr>
      <w:r>
        <w:rPr>
          <w:rFonts w:ascii="Academy Cyr" w:hAnsi="Academy Cyr"/>
        </w:rPr>
        <w:t>Но дело сделано — обратной</w:t>
      </w:r>
    </w:p>
    <w:p w14:paraId="21DE7763" w14:textId="77777777" w:rsidR="005D48DB" w:rsidRDefault="005D48DB">
      <w:pPr>
        <w:pStyle w:val="a7"/>
        <w:rPr>
          <w:rFonts w:ascii="Academy Cyr" w:hAnsi="Academy Cyr"/>
        </w:rPr>
      </w:pPr>
      <w:r>
        <w:rPr>
          <w:rFonts w:ascii="Academy Cyr" w:hAnsi="Academy Cyr"/>
        </w:rPr>
        <w:t>Дороги время не дает!</w:t>
      </w:r>
    </w:p>
    <w:p w14:paraId="6E96CBEE" w14:textId="77777777" w:rsidR="005D48DB" w:rsidRDefault="005D48DB">
      <w:pPr>
        <w:pStyle w:val="a7"/>
      </w:pPr>
    </w:p>
    <w:p w14:paraId="2A1A67CB" w14:textId="77777777" w:rsidR="005D48DB" w:rsidRDefault="005D48DB">
      <w:pPr>
        <w:pStyle w:val="a7"/>
        <w:rPr>
          <w:rFonts w:ascii="Academy Cyr" w:hAnsi="Academy Cyr"/>
        </w:rPr>
      </w:pPr>
      <w:r>
        <w:rPr>
          <w:rFonts w:ascii="Academy Cyr" w:hAnsi="Academy Cyr"/>
        </w:rPr>
        <w:t>Война, конечно, есть война...</w:t>
      </w:r>
    </w:p>
    <w:p w14:paraId="520C93D0" w14:textId="77777777" w:rsidR="005D48DB" w:rsidRDefault="005D48DB">
      <w:pPr>
        <w:pStyle w:val="a7"/>
        <w:rPr>
          <w:rFonts w:ascii="Academy Cyr" w:hAnsi="Academy Cyr"/>
        </w:rPr>
      </w:pPr>
      <w:r>
        <w:rPr>
          <w:rFonts w:ascii="Academy Cyr" w:hAnsi="Academy Cyr"/>
        </w:rPr>
        <w:t>Иной Руси вставала слава,</w:t>
      </w:r>
    </w:p>
    <w:p w14:paraId="478F6DD3" w14:textId="77777777" w:rsidR="005D48DB" w:rsidRDefault="005D48DB">
      <w:pPr>
        <w:pStyle w:val="a7"/>
        <w:rPr>
          <w:rFonts w:ascii="Academy Cyr" w:hAnsi="Academy Cyr"/>
        </w:rPr>
      </w:pPr>
      <w:r>
        <w:rPr>
          <w:rFonts w:ascii="Academy Cyr" w:hAnsi="Academy Cyr"/>
        </w:rPr>
        <w:lastRenderedPageBreak/>
        <w:t>Являлась новая страна</w:t>
      </w:r>
    </w:p>
    <w:p w14:paraId="64751AA1" w14:textId="77777777" w:rsidR="005D48DB" w:rsidRDefault="005D48DB">
      <w:pPr>
        <w:pStyle w:val="a7"/>
        <w:rPr>
          <w:rFonts w:ascii="Academy Cyr" w:hAnsi="Academy Cyr"/>
        </w:rPr>
      </w:pPr>
      <w:r>
        <w:rPr>
          <w:rFonts w:ascii="Academy Cyr" w:hAnsi="Academy Cyr"/>
        </w:rPr>
        <w:t>Как православная держава!</w:t>
      </w:r>
    </w:p>
    <w:p w14:paraId="7B8B90AA" w14:textId="77777777" w:rsidR="005D48DB" w:rsidRDefault="005D48DB">
      <w:pPr>
        <w:pStyle w:val="a7"/>
      </w:pPr>
    </w:p>
    <w:p w14:paraId="3439C577" w14:textId="77777777" w:rsidR="005D48DB" w:rsidRDefault="005D48DB">
      <w:pPr>
        <w:pStyle w:val="a7"/>
        <w:rPr>
          <w:rFonts w:ascii="Academy Cyr" w:hAnsi="Academy Cyr"/>
        </w:rPr>
      </w:pPr>
      <w:r>
        <w:rPr>
          <w:rFonts w:ascii="Academy Cyr" w:hAnsi="Academy Cyr"/>
        </w:rPr>
        <w:t>Чтоб гордый росс не сильно вырос,</w:t>
      </w:r>
    </w:p>
    <w:p w14:paraId="27593BE0" w14:textId="77777777" w:rsidR="005D48DB" w:rsidRDefault="005D48DB">
      <w:pPr>
        <w:pStyle w:val="a7"/>
        <w:rPr>
          <w:rFonts w:ascii="Academy Cyr" w:hAnsi="Academy Cyr"/>
        </w:rPr>
      </w:pPr>
      <w:r>
        <w:rPr>
          <w:rFonts w:ascii="Academy Cyr" w:hAnsi="Academy Cyr"/>
        </w:rPr>
        <w:t>Тогда нам и внедрили “вирус”...</w:t>
      </w:r>
    </w:p>
    <w:p w14:paraId="255ACB75" w14:textId="77777777" w:rsidR="005D48DB" w:rsidRDefault="005D48DB">
      <w:pPr>
        <w:pStyle w:val="a7"/>
        <w:rPr>
          <w:rFonts w:ascii="Academy Cyr" w:hAnsi="Academy Cyr"/>
        </w:rPr>
      </w:pPr>
      <w:r>
        <w:rPr>
          <w:rFonts w:ascii="Academy Cyr" w:hAnsi="Academy Cyr"/>
        </w:rPr>
        <w:t>Потом, как помним, поле брани</w:t>
      </w:r>
    </w:p>
    <w:p w14:paraId="273BFB22" w14:textId="77777777" w:rsidR="005D48DB" w:rsidRDefault="005D48DB">
      <w:pPr>
        <w:pStyle w:val="a7"/>
        <w:rPr>
          <w:rFonts w:ascii="Academy Cyr" w:hAnsi="Academy Cyr"/>
        </w:rPr>
      </w:pPr>
      <w:r>
        <w:rPr>
          <w:rFonts w:ascii="Academy Cyr" w:hAnsi="Academy Cyr"/>
        </w:rPr>
        <w:t>Руслан пересекал, скорбя,</w:t>
      </w:r>
    </w:p>
    <w:p w14:paraId="431E0099" w14:textId="77777777" w:rsidR="005D48DB" w:rsidRDefault="005D48DB">
      <w:pPr>
        <w:pStyle w:val="a7"/>
        <w:rPr>
          <w:rFonts w:ascii="Academy Cyr" w:hAnsi="Academy Cyr"/>
        </w:rPr>
      </w:pPr>
      <w:r>
        <w:rPr>
          <w:rFonts w:ascii="Academy Cyr" w:hAnsi="Academy Cyr"/>
        </w:rPr>
        <w:t>Шепча: «О поле, кто тебя</w:t>
      </w:r>
    </w:p>
    <w:p w14:paraId="7109BEBA" w14:textId="77777777" w:rsidR="005D48DB" w:rsidRDefault="005D48DB">
      <w:pPr>
        <w:pStyle w:val="a7"/>
        <w:rPr>
          <w:rFonts w:ascii="Academy Cyr" w:hAnsi="Academy Cyr"/>
        </w:rPr>
      </w:pPr>
      <w:r>
        <w:rPr>
          <w:rFonts w:ascii="Academy Cyr" w:hAnsi="Academy Cyr"/>
        </w:rPr>
        <w:t>Усеял мертвыми костями?»</w:t>
      </w:r>
    </w:p>
    <w:p w14:paraId="1DE6DAE9" w14:textId="77777777" w:rsidR="005D48DB" w:rsidRDefault="005D48DB">
      <w:pPr>
        <w:pStyle w:val="a7"/>
        <w:rPr>
          <w:rFonts w:ascii="Academy Cyr" w:hAnsi="Academy Cyr"/>
        </w:rPr>
      </w:pPr>
      <w:r>
        <w:rPr>
          <w:rFonts w:ascii="Academy Cyr" w:hAnsi="Academy Cyr"/>
        </w:rPr>
        <w:t>Здесь выбрал он на всякий случай</w:t>
      </w:r>
    </w:p>
    <w:p w14:paraId="3C68E181" w14:textId="77777777" w:rsidR="005D48DB" w:rsidRDefault="005D48DB">
      <w:pPr>
        <w:pStyle w:val="a7"/>
        <w:rPr>
          <w:rFonts w:ascii="Academy Cyr" w:hAnsi="Academy Cyr"/>
        </w:rPr>
      </w:pPr>
      <w:r>
        <w:rPr>
          <w:rFonts w:ascii="Academy Cyr" w:hAnsi="Academy Cyr"/>
        </w:rPr>
        <w:t>Копье от битвы роковой</w:t>
      </w:r>
    </w:p>
    <w:p w14:paraId="1E9FE8EF" w14:textId="77777777" w:rsidR="005D48DB" w:rsidRDefault="005D48DB">
      <w:pPr>
        <w:pStyle w:val="a7"/>
        <w:rPr>
          <w:rFonts w:ascii="Academy Cyr" w:hAnsi="Academy Cyr"/>
        </w:rPr>
      </w:pPr>
      <w:r>
        <w:rPr>
          <w:rFonts w:ascii="Academy Cyr" w:hAnsi="Academy Cyr"/>
        </w:rPr>
        <w:t>И, проскочивши лес дремучий,</w:t>
      </w:r>
    </w:p>
    <w:p w14:paraId="77B7CED8" w14:textId="77777777" w:rsidR="005D48DB" w:rsidRDefault="005D48DB">
      <w:pPr>
        <w:pStyle w:val="a7"/>
        <w:rPr>
          <w:rFonts w:ascii="Academy Cyr" w:hAnsi="Academy Cyr"/>
        </w:rPr>
      </w:pPr>
      <w:r>
        <w:rPr>
          <w:rFonts w:ascii="Academy Cyr" w:hAnsi="Academy Cyr"/>
        </w:rPr>
        <w:t>Чуть не столкнулся с ГОЛОВОЙ.</w:t>
      </w:r>
    </w:p>
    <w:p w14:paraId="6187333F" w14:textId="77777777" w:rsidR="005D48DB" w:rsidRDefault="005D48DB">
      <w:pPr>
        <w:pStyle w:val="a7"/>
        <w:rPr>
          <w:rFonts w:ascii="Academy Cyr" w:hAnsi="Academy Cyr"/>
        </w:rPr>
      </w:pPr>
      <w:r>
        <w:rPr>
          <w:rFonts w:ascii="Academy Cyr" w:hAnsi="Academy Cyr"/>
        </w:rPr>
        <w:t>Не вышло с нею диалога,</w:t>
      </w:r>
    </w:p>
    <w:p w14:paraId="1AC5DE9E" w14:textId="77777777" w:rsidR="005D48DB" w:rsidRDefault="005D48DB">
      <w:pPr>
        <w:pStyle w:val="a7"/>
        <w:rPr>
          <w:rFonts w:ascii="Academy Cyr" w:hAnsi="Academy Cyr"/>
        </w:rPr>
      </w:pPr>
      <w:r>
        <w:rPr>
          <w:rFonts w:ascii="Academy Cyr" w:hAnsi="Academy Cyr"/>
        </w:rPr>
        <w:t>Та стала дуть, подняв копье,</w:t>
      </w:r>
    </w:p>
    <w:p w14:paraId="33FA0800" w14:textId="77777777" w:rsidR="005D48DB" w:rsidRDefault="005D48DB">
      <w:pPr>
        <w:pStyle w:val="a7"/>
        <w:rPr>
          <w:rFonts w:ascii="Academy Cyr" w:hAnsi="Academy Cyr"/>
        </w:rPr>
      </w:pPr>
      <w:r>
        <w:rPr>
          <w:rFonts w:ascii="Academy Cyr" w:hAnsi="Academy Cyr"/>
        </w:rPr>
        <w:t>Руслан рванулся на нее,</w:t>
      </w:r>
    </w:p>
    <w:p w14:paraId="1A11AF1C" w14:textId="77777777" w:rsidR="005D48DB" w:rsidRDefault="005D48DB">
      <w:pPr>
        <w:pStyle w:val="a7"/>
        <w:rPr>
          <w:rFonts w:ascii="Academy Cyr" w:hAnsi="Academy Cyr"/>
        </w:rPr>
      </w:pPr>
      <w:r>
        <w:rPr>
          <w:rFonts w:ascii="Academy Cyr" w:hAnsi="Academy Cyr"/>
        </w:rPr>
        <w:t>Но продвигался ненамного.</w:t>
      </w:r>
    </w:p>
    <w:p w14:paraId="3377871C" w14:textId="77777777" w:rsidR="005D48DB" w:rsidRDefault="005D48DB">
      <w:pPr>
        <w:pStyle w:val="a7"/>
        <w:rPr>
          <w:rFonts w:ascii="Academy Cyr" w:hAnsi="Academy Cyr"/>
        </w:rPr>
      </w:pPr>
      <w:r>
        <w:rPr>
          <w:rFonts w:ascii="Academy Cyr" w:hAnsi="Academy Cyr"/>
        </w:rPr>
        <w:t>Покуда гнев вскипает в нем,</w:t>
      </w:r>
    </w:p>
    <w:p w14:paraId="0B871105" w14:textId="77777777" w:rsidR="005D48DB" w:rsidRDefault="005D48DB">
      <w:pPr>
        <w:pStyle w:val="a7"/>
        <w:rPr>
          <w:rFonts w:ascii="Academy Cyr" w:hAnsi="Academy Cyr"/>
        </w:rPr>
      </w:pPr>
      <w:r>
        <w:rPr>
          <w:rFonts w:ascii="Academy Cyr" w:hAnsi="Academy Cyr"/>
        </w:rPr>
        <w:t>Понаблюдаем за конем.</w:t>
      </w:r>
    </w:p>
    <w:p w14:paraId="57A4AA1B" w14:textId="77777777" w:rsidR="005D48DB" w:rsidRDefault="005D48DB">
      <w:pPr>
        <w:pStyle w:val="a7"/>
      </w:pPr>
    </w:p>
    <w:p w14:paraId="631EBDF9" w14:textId="77777777" w:rsidR="005D48DB" w:rsidRDefault="005D48DB">
      <w:pPr>
        <w:pStyle w:val="a7"/>
        <w:rPr>
          <w:rFonts w:ascii="Academy Cyr" w:hAnsi="Academy Cyr"/>
        </w:rPr>
      </w:pPr>
      <w:r>
        <w:rPr>
          <w:rFonts w:ascii="Academy Cyr" w:hAnsi="Academy Cyr"/>
        </w:rPr>
        <w:t>Гнедой все признаки толпы</w:t>
      </w:r>
    </w:p>
    <w:p w14:paraId="2D6AF670" w14:textId="77777777" w:rsidR="005D48DB" w:rsidRDefault="005D48DB">
      <w:pPr>
        <w:pStyle w:val="a7"/>
        <w:rPr>
          <w:rFonts w:ascii="Academy Cyr" w:hAnsi="Academy Cyr"/>
        </w:rPr>
      </w:pPr>
      <w:r>
        <w:rPr>
          <w:rFonts w:ascii="Academy Cyr" w:hAnsi="Academy Cyr"/>
        </w:rPr>
        <w:t>Великолепно проявляет:</w:t>
      </w:r>
    </w:p>
    <w:p w14:paraId="7B7CFFA0" w14:textId="77777777" w:rsidR="005D48DB" w:rsidRDefault="005D48DB">
      <w:pPr>
        <w:pStyle w:val="a7"/>
        <w:rPr>
          <w:rFonts w:ascii="Academy Cyr" w:hAnsi="Academy Cyr"/>
        </w:rPr>
      </w:pPr>
      <w:r>
        <w:rPr>
          <w:rFonts w:ascii="Academy Cyr" w:hAnsi="Academy Cyr"/>
        </w:rPr>
        <w:t>Натужа грудь, она стопы</w:t>
      </w:r>
    </w:p>
    <w:p w14:paraId="05678E45" w14:textId="77777777" w:rsidR="005D48DB" w:rsidRDefault="005D48DB">
      <w:pPr>
        <w:pStyle w:val="a7"/>
        <w:rPr>
          <w:rFonts w:ascii="Academy Cyr" w:hAnsi="Academy Cyr"/>
        </w:rPr>
      </w:pPr>
      <w:r>
        <w:rPr>
          <w:rFonts w:ascii="Academy Cyr" w:hAnsi="Academy Cyr"/>
        </w:rPr>
        <w:t>На путь неверный направляет</w:t>
      </w:r>
    </w:p>
    <w:p w14:paraId="70C9AB54" w14:textId="77777777" w:rsidR="005D48DB" w:rsidRDefault="005D48DB">
      <w:pPr>
        <w:pStyle w:val="a7"/>
        <w:rPr>
          <w:rFonts w:ascii="Academy Cyr" w:hAnsi="Academy Cyr"/>
        </w:rPr>
      </w:pPr>
      <w:r>
        <w:rPr>
          <w:rFonts w:ascii="Academy Cyr" w:hAnsi="Academy Cyr"/>
        </w:rPr>
        <w:t>И жмет под лозунгом “Свобода!”,</w:t>
      </w:r>
    </w:p>
    <w:p w14:paraId="03BEB38D" w14:textId="77777777" w:rsidR="005D48DB" w:rsidRDefault="005D48DB">
      <w:pPr>
        <w:pStyle w:val="a7"/>
        <w:rPr>
          <w:rFonts w:ascii="Academy Cyr" w:hAnsi="Academy Cyr"/>
        </w:rPr>
      </w:pPr>
      <w:r>
        <w:rPr>
          <w:rFonts w:ascii="Academy Cyr" w:hAnsi="Academy Cyr"/>
        </w:rPr>
        <w:t>Объята страхом и слепа,</w:t>
      </w:r>
    </w:p>
    <w:p w14:paraId="45FAC96A" w14:textId="77777777" w:rsidR="005D48DB" w:rsidRDefault="005D48DB">
      <w:pPr>
        <w:pStyle w:val="a7"/>
        <w:rPr>
          <w:rFonts w:ascii="Academy Cyr" w:hAnsi="Academy Cyr"/>
        </w:rPr>
      </w:pPr>
      <w:r>
        <w:rPr>
          <w:rFonts w:ascii="Academy Cyr" w:hAnsi="Academy Cyr"/>
        </w:rPr>
        <w:t>Не вызревшая до народа</w:t>
      </w:r>
    </w:p>
    <w:p w14:paraId="410DD341" w14:textId="77777777" w:rsidR="005D48DB" w:rsidRDefault="005D48DB">
      <w:pPr>
        <w:pStyle w:val="a7"/>
        <w:rPr>
          <w:rFonts w:ascii="Academy Cyr" w:hAnsi="Academy Cyr"/>
        </w:rPr>
      </w:pPr>
      <w:r>
        <w:rPr>
          <w:rFonts w:ascii="Academy Cyr" w:hAnsi="Academy Cyr"/>
        </w:rPr>
        <w:t>Национальная толпа...</w:t>
      </w:r>
    </w:p>
    <w:p w14:paraId="4A6E4618" w14:textId="77777777" w:rsidR="005D48DB" w:rsidRDefault="005D48DB">
      <w:pPr>
        <w:pStyle w:val="a7"/>
        <w:rPr>
          <w:rFonts w:ascii="Academy Cyr" w:hAnsi="Academy Cyr"/>
        </w:rPr>
      </w:pPr>
      <w:r>
        <w:rPr>
          <w:rFonts w:ascii="Academy Cyr" w:hAnsi="Academy Cyr"/>
        </w:rPr>
        <w:t>Точь-в-точь как ныне вся орава</w:t>
      </w:r>
    </w:p>
    <w:p w14:paraId="0383ECA0" w14:textId="77777777" w:rsidR="005D48DB" w:rsidRDefault="005D48DB">
      <w:pPr>
        <w:pStyle w:val="a7"/>
        <w:rPr>
          <w:rFonts w:ascii="Academy Cyr" w:hAnsi="Academy Cyr"/>
        </w:rPr>
      </w:pPr>
      <w:r>
        <w:rPr>
          <w:rFonts w:ascii="Academy Cyr" w:hAnsi="Academy Cyr"/>
        </w:rPr>
        <w:t>За радикалами вослед</w:t>
      </w:r>
    </w:p>
    <w:p w14:paraId="77196ACC" w14:textId="77777777" w:rsidR="005D48DB" w:rsidRDefault="005D48DB">
      <w:pPr>
        <w:pStyle w:val="a7"/>
        <w:rPr>
          <w:rFonts w:ascii="Academy Cyr" w:hAnsi="Academy Cyr"/>
        </w:rPr>
      </w:pPr>
      <w:r>
        <w:rPr>
          <w:rFonts w:ascii="Academy Cyr" w:hAnsi="Academy Cyr"/>
        </w:rPr>
        <w:t xml:space="preserve">Рванула, словно в пасть удава, </w:t>
      </w:r>
    </w:p>
    <w:p w14:paraId="2523088D" w14:textId="77777777" w:rsidR="005D48DB" w:rsidRDefault="005D48DB">
      <w:pPr>
        <w:pStyle w:val="a7"/>
        <w:rPr>
          <w:rFonts w:ascii="Academy Cyr" w:hAnsi="Academy Cyr"/>
        </w:rPr>
      </w:pPr>
      <w:r>
        <w:rPr>
          <w:rFonts w:ascii="Academy Cyr" w:hAnsi="Academy Cyr"/>
        </w:rPr>
        <w:t>В вонючий западный кювет.</w:t>
      </w:r>
    </w:p>
    <w:p w14:paraId="4C0BC730" w14:textId="77777777" w:rsidR="005D48DB" w:rsidRDefault="005D48DB">
      <w:pPr>
        <w:pStyle w:val="a7"/>
        <w:rPr>
          <w:rFonts w:ascii="Academy Cyr" w:hAnsi="Academy Cyr"/>
        </w:rPr>
      </w:pPr>
      <w:r>
        <w:rPr>
          <w:rFonts w:ascii="Academy Cyr" w:hAnsi="Academy Cyr"/>
        </w:rPr>
        <w:t>Да ведь скакнула всей страной,</w:t>
      </w:r>
    </w:p>
    <w:p w14:paraId="7AE55E97" w14:textId="77777777" w:rsidR="005D48DB" w:rsidRDefault="005D48DB">
      <w:pPr>
        <w:pStyle w:val="a7"/>
      </w:pPr>
      <w:r>
        <w:rPr>
          <w:rFonts w:ascii="Academy Cyr" w:hAnsi="Academy Cyr"/>
        </w:rPr>
        <w:t>Как кот на масляную кринку</w:t>
      </w:r>
      <w:r>
        <w:t>,</w:t>
      </w:r>
    </w:p>
    <w:p w14:paraId="4C6AC51C" w14:textId="77777777" w:rsidR="005D48DB" w:rsidRDefault="005D48DB">
      <w:pPr>
        <w:pStyle w:val="a7"/>
        <w:rPr>
          <w:rFonts w:ascii="Academy Cyr" w:hAnsi="Academy Cyr"/>
        </w:rPr>
      </w:pPr>
      <w:r>
        <w:rPr>
          <w:rFonts w:ascii="Academy Cyr" w:hAnsi="Academy Cyr"/>
        </w:rPr>
        <w:t>И к “демократии”, и к рынку</w:t>
      </w:r>
    </w:p>
    <w:p w14:paraId="37189F8F" w14:textId="77777777" w:rsidR="005D48DB" w:rsidRDefault="005D48DB">
      <w:pPr>
        <w:pStyle w:val="a7"/>
        <w:rPr>
          <w:rFonts w:ascii="Academy Cyr" w:hAnsi="Academy Cyr"/>
        </w:rPr>
      </w:pPr>
      <w:r>
        <w:rPr>
          <w:rFonts w:ascii="Academy Cyr" w:hAnsi="Academy Cyr"/>
        </w:rPr>
        <w:t>Пришла отарою шальной.</w:t>
      </w:r>
    </w:p>
    <w:p w14:paraId="46AE095D" w14:textId="77777777" w:rsidR="005D48DB" w:rsidRDefault="005D48DB">
      <w:pPr>
        <w:pStyle w:val="a7"/>
        <w:rPr>
          <w:rFonts w:ascii="Academy Cyr" w:hAnsi="Academy Cyr"/>
        </w:rPr>
      </w:pPr>
      <w:r>
        <w:rPr>
          <w:rFonts w:ascii="Academy Cyr" w:hAnsi="Academy Cyr"/>
        </w:rPr>
        <w:lastRenderedPageBreak/>
        <w:t>А мы вернемся к Голове</w:t>
      </w:r>
    </w:p>
    <w:p w14:paraId="1DAA1B84" w14:textId="77777777" w:rsidR="005D48DB" w:rsidRDefault="005D48DB">
      <w:pPr>
        <w:pStyle w:val="a7"/>
        <w:rPr>
          <w:rFonts w:ascii="Academy Cyr" w:hAnsi="Academy Cyr"/>
        </w:rPr>
      </w:pPr>
      <w:r>
        <w:rPr>
          <w:rFonts w:ascii="Academy Cyr" w:hAnsi="Academy Cyr"/>
        </w:rPr>
        <w:t>Но только во второй главе...</w:t>
      </w:r>
    </w:p>
    <w:p w14:paraId="21EE4B8E" w14:textId="77777777" w:rsidR="005D48DB" w:rsidRDefault="005D48DB">
      <w:pPr>
        <w:pStyle w:val="a7"/>
      </w:pPr>
    </w:p>
    <w:p w14:paraId="4DD54DB1" w14:textId="77777777" w:rsidR="005D48DB" w:rsidRDefault="005D48DB">
      <w:pPr>
        <w:pStyle w:val="Heading2"/>
      </w:pPr>
      <w:r>
        <w:t xml:space="preserve"> </w:t>
      </w:r>
      <w:bookmarkStart w:id="44" w:name="_Toc450574855"/>
      <w:r>
        <w:t>ПЕСНЬ ВТОРАЯ</w:t>
      </w:r>
      <w:bookmarkEnd w:id="44"/>
    </w:p>
    <w:p w14:paraId="0B12679B" w14:textId="77777777" w:rsidR="005D48DB" w:rsidRDefault="005D48DB">
      <w:pPr>
        <w:pStyle w:val="a7"/>
        <w:jc w:val="both"/>
      </w:pPr>
    </w:p>
    <w:p w14:paraId="5C1D52CA" w14:textId="77777777" w:rsidR="005D48DB" w:rsidRDefault="005D48DB">
      <w:pPr>
        <w:pStyle w:val="a7"/>
        <w:rPr>
          <w:rFonts w:ascii="Academy Cyr" w:hAnsi="Academy Cyr"/>
        </w:rPr>
      </w:pPr>
      <w:r>
        <w:rPr>
          <w:rFonts w:ascii="Academy Cyr" w:hAnsi="Academy Cyr"/>
        </w:rPr>
        <w:t>Вообще-то, головы без тел —</w:t>
      </w:r>
    </w:p>
    <w:p w14:paraId="6BFDF309" w14:textId="77777777" w:rsidR="005D48DB" w:rsidRDefault="005D48DB">
      <w:pPr>
        <w:pStyle w:val="a7"/>
        <w:rPr>
          <w:rFonts w:ascii="Academy Cyr" w:hAnsi="Academy Cyr"/>
        </w:rPr>
      </w:pPr>
      <w:r>
        <w:rPr>
          <w:rFonts w:ascii="Academy Cyr" w:hAnsi="Academy Cyr"/>
        </w:rPr>
        <w:t>Особый повод для раздумий —</w:t>
      </w:r>
    </w:p>
    <w:p w14:paraId="08619071" w14:textId="77777777" w:rsidR="005D48DB" w:rsidRDefault="005D48DB">
      <w:pPr>
        <w:pStyle w:val="a7"/>
        <w:rPr>
          <w:rFonts w:ascii="Academy Cyr" w:hAnsi="Academy Cyr"/>
        </w:rPr>
      </w:pPr>
      <w:r>
        <w:rPr>
          <w:rFonts w:ascii="Academy Cyr" w:hAnsi="Academy Cyr"/>
        </w:rPr>
        <w:t>И в части мавзолейных мумий,</w:t>
      </w:r>
    </w:p>
    <w:p w14:paraId="21EEEF62" w14:textId="77777777" w:rsidR="005D48DB" w:rsidRDefault="005D48DB">
      <w:pPr>
        <w:pStyle w:val="a7"/>
        <w:rPr>
          <w:rFonts w:ascii="Academy Cyr" w:hAnsi="Academy Cyr"/>
        </w:rPr>
      </w:pPr>
      <w:r>
        <w:rPr>
          <w:rFonts w:ascii="Academy Cyr" w:hAnsi="Academy Cyr"/>
        </w:rPr>
        <w:t>И в смысле повседневных дел...</w:t>
      </w:r>
    </w:p>
    <w:p w14:paraId="66623C25" w14:textId="77777777" w:rsidR="005D48DB" w:rsidRDefault="005D48DB">
      <w:pPr>
        <w:pStyle w:val="a7"/>
        <w:rPr>
          <w:rFonts w:ascii="Academy Cyr" w:hAnsi="Academy Cyr"/>
        </w:rPr>
      </w:pPr>
      <w:r>
        <w:rPr>
          <w:rFonts w:ascii="Academy Cyr" w:hAnsi="Academy Cyr"/>
        </w:rPr>
        <w:t>Поэт блестяще передал</w:t>
      </w:r>
    </w:p>
    <w:p w14:paraId="61AA4476" w14:textId="77777777" w:rsidR="005D48DB" w:rsidRDefault="005D48DB">
      <w:pPr>
        <w:pStyle w:val="a7"/>
        <w:rPr>
          <w:rFonts w:ascii="Academy Cyr" w:hAnsi="Academy Cyr"/>
        </w:rPr>
      </w:pPr>
      <w:r>
        <w:rPr>
          <w:rFonts w:ascii="Academy Cyr" w:hAnsi="Academy Cyr"/>
        </w:rPr>
        <w:t>Трагедию такого рода:</w:t>
      </w:r>
    </w:p>
    <w:p w14:paraId="5C1147B8" w14:textId="77777777" w:rsidR="005D48DB" w:rsidRDefault="005D48DB">
      <w:pPr>
        <w:pStyle w:val="a7"/>
        <w:rPr>
          <w:rFonts w:ascii="Academy Cyr" w:hAnsi="Academy Cyr"/>
        </w:rPr>
      </w:pPr>
      <w:r>
        <w:rPr>
          <w:rFonts w:ascii="Academy Cyr" w:hAnsi="Academy Cyr"/>
        </w:rPr>
        <w:t>Ведь власть от своего народа</w:t>
      </w:r>
    </w:p>
    <w:p w14:paraId="1DF94A6B" w14:textId="77777777" w:rsidR="005D48DB" w:rsidRDefault="005D48DB">
      <w:pPr>
        <w:pStyle w:val="a7"/>
        <w:rPr>
          <w:rFonts w:ascii="Academy Cyr" w:hAnsi="Academy Cyr"/>
        </w:rPr>
      </w:pPr>
      <w:r>
        <w:rPr>
          <w:rFonts w:ascii="Academy Cyr" w:hAnsi="Academy Cyr"/>
        </w:rPr>
        <w:t>Была оторвана всегда.</w:t>
      </w:r>
    </w:p>
    <w:p w14:paraId="7FA8A5E9" w14:textId="77777777" w:rsidR="005D48DB" w:rsidRDefault="005D48DB">
      <w:pPr>
        <w:pStyle w:val="a7"/>
        <w:rPr>
          <w:rFonts w:ascii="Academy Cyr" w:hAnsi="Academy Cyr"/>
        </w:rPr>
      </w:pPr>
      <w:r>
        <w:rPr>
          <w:rFonts w:ascii="Academy Cyr" w:hAnsi="Academy Cyr"/>
        </w:rPr>
        <w:t>А может видел наяву</w:t>
      </w:r>
    </w:p>
    <w:p w14:paraId="03F1E0F2" w14:textId="77777777" w:rsidR="005D48DB" w:rsidRDefault="005D48DB">
      <w:pPr>
        <w:pStyle w:val="a7"/>
        <w:rPr>
          <w:rFonts w:ascii="Academy Cyr" w:hAnsi="Academy Cyr"/>
        </w:rPr>
      </w:pPr>
      <w:r>
        <w:rPr>
          <w:rFonts w:ascii="Academy Cyr" w:hAnsi="Academy Cyr"/>
        </w:rPr>
        <w:t>Расстрел жестокий на Урале,</w:t>
      </w:r>
    </w:p>
    <w:p w14:paraId="714F5CC8" w14:textId="77777777" w:rsidR="005D48DB" w:rsidRDefault="005D48DB">
      <w:pPr>
        <w:pStyle w:val="a7"/>
        <w:rPr>
          <w:rFonts w:ascii="Academy Cyr" w:hAnsi="Academy Cyr"/>
        </w:rPr>
      </w:pPr>
      <w:r>
        <w:rPr>
          <w:rFonts w:ascii="Academy Cyr" w:hAnsi="Academy Cyr"/>
        </w:rPr>
        <w:t>Когда российскую главу</w:t>
      </w:r>
    </w:p>
    <w:p w14:paraId="0CA75FB1" w14:textId="1CED6CA4" w:rsidR="005D48DB" w:rsidRDefault="005D48DB">
      <w:pPr>
        <w:pStyle w:val="a7"/>
      </w:pPr>
      <w:r>
        <w:rPr>
          <w:rFonts w:ascii="Academy Cyr" w:hAnsi="Academy Cyr"/>
        </w:rPr>
        <w:t>Друзья свободы оторвали?</w:t>
      </w:r>
      <w:r w:rsidRPr="005D48DB">
        <w:rPr>
          <w:vertAlign w:val="superscript"/>
        </w:rPr>
        <w:t>[LXI]</w:t>
      </w:r>
      <w:r>
        <w:t>...</w:t>
      </w:r>
    </w:p>
    <w:p w14:paraId="0C0EC6AC" w14:textId="77777777" w:rsidR="005D48DB" w:rsidRDefault="005D48DB">
      <w:pPr>
        <w:pStyle w:val="a7"/>
        <w:rPr>
          <w:rFonts w:ascii="Academy Cyr" w:hAnsi="Academy Cyr"/>
        </w:rPr>
      </w:pPr>
      <w:r>
        <w:rPr>
          <w:rFonts w:ascii="Academy Cyr" w:hAnsi="Academy Cyr"/>
        </w:rPr>
        <w:t>Дом Ельцин снес (такой каприз),</w:t>
      </w:r>
    </w:p>
    <w:p w14:paraId="2DE85EE5" w14:textId="77777777" w:rsidR="005D48DB" w:rsidRDefault="005D48DB">
      <w:pPr>
        <w:pStyle w:val="a7"/>
        <w:rPr>
          <w:rFonts w:ascii="Academy Cyr" w:hAnsi="Academy Cyr"/>
        </w:rPr>
      </w:pPr>
      <w:r>
        <w:rPr>
          <w:rFonts w:ascii="Academy Cyr" w:hAnsi="Academy Cyr"/>
        </w:rPr>
        <w:t>Кто б охнул:«Ты не прав, Борис! »</w:t>
      </w:r>
    </w:p>
    <w:p w14:paraId="468D49B0" w14:textId="77777777" w:rsidR="005D48DB" w:rsidRDefault="005D48DB">
      <w:pPr>
        <w:pStyle w:val="a7"/>
      </w:pPr>
    </w:p>
    <w:p w14:paraId="3550BE41" w14:textId="77777777" w:rsidR="005D48DB" w:rsidRDefault="005D48DB">
      <w:pPr>
        <w:pStyle w:val="a7"/>
        <w:rPr>
          <w:rFonts w:ascii="Academy Cyr" w:hAnsi="Academy Cyr"/>
        </w:rPr>
      </w:pPr>
      <w:r>
        <w:rPr>
          <w:rFonts w:ascii="Academy Cyr" w:hAnsi="Academy Cyr"/>
        </w:rPr>
        <w:t xml:space="preserve">Но нам пора рассказ вести, </w:t>
      </w:r>
    </w:p>
    <w:p w14:paraId="759F8ADE" w14:textId="77777777" w:rsidR="005D48DB" w:rsidRDefault="005D48DB">
      <w:pPr>
        <w:pStyle w:val="a7"/>
        <w:rPr>
          <w:rFonts w:ascii="Academy Cyr" w:hAnsi="Academy Cyr"/>
        </w:rPr>
      </w:pPr>
      <w:r>
        <w:rPr>
          <w:rFonts w:ascii="Academy Cyr" w:hAnsi="Academy Cyr"/>
        </w:rPr>
        <w:t>Как Голова теснит Руслана,</w:t>
      </w:r>
    </w:p>
    <w:p w14:paraId="049F5CE4" w14:textId="77777777" w:rsidR="005D48DB" w:rsidRDefault="005D48DB">
      <w:pPr>
        <w:pStyle w:val="a7"/>
        <w:rPr>
          <w:rFonts w:ascii="Academy Cyr" w:hAnsi="Academy Cyr"/>
        </w:rPr>
      </w:pPr>
      <w:r>
        <w:rPr>
          <w:rFonts w:ascii="Academy Cyr" w:hAnsi="Academy Cyr"/>
        </w:rPr>
        <w:t>Сильней любого урагана</w:t>
      </w:r>
    </w:p>
    <w:p w14:paraId="70BB3C37" w14:textId="77777777" w:rsidR="005D48DB" w:rsidRDefault="005D48DB">
      <w:pPr>
        <w:pStyle w:val="a7"/>
        <w:rPr>
          <w:rFonts w:ascii="Academy Cyr" w:hAnsi="Academy Cyr"/>
        </w:rPr>
      </w:pPr>
      <w:r>
        <w:rPr>
          <w:rFonts w:ascii="Academy Cyr" w:hAnsi="Academy Cyr"/>
        </w:rPr>
        <w:t>Так дует, что не подойти.</w:t>
      </w:r>
    </w:p>
    <w:p w14:paraId="5A01FC52" w14:textId="77777777" w:rsidR="005D48DB" w:rsidRDefault="005D48DB">
      <w:pPr>
        <w:pStyle w:val="a7"/>
        <w:rPr>
          <w:rFonts w:ascii="Academy Cyr" w:hAnsi="Academy Cyr"/>
        </w:rPr>
      </w:pPr>
      <w:r>
        <w:rPr>
          <w:rFonts w:ascii="Academy Cyr" w:hAnsi="Academy Cyr"/>
        </w:rPr>
        <w:t>Руслан смекнул, чем взять башку,</w:t>
      </w:r>
    </w:p>
    <w:p w14:paraId="1939B6D3" w14:textId="77777777" w:rsidR="005D48DB" w:rsidRDefault="005D48DB">
      <w:pPr>
        <w:pStyle w:val="a7"/>
        <w:rPr>
          <w:rFonts w:ascii="Academy Cyr" w:hAnsi="Academy Cyr"/>
        </w:rPr>
      </w:pPr>
      <w:r>
        <w:rPr>
          <w:rFonts w:ascii="Academy Cyr" w:hAnsi="Academy Cyr"/>
        </w:rPr>
        <w:t>Явив немалые таланты,</w:t>
      </w:r>
    </w:p>
    <w:p w14:paraId="562778BE" w14:textId="77777777" w:rsidR="005D48DB" w:rsidRDefault="005D48DB">
      <w:pPr>
        <w:pStyle w:val="a7"/>
        <w:rPr>
          <w:rFonts w:ascii="Academy Cyr" w:hAnsi="Academy Cyr"/>
        </w:rPr>
      </w:pPr>
      <w:r>
        <w:rPr>
          <w:rFonts w:ascii="Academy Cyr" w:hAnsi="Academy Cyr"/>
        </w:rPr>
        <w:t>Придал значенье ЯЗЫКУ</w:t>
      </w:r>
    </w:p>
    <w:p w14:paraId="435004CA" w14:textId="77777777" w:rsidR="005D48DB" w:rsidRDefault="005D48DB">
      <w:pPr>
        <w:pStyle w:val="a7"/>
        <w:rPr>
          <w:rFonts w:ascii="Academy Cyr" w:hAnsi="Academy Cyr"/>
        </w:rPr>
      </w:pPr>
      <w:r>
        <w:rPr>
          <w:rFonts w:ascii="Academy Cyr" w:hAnsi="Academy Cyr"/>
        </w:rPr>
        <w:t>Как инструменту пропаганды.</w:t>
      </w:r>
    </w:p>
    <w:p w14:paraId="6FD48535" w14:textId="77777777" w:rsidR="005D48DB" w:rsidRDefault="005D48DB">
      <w:pPr>
        <w:pStyle w:val="a7"/>
        <w:rPr>
          <w:rFonts w:ascii="Academy Cyr" w:hAnsi="Academy Cyr"/>
        </w:rPr>
      </w:pPr>
      <w:r>
        <w:rPr>
          <w:rFonts w:ascii="Academy Cyr" w:hAnsi="Academy Cyr"/>
        </w:rPr>
        <w:t>В момент пронзает он копьем</w:t>
      </w:r>
    </w:p>
    <w:p w14:paraId="47073B90" w14:textId="77777777" w:rsidR="005D48DB" w:rsidRDefault="005D48DB">
      <w:pPr>
        <w:pStyle w:val="a7"/>
        <w:rPr>
          <w:rFonts w:ascii="Academy Cyr" w:hAnsi="Academy Cyr"/>
        </w:rPr>
      </w:pPr>
      <w:r>
        <w:rPr>
          <w:rFonts w:ascii="Academy Cyr" w:hAnsi="Academy Cyr"/>
        </w:rPr>
        <w:t>Язык хохочущему диву.</w:t>
      </w:r>
    </w:p>
    <w:p w14:paraId="7B84E025" w14:textId="77777777" w:rsidR="005D48DB" w:rsidRDefault="005D48DB">
      <w:pPr>
        <w:pStyle w:val="a7"/>
        <w:rPr>
          <w:rFonts w:ascii="Academy Cyr" w:hAnsi="Academy Cyr"/>
        </w:rPr>
      </w:pPr>
      <w:r>
        <w:rPr>
          <w:rFonts w:ascii="Academy Cyr" w:hAnsi="Academy Cyr"/>
        </w:rPr>
        <w:t>А взявши инициативу,</w:t>
      </w:r>
    </w:p>
    <w:p w14:paraId="3397EDAB" w14:textId="77777777" w:rsidR="005D48DB" w:rsidRDefault="005D48DB">
      <w:pPr>
        <w:pStyle w:val="a7"/>
        <w:rPr>
          <w:rFonts w:ascii="Academy Cyr" w:hAnsi="Academy Cyr"/>
        </w:rPr>
      </w:pPr>
      <w:r>
        <w:rPr>
          <w:rFonts w:ascii="Academy Cyr" w:hAnsi="Academy Cyr"/>
        </w:rPr>
        <w:t>Все — дело техники потом!</w:t>
      </w:r>
    </w:p>
    <w:p w14:paraId="66858745" w14:textId="77777777" w:rsidR="005D48DB" w:rsidRDefault="005D48DB">
      <w:pPr>
        <w:pStyle w:val="a7"/>
        <w:rPr>
          <w:rFonts w:ascii="Academy Cyr" w:hAnsi="Academy Cyr"/>
        </w:rPr>
      </w:pPr>
      <w:r>
        <w:rPr>
          <w:rFonts w:ascii="Academy Cyr" w:hAnsi="Academy Cyr"/>
        </w:rPr>
        <w:t>(О, пресса наших радикалов</w:t>
      </w:r>
    </w:p>
    <w:p w14:paraId="2BA34D37" w14:textId="77777777" w:rsidR="005D48DB" w:rsidRDefault="005D48DB">
      <w:pPr>
        <w:pStyle w:val="a7"/>
        <w:rPr>
          <w:rFonts w:ascii="Academy Cyr" w:hAnsi="Academy Cyr"/>
        </w:rPr>
      </w:pPr>
      <w:r>
        <w:rPr>
          <w:rFonts w:ascii="Academy Cyr" w:hAnsi="Academy Cyr"/>
        </w:rPr>
        <w:t>С неумолкающим враньем,</w:t>
      </w:r>
    </w:p>
    <w:p w14:paraId="32D60714" w14:textId="77777777" w:rsidR="005D48DB" w:rsidRDefault="005D48DB">
      <w:pPr>
        <w:pStyle w:val="a7"/>
        <w:rPr>
          <w:rFonts w:ascii="Academy Cyr" w:hAnsi="Academy Cyr"/>
        </w:rPr>
      </w:pPr>
      <w:r>
        <w:rPr>
          <w:rFonts w:ascii="Academy Cyr" w:hAnsi="Academy Cyr"/>
        </w:rPr>
        <w:t>Когда народ проткнет копьем</w:t>
      </w:r>
    </w:p>
    <w:p w14:paraId="57DA6AC6" w14:textId="77777777" w:rsidR="005D48DB" w:rsidRDefault="005D48DB">
      <w:pPr>
        <w:pStyle w:val="a7"/>
        <w:rPr>
          <w:rFonts w:ascii="Academy Cyr" w:hAnsi="Academy Cyr"/>
        </w:rPr>
      </w:pPr>
      <w:r>
        <w:rPr>
          <w:rFonts w:ascii="Academy Cyr" w:hAnsi="Academy Cyr"/>
        </w:rPr>
        <w:lastRenderedPageBreak/>
        <w:t>Твое раздвоенное жало?!)</w:t>
      </w:r>
    </w:p>
    <w:p w14:paraId="713F05F8" w14:textId="77777777" w:rsidR="005D48DB" w:rsidRDefault="005D48DB">
      <w:pPr>
        <w:pStyle w:val="a7"/>
        <w:rPr>
          <w:rFonts w:ascii="Academy Cyr" w:hAnsi="Academy Cyr"/>
        </w:rPr>
      </w:pPr>
      <w:r>
        <w:rPr>
          <w:rFonts w:ascii="Academy Cyr" w:hAnsi="Academy Cyr"/>
        </w:rPr>
        <w:t>Удар в опавшую щеку,</w:t>
      </w:r>
    </w:p>
    <w:p w14:paraId="19D4E558" w14:textId="77777777" w:rsidR="005D48DB" w:rsidRDefault="005D48DB">
      <w:pPr>
        <w:pStyle w:val="a7"/>
        <w:rPr>
          <w:rFonts w:ascii="Academy Cyr" w:hAnsi="Academy Cyr"/>
        </w:rPr>
      </w:pPr>
      <w:r>
        <w:rPr>
          <w:rFonts w:ascii="Academy Cyr" w:hAnsi="Academy Cyr"/>
        </w:rPr>
        <w:t>И Голова, рванувшись странно,</w:t>
      </w:r>
    </w:p>
    <w:p w14:paraId="176F2A54" w14:textId="77777777" w:rsidR="005D48DB" w:rsidRDefault="005D48DB">
      <w:pPr>
        <w:pStyle w:val="a7"/>
        <w:rPr>
          <w:rFonts w:ascii="Academy Cyr" w:hAnsi="Academy Cyr"/>
        </w:rPr>
      </w:pPr>
      <w:r>
        <w:rPr>
          <w:rFonts w:ascii="Academy Cyr" w:hAnsi="Academy Cyr"/>
        </w:rPr>
        <w:t>Уже лежала на боку,</w:t>
      </w:r>
    </w:p>
    <w:p w14:paraId="1EB78553" w14:textId="77777777" w:rsidR="005D48DB" w:rsidRDefault="005D48DB">
      <w:pPr>
        <w:pStyle w:val="a7"/>
        <w:rPr>
          <w:rFonts w:ascii="Academy Cyr" w:hAnsi="Academy Cyr"/>
        </w:rPr>
      </w:pPr>
      <w:r>
        <w:rPr>
          <w:rFonts w:ascii="Academy Cyr" w:hAnsi="Academy Cyr"/>
        </w:rPr>
        <w:t>А  МЕЧ сверкал в руке Руслана...</w:t>
      </w:r>
    </w:p>
    <w:p w14:paraId="01828C76" w14:textId="77777777" w:rsidR="005D48DB" w:rsidRDefault="005D48DB">
      <w:pPr>
        <w:pStyle w:val="a7"/>
        <w:rPr>
          <w:rFonts w:ascii="Academy Cyr" w:hAnsi="Academy Cyr"/>
        </w:rPr>
      </w:pPr>
      <w:r>
        <w:rPr>
          <w:rFonts w:ascii="Academy Cyr" w:hAnsi="Academy Cyr"/>
        </w:rPr>
        <w:t>От возбужденья вне себя,</w:t>
      </w:r>
    </w:p>
    <w:p w14:paraId="08532D0A" w14:textId="77777777" w:rsidR="005D48DB" w:rsidRDefault="005D48DB">
      <w:pPr>
        <w:pStyle w:val="a7"/>
        <w:rPr>
          <w:rFonts w:ascii="Academy Cyr" w:hAnsi="Academy Cyr"/>
        </w:rPr>
      </w:pPr>
      <w:r>
        <w:rPr>
          <w:rFonts w:ascii="Academy Cyr" w:hAnsi="Academy Cyr"/>
        </w:rPr>
        <w:t>Герой летит и дальше рушить</w:t>
      </w:r>
    </w:p>
    <w:p w14:paraId="79F38583" w14:textId="77777777" w:rsidR="005D48DB" w:rsidRDefault="005D48DB">
      <w:pPr>
        <w:pStyle w:val="a7"/>
        <w:rPr>
          <w:rFonts w:ascii="Academy Cyr" w:hAnsi="Academy Cyr"/>
        </w:rPr>
      </w:pPr>
      <w:r>
        <w:rPr>
          <w:rFonts w:ascii="Academy Cyr" w:hAnsi="Academy Cyr"/>
        </w:rPr>
        <w:t>И обрубить ей нос и уши,</w:t>
      </w:r>
    </w:p>
    <w:p w14:paraId="0E55F6BB" w14:textId="77777777" w:rsidR="005D48DB" w:rsidRDefault="005D48DB">
      <w:pPr>
        <w:pStyle w:val="a7"/>
        <w:rPr>
          <w:rFonts w:ascii="Academy Cyr" w:hAnsi="Academy Cyr"/>
        </w:rPr>
      </w:pPr>
      <w:r>
        <w:rPr>
          <w:rFonts w:ascii="Academy Cyr" w:hAnsi="Academy Cyr"/>
        </w:rPr>
        <w:t>(Как агентуру КГБе?).</w:t>
      </w:r>
    </w:p>
    <w:p w14:paraId="12E710AB" w14:textId="77777777" w:rsidR="005D48DB" w:rsidRDefault="005D48DB">
      <w:pPr>
        <w:pStyle w:val="a7"/>
        <w:rPr>
          <w:rFonts w:ascii="Academy Cyr" w:hAnsi="Academy Cyr"/>
        </w:rPr>
      </w:pPr>
      <w:r>
        <w:rPr>
          <w:rFonts w:ascii="Academy Cyr" w:hAnsi="Academy Cyr"/>
        </w:rPr>
        <w:t xml:space="preserve">Но слыша стон Главы сраженной, </w:t>
      </w:r>
    </w:p>
    <w:p w14:paraId="45773475" w14:textId="77777777" w:rsidR="005D48DB" w:rsidRDefault="005D48DB">
      <w:pPr>
        <w:pStyle w:val="a7"/>
        <w:rPr>
          <w:rFonts w:ascii="Academy Cyr" w:hAnsi="Academy Cyr"/>
        </w:rPr>
      </w:pPr>
      <w:r>
        <w:rPr>
          <w:rFonts w:ascii="Academy Cyr" w:hAnsi="Academy Cyr"/>
        </w:rPr>
        <w:t xml:space="preserve">Узрев тоску погасших глаз, </w:t>
      </w:r>
    </w:p>
    <w:p w14:paraId="09243929" w14:textId="77777777" w:rsidR="005D48DB" w:rsidRDefault="005D48DB">
      <w:pPr>
        <w:pStyle w:val="a7"/>
        <w:rPr>
          <w:rFonts w:ascii="Academy Cyr" w:hAnsi="Academy Cyr"/>
        </w:rPr>
      </w:pPr>
      <w:r>
        <w:rPr>
          <w:rFonts w:ascii="Academy Cyr" w:hAnsi="Academy Cyr"/>
        </w:rPr>
        <w:t>Остановился вдруг смущенный</w:t>
      </w:r>
    </w:p>
    <w:p w14:paraId="4DB18667" w14:textId="77777777" w:rsidR="005D48DB" w:rsidRDefault="005D48DB">
      <w:pPr>
        <w:pStyle w:val="a7"/>
        <w:rPr>
          <w:rFonts w:ascii="Academy Cyr" w:hAnsi="Academy Cyr"/>
        </w:rPr>
      </w:pPr>
      <w:r>
        <w:rPr>
          <w:rFonts w:ascii="Academy Cyr" w:hAnsi="Academy Cyr"/>
        </w:rPr>
        <w:t>И слушает ее рассказ:</w:t>
      </w:r>
    </w:p>
    <w:p w14:paraId="2E7DF336" w14:textId="77777777" w:rsidR="005D48DB" w:rsidRDefault="005D48DB">
      <w:pPr>
        <w:pStyle w:val="a7"/>
      </w:pPr>
    </w:p>
    <w:p w14:paraId="30E837A2" w14:textId="77777777" w:rsidR="005D48DB" w:rsidRDefault="005D48DB">
      <w:pPr>
        <w:pStyle w:val="a7"/>
        <w:rPr>
          <w:rFonts w:ascii="Academy Cyr" w:hAnsi="Academy Cyr"/>
        </w:rPr>
      </w:pPr>
      <w:r>
        <w:rPr>
          <w:rFonts w:ascii="Academy Cyr" w:hAnsi="Academy Cyr"/>
        </w:rPr>
        <w:t xml:space="preserve">«Ты вразумил меня!» — «Ну вот», — </w:t>
      </w:r>
    </w:p>
    <w:p w14:paraId="57AB1399" w14:textId="77777777" w:rsidR="005D48DB" w:rsidRDefault="005D48DB">
      <w:pPr>
        <w:pStyle w:val="a7"/>
        <w:rPr>
          <w:rFonts w:ascii="Academy Cyr" w:hAnsi="Academy Cyr"/>
        </w:rPr>
      </w:pPr>
      <w:r>
        <w:rPr>
          <w:rFonts w:ascii="Academy Cyr" w:hAnsi="Academy Cyr"/>
        </w:rPr>
        <w:t>Руслан подумал равнодушно, —</w:t>
      </w:r>
    </w:p>
    <w:p w14:paraId="591BB4F0" w14:textId="77777777" w:rsidR="005D48DB" w:rsidRDefault="005D48DB">
      <w:pPr>
        <w:pStyle w:val="a7"/>
        <w:rPr>
          <w:rFonts w:ascii="Academy Cyr" w:hAnsi="Academy Cyr"/>
        </w:rPr>
      </w:pPr>
      <w:r>
        <w:rPr>
          <w:rFonts w:ascii="Academy Cyr" w:hAnsi="Academy Cyr"/>
        </w:rPr>
        <w:t>«Бывает власть и впрямь послушна,</w:t>
      </w:r>
    </w:p>
    <w:p w14:paraId="16F94BA8" w14:textId="77777777" w:rsidR="005D48DB" w:rsidRDefault="005D48DB">
      <w:pPr>
        <w:pStyle w:val="a7"/>
        <w:rPr>
          <w:rFonts w:ascii="Academy Cyr" w:hAnsi="Academy Cyr"/>
        </w:rPr>
      </w:pPr>
      <w:r>
        <w:rPr>
          <w:rFonts w:ascii="Academy Cyr" w:hAnsi="Academy Cyr"/>
        </w:rPr>
        <w:t>Когда народ ее прижмет.</w:t>
      </w:r>
    </w:p>
    <w:p w14:paraId="74D83828" w14:textId="77777777" w:rsidR="005D48DB" w:rsidRDefault="005D48DB">
      <w:pPr>
        <w:pStyle w:val="a7"/>
        <w:rPr>
          <w:rFonts w:ascii="Academy Cyr" w:hAnsi="Academy Cyr"/>
        </w:rPr>
      </w:pPr>
      <w:r>
        <w:rPr>
          <w:rFonts w:ascii="Academy Cyr" w:hAnsi="Academy Cyr"/>
        </w:rPr>
        <w:t>Теперь, когда окончен бой,</w:t>
      </w:r>
    </w:p>
    <w:p w14:paraId="25EF455A" w14:textId="77777777" w:rsidR="005D48DB" w:rsidRDefault="005D48DB">
      <w:pPr>
        <w:pStyle w:val="a7"/>
        <w:rPr>
          <w:rFonts w:ascii="Academy Cyr" w:hAnsi="Academy Cyr"/>
        </w:rPr>
      </w:pPr>
      <w:r>
        <w:rPr>
          <w:rFonts w:ascii="Academy Cyr" w:hAnsi="Academy Cyr"/>
        </w:rPr>
        <w:t>Лишь покаяний не хватало».</w:t>
      </w:r>
    </w:p>
    <w:p w14:paraId="67445A0C" w14:textId="77777777" w:rsidR="005D48DB" w:rsidRDefault="005D48DB">
      <w:pPr>
        <w:pStyle w:val="a7"/>
        <w:rPr>
          <w:rFonts w:ascii="Academy Cyr" w:hAnsi="Academy Cyr"/>
        </w:rPr>
      </w:pPr>
      <w:r>
        <w:rPr>
          <w:rFonts w:ascii="Academy Cyr" w:hAnsi="Academy Cyr"/>
        </w:rPr>
        <w:t>«Виновна я перед тобой!» —</w:t>
      </w:r>
    </w:p>
    <w:p w14:paraId="443F5BB8" w14:textId="77777777" w:rsidR="005D48DB" w:rsidRDefault="005D48DB">
      <w:pPr>
        <w:pStyle w:val="a7"/>
        <w:rPr>
          <w:rFonts w:ascii="Academy Cyr" w:hAnsi="Academy Cyr"/>
        </w:rPr>
      </w:pPr>
      <w:r>
        <w:rPr>
          <w:rFonts w:ascii="Academy Cyr" w:hAnsi="Academy Cyr"/>
        </w:rPr>
        <w:t>Тотчас же Голова сказала.</w:t>
      </w:r>
    </w:p>
    <w:p w14:paraId="4DAE881F" w14:textId="77777777" w:rsidR="005D48DB" w:rsidRDefault="005D48DB">
      <w:pPr>
        <w:pStyle w:val="a7"/>
        <w:rPr>
          <w:rFonts w:ascii="Academy Cyr" w:hAnsi="Academy Cyr"/>
        </w:rPr>
      </w:pPr>
      <w:r>
        <w:rPr>
          <w:rFonts w:ascii="Academy Cyr" w:hAnsi="Academy Cyr"/>
        </w:rPr>
        <w:t>«Семья, где я ребенком рос,</w:t>
      </w:r>
    </w:p>
    <w:p w14:paraId="3BA8E4C7" w14:textId="77777777" w:rsidR="005D48DB" w:rsidRDefault="005D48DB">
      <w:pPr>
        <w:pStyle w:val="a7"/>
        <w:rPr>
          <w:rFonts w:ascii="Academy Cyr" w:hAnsi="Academy Cyr"/>
        </w:rPr>
      </w:pPr>
      <w:r>
        <w:rPr>
          <w:rFonts w:ascii="Academy Cyr" w:hAnsi="Academy Cyr"/>
        </w:rPr>
        <w:t>В братишки мне взяла урода;</w:t>
      </w:r>
    </w:p>
    <w:p w14:paraId="595D8620" w14:textId="77777777" w:rsidR="005D48DB" w:rsidRDefault="005D48DB">
      <w:pPr>
        <w:pStyle w:val="a7"/>
      </w:pPr>
      <w:r>
        <w:rPr>
          <w:rFonts w:ascii="Academy Cyr" w:hAnsi="Academy Cyr"/>
        </w:rPr>
        <w:t>Имел он “самый глупый рост”</w:t>
      </w:r>
    </w:p>
    <w:p w14:paraId="73EF5FAD" w14:textId="77777777" w:rsidR="005D48DB" w:rsidRDefault="005D48DB">
      <w:pPr>
        <w:pStyle w:val="a7"/>
        <w:rPr>
          <w:rFonts w:ascii="Academy Cyr" w:hAnsi="Academy Cyr"/>
        </w:rPr>
      </w:pPr>
      <w:r>
        <w:rPr>
          <w:rFonts w:ascii="Academy Cyr" w:hAnsi="Academy Cyr"/>
        </w:rPr>
        <w:t>Как символ “малого народа”.</w:t>
      </w:r>
    </w:p>
    <w:p w14:paraId="413658D3" w14:textId="77777777" w:rsidR="005D48DB" w:rsidRDefault="005D48DB">
      <w:pPr>
        <w:pStyle w:val="a7"/>
        <w:rPr>
          <w:rFonts w:ascii="Academy Cyr" w:hAnsi="Academy Cyr"/>
        </w:rPr>
      </w:pPr>
      <w:r>
        <w:rPr>
          <w:rFonts w:ascii="Academy Cyr" w:hAnsi="Academy Cyr"/>
        </w:rPr>
        <w:t>Но ум у дьявола купил,</w:t>
      </w:r>
    </w:p>
    <w:p w14:paraId="5CFA5C8F" w14:textId="77777777" w:rsidR="005D48DB" w:rsidRDefault="005D48DB">
      <w:pPr>
        <w:pStyle w:val="a7"/>
        <w:rPr>
          <w:rFonts w:ascii="Academy Cyr" w:hAnsi="Academy Cyr"/>
        </w:rPr>
      </w:pPr>
      <w:r>
        <w:rPr>
          <w:rFonts w:ascii="Academy Cyr" w:hAnsi="Academy Cyr"/>
        </w:rPr>
        <w:t>Умел логично строить схемы,</w:t>
      </w:r>
    </w:p>
    <w:p w14:paraId="0BBDC5D9" w14:textId="77777777" w:rsidR="005D48DB" w:rsidRDefault="005D48DB">
      <w:pPr>
        <w:pStyle w:val="a7"/>
        <w:rPr>
          <w:rFonts w:ascii="Academy Cyr" w:hAnsi="Academy Cyr"/>
        </w:rPr>
      </w:pPr>
      <w:r>
        <w:rPr>
          <w:rFonts w:ascii="Academy Cyr" w:hAnsi="Academy Cyr"/>
        </w:rPr>
        <w:t>И силу в бороде хранил</w:t>
      </w:r>
    </w:p>
    <w:p w14:paraId="0A5BDEE4" w14:textId="77777777" w:rsidR="005D48DB" w:rsidRDefault="005D48DB">
      <w:pPr>
        <w:pStyle w:val="a7"/>
        <w:rPr>
          <w:rFonts w:ascii="Academy Cyr" w:hAnsi="Academy Cyr"/>
        </w:rPr>
      </w:pPr>
      <w:r>
        <w:rPr>
          <w:rFonts w:ascii="Academy Cyr" w:hAnsi="Academy Cyr"/>
        </w:rPr>
        <w:t>Кредитно-денежной системы!</w:t>
      </w:r>
    </w:p>
    <w:p w14:paraId="01828821" w14:textId="77777777" w:rsidR="005D48DB" w:rsidRDefault="005D48DB">
      <w:pPr>
        <w:pStyle w:val="a7"/>
        <w:rPr>
          <w:rFonts w:ascii="Academy Cyr" w:hAnsi="Academy Cyr"/>
        </w:rPr>
      </w:pPr>
      <w:r>
        <w:rPr>
          <w:rFonts w:ascii="Academy Cyr" w:hAnsi="Academy Cyr"/>
        </w:rPr>
        <w:t>Копаясь в древних книгах, он</w:t>
      </w:r>
    </w:p>
    <w:p w14:paraId="07AD0F6A" w14:textId="77777777" w:rsidR="005D48DB" w:rsidRDefault="005D48DB">
      <w:pPr>
        <w:pStyle w:val="a7"/>
        <w:rPr>
          <w:rFonts w:ascii="Academy Cyr" w:hAnsi="Academy Cyr"/>
        </w:rPr>
      </w:pPr>
      <w:r>
        <w:rPr>
          <w:rFonts w:ascii="Academy Cyr" w:hAnsi="Academy Cyr"/>
        </w:rPr>
        <w:t>Насобирал туманных знаний,</w:t>
      </w:r>
    </w:p>
    <w:p w14:paraId="15351C8B" w14:textId="77777777" w:rsidR="005D48DB" w:rsidRDefault="005D48DB">
      <w:pPr>
        <w:pStyle w:val="a7"/>
        <w:rPr>
          <w:rFonts w:ascii="Academy Cyr" w:hAnsi="Academy Cyr"/>
        </w:rPr>
      </w:pPr>
      <w:r>
        <w:rPr>
          <w:rFonts w:ascii="Academy Cyr" w:hAnsi="Academy Cyr"/>
        </w:rPr>
        <w:t>Что некий МЕЧ хранят славяне,</w:t>
      </w:r>
    </w:p>
    <w:p w14:paraId="3194C6F8" w14:textId="77777777" w:rsidR="005D48DB" w:rsidRDefault="005D48DB">
      <w:pPr>
        <w:pStyle w:val="a7"/>
        <w:rPr>
          <w:rFonts w:ascii="Academy Cyr" w:hAnsi="Academy Cyr"/>
        </w:rPr>
      </w:pPr>
      <w:r>
        <w:rPr>
          <w:rFonts w:ascii="Academy Cyr" w:hAnsi="Academy Cyr"/>
        </w:rPr>
        <w:t>Которым будет умерщвлен</w:t>
      </w:r>
    </w:p>
    <w:p w14:paraId="33A1D859" w14:textId="77777777" w:rsidR="005D48DB" w:rsidRDefault="005D48DB">
      <w:pPr>
        <w:pStyle w:val="a7"/>
        <w:rPr>
          <w:rFonts w:ascii="Academy Cyr" w:hAnsi="Academy Cyr"/>
        </w:rPr>
      </w:pPr>
      <w:r>
        <w:rPr>
          <w:rFonts w:ascii="Academy Cyr" w:hAnsi="Academy Cyr"/>
        </w:rPr>
        <w:t>Наш договор, скрепленный братством,</w:t>
      </w:r>
    </w:p>
    <w:p w14:paraId="62F58BA9" w14:textId="77777777" w:rsidR="005D48DB" w:rsidRDefault="005D48DB">
      <w:pPr>
        <w:pStyle w:val="a7"/>
        <w:rPr>
          <w:rFonts w:ascii="Academy Cyr" w:hAnsi="Academy Cyr"/>
        </w:rPr>
      </w:pPr>
      <w:r>
        <w:rPr>
          <w:rFonts w:ascii="Academy Cyr" w:hAnsi="Academy Cyr"/>
        </w:rPr>
        <w:t>Он — сгинет со своим богатством,</w:t>
      </w:r>
    </w:p>
    <w:p w14:paraId="00FBB2DE" w14:textId="77777777" w:rsidR="005D48DB" w:rsidRDefault="005D48DB">
      <w:pPr>
        <w:pStyle w:val="a7"/>
        <w:rPr>
          <w:rFonts w:ascii="Academy Cyr" w:hAnsi="Academy Cyr"/>
        </w:rPr>
      </w:pPr>
      <w:r>
        <w:rPr>
          <w:rFonts w:ascii="Academy Cyr" w:hAnsi="Academy Cyr"/>
        </w:rPr>
        <w:lastRenderedPageBreak/>
        <w:t>Я — буду головы лишен!</w:t>
      </w:r>
    </w:p>
    <w:p w14:paraId="5309AFFC" w14:textId="77777777" w:rsidR="005D48DB" w:rsidRDefault="005D48DB">
      <w:pPr>
        <w:pStyle w:val="a7"/>
        <w:rPr>
          <w:rFonts w:ascii="Academy Cyr" w:hAnsi="Academy Cyr"/>
        </w:rPr>
      </w:pPr>
      <w:r>
        <w:rPr>
          <w:rFonts w:ascii="Academy Cyr" w:hAnsi="Academy Cyr"/>
        </w:rPr>
        <w:t>Меня меж тем уговорил он скоро,</w:t>
      </w:r>
    </w:p>
    <w:p w14:paraId="35B13F60" w14:textId="77777777" w:rsidR="005D48DB" w:rsidRDefault="005D48DB">
      <w:pPr>
        <w:pStyle w:val="a7"/>
        <w:rPr>
          <w:rFonts w:ascii="Academy Cyr" w:hAnsi="Academy Cyr"/>
        </w:rPr>
      </w:pPr>
      <w:r>
        <w:rPr>
          <w:rFonts w:ascii="Academy Cyr" w:hAnsi="Academy Cyr"/>
        </w:rPr>
        <w:t>Что МЕЧ тот должен быть у нас;</w:t>
      </w:r>
    </w:p>
    <w:p w14:paraId="6BD9093C" w14:textId="77777777" w:rsidR="005D48DB" w:rsidRDefault="005D48DB">
      <w:pPr>
        <w:pStyle w:val="a7"/>
        <w:rPr>
          <w:rFonts w:ascii="Academy Cyr" w:hAnsi="Academy Cyr"/>
        </w:rPr>
      </w:pPr>
      <w:r>
        <w:rPr>
          <w:rFonts w:ascii="Academy Cyr" w:hAnsi="Academy Cyr"/>
        </w:rPr>
        <w:t>И, взяв на плечи Черномора,</w:t>
      </w:r>
    </w:p>
    <w:p w14:paraId="004427F4" w14:textId="77777777" w:rsidR="005D48DB" w:rsidRDefault="005D48DB">
      <w:pPr>
        <w:pStyle w:val="a7"/>
        <w:rPr>
          <w:rFonts w:ascii="Academy Cyr" w:hAnsi="Academy Cyr"/>
        </w:rPr>
      </w:pPr>
      <w:r>
        <w:rPr>
          <w:rFonts w:ascii="Academy Cyr" w:hAnsi="Academy Cyr"/>
        </w:rPr>
        <w:t>Я в путь пустился в тот же час.</w:t>
      </w:r>
    </w:p>
    <w:p w14:paraId="51BD7782" w14:textId="77777777" w:rsidR="005D48DB" w:rsidRDefault="005D48DB">
      <w:pPr>
        <w:pStyle w:val="a7"/>
        <w:rPr>
          <w:rFonts w:ascii="Academy Cyr" w:hAnsi="Academy Cyr"/>
        </w:rPr>
      </w:pPr>
      <w:r>
        <w:rPr>
          <w:rFonts w:ascii="Academy Cyr" w:hAnsi="Academy Cyr"/>
        </w:rPr>
        <w:t>В подвале на краю земли</w:t>
      </w:r>
    </w:p>
    <w:p w14:paraId="6C9E9516" w14:textId="77777777" w:rsidR="005D48DB" w:rsidRDefault="005D48DB">
      <w:pPr>
        <w:pStyle w:val="a7"/>
        <w:rPr>
          <w:rFonts w:ascii="Academy Cyr" w:hAnsi="Academy Cyr"/>
        </w:rPr>
      </w:pPr>
      <w:r>
        <w:rPr>
          <w:rFonts w:ascii="Academy Cyr" w:hAnsi="Academy Cyr"/>
        </w:rPr>
        <w:t>Мы все же этот МЕЧ нашли.</w:t>
      </w:r>
    </w:p>
    <w:p w14:paraId="1ACA5392" w14:textId="77777777" w:rsidR="005D48DB" w:rsidRDefault="005D48DB">
      <w:pPr>
        <w:pStyle w:val="a7"/>
        <w:rPr>
          <w:rFonts w:ascii="Academy Cyr" w:hAnsi="Academy Cyr"/>
        </w:rPr>
      </w:pPr>
      <w:r>
        <w:rPr>
          <w:rFonts w:ascii="Academy Cyr" w:hAnsi="Academy Cyr"/>
        </w:rPr>
        <w:t>Меж нами спор произошел,</w:t>
      </w:r>
    </w:p>
    <w:p w14:paraId="5EF4D524" w14:textId="77777777" w:rsidR="005D48DB" w:rsidRDefault="005D48DB">
      <w:pPr>
        <w:pStyle w:val="a7"/>
        <w:rPr>
          <w:rFonts w:ascii="Academy Cyr" w:hAnsi="Academy Cyr"/>
        </w:rPr>
      </w:pPr>
      <w:r>
        <w:rPr>
          <w:rFonts w:ascii="Academy Cyr" w:hAnsi="Academy Cyr"/>
        </w:rPr>
        <w:t>Кто истинный владелец клада?</w:t>
      </w:r>
    </w:p>
    <w:p w14:paraId="71A19C65" w14:textId="77777777" w:rsidR="005D48DB" w:rsidRDefault="005D48DB">
      <w:pPr>
        <w:pStyle w:val="a7"/>
        <w:rPr>
          <w:rFonts w:ascii="Academy Cyr" w:hAnsi="Academy Cyr"/>
        </w:rPr>
      </w:pPr>
      <w:r>
        <w:rPr>
          <w:rFonts w:ascii="Academy Cyr" w:hAnsi="Academy Cyr"/>
        </w:rPr>
        <w:t>И Черномор сказал, что надо</w:t>
      </w:r>
    </w:p>
    <w:p w14:paraId="5FF9B21F" w14:textId="77777777" w:rsidR="005D48DB" w:rsidRDefault="005D48DB">
      <w:pPr>
        <w:pStyle w:val="a7"/>
        <w:rPr>
          <w:rFonts w:ascii="Academy Cyr" w:hAnsi="Academy Cyr"/>
        </w:rPr>
      </w:pPr>
      <w:r>
        <w:rPr>
          <w:rFonts w:ascii="Academy Cyr" w:hAnsi="Academy Cyr"/>
        </w:rPr>
        <w:t>Найти консенсус... И нашел!</w:t>
      </w:r>
    </w:p>
    <w:p w14:paraId="09332A9A" w14:textId="77777777" w:rsidR="005D48DB" w:rsidRDefault="005D48DB">
      <w:pPr>
        <w:pStyle w:val="a7"/>
        <w:rPr>
          <w:rFonts w:ascii="Academy Cyr" w:hAnsi="Academy Cyr"/>
        </w:rPr>
      </w:pPr>
      <w:r>
        <w:rPr>
          <w:rFonts w:ascii="Academy Cyr" w:hAnsi="Academy Cyr"/>
        </w:rPr>
        <w:t>Уловку выдумал масон!</w:t>
      </w:r>
    </w:p>
    <w:p w14:paraId="0AF61989" w14:textId="77777777" w:rsidR="005D48DB" w:rsidRDefault="005D48DB">
      <w:pPr>
        <w:pStyle w:val="a7"/>
        <w:rPr>
          <w:rFonts w:ascii="Academy Cyr" w:hAnsi="Academy Cyr"/>
        </w:rPr>
      </w:pPr>
      <w:r>
        <w:rPr>
          <w:rFonts w:ascii="Academy Cyr" w:hAnsi="Academy Cyr"/>
        </w:rPr>
        <w:t>К земле советует прижаться,</w:t>
      </w:r>
    </w:p>
    <w:p w14:paraId="1E3E4A1B" w14:textId="77777777" w:rsidR="005D48DB" w:rsidRDefault="005D48DB">
      <w:pPr>
        <w:pStyle w:val="a7"/>
        <w:rPr>
          <w:rFonts w:ascii="Academy Cyr" w:hAnsi="Academy Cyr"/>
        </w:rPr>
      </w:pPr>
      <w:r>
        <w:rPr>
          <w:rFonts w:ascii="Academy Cyr" w:hAnsi="Academy Cyr"/>
        </w:rPr>
        <w:t xml:space="preserve">И кто услышит первым “звон” — </w:t>
      </w:r>
    </w:p>
    <w:p w14:paraId="56AD9D2A" w14:textId="77777777" w:rsidR="005D48DB" w:rsidRDefault="005D48DB">
      <w:pPr>
        <w:pStyle w:val="a7"/>
        <w:rPr>
          <w:rFonts w:ascii="Academy Cyr" w:hAnsi="Academy Cyr"/>
        </w:rPr>
      </w:pPr>
      <w:r>
        <w:rPr>
          <w:rFonts w:ascii="Academy Cyr" w:hAnsi="Academy Cyr"/>
        </w:rPr>
        <w:t>“Свобода! Равенство! и Братство!” —</w:t>
      </w:r>
    </w:p>
    <w:p w14:paraId="5D73264E" w14:textId="77777777" w:rsidR="005D48DB" w:rsidRDefault="005D48DB">
      <w:pPr>
        <w:pStyle w:val="a7"/>
        <w:rPr>
          <w:rFonts w:ascii="Academy Cyr" w:hAnsi="Academy Cyr"/>
        </w:rPr>
      </w:pPr>
      <w:r>
        <w:rPr>
          <w:rFonts w:ascii="Academy Cyr" w:hAnsi="Academy Cyr"/>
        </w:rPr>
        <w:t>Тот до конца мечом владей,</w:t>
      </w:r>
    </w:p>
    <w:p w14:paraId="25915435" w14:textId="77777777" w:rsidR="005D48DB" w:rsidRDefault="005D48DB">
      <w:pPr>
        <w:pStyle w:val="a7"/>
        <w:rPr>
          <w:rFonts w:ascii="Academy Cyr" w:hAnsi="Academy Cyr"/>
        </w:rPr>
      </w:pPr>
      <w:r>
        <w:rPr>
          <w:rFonts w:ascii="Academy Cyr" w:hAnsi="Academy Cyr"/>
        </w:rPr>
        <w:t>А значит и толпой людей!</w:t>
      </w:r>
    </w:p>
    <w:p w14:paraId="53582EDF" w14:textId="77777777" w:rsidR="005D48DB" w:rsidRDefault="005D48DB">
      <w:pPr>
        <w:pStyle w:val="a7"/>
        <w:rPr>
          <w:rFonts w:ascii="Academy Cyr" w:hAnsi="Academy Cyr"/>
        </w:rPr>
      </w:pPr>
      <w:r>
        <w:rPr>
          <w:rFonts w:ascii="Academy Cyr" w:hAnsi="Academy Cyr"/>
        </w:rPr>
        <w:t>Припал я к зелени травы,</w:t>
      </w:r>
    </w:p>
    <w:p w14:paraId="790B14FF" w14:textId="77777777" w:rsidR="005D48DB" w:rsidRDefault="005D48DB">
      <w:pPr>
        <w:pStyle w:val="a7"/>
        <w:rPr>
          <w:rFonts w:ascii="Academy Cyr" w:hAnsi="Academy Cyr"/>
        </w:rPr>
      </w:pPr>
      <w:r>
        <w:rPr>
          <w:rFonts w:ascii="Academy Cyr" w:hAnsi="Academy Cyr"/>
        </w:rPr>
        <w:t>Стремясь не пропустить ни звука,</w:t>
      </w:r>
    </w:p>
    <w:p w14:paraId="393181BC" w14:textId="77777777" w:rsidR="005D48DB" w:rsidRDefault="005D48DB">
      <w:pPr>
        <w:pStyle w:val="a7"/>
        <w:rPr>
          <w:rFonts w:ascii="Academy Cyr" w:hAnsi="Academy Cyr"/>
        </w:rPr>
      </w:pPr>
      <w:r>
        <w:rPr>
          <w:rFonts w:ascii="Academy Cyr" w:hAnsi="Academy Cyr"/>
        </w:rPr>
        <w:t>И... вмиг лишился головы!</w:t>
      </w:r>
    </w:p>
    <w:p w14:paraId="3B4ACFF4" w14:textId="77777777" w:rsidR="005D48DB" w:rsidRDefault="005D48DB">
      <w:pPr>
        <w:pStyle w:val="a7"/>
        <w:rPr>
          <w:rFonts w:ascii="Academy Cyr" w:hAnsi="Academy Cyr"/>
        </w:rPr>
      </w:pPr>
      <w:r>
        <w:rPr>
          <w:rFonts w:ascii="Academy Cyr" w:hAnsi="Academy Cyr"/>
        </w:rPr>
        <w:t>Вот нашей простоте наука!</w:t>
      </w:r>
      <w:r>
        <w:rPr>
          <w:rFonts w:ascii="Academy Cyr" w:hAnsi="Academy Cyr"/>
        </w:rPr>
        <w:tab/>
      </w:r>
    </w:p>
    <w:p w14:paraId="4018A87F" w14:textId="77777777" w:rsidR="005D48DB" w:rsidRDefault="005D48DB">
      <w:pPr>
        <w:pStyle w:val="a7"/>
        <w:rPr>
          <w:rFonts w:ascii="Academy Cyr" w:hAnsi="Academy Cyr"/>
        </w:rPr>
      </w:pPr>
      <w:r>
        <w:rPr>
          <w:rFonts w:ascii="Academy Cyr" w:hAnsi="Academy Cyr"/>
        </w:rPr>
        <w:t>Мой остов, символ русских бед,</w:t>
      </w:r>
    </w:p>
    <w:p w14:paraId="0D04D659" w14:textId="77777777" w:rsidR="005D48DB" w:rsidRDefault="005D48DB">
      <w:pPr>
        <w:pStyle w:val="a7"/>
        <w:rPr>
          <w:rFonts w:ascii="Academy Cyr" w:hAnsi="Academy Cyr"/>
        </w:rPr>
      </w:pPr>
      <w:r>
        <w:rPr>
          <w:rFonts w:ascii="Academy Cyr" w:hAnsi="Academy Cyr"/>
        </w:rPr>
        <w:t>Библейским тернием обросший,</w:t>
      </w:r>
    </w:p>
    <w:p w14:paraId="0D9FCF61" w14:textId="77777777" w:rsidR="005D48DB" w:rsidRDefault="005D48DB">
      <w:pPr>
        <w:pStyle w:val="a7"/>
        <w:rPr>
          <w:rFonts w:ascii="Academy Cyr" w:hAnsi="Academy Cyr"/>
        </w:rPr>
      </w:pPr>
      <w:r>
        <w:rPr>
          <w:rFonts w:ascii="Academy Cyr" w:hAnsi="Academy Cyr"/>
        </w:rPr>
        <w:t>Остался на века отброшен</w:t>
      </w:r>
    </w:p>
    <w:p w14:paraId="46E374CF" w14:textId="77777777" w:rsidR="005D48DB" w:rsidRDefault="005D48DB">
      <w:pPr>
        <w:pStyle w:val="a7"/>
        <w:rPr>
          <w:rFonts w:ascii="Academy Cyr" w:hAnsi="Academy Cyr"/>
        </w:rPr>
      </w:pPr>
      <w:r>
        <w:rPr>
          <w:rFonts w:ascii="Academy Cyr" w:hAnsi="Academy Cyr"/>
        </w:rPr>
        <w:t>От мудрости славянских Вед!»</w:t>
      </w:r>
    </w:p>
    <w:p w14:paraId="1F05085C" w14:textId="77777777" w:rsidR="005D48DB" w:rsidRDefault="005D48DB">
      <w:pPr>
        <w:pStyle w:val="a7"/>
      </w:pPr>
    </w:p>
    <w:p w14:paraId="1F1E7F20" w14:textId="77777777" w:rsidR="005D48DB" w:rsidRDefault="005D48DB">
      <w:pPr>
        <w:pStyle w:val="a7"/>
        <w:rPr>
          <w:rFonts w:ascii="Academy Cyr" w:hAnsi="Academy Cyr"/>
        </w:rPr>
      </w:pPr>
      <w:r>
        <w:rPr>
          <w:rFonts w:ascii="Academy Cyr" w:hAnsi="Academy Cyr"/>
        </w:rPr>
        <w:t>Читатель, стоп! Куда спешить?</w:t>
      </w:r>
    </w:p>
    <w:p w14:paraId="6FFFAFF6" w14:textId="77777777" w:rsidR="005D48DB" w:rsidRDefault="005D48DB">
      <w:pPr>
        <w:pStyle w:val="a7"/>
        <w:rPr>
          <w:rFonts w:ascii="Academy Cyr" w:hAnsi="Academy Cyr"/>
        </w:rPr>
      </w:pPr>
      <w:r>
        <w:rPr>
          <w:rFonts w:ascii="Academy Cyr" w:hAnsi="Academy Cyr"/>
        </w:rPr>
        <w:t xml:space="preserve">Прошу отвлечься о сюжета, </w:t>
      </w:r>
    </w:p>
    <w:p w14:paraId="3F0E5931" w14:textId="77777777" w:rsidR="005D48DB" w:rsidRDefault="005D48DB">
      <w:pPr>
        <w:pStyle w:val="a7"/>
        <w:rPr>
          <w:rFonts w:ascii="Academy Cyr" w:hAnsi="Academy Cyr"/>
        </w:rPr>
      </w:pPr>
      <w:r>
        <w:rPr>
          <w:rFonts w:ascii="Academy Cyr" w:hAnsi="Academy Cyr"/>
        </w:rPr>
        <w:t>Чтобы совместно разрешить</w:t>
      </w:r>
    </w:p>
    <w:p w14:paraId="24808B23" w14:textId="77777777" w:rsidR="005D48DB" w:rsidRDefault="005D48DB">
      <w:pPr>
        <w:pStyle w:val="a7"/>
        <w:rPr>
          <w:rFonts w:ascii="Academy Cyr" w:hAnsi="Academy Cyr"/>
        </w:rPr>
      </w:pPr>
      <w:r>
        <w:rPr>
          <w:rFonts w:ascii="Academy Cyr" w:hAnsi="Academy Cyr"/>
        </w:rPr>
        <w:t>Загадку Первого Поэта!</w:t>
      </w:r>
    </w:p>
    <w:p w14:paraId="72668B7D" w14:textId="77777777" w:rsidR="005D48DB" w:rsidRDefault="005D48DB">
      <w:pPr>
        <w:pStyle w:val="a7"/>
        <w:rPr>
          <w:rFonts w:ascii="Academy Cyr" w:hAnsi="Academy Cyr"/>
        </w:rPr>
      </w:pPr>
      <w:r>
        <w:rPr>
          <w:rFonts w:ascii="Academy Cyr" w:hAnsi="Academy Cyr"/>
        </w:rPr>
        <w:t>Признаюсь, что не в силах я</w:t>
      </w:r>
    </w:p>
    <w:p w14:paraId="63022914" w14:textId="77777777" w:rsidR="005D48DB" w:rsidRDefault="005D48DB">
      <w:pPr>
        <w:pStyle w:val="a7"/>
        <w:rPr>
          <w:rFonts w:ascii="Academy Cyr" w:hAnsi="Academy Cyr"/>
        </w:rPr>
      </w:pPr>
      <w:r>
        <w:rPr>
          <w:rFonts w:ascii="Academy Cyr" w:hAnsi="Academy Cyr"/>
        </w:rPr>
        <w:t>В одном вопросе разобраться:</w:t>
      </w:r>
    </w:p>
    <w:p w14:paraId="64EEC90B" w14:textId="77777777" w:rsidR="005D48DB" w:rsidRDefault="005D48DB">
      <w:pPr>
        <w:pStyle w:val="a7"/>
        <w:rPr>
          <w:rFonts w:ascii="Academy Cyr" w:hAnsi="Academy Cyr"/>
        </w:rPr>
      </w:pPr>
      <w:r>
        <w:rPr>
          <w:rFonts w:ascii="Academy Cyr" w:hAnsi="Academy Cyr"/>
        </w:rPr>
        <w:t>Зачем понадобилось “братцам”</w:t>
      </w:r>
    </w:p>
    <w:p w14:paraId="37A3909A" w14:textId="77777777" w:rsidR="005D48DB" w:rsidRDefault="005D48DB">
      <w:pPr>
        <w:pStyle w:val="a7"/>
        <w:rPr>
          <w:rFonts w:ascii="Academy Cyr" w:hAnsi="Academy Cyr"/>
        </w:rPr>
      </w:pPr>
      <w:r>
        <w:rPr>
          <w:rFonts w:ascii="Academy Cyr" w:hAnsi="Academy Cyr"/>
        </w:rPr>
        <w:t>Тащиться в дальние края,</w:t>
      </w:r>
    </w:p>
    <w:p w14:paraId="18EF231D" w14:textId="77777777" w:rsidR="005D48DB" w:rsidRDefault="005D48DB">
      <w:pPr>
        <w:pStyle w:val="a7"/>
        <w:rPr>
          <w:rFonts w:ascii="Academy Cyr" w:hAnsi="Academy Cyr"/>
        </w:rPr>
      </w:pPr>
      <w:r>
        <w:rPr>
          <w:rFonts w:ascii="Academy Cyr" w:hAnsi="Academy Cyr"/>
        </w:rPr>
        <w:t>Искать предмет, который может</w:t>
      </w:r>
    </w:p>
    <w:p w14:paraId="2922C7BC" w14:textId="77777777" w:rsidR="005D48DB" w:rsidRDefault="005D48DB">
      <w:pPr>
        <w:pStyle w:val="a7"/>
        <w:rPr>
          <w:rFonts w:ascii="Academy Cyr" w:hAnsi="Academy Cyr"/>
        </w:rPr>
      </w:pPr>
      <w:r>
        <w:rPr>
          <w:rFonts w:ascii="Academy Cyr" w:hAnsi="Academy Cyr"/>
        </w:rPr>
        <w:t>В определенный кем-то миг</w:t>
      </w:r>
    </w:p>
    <w:p w14:paraId="3655339D" w14:textId="77777777" w:rsidR="005D48DB" w:rsidRDefault="005D48DB">
      <w:pPr>
        <w:pStyle w:val="a7"/>
        <w:rPr>
          <w:rFonts w:ascii="Academy Cyr" w:hAnsi="Academy Cyr"/>
        </w:rPr>
      </w:pPr>
      <w:r>
        <w:rPr>
          <w:rFonts w:ascii="Academy Cyr" w:hAnsi="Academy Cyr"/>
        </w:rPr>
        <w:lastRenderedPageBreak/>
        <w:t>Практически угробить их?</w:t>
      </w:r>
    </w:p>
    <w:p w14:paraId="7DA9F056" w14:textId="77777777" w:rsidR="005D48DB" w:rsidRDefault="005D48DB">
      <w:pPr>
        <w:pStyle w:val="a7"/>
        <w:rPr>
          <w:rFonts w:ascii="Academy Cyr" w:hAnsi="Academy Cyr"/>
        </w:rPr>
      </w:pPr>
      <w:r>
        <w:rPr>
          <w:rFonts w:ascii="Academy Cyr" w:hAnsi="Academy Cyr"/>
        </w:rPr>
        <w:t>А коль нашли... так уничтожить</w:t>
      </w:r>
    </w:p>
    <w:p w14:paraId="7B761F6E" w14:textId="77777777" w:rsidR="005D48DB" w:rsidRDefault="005D48DB">
      <w:pPr>
        <w:pStyle w:val="a7"/>
        <w:rPr>
          <w:rFonts w:ascii="Academy Cyr" w:hAnsi="Academy Cyr"/>
        </w:rPr>
      </w:pPr>
      <w:r>
        <w:rPr>
          <w:rFonts w:ascii="Academy Cyr" w:hAnsi="Academy Cyr"/>
        </w:rPr>
        <w:t>Есть смысл немедленно его,</w:t>
      </w:r>
    </w:p>
    <w:p w14:paraId="7DA0B977" w14:textId="77777777" w:rsidR="005D48DB" w:rsidRDefault="005D48DB">
      <w:pPr>
        <w:pStyle w:val="a7"/>
        <w:rPr>
          <w:rFonts w:ascii="Academy Cyr" w:hAnsi="Academy Cyr"/>
        </w:rPr>
      </w:pPr>
      <w:r>
        <w:rPr>
          <w:rFonts w:ascii="Academy Cyr" w:hAnsi="Academy Cyr"/>
        </w:rPr>
        <w:t>Чтоб избежать судьбы печальной!</w:t>
      </w:r>
    </w:p>
    <w:p w14:paraId="19F809D6" w14:textId="77777777" w:rsidR="005D48DB" w:rsidRDefault="005D48DB">
      <w:pPr>
        <w:pStyle w:val="a7"/>
        <w:rPr>
          <w:rFonts w:ascii="Academy Cyr" w:hAnsi="Academy Cyr"/>
        </w:rPr>
      </w:pPr>
      <w:r>
        <w:rPr>
          <w:rFonts w:ascii="Academy Cyr" w:hAnsi="Academy Cyr"/>
        </w:rPr>
        <w:t>Но прятать... прятать для чего,</w:t>
      </w:r>
    </w:p>
    <w:p w14:paraId="5B9E171B" w14:textId="77777777" w:rsidR="005D48DB" w:rsidRDefault="005D48DB">
      <w:pPr>
        <w:pStyle w:val="a7"/>
        <w:rPr>
          <w:rFonts w:ascii="Academy Cyr" w:hAnsi="Academy Cyr"/>
        </w:rPr>
      </w:pPr>
      <w:r>
        <w:rPr>
          <w:rFonts w:ascii="Academy Cyr" w:hAnsi="Academy Cyr"/>
        </w:rPr>
        <w:t>В башке отнюдь не гениальной?</w:t>
      </w:r>
    </w:p>
    <w:p w14:paraId="5AE941C5" w14:textId="77777777" w:rsidR="005D48DB" w:rsidRDefault="005D48DB">
      <w:pPr>
        <w:pStyle w:val="a7"/>
        <w:rPr>
          <w:rFonts w:ascii="Academy Cyr" w:hAnsi="Academy Cyr"/>
        </w:rPr>
      </w:pPr>
      <w:r>
        <w:rPr>
          <w:rFonts w:ascii="Academy Cyr" w:hAnsi="Academy Cyr"/>
        </w:rPr>
        <w:t>Пора символику раскрыть!</w:t>
      </w:r>
    </w:p>
    <w:p w14:paraId="418D1009" w14:textId="77777777" w:rsidR="005D48DB" w:rsidRDefault="005D48DB">
      <w:pPr>
        <w:pStyle w:val="a7"/>
        <w:rPr>
          <w:rFonts w:ascii="Academy Cyr" w:hAnsi="Academy Cyr"/>
        </w:rPr>
      </w:pPr>
      <w:r>
        <w:rPr>
          <w:rFonts w:ascii="Academy Cyr" w:hAnsi="Academy Cyr"/>
        </w:rPr>
        <w:t>МЕЧ — это ЗНАНИЯ! Конечно,</w:t>
      </w:r>
    </w:p>
    <w:p w14:paraId="5BAD1191" w14:textId="77777777" w:rsidR="005D48DB" w:rsidRDefault="005D48DB">
      <w:pPr>
        <w:pStyle w:val="a7"/>
        <w:rPr>
          <w:rFonts w:ascii="Academy Cyr" w:hAnsi="Academy Cyr"/>
        </w:rPr>
      </w:pPr>
      <w:r>
        <w:rPr>
          <w:rFonts w:ascii="Academy Cyr" w:hAnsi="Academy Cyr"/>
        </w:rPr>
        <w:t>Их можно временно “зарыть”,</w:t>
      </w:r>
    </w:p>
    <w:p w14:paraId="1987E1E3" w14:textId="77777777" w:rsidR="005D48DB" w:rsidRDefault="005D48DB">
      <w:pPr>
        <w:pStyle w:val="a7"/>
        <w:rPr>
          <w:rFonts w:ascii="Academy Cyr" w:hAnsi="Academy Cyr"/>
        </w:rPr>
      </w:pPr>
      <w:r>
        <w:rPr>
          <w:rFonts w:ascii="Academy Cyr" w:hAnsi="Academy Cyr"/>
        </w:rPr>
        <w:t>Как поступил колдун, но вечно</w:t>
      </w:r>
    </w:p>
    <w:p w14:paraId="0CF17EC2" w14:textId="77777777" w:rsidR="005D48DB" w:rsidRDefault="005D48DB">
      <w:pPr>
        <w:pStyle w:val="a7"/>
        <w:rPr>
          <w:rFonts w:ascii="Academy Cyr" w:hAnsi="Academy Cyr"/>
        </w:rPr>
      </w:pPr>
      <w:r>
        <w:rPr>
          <w:rFonts w:ascii="Academy Cyr" w:hAnsi="Academy Cyr"/>
        </w:rPr>
        <w:t>Скрывать нельзя. За этот труд</w:t>
      </w:r>
    </w:p>
    <w:p w14:paraId="2798A248" w14:textId="77777777" w:rsidR="005D48DB" w:rsidRDefault="005D48DB">
      <w:pPr>
        <w:pStyle w:val="a7"/>
        <w:rPr>
          <w:rFonts w:ascii="Academy Cyr" w:hAnsi="Academy Cyr"/>
        </w:rPr>
      </w:pPr>
      <w:r>
        <w:rPr>
          <w:rFonts w:ascii="Academy Cyr" w:hAnsi="Academy Cyr"/>
        </w:rPr>
        <w:t>И вправду голову сорвут!</w:t>
      </w:r>
    </w:p>
    <w:p w14:paraId="25967AC6" w14:textId="77777777" w:rsidR="005D48DB" w:rsidRDefault="005D48DB">
      <w:pPr>
        <w:pStyle w:val="a7"/>
      </w:pPr>
    </w:p>
    <w:p w14:paraId="18F0D6DF" w14:textId="77777777" w:rsidR="005D48DB" w:rsidRDefault="005D48DB">
      <w:pPr>
        <w:pStyle w:val="a7"/>
        <w:rPr>
          <w:rFonts w:ascii="Academy Cyr" w:hAnsi="Academy Cyr"/>
        </w:rPr>
      </w:pPr>
      <w:r>
        <w:rPr>
          <w:rFonts w:ascii="Academy Cyr" w:hAnsi="Academy Cyr"/>
        </w:rPr>
        <w:t>«Так», — продолжала Голова, —</w:t>
      </w:r>
    </w:p>
    <w:p w14:paraId="6A6FF3CA" w14:textId="77777777" w:rsidR="005D48DB" w:rsidRDefault="005D48DB">
      <w:pPr>
        <w:pStyle w:val="a7"/>
        <w:rPr>
          <w:rFonts w:ascii="Academy Cyr" w:hAnsi="Academy Cyr"/>
        </w:rPr>
      </w:pPr>
      <w:r>
        <w:rPr>
          <w:rFonts w:ascii="Academy Cyr" w:hAnsi="Academy Cyr"/>
        </w:rPr>
        <w:t>«Я был коварно обезглавлен!</w:t>
      </w:r>
    </w:p>
    <w:p w14:paraId="63E870DC" w14:textId="77777777" w:rsidR="005D48DB" w:rsidRDefault="005D48DB">
      <w:pPr>
        <w:pStyle w:val="a7"/>
        <w:rPr>
          <w:rFonts w:ascii="Academy Cyr" w:hAnsi="Academy Cyr"/>
        </w:rPr>
      </w:pPr>
      <w:r>
        <w:rPr>
          <w:rFonts w:ascii="Academy Cyr" w:hAnsi="Academy Cyr"/>
        </w:rPr>
        <w:t>И злою волей колдовства</w:t>
      </w:r>
    </w:p>
    <w:p w14:paraId="673E9803" w14:textId="77777777" w:rsidR="005D48DB" w:rsidRDefault="005D48DB">
      <w:pPr>
        <w:pStyle w:val="a7"/>
        <w:rPr>
          <w:rFonts w:ascii="Academy Cyr" w:hAnsi="Academy Cyr"/>
        </w:rPr>
      </w:pPr>
      <w:r>
        <w:rPr>
          <w:rFonts w:ascii="Academy Cyr" w:hAnsi="Academy Cyr"/>
        </w:rPr>
        <w:t>Хранить опасный МЕЧ поставлен.</w:t>
      </w:r>
    </w:p>
    <w:p w14:paraId="675AA11A" w14:textId="77777777" w:rsidR="005D48DB" w:rsidRDefault="005D48DB">
      <w:pPr>
        <w:pStyle w:val="a7"/>
        <w:rPr>
          <w:rFonts w:ascii="Academy Cyr" w:hAnsi="Academy Cyr"/>
        </w:rPr>
      </w:pPr>
      <w:r>
        <w:rPr>
          <w:rFonts w:ascii="Academy Cyr" w:hAnsi="Academy Cyr"/>
        </w:rPr>
        <w:t>О, витязь! В сонме длинных лет</w:t>
      </w:r>
    </w:p>
    <w:p w14:paraId="1AE33F82" w14:textId="77777777" w:rsidR="005D48DB" w:rsidRDefault="005D48DB">
      <w:pPr>
        <w:pStyle w:val="a7"/>
        <w:rPr>
          <w:rFonts w:ascii="Academy Cyr" w:hAnsi="Academy Cyr"/>
        </w:rPr>
      </w:pPr>
      <w:r>
        <w:rPr>
          <w:rFonts w:ascii="Academy Cyr" w:hAnsi="Academy Cyr"/>
        </w:rPr>
        <w:t>Мне думать времени хватало;</w:t>
      </w:r>
    </w:p>
    <w:p w14:paraId="1B0828A2" w14:textId="77777777" w:rsidR="005D48DB" w:rsidRDefault="005D48DB">
      <w:pPr>
        <w:pStyle w:val="a7"/>
        <w:rPr>
          <w:rFonts w:ascii="Academy Cyr" w:hAnsi="Academy Cyr"/>
        </w:rPr>
      </w:pPr>
      <w:r>
        <w:rPr>
          <w:rFonts w:ascii="Academy Cyr" w:hAnsi="Academy Cyr"/>
        </w:rPr>
        <w:t>Не откажи мне в просьбе малой,</w:t>
      </w:r>
    </w:p>
    <w:p w14:paraId="230B907E" w14:textId="77777777" w:rsidR="005D48DB" w:rsidRDefault="005D48DB">
      <w:pPr>
        <w:pStyle w:val="a7"/>
        <w:rPr>
          <w:rFonts w:ascii="Academy Cyr" w:hAnsi="Academy Cyr"/>
        </w:rPr>
      </w:pPr>
      <w:r>
        <w:rPr>
          <w:rFonts w:ascii="Academy Cyr" w:hAnsi="Academy Cyr"/>
        </w:rPr>
        <w:t>Народу передай совет:</w:t>
      </w:r>
    </w:p>
    <w:p w14:paraId="0DB2E9C0" w14:textId="77777777" w:rsidR="005D48DB" w:rsidRDefault="005D48DB">
      <w:pPr>
        <w:pStyle w:val="a7"/>
        <w:rPr>
          <w:rFonts w:ascii="Academy Cyr" w:hAnsi="Academy Cyr"/>
        </w:rPr>
      </w:pPr>
      <w:r>
        <w:rPr>
          <w:rFonts w:ascii="Academy Cyr" w:hAnsi="Academy Cyr"/>
        </w:rPr>
        <w:t>Пока не вникнет россиянин,</w:t>
      </w:r>
    </w:p>
    <w:p w14:paraId="23BE122A" w14:textId="77777777" w:rsidR="005D48DB" w:rsidRDefault="005D48DB">
      <w:pPr>
        <w:pStyle w:val="a7"/>
        <w:rPr>
          <w:rFonts w:ascii="Academy Cyr" w:hAnsi="Academy Cyr"/>
        </w:rPr>
      </w:pPr>
      <w:r>
        <w:rPr>
          <w:rFonts w:ascii="Academy Cyr" w:hAnsi="Academy Cyr"/>
        </w:rPr>
        <w:t>Что враг ему не царь, не барин,</w:t>
      </w:r>
    </w:p>
    <w:p w14:paraId="4DCB9D90" w14:textId="77777777" w:rsidR="005D48DB" w:rsidRDefault="005D48DB">
      <w:pPr>
        <w:pStyle w:val="a7"/>
        <w:rPr>
          <w:rFonts w:ascii="Academy Cyr" w:hAnsi="Academy Cyr"/>
        </w:rPr>
      </w:pPr>
      <w:r>
        <w:rPr>
          <w:rFonts w:ascii="Academy Cyr" w:hAnsi="Academy Cyr"/>
        </w:rPr>
        <w:t>Не вор и не аристократ,</w:t>
      </w:r>
    </w:p>
    <w:p w14:paraId="17688205" w14:textId="77777777" w:rsidR="005D48DB" w:rsidRDefault="005D48DB">
      <w:pPr>
        <w:pStyle w:val="a7"/>
        <w:rPr>
          <w:rFonts w:ascii="Academy Cyr" w:hAnsi="Academy Cyr"/>
        </w:rPr>
      </w:pPr>
      <w:r>
        <w:rPr>
          <w:rFonts w:ascii="Academy Cyr" w:hAnsi="Academy Cyr"/>
        </w:rPr>
        <w:t>Не коммунист, не бюрократ,</w:t>
      </w:r>
    </w:p>
    <w:p w14:paraId="1F50B217" w14:textId="77777777" w:rsidR="005D48DB" w:rsidRDefault="005D48DB">
      <w:pPr>
        <w:pStyle w:val="a7"/>
        <w:rPr>
          <w:rFonts w:ascii="Academy Cyr" w:hAnsi="Academy Cyr"/>
        </w:rPr>
      </w:pPr>
      <w:r>
        <w:rPr>
          <w:rFonts w:ascii="Academy Cyr" w:hAnsi="Academy Cyr"/>
        </w:rPr>
        <w:t>Не зарубежный попечитель,</w:t>
      </w:r>
    </w:p>
    <w:p w14:paraId="75CCDFA3" w14:textId="77777777" w:rsidR="005D48DB" w:rsidRDefault="005D48DB">
      <w:pPr>
        <w:pStyle w:val="a7"/>
        <w:rPr>
          <w:rFonts w:ascii="Academy Cyr" w:hAnsi="Academy Cyr"/>
        </w:rPr>
      </w:pPr>
      <w:r>
        <w:rPr>
          <w:rFonts w:ascii="Academy Cyr" w:hAnsi="Academy Cyr"/>
        </w:rPr>
        <w:t>Не многословный обличитель,</w:t>
      </w:r>
    </w:p>
    <w:p w14:paraId="4FAC74C3" w14:textId="77777777" w:rsidR="005D48DB" w:rsidRDefault="005D48DB">
      <w:pPr>
        <w:pStyle w:val="a7"/>
        <w:rPr>
          <w:rFonts w:ascii="Academy Cyr" w:hAnsi="Academy Cyr"/>
        </w:rPr>
      </w:pPr>
      <w:r>
        <w:rPr>
          <w:rFonts w:ascii="Academy Cyr" w:hAnsi="Academy Cyr"/>
        </w:rPr>
        <w:t>Не дымный город, не село,</w:t>
      </w:r>
    </w:p>
    <w:p w14:paraId="2608431E" w14:textId="77777777" w:rsidR="005D48DB" w:rsidRDefault="005D48DB">
      <w:pPr>
        <w:pStyle w:val="a7"/>
        <w:rPr>
          <w:rFonts w:ascii="Academy Cyr" w:hAnsi="Academy Cyr"/>
        </w:rPr>
      </w:pPr>
      <w:r>
        <w:rPr>
          <w:rFonts w:ascii="Academy Cyr" w:hAnsi="Academy Cyr"/>
        </w:rPr>
        <w:t>А — сионистское мурло!</w:t>
      </w:r>
    </w:p>
    <w:p w14:paraId="2603AD6B" w14:textId="77777777" w:rsidR="005D48DB" w:rsidRDefault="005D48DB">
      <w:pPr>
        <w:pStyle w:val="a7"/>
        <w:rPr>
          <w:rFonts w:ascii="Academy Cyr" w:hAnsi="Academy Cyr"/>
        </w:rPr>
      </w:pPr>
      <w:r>
        <w:rPr>
          <w:rFonts w:ascii="Academy Cyr" w:hAnsi="Academy Cyr"/>
        </w:rPr>
        <w:t>Пока он это не осилит</w:t>
      </w:r>
    </w:p>
    <w:p w14:paraId="76209B57" w14:textId="77777777" w:rsidR="005D48DB" w:rsidRDefault="005D48DB">
      <w:pPr>
        <w:pStyle w:val="a7"/>
        <w:rPr>
          <w:rFonts w:ascii="Academy Cyr" w:hAnsi="Academy Cyr"/>
        </w:rPr>
      </w:pPr>
      <w:r>
        <w:rPr>
          <w:rFonts w:ascii="Academy Cyr" w:hAnsi="Academy Cyr"/>
        </w:rPr>
        <w:t>И на словах, и на делах,</w:t>
      </w:r>
    </w:p>
    <w:p w14:paraId="5BF43EA8" w14:textId="77777777" w:rsidR="005D48DB" w:rsidRDefault="005D48DB">
      <w:pPr>
        <w:pStyle w:val="a7"/>
        <w:rPr>
          <w:rFonts w:ascii="Academy Cyr" w:hAnsi="Academy Cyr"/>
        </w:rPr>
      </w:pPr>
      <w:r>
        <w:rPr>
          <w:rFonts w:ascii="Academy Cyr" w:hAnsi="Academy Cyr"/>
        </w:rPr>
        <w:t>Томиться матери-России</w:t>
      </w:r>
    </w:p>
    <w:p w14:paraId="44149C28" w14:textId="77777777" w:rsidR="005D48DB" w:rsidRDefault="005D48DB">
      <w:pPr>
        <w:pStyle w:val="a7"/>
        <w:rPr>
          <w:rFonts w:ascii="Academy Cyr" w:hAnsi="Academy Cyr"/>
        </w:rPr>
      </w:pPr>
      <w:r>
        <w:rPr>
          <w:rFonts w:ascii="Academy Cyr" w:hAnsi="Academy Cyr"/>
        </w:rPr>
        <w:t>В международных кандалах!</w:t>
      </w:r>
    </w:p>
    <w:p w14:paraId="65B77E4D" w14:textId="77777777" w:rsidR="005D48DB" w:rsidRDefault="005D48DB">
      <w:pPr>
        <w:pStyle w:val="a7"/>
        <w:rPr>
          <w:rFonts w:ascii="Academy Cyr" w:hAnsi="Academy Cyr"/>
        </w:rPr>
      </w:pPr>
      <w:r>
        <w:rPr>
          <w:rFonts w:ascii="Academy Cyr" w:hAnsi="Academy Cyr"/>
        </w:rPr>
        <w:t>И будет красное ли знамя,</w:t>
      </w:r>
    </w:p>
    <w:p w14:paraId="4B752CA9" w14:textId="77777777" w:rsidR="005D48DB" w:rsidRDefault="005D48DB">
      <w:pPr>
        <w:pStyle w:val="a7"/>
        <w:rPr>
          <w:rFonts w:ascii="Academy Cyr" w:hAnsi="Academy Cyr"/>
        </w:rPr>
      </w:pPr>
      <w:r>
        <w:rPr>
          <w:rFonts w:ascii="Academy Cyr" w:hAnsi="Academy Cyr"/>
        </w:rPr>
        <w:t>Трех или больше -цветный флаг,</w:t>
      </w:r>
    </w:p>
    <w:p w14:paraId="693F1D51" w14:textId="77777777" w:rsidR="005D48DB" w:rsidRDefault="005D48DB">
      <w:pPr>
        <w:pStyle w:val="a7"/>
        <w:rPr>
          <w:rFonts w:ascii="Academy Cyr" w:hAnsi="Academy Cyr"/>
        </w:rPr>
      </w:pPr>
      <w:r>
        <w:rPr>
          <w:rFonts w:ascii="Academy Cyr" w:hAnsi="Academy Cyr"/>
        </w:rPr>
        <w:t>Пока мы ходим под жидами,</w:t>
      </w:r>
    </w:p>
    <w:p w14:paraId="3554A908" w14:textId="77777777" w:rsidR="005D48DB" w:rsidRDefault="005D48DB">
      <w:pPr>
        <w:pStyle w:val="a7"/>
        <w:rPr>
          <w:rFonts w:ascii="Academy Cyr" w:hAnsi="Academy Cyr"/>
        </w:rPr>
      </w:pPr>
      <w:r>
        <w:rPr>
          <w:rFonts w:ascii="Academy Cyr" w:hAnsi="Academy Cyr"/>
        </w:rPr>
        <w:lastRenderedPageBreak/>
        <w:t>Русь будет превращаться в прах!</w:t>
      </w:r>
    </w:p>
    <w:p w14:paraId="0BE5745F" w14:textId="77777777" w:rsidR="005D48DB" w:rsidRDefault="005D48DB">
      <w:pPr>
        <w:pStyle w:val="a7"/>
        <w:rPr>
          <w:rFonts w:ascii="Academy Cyr" w:hAnsi="Academy Cyr"/>
        </w:rPr>
      </w:pPr>
      <w:r>
        <w:rPr>
          <w:rFonts w:ascii="Academy Cyr" w:hAnsi="Academy Cyr"/>
        </w:rPr>
        <w:t xml:space="preserve">Они в усердии и страсти, </w:t>
      </w:r>
    </w:p>
    <w:p w14:paraId="7CAE1987" w14:textId="77777777" w:rsidR="005D48DB" w:rsidRDefault="005D48DB">
      <w:pPr>
        <w:pStyle w:val="a7"/>
        <w:rPr>
          <w:rFonts w:ascii="Academy Cyr" w:hAnsi="Academy Cyr"/>
        </w:rPr>
      </w:pPr>
      <w:r>
        <w:rPr>
          <w:rFonts w:ascii="Academy Cyr" w:hAnsi="Academy Cyr"/>
        </w:rPr>
        <w:t>К народам не скрывая злость,</w:t>
      </w:r>
    </w:p>
    <w:p w14:paraId="3E165903" w14:textId="77777777" w:rsidR="005D48DB" w:rsidRDefault="005D48DB">
      <w:pPr>
        <w:pStyle w:val="a7"/>
        <w:rPr>
          <w:rFonts w:ascii="Academy Cyr" w:hAnsi="Academy Cyr"/>
        </w:rPr>
      </w:pPr>
      <w:r>
        <w:rPr>
          <w:rFonts w:ascii="Academy Cyr" w:hAnsi="Academy Cyr"/>
        </w:rPr>
        <w:t>Концептуальной служат власти,</w:t>
      </w:r>
    </w:p>
    <w:p w14:paraId="7A61A36D" w14:textId="77777777" w:rsidR="005D48DB" w:rsidRDefault="005D48DB">
      <w:pPr>
        <w:pStyle w:val="a7"/>
        <w:rPr>
          <w:rFonts w:ascii="Academy Cyr" w:hAnsi="Academy Cyr"/>
        </w:rPr>
      </w:pPr>
      <w:r>
        <w:rPr>
          <w:rFonts w:ascii="Academy Cyr" w:hAnsi="Academy Cyr"/>
        </w:rPr>
        <w:t>Которой Русь, как в горле кость!</w:t>
      </w:r>
    </w:p>
    <w:p w14:paraId="0EC7768D" w14:textId="77777777" w:rsidR="005D48DB" w:rsidRDefault="005D48DB">
      <w:pPr>
        <w:pStyle w:val="a7"/>
        <w:rPr>
          <w:rFonts w:ascii="Academy Cyr" w:hAnsi="Academy Cyr"/>
        </w:rPr>
      </w:pPr>
      <w:r>
        <w:rPr>
          <w:rFonts w:ascii="Academy Cyr" w:hAnsi="Academy Cyr"/>
        </w:rPr>
        <w:t>Ты спросишь, как же инвалиды</w:t>
      </w:r>
    </w:p>
    <w:p w14:paraId="151BACB5" w14:textId="77777777" w:rsidR="005D48DB" w:rsidRDefault="005D48DB">
      <w:pPr>
        <w:pStyle w:val="a7"/>
        <w:rPr>
          <w:rFonts w:ascii="Academy Cyr" w:hAnsi="Academy Cyr"/>
        </w:rPr>
      </w:pPr>
      <w:r>
        <w:rPr>
          <w:rFonts w:ascii="Academy Cyr" w:hAnsi="Academy Cyr"/>
        </w:rPr>
        <w:t>С одной абстракцией в мозгах</w:t>
      </w:r>
    </w:p>
    <w:p w14:paraId="61BD590B" w14:textId="77777777" w:rsidR="005D48DB" w:rsidRDefault="005D48DB">
      <w:pPr>
        <w:pStyle w:val="a7"/>
        <w:rPr>
          <w:rFonts w:ascii="Academy Cyr" w:hAnsi="Academy Cyr"/>
        </w:rPr>
      </w:pPr>
      <w:r>
        <w:rPr>
          <w:rFonts w:ascii="Academy Cyr" w:hAnsi="Academy Cyr"/>
        </w:rPr>
        <w:t xml:space="preserve">Дошли к вершине пирамиды, </w:t>
      </w:r>
    </w:p>
    <w:p w14:paraId="380DEB2A" w14:textId="77777777" w:rsidR="005D48DB" w:rsidRDefault="005D48DB">
      <w:pPr>
        <w:pStyle w:val="a7"/>
        <w:rPr>
          <w:rFonts w:ascii="Academy Cyr" w:hAnsi="Academy Cyr"/>
        </w:rPr>
      </w:pPr>
      <w:r>
        <w:rPr>
          <w:rFonts w:ascii="Academy Cyr" w:hAnsi="Academy Cyr"/>
        </w:rPr>
        <w:t>Откуда правят всем на страх?</w:t>
      </w:r>
    </w:p>
    <w:p w14:paraId="090380E1" w14:textId="77777777" w:rsidR="005D48DB" w:rsidRDefault="005D48DB">
      <w:pPr>
        <w:pStyle w:val="a7"/>
      </w:pPr>
    </w:p>
    <w:p w14:paraId="6673EA50" w14:textId="77777777" w:rsidR="005D48DB" w:rsidRDefault="005D48DB">
      <w:pPr>
        <w:pStyle w:val="a7"/>
        <w:rPr>
          <w:rFonts w:ascii="Academy Cyr" w:hAnsi="Academy Cyr"/>
        </w:rPr>
      </w:pPr>
      <w:r>
        <w:rPr>
          <w:rFonts w:ascii="Academy Cyr" w:hAnsi="Academy Cyr"/>
        </w:rPr>
        <w:t>Здесь все историей сокрыто...</w:t>
      </w:r>
    </w:p>
    <w:p w14:paraId="07F0F035" w14:textId="77777777" w:rsidR="005D48DB" w:rsidRDefault="005D48DB">
      <w:pPr>
        <w:pStyle w:val="a7"/>
        <w:rPr>
          <w:rFonts w:ascii="Academy Cyr" w:hAnsi="Academy Cyr"/>
        </w:rPr>
      </w:pPr>
      <w:r>
        <w:rPr>
          <w:rFonts w:ascii="Academy Cyr" w:hAnsi="Academy Cyr"/>
        </w:rPr>
        <w:t>Но некий Флавий выдал факт:</w:t>
      </w:r>
    </w:p>
    <w:p w14:paraId="413BDF5F" w14:textId="77777777" w:rsidR="005D48DB" w:rsidRDefault="005D48DB">
      <w:pPr>
        <w:pStyle w:val="a7"/>
        <w:rPr>
          <w:rFonts w:ascii="Academy Cyr" w:hAnsi="Academy Cyr"/>
        </w:rPr>
      </w:pPr>
      <w:r>
        <w:rPr>
          <w:rFonts w:ascii="Academy Cyr" w:hAnsi="Academy Cyr"/>
        </w:rPr>
        <w:t>В колено древнее левитов</w:t>
      </w:r>
    </w:p>
    <w:p w14:paraId="30F5093E" w14:textId="28BA773C" w:rsidR="005D48DB" w:rsidRDefault="005D48DB">
      <w:pPr>
        <w:pStyle w:val="a7"/>
      </w:pPr>
      <w:r>
        <w:rPr>
          <w:rFonts w:ascii="Academy Cyr" w:hAnsi="Academy Cyr"/>
        </w:rPr>
        <w:t>Внедрился жрец-иерофант!</w:t>
      </w:r>
      <w:r w:rsidRPr="005D48DB">
        <w:rPr>
          <w:vertAlign w:val="superscript"/>
        </w:rPr>
        <w:t>[LXII]</w:t>
      </w:r>
    </w:p>
    <w:p w14:paraId="43705F2C" w14:textId="77777777" w:rsidR="005D48DB" w:rsidRDefault="005D48DB">
      <w:pPr>
        <w:pStyle w:val="a7"/>
        <w:rPr>
          <w:rFonts w:ascii="Academy Cyr" w:hAnsi="Academy Cyr"/>
        </w:rPr>
      </w:pPr>
      <w:r>
        <w:rPr>
          <w:rFonts w:ascii="Academy Cyr" w:hAnsi="Academy Cyr"/>
        </w:rPr>
        <w:t>Вот кто хранитель древних знаний,</w:t>
      </w:r>
    </w:p>
    <w:p w14:paraId="48FFF80C" w14:textId="77777777" w:rsidR="005D48DB" w:rsidRDefault="005D48DB">
      <w:pPr>
        <w:pStyle w:val="a7"/>
        <w:rPr>
          <w:rFonts w:ascii="Academy Cyr" w:hAnsi="Academy Cyr"/>
        </w:rPr>
      </w:pPr>
      <w:r>
        <w:rPr>
          <w:rFonts w:ascii="Academy Cyr" w:hAnsi="Academy Cyr"/>
        </w:rPr>
        <w:t>В Египте запасенных впрок,</w:t>
      </w:r>
    </w:p>
    <w:p w14:paraId="1EDBAEC4" w14:textId="77777777" w:rsidR="005D48DB" w:rsidRDefault="005D48DB">
      <w:pPr>
        <w:pStyle w:val="a7"/>
        <w:rPr>
          <w:rFonts w:ascii="Academy Cyr" w:hAnsi="Academy Cyr"/>
        </w:rPr>
      </w:pPr>
      <w:r>
        <w:rPr>
          <w:rFonts w:ascii="Academy Cyr" w:hAnsi="Academy Cyr"/>
        </w:rPr>
        <w:t>Строитель вавилонских зданий,</w:t>
      </w:r>
    </w:p>
    <w:p w14:paraId="6CCC56D7" w14:textId="77777777" w:rsidR="005D48DB" w:rsidRDefault="005D48DB">
      <w:pPr>
        <w:pStyle w:val="a7"/>
        <w:rPr>
          <w:rFonts w:ascii="Academy Cyr" w:hAnsi="Academy Cyr"/>
        </w:rPr>
      </w:pPr>
      <w:r>
        <w:rPr>
          <w:rFonts w:ascii="Academy Cyr" w:hAnsi="Academy Cyr"/>
        </w:rPr>
        <w:t>Вершитель судеб и пророк!</w:t>
      </w:r>
    </w:p>
    <w:p w14:paraId="762C5470" w14:textId="77777777" w:rsidR="005D48DB" w:rsidRDefault="005D48DB">
      <w:pPr>
        <w:pStyle w:val="a7"/>
        <w:rPr>
          <w:rFonts w:ascii="Academy Cyr" w:hAnsi="Academy Cyr"/>
        </w:rPr>
      </w:pPr>
      <w:r>
        <w:rPr>
          <w:rFonts w:ascii="Academy Cyr" w:hAnsi="Academy Cyr"/>
        </w:rPr>
        <w:t>Лишь он подписывает ордер</w:t>
      </w:r>
    </w:p>
    <w:p w14:paraId="1DB040E7" w14:textId="77777777" w:rsidR="005D48DB" w:rsidRDefault="005D48DB">
      <w:pPr>
        <w:pStyle w:val="a7"/>
        <w:rPr>
          <w:rFonts w:ascii="Academy Cyr" w:hAnsi="Academy Cyr"/>
        </w:rPr>
      </w:pPr>
      <w:r>
        <w:rPr>
          <w:rFonts w:ascii="Academy Cyr" w:hAnsi="Academy Cyr"/>
        </w:rPr>
        <w:t>На жизнь и смерть любой страны,</w:t>
      </w:r>
    </w:p>
    <w:p w14:paraId="0DB6AD45" w14:textId="77777777" w:rsidR="005D48DB" w:rsidRDefault="005D48DB">
      <w:pPr>
        <w:pStyle w:val="a7"/>
        <w:rPr>
          <w:rFonts w:ascii="Academy Cyr" w:hAnsi="Academy Cyr"/>
        </w:rPr>
      </w:pPr>
      <w:r>
        <w:rPr>
          <w:rFonts w:ascii="Academy Cyr" w:hAnsi="Academy Cyr"/>
        </w:rPr>
        <w:t>В его руках масонский орден,</w:t>
      </w:r>
    </w:p>
    <w:p w14:paraId="3421F141" w14:textId="77777777" w:rsidR="005D48DB" w:rsidRDefault="005D48DB">
      <w:pPr>
        <w:pStyle w:val="a7"/>
        <w:rPr>
          <w:rFonts w:ascii="Academy Cyr" w:hAnsi="Academy Cyr"/>
        </w:rPr>
      </w:pPr>
      <w:r>
        <w:rPr>
          <w:rFonts w:ascii="Academy Cyr" w:hAnsi="Academy Cyr"/>
        </w:rPr>
        <w:t>Безумный сеятель войны;</w:t>
      </w:r>
    </w:p>
    <w:p w14:paraId="15312581" w14:textId="77777777" w:rsidR="005D48DB" w:rsidRDefault="005D48DB">
      <w:pPr>
        <w:pStyle w:val="a7"/>
        <w:rPr>
          <w:rFonts w:ascii="Academy Cyr" w:hAnsi="Academy Cyr"/>
        </w:rPr>
      </w:pPr>
      <w:r>
        <w:rPr>
          <w:rFonts w:ascii="Academy Cyr" w:hAnsi="Academy Cyr"/>
        </w:rPr>
        <w:t>Правительства — его игрушки,</w:t>
      </w:r>
    </w:p>
    <w:p w14:paraId="19788601" w14:textId="77777777" w:rsidR="005D48DB" w:rsidRDefault="005D48DB">
      <w:pPr>
        <w:pStyle w:val="a7"/>
        <w:rPr>
          <w:rFonts w:ascii="Academy Cyr" w:hAnsi="Academy Cyr"/>
        </w:rPr>
      </w:pPr>
      <w:r>
        <w:rPr>
          <w:rFonts w:ascii="Academy Cyr" w:hAnsi="Academy Cyr"/>
        </w:rPr>
        <w:t>А приоткрывших тайну в дверь —</w:t>
      </w:r>
    </w:p>
    <w:p w14:paraId="3FB99A6C" w14:textId="77777777" w:rsidR="005D48DB" w:rsidRDefault="005D48DB">
      <w:pPr>
        <w:pStyle w:val="a7"/>
        <w:rPr>
          <w:rFonts w:ascii="Academy Cyr" w:hAnsi="Academy Cyr"/>
        </w:rPr>
      </w:pPr>
      <w:r>
        <w:rPr>
          <w:rFonts w:ascii="Academy Cyr" w:hAnsi="Academy Cyr"/>
        </w:rPr>
        <w:t>Будь это Моцарт или Пушкин —</w:t>
      </w:r>
    </w:p>
    <w:p w14:paraId="4E65F4B4" w14:textId="77777777" w:rsidR="005D48DB" w:rsidRDefault="005D48DB">
      <w:pPr>
        <w:pStyle w:val="a7"/>
        <w:rPr>
          <w:rFonts w:ascii="Academy Cyr" w:hAnsi="Academy Cyr"/>
        </w:rPr>
      </w:pPr>
      <w:r>
        <w:rPr>
          <w:rFonts w:ascii="Academy Cyr" w:hAnsi="Academy Cyr"/>
        </w:rPr>
        <w:t>Яд или пуля ждет теперь...</w:t>
      </w:r>
    </w:p>
    <w:p w14:paraId="38698491" w14:textId="77777777" w:rsidR="005D48DB" w:rsidRDefault="005D48DB">
      <w:pPr>
        <w:pStyle w:val="a7"/>
        <w:rPr>
          <w:rFonts w:ascii="Academy Cyr" w:hAnsi="Academy Cyr"/>
        </w:rPr>
      </w:pPr>
      <w:r>
        <w:rPr>
          <w:rFonts w:ascii="Academy Cyr" w:hAnsi="Academy Cyr"/>
        </w:rPr>
        <w:t>Народов стародавний вор</w:t>
      </w:r>
    </w:p>
    <w:p w14:paraId="430F8D16" w14:textId="77777777" w:rsidR="005D48DB" w:rsidRDefault="005D48DB">
      <w:pPr>
        <w:pStyle w:val="a7"/>
        <w:rPr>
          <w:rFonts w:ascii="Academy Cyr" w:hAnsi="Academy Cyr"/>
        </w:rPr>
      </w:pPr>
      <w:r>
        <w:rPr>
          <w:rFonts w:ascii="Academy Cyr" w:hAnsi="Academy Cyr"/>
        </w:rPr>
        <w:t>И есть он — карла Черномор!</w:t>
      </w:r>
    </w:p>
    <w:p w14:paraId="46A459BC" w14:textId="77777777" w:rsidR="005D48DB" w:rsidRDefault="005D48DB">
      <w:pPr>
        <w:pStyle w:val="a7"/>
        <w:rPr>
          <w:rFonts w:ascii="Academy Cyr" w:hAnsi="Academy Cyr"/>
        </w:rPr>
      </w:pPr>
      <w:r>
        <w:rPr>
          <w:rFonts w:ascii="Academy Cyr" w:hAnsi="Academy Cyr"/>
        </w:rPr>
        <w:t>Да помни! Не был русский флаг</w:t>
      </w:r>
    </w:p>
    <w:p w14:paraId="2A136BD9" w14:textId="77777777" w:rsidR="005D48DB" w:rsidRDefault="005D48DB">
      <w:pPr>
        <w:pStyle w:val="a7"/>
      </w:pPr>
      <w:r>
        <w:rPr>
          <w:rFonts w:ascii="Academy Cyr" w:hAnsi="Academy Cyr"/>
        </w:rPr>
        <w:t>Трехцветной тряпкою масонской</w:t>
      </w:r>
      <w:r>
        <w:t>!</w:t>
      </w:r>
    </w:p>
    <w:p w14:paraId="461D228C" w14:textId="77777777" w:rsidR="005D48DB" w:rsidRDefault="005D48DB">
      <w:pPr>
        <w:pStyle w:val="a7"/>
        <w:rPr>
          <w:rFonts w:ascii="Academy Cyr" w:hAnsi="Academy Cyr"/>
        </w:rPr>
      </w:pPr>
      <w:r>
        <w:rPr>
          <w:rFonts w:ascii="Academy Cyr" w:hAnsi="Academy Cyr"/>
        </w:rPr>
        <w:t>Светилось золотое солнце</w:t>
      </w:r>
    </w:p>
    <w:p w14:paraId="66C32FF8" w14:textId="77777777" w:rsidR="005D48DB" w:rsidRDefault="005D48DB">
      <w:pPr>
        <w:pStyle w:val="a7"/>
        <w:rPr>
          <w:rFonts w:ascii="Academy Cyr" w:hAnsi="Academy Cyr"/>
        </w:rPr>
      </w:pPr>
      <w:r>
        <w:rPr>
          <w:rFonts w:ascii="Academy Cyr" w:hAnsi="Academy Cyr"/>
        </w:rPr>
        <w:t>На черном фоне... Злобный враг...»</w:t>
      </w:r>
    </w:p>
    <w:p w14:paraId="69143880" w14:textId="77777777" w:rsidR="005D48DB" w:rsidRDefault="005D48DB">
      <w:pPr>
        <w:pStyle w:val="a7"/>
      </w:pPr>
    </w:p>
    <w:p w14:paraId="47C8668F" w14:textId="77777777" w:rsidR="005D48DB" w:rsidRDefault="005D48DB">
      <w:pPr>
        <w:pStyle w:val="a7"/>
        <w:rPr>
          <w:rFonts w:ascii="Academy Cyr" w:hAnsi="Academy Cyr"/>
        </w:rPr>
      </w:pPr>
      <w:r>
        <w:rPr>
          <w:rFonts w:ascii="Academy Cyr" w:hAnsi="Academy Cyr"/>
        </w:rPr>
        <w:t>Тут Голова закрыла очи</w:t>
      </w:r>
    </w:p>
    <w:p w14:paraId="6E13508A" w14:textId="77777777" w:rsidR="005D48DB" w:rsidRDefault="005D48DB">
      <w:pPr>
        <w:pStyle w:val="a7"/>
        <w:rPr>
          <w:rFonts w:ascii="Academy Cyr" w:hAnsi="Academy Cyr"/>
        </w:rPr>
      </w:pPr>
      <w:r>
        <w:rPr>
          <w:rFonts w:ascii="Academy Cyr" w:hAnsi="Academy Cyr"/>
        </w:rPr>
        <w:t>И замолчала... больше с ней</w:t>
      </w:r>
    </w:p>
    <w:p w14:paraId="7605C11B" w14:textId="77777777" w:rsidR="005D48DB" w:rsidRDefault="005D48DB">
      <w:pPr>
        <w:pStyle w:val="a7"/>
        <w:rPr>
          <w:rFonts w:ascii="Academy Cyr" w:hAnsi="Academy Cyr"/>
        </w:rPr>
      </w:pPr>
      <w:r>
        <w:rPr>
          <w:rFonts w:ascii="Academy Cyr" w:hAnsi="Academy Cyr"/>
        </w:rPr>
        <w:t>Не будем головы морочить,</w:t>
      </w:r>
    </w:p>
    <w:p w14:paraId="55CE1621" w14:textId="77777777" w:rsidR="005D48DB" w:rsidRDefault="005D48DB">
      <w:pPr>
        <w:pStyle w:val="a7"/>
        <w:rPr>
          <w:rFonts w:ascii="Academy Cyr" w:hAnsi="Academy Cyr"/>
        </w:rPr>
      </w:pPr>
      <w:r>
        <w:rPr>
          <w:rFonts w:ascii="Academy Cyr" w:hAnsi="Academy Cyr"/>
        </w:rPr>
        <w:lastRenderedPageBreak/>
        <w:t>У нас задачи поважней!</w:t>
      </w:r>
    </w:p>
    <w:p w14:paraId="5E33CA6D" w14:textId="77777777" w:rsidR="005D48DB" w:rsidRDefault="005D48DB">
      <w:pPr>
        <w:pStyle w:val="a7"/>
        <w:rPr>
          <w:rFonts w:ascii="Academy Cyr" w:hAnsi="Academy Cyr"/>
        </w:rPr>
      </w:pPr>
      <w:r>
        <w:rPr>
          <w:rFonts w:ascii="Academy Cyr" w:hAnsi="Academy Cyr"/>
        </w:rPr>
        <w:t>«Так!» — рассудил Руслан, — «я два</w:t>
      </w:r>
    </w:p>
    <w:p w14:paraId="03E99AA8" w14:textId="77777777" w:rsidR="005D48DB" w:rsidRDefault="005D48DB">
      <w:pPr>
        <w:pStyle w:val="a7"/>
        <w:rPr>
          <w:rFonts w:ascii="Academy Cyr" w:hAnsi="Academy Cyr"/>
        </w:rPr>
      </w:pPr>
      <w:r>
        <w:rPr>
          <w:rFonts w:ascii="Academy Cyr" w:hAnsi="Academy Cyr"/>
        </w:rPr>
        <w:t>Уже источника имею!</w:t>
      </w:r>
      <w:r>
        <w:rPr>
          <w:rFonts w:ascii="Academy Cyr" w:hAnsi="Academy Cyr"/>
        </w:rPr>
        <w:tab/>
      </w:r>
    </w:p>
    <w:p w14:paraId="33DED774" w14:textId="77777777" w:rsidR="005D48DB" w:rsidRDefault="005D48DB">
      <w:pPr>
        <w:pStyle w:val="a7"/>
        <w:rPr>
          <w:rFonts w:ascii="Academy Cyr" w:hAnsi="Academy Cyr"/>
        </w:rPr>
      </w:pPr>
      <w:r>
        <w:rPr>
          <w:rFonts w:ascii="Academy Cyr" w:hAnsi="Academy Cyr"/>
        </w:rPr>
        <w:t>И Финн, и эта Голова</w:t>
      </w:r>
    </w:p>
    <w:p w14:paraId="06FC4E5E" w14:textId="77777777" w:rsidR="005D48DB" w:rsidRDefault="005D48DB">
      <w:pPr>
        <w:pStyle w:val="a7"/>
        <w:rPr>
          <w:rFonts w:ascii="Academy Cyr" w:hAnsi="Academy Cyr"/>
        </w:rPr>
      </w:pPr>
      <w:r>
        <w:rPr>
          <w:rFonts w:ascii="Academy Cyr" w:hAnsi="Academy Cyr"/>
        </w:rPr>
        <w:t>Дают ключи — через еврея</w:t>
      </w:r>
    </w:p>
    <w:p w14:paraId="18571BBB" w14:textId="77777777" w:rsidR="005D48DB" w:rsidRDefault="005D48DB">
      <w:pPr>
        <w:pStyle w:val="a7"/>
        <w:rPr>
          <w:rFonts w:ascii="Academy Cyr" w:hAnsi="Academy Cyr"/>
        </w:rPr>
      </w:pPr>
      <w:r>
        <w:rPr>
          <w:rFonts w:ascii="Academy Cyr" w:hAnsi="Academy Cyr"/>
        </w:rPr>
        <w:t>К его почти что божеству,</w:t>
      </w:r>
    </w:p>
    <w:p w14:paraId="60CF9585" w14:textId="77777777" w:rsidR="005D48DB" w:rsidRDefault="005D48DB">
      <w:pPr>
        <w:pStyle w:val="a7"/>
        <w:rPr>
          <w:rFonts w:ascii="Academy Cyr" w:hAnsi="Academy Cyr"/>
        </w:rPr>
      </w:pPr>
      <w:r>
        <w:rPr>
          <w:rFonts w:ascii="Academy Cyr" w:hAnsi="Academy Cyr"/>
        </w:rPr>
        <w:t>Предиктору незримой власти.</w:t>
      </w:r>
    </w:p>
    <w:p w14:paraId="16A7FF30" w14:textId="77777777" w:rsidR="005D48DB" w:rsidRDefault="005D48DB">
      <w:pPr>
        <w:pStyle w:val="a7"/>
        <w:rPr>
          <w:rFonts w:ascii="Academy Cyr" w:hAnsi="Academy Cyr"/>
        </w:rPr>
      </w:pPr>
      <w:r>
        <w:rPr>
          <w:rFonts w:ascii="Academy Cyr" w:hAnsi="Academy Cyr"/>
        </w:rPr>
        <w:t>Но где таится этот мастер?</w:t>
      </w:r>
    </w:p>
    <w:p w14:paraId="45F58F2E" w14:textId="77777777" w:rsidR="005D48DB" w:rsidRDefault="005D48DB">
      <w:pPr>
        <w:pStyle w:val="a7"/>
        <w:rPr>
          <w:rFonts w:ascii="Academy Cyr" w:hAnsi="Academy Cyr"/>
        </w:rPr>
      </w:pPr>
      <w:r>
        <w:rPr>
          <w:rFonts w:ascii="Academy Cyr" w:hAnsi="Academy Cyr"/>
        </w:rPr>
        <w:t>Как с ним столкнуться наяву?</w:t>
      </w:r>
    </w:p>
    <w:p w14:paraId="7882C122" w14:textId="77777777" w:rsidR="005D48DB" w:rsidRDefault="005D48DB">
      <w:pPr>
        <w:pStyle w:val="a7"/>
        <w:rPr>
          <w:rFonts w:ascii="Academy Cyr" w:hAnsi="Academy Cyr"/>
        </w:rPr>
      </w:pPr>
      <w:r>
        <w:rPr>
          <w:rFonts w:ascii="Academy Cyr" w:hAnsi="Academy Cyr"/>
        </w:rPr>
        <w:t>Чтоб от ошибки уберечь</w:t>
      </w:r>
    </w:p>
    <w:p w14:paraId="4B3824FF" w14:textId="77777777" w:rsidR="005D48DB" w:rsidRDefault="005D48DB">
      <w:pPr>
        <w:pStyle w:val="a7"/>
        <w:rPr>
          <w:rFonts w:ascii="Academy Cyr" w:hAnsi="Academy Cyr"/>
        </w:rPr>
      </w:pPr>
      <w:r>
        <w:rPr>
          <w:rFonts w:ascii="Academy Cyr" w:hAnsi="Academy Cyr"/>
        </w:rPr>
        <w:t>Себя, источник нужен третий!</w:t>
      </w:r>
    </w:p>
    <w:p w14:paraId="43F016FD" w14:textId="77777777" w:rsidR="005D48DB" w:rsidRDefault="005D48DB">
      <w:pPr>
        <w:pStyle w:val="a7"/>
        <w:rPr>
          <w:rFonts w:ascii="Academy Cyr" w:hAnsi="Academy Cyr"/>
        </w:rPr>
      </w:pPr>
      <w:r>
        <w:rPr>
          <w:rFonts w:ascii="Academy Cyr" w:hAnsi="Academy Cyr"/>
        </w:rPr>
        <w:t>И этим третьим будет МЕЧ —</w:t>
      </w:r>
    </w:p>
    <w:p w14:paraId="6CAEC545" w14:textId="77777777" w:rsidR="005D48DB" w:rsidRDefault="005D48DB">
      <w:pPr>
        <w:pStyle w:val="a7"/>
        <w:rPr>
          <w:rFonts w:ascii="Academy Cyr" w:hAnsi="Academy Cyr"/>
        </w:rPr>
      </w:pPr>
      <w:r>
        <w:rPr>
          <w:rFonts w:ascii="Academy Cyr" w:hAnsi="Academy Cyr"/>
        </w:rPr>
        <w:t>Методология столетий!</w:t>
      </w:r>
    </w:p>
    <w:p w14:paraId="07D2CE59" w14:textId="77777777" w:rsidR="005D48DB" w:rsidRDefault="005D48DB">
      <w:pPr>
        <w:pStyle w:val="a7"/>
        <w:rPr>
          <w:rFonts w:ascii="Academy Cyr" w:hAnsi="Academy Cyr"/>
        </w:rPr>
      </w:pPr>
      <w:r>
        <w:rPr>
          <w:rFonts w:ascii="Academy Cyr" w:hAnsi="Academy Cyr"/>
        </w:rPr>
        <w:t>Вперед! К грядам швейцарских гор!</w:t>
      </w:r>
    </w:p>
    <w:p w14:paraId="3D42DD8F" w14:textId="77777777" w:rsidR="005D48DB" w:rsidRDefault="005D48DB">
      <w:pPr>
        <w:pStyle w:val="a7"/>
        <w:rPr>
          <w:rFonts w:ascii="Academy Cyr" w:hAnsi="Academy Cyr"/>
        </w:rPr>
      </w:pPr>
      <w:r>
        <w:rPr>
          <w:rFonts w:ascii="Academy Cyr" w:hAnsi="Academy Cyr"/>
        </w:rPr>
        <w:t xml:space="preserve">Там то ли Ра-ви, то ли Ле-ви — </w:t>
      </w:r>
    </w:p>
    <w:p w14:paraId="493A9DC0" w14:textId="77777777" w:rsidR="005D48DB" w:rsidRDefault="005D48DB">
      <w:pPr>
        <w:pStyle w:val="a7"/>
        <w:rPr>
          <w:rFonts w:ascii="Academy Cyr" w:hAnsi="Academy Cyr"/>
        </w:rPr>
      </w:pPr>
      <w:r>
        <w:rPr>
          <w:rFonts w:ascii="Academy Cyr" w:hAnsi="Academy Cyr"/>
        </w:rPr>
        <w:t>Короче, карла Черномор</w:t>
      </w:r>
    </w:p>
    <w:p w14:paraId="68C2B0AE" w14:textId="77777777" w:rsidR="005D48DB" w:rsidRDefault="005D48DB">
      <w:pPr>
        <w:pStyle w:val="a7"/>
        <w:rPr>
          <w:rFonts w:ascii="Academy Cyr" w:hAnsi="Academy Cyr"/>
        </w:rPr>
      </w:pPr>
      <w:r>
        <w:rPr>
          <w:rFonts w:ascii="Academy Cyr" w:hAnsi="Academy Cyr"/>
        </w:rPr>
        <w:t>Штампует цепи русской деве!»</w:t>
      </w:r>
    </w:p>
    <w:p w14:paraId="1000EC90" w14:textId="77777777" w:rsidR="005D48DB" w:rsidRDefault="005D48DB">
      <w:pPr>
        <w:pStyle w:val="a7"/>
      </w:pPr>
    </w:p>
    <w:p w14:paraId="0E8012A1" w14:textId="77777777" w:rsidR="005D48DB" w:rsidRDefault="005D48DB">
      <w:pPr>
        <w:pStyle w:val="a7"/>
        <w:rPr>
          <w:rFonts w:ascii="Academy Cyr" w:hAnsi="Academy Cyr"/>
        </w:rPr>
      </w:pPr>
      <w:r>
        <w:rPr>
          <w:rFonts w:ascii="Academy Cyr" w:hAnsi="Academy Cyr"/>
        </w:rPr>
        <w:t>И вновь Руслан помчался в путь,</w:t>
      </w:r>
    </w:p>
    <w:p w14:paraId="62575472" w14:textId="77777777" w:rsidR="005D48DB" w:rsidRDefault="005D48DB">
      <w:pPr>
        <w:pStyle w:val="a7"/>
        <w:rPr>
          <w:rFonts w:ascii="Academy Cyr" w:hAnsi="Academy Cyr"/>
        </w:rPr>
      </w:pPr>
      <w:r>
        <w:rPr>
          <w:rFonts w:ascii="Academy Cyr" w:hAnsi="Academy Cyr"/>
        </w:rPr>
        <w:t>В себе уверенный отныне...</w:t>
      </w:r>
    </w:p>
    <w:p w14:paraId="4B4F8ED4" w14:textId="77777777" w:rsidR="005D48DB" w:rsidRDefault="005D48DB">
      <w:pPr>
        <w:pStyle w:val="a7"/>
        <w:rPr>
          <w:rFonts w:ascii="Academy Cyr" w:hAnsi="Academy Cyr"/>
        </w:rPr>
      </w:pPr>
      <w:r>
        <w:rPr>
          <w:rFonts w:ascii="Academy Cyr" w:hAnsi="Academy Cyr"/>
        </w:rPr>
        <w:t>А нам пора передохнуть</w:t>
      </w:r>
    </w:p>
    <w:p w14:paraId="462726B1" w14:textId="77777777" w:rsidR="005D48DB" w:rsidRDefault="005D48DB">
      <w:pPr>
        <w:pStyle w:val="a7"/>
        <w:rPr>
          <w:rFonts w:ascii="Academy Cyr" w:hAnsi="Academy Cyr"/>
        </w:rPr>
      </w:pPr>
      <w:r>
        <w:rPr>
          <w:rFonts w:ascii="Academy Cyr" w:hAnsi="Academy Cyr"/>
        </w:rPr>
        <w:t>Перед явленьем героини!...</w:t>
      </w:r>
    </w:p>
    <w:p w14:paraId="67043FAC" w14:textId="77777777" w:rsidR="005D48DB" w:rsidRDefault="005D48DB">
      <w:pPr>
        <w:pStyle w:val="a7"/>
      </w:pPr>
    </w:p>
    <w:p w14:paraId="290B8E7D" w14:textId="77777777" w:rsidR="005D48DB" w:rsidRDefault="005D48DB">
      <w:pPr>
        <w:pStyle w:val="Heading2"/>
      </w:pPr>
      <w:bookmarkStart w:id="45" w:name="_Toc450574856"/>
      <w:r>
        <w:t>ПЕСНЬ  ТРЕТЬЯ</w:t>
      </w:r>
      <w:bookmarkEnd w:id="45"/>
    </w:p>
    <w:p w14:paraId="3B66258E" w14:textId="77777777" w:rsidR="005D48DB" w:rsidRDefault="005D48DB">
      <w:pPr>
        <w:pStyle w:val="a7"/>
        <w:jc w:val="center"/>
        <w:rPr>
          <w:sz w:val="24"/>
        </w:rPr>
      </w:pPr>
    </w:p>
    <w:p w14:paraId="58BB91C0" w14:textId="77777777" w:rsidR="005D48DB" w:rsidRDefault="005D48DB">
      <w:pPr>
        <w:pStyle w:val="a7"/>
        <w:rPr>
          <w:rFonts w:ascii="Academy Cyr" w:hAnsi="Academy Cyr"/>
        </w:rPr>
      </w:pPr>
      <w:r>
        <w:rPr>
          <w:rFonts w:ascii="Academy Cyr" w:hAnsi="Academy Cyr"/>
        </w:rPr>
        <w:t>Один прозападный клеврет,</w:t>
      </w:r>
    </w:p>
    <w:p w14:paraId="2ED3526F" w14:textId="77777777" w:rsidR="005D48DB" w:rsidRDefault="005D48DB">
      <w:pPr>
        <w:pStyle w:val="a7"/>
        <w:rPr>
          <w:rFonts w:ascii="Academy Cyr" w:hAnsi="Academy Cyr"/>
        </w:rPr>
      </w:pPr>
      <w:r>
        <w:rPr>
          <w:rFonts w:ascii="Academy Cyr" w:hAnsi="Academy Cyr"/>
        </w:rPr>
        <w:t>Поклонник бунта и стихии,</w:t>
      </w:r>
    </w:p>
    <w:p w14:paraId="7C0E4470" w14:textId="77777777" w:rsidR="005D48DB" w:rsidRDefault="005D48DB">
      <w:pPr>
        <w:pStyle w:val="a7"/>
        <w:rPr>
          <w:rFonts w:ascii="Academy Cyr" w:hAnsi="Academy Cyr"/>
        </w:rPr>
      </w:pPr>
      <w:r>
        <w:rPr>
          <w:rFonts w:ascii="Academy Cyr" w:hAnsi="Academy Cyr"/>
        </w:rPr>
        <w:t>Сказал, что, мол, поэт в России —</w:t>
      </w:r>
    </w:p>
    <w:p w14:paraId="4A646DE7" w14:textId="77777777" w:rsidR="005D48DB" w:rsidRDefault="005D48DB">
      <w:pPr>
        <w:pStyle w:val="a7"/>
        <w:rPr>
          <w:rFonts w:ascii="Academy Cyr" w:hAnsi="Academy Cyr"/>
        </w:rPr>
      </w:pPr>
      <w:r>
        <w:rPr>
          <w:rFonts w:ascii="Academy Cyr" w:hAnsi="Academy Cyr"/>
        </w:rPr>
        <w:t>Гораздо больше, чем поэт!</w:t>
      </w:r>
    </w:p>
    <w:p w14:paraId="09D92272" w14:textId="77777777" w:rsidR="005D48DB" w:rsidRDefault="005D48DB">
      <w:pPr>
        <w:pStyle w:val="a7"/>
      </w:pPr>
    </w:p>
    <w:p w14:paraId="6A0B15A0" w14:textId="77777777" w:rsidR="005D48DB" w:rsidRDefault="005D48DB">
      <w:pPr>
        <w:pStyle w:val="a7"/>
        <w:rPr>
          <w:rFonts w:ascii="Academy Cyr" w:hAnsi="Academy Cyr"/>
        </w:rPr>
      </w:pPr>
      <w:r>
        <w:rPr>
          <w:rFonts w:ascii="Academy Cyr" w:hAnsi="Academy Cyr"/>
        </w:rPr>
        <w:t>Он врал! Поэт и есть поэт!</w:t>
      </w:r>
    </w:p>
    <w:p w14:paraId="46498D64" w14:textId="77777777" w:rsidR="005D48DB" w:rsidRDefault="005D48DB">
      <w:pPr>
        <w:pStyle w:val="a7"/>
        <w:rPr>
          <w:rFonts w:ascii="Academy Cyr" w:hAnsi="Academy Cyr"/>
        </w:rPr>
      </w:pPr>
      <w:r>
        <w:rPr>
          <w:rFonts w:ascii="Academy Cyr" w:hAnsi="Academy Cyr"/>
        </w:rPr>
        <w:t>Но вот когда её пространства</w:t>
      </w:r>
    </w:p>
    <w:p w14:paraId="0EC20F3F" w14:textId="77777777" w:rsidR="005D48DB" w:rsidRDefault="005D48DB">
      <w:pPr>
        <w:pStyle w:val="a7"/>
        <w:rPr>
          <w:rFonts w:ascii="Academy Cyr" w:hAnsi="Academy Cyr"/>
        </w:rPr>
      </w:pPr>
      <w:r>
        <w:rPr>
          <w:rFonts w:ascii="Academy Cyr" w:hAnsi="Academy Cyr"/>
        </w:rPr>
        <w:t>Певцы всемирного гражданства</w:t>
      </w:r>
    </w:p>
    <w:p w14:paraId="45CF962A" w14:textId="77777777" w:rsidR="005D48DB" w:rsidRDefault="005D48DB">
      <w:pPr>
        <w:pStyle w:val="a7"/>
        <w:rPr>
          <w:rFonts w:ascii="Academy Cyr" w:hAnsi="Academy Cyr"/>
        </w:rPr>
      </w:pPr>
      <w:r>
        <w:rPr>
          <w:rFonts w:ascii="Academy Cyr" w:hAnsi="Academy Cyr"/>
        </w:rPr>
        <w:t>Заполнят — жди, Россия, бед!</w:t>
      </w:r>
    </w:p>
    <w:p w14:paraId="47C09E87" w14:textId="77777777" w:rsidR="005D48DB" w:rsidRDefault="005D48DB">
      <w:pPr>
        <w:pStyle w:val="a7"/>
        <w:rPr>
          <w:rFonts w:ascii="Academy Cyr" w:hAnsi="Academy Cyr"/>
        </w:rPr>
      </w:pPr>
      <w:r>
        <w:rPr>
          <w:rFonts w:ascii="Academy Cyr" w:hAnsi="Academy Cyr"/>
        </w:rPr>
        <w:t>У них во дни народных смут</w:t>
      </w:r>
    </w:p>
    <w:p w14:paraId="438E6FA5" w14:textId="77777777" w:rsidR="005D48DB" w:rsidRDefault="005D48DB">
      <w:pPr>
        <w:pStyle w:val="a7"/>
        <w:rPr>
          <w:rFonts w:ascii="Academy Cyr" w:hAnsi="Academy Cyr"/>
        </w:rPr>
      </w:pPr>
      <w:r>
        <w:rPr>
          <w:rFonts w:ascii="Academy Cyr" w:hAnsi="Academy Cyr"/>
        </w:rPr>
        <w:lastRenderedPageBreak/>
        <w:t>Всегда готова колесница.</w:t>
      </w:r>
    </w:p>
    <w:p w14:paraId="4A5DD52C" w14:textId="77777777" w:rsidR="005D48DB" w:rsidRDefault="005D48DB">
      <w:pPr>
        <w:pStyle w:val="a7"/>
        <w:rPr>
          <w:rFonts w:ascii="Academy Cyr" w:hAnsi="Academy Cyr"/>
        </w:rPr>
      </w:pPr>
      <w:r>
        <w:rPr>
          <w:rFonts w:ascii="Academy Cyr" w:hAnsi="Academy Cyr"/>
        </w:rPr>
        <w:t>Тогда покой им и не снится,</w:t>
      </w:r>
    </w:p>
    <w:p w14:paraId="0CC7D6B9" w14:textId="77777777" w:rsidR="005D48DB" w:rsidRDefault="005D48DB">
      <w:pPr>
        <w:pStyle w:val="a7"/>
        <w:rPr>
          <w:rFonts w:ascii="Academy Cyr" w:hAnsi="Academy Cyr"/>
        </w:rPr>
      </w:pPr>
      <w:r>
        <w:rPr>
          <w:rFonts w:ascii="Academy Cyr" w:hAnsi="Academy Cyr"/>
        </w:rPr>
        <w:t>Какой там, к Гангнусу, уют!</w:t>
      </w:r>
    </w:p>
    <w:p w14:paraId="69853399" w14:textId="77777777" w:rsidR="005D48DB" w:rsidRDefault="005D48DB">
      <w:pPr>
        <w:pStyle w:val="a7"/>
        <w:rPr>
          <w:rFonts w:ascii="Academy Cyr" w:hAnsi="Academy Cyr"/>
        </w:rPr>
      </w:pPr>
      <w:r>
        <w:rPr>
          <w:rFonts w:ascii="Academy Cyr" w:hAnsi="Academy Cyr"/>
        </w:rPr>
        <w:t>Гарцует “нобелевский класс”,</w:t>
      </w:r>
    </w:p>
    <w:p w14:paraId="36195DDB" w14:textId="77777777" w:rsidR="005D48DB" w:rsidRDefault="005D48DB">
      <w:pPr>
        <w:pStyle w:val="a7"/>
        <w:rPr>
          <w:rFonts w:ascii="Academy Cyr" w:hAnsi="Academy Cyr"/>
        </w:rPr>
      </w:pPr>
      <w:r>
        <w:rPr>
          <w:rFonts w:ascii="Academy Cyr" w:hAnsi="Academy Cyr"/>
        </w:rPr>
        <w:t>Лауреаты сексуалы:</w:t>
      </w:r>
    </w:p>
    <w:p w14:paraId="06327C45" w14:textId="77777777" w:rsidR="005D48DB" w:rsidRDefault="005D48DB">
      <w:pPr>
        <w:pStyle w:val="a7"/>
        <w:rPr>
          <w:rFonts w:ascii="Academy Cyr" w:hAnsi="Academy Cyr"/>
        </w:rPr>
      </w:pPr>
      <w:r>
        <w:rPr>
          <w:rFonts w:ascii="Academy Cyr" w:hAnsi="Academy Cyr"/>
        </w:rPr>
        <w:t>«Внимайте, русские коалы,</w:t>
      </w:r>
    </w:p>
    <w:p w14:paraId="59D61125" w14:textId="77777777" w:rsidR="005D48DB" w:rsidRDefault="005D48DB">
      <w:pPr>
        <w:pStyle w:val="a7"/>
        <w:rPr>
          <w:rFonts w:ascii="Academy Cyr" w:hAnsi="Academy Cyr"/>
        </w:rPr>
      </w:pPr>
      <w:r>
        <w:rPr>
          <w:rFonts w:ascii="Academy Cyr" w:hAnsi="Academy Cyr"/>
        </w:rPr>
        <w:t>Россия-сука, слушай нас!»</w:t>
      </w:r>
    </w:p>
    <w:p w14:paraId="045CAD7C" w14:textId="77777777" w:rsidR="005D48DB" w:rsidRDefault="005D48DB">
      <w:pPr>
        <w:pStyle w:val="a7"/>
        <w:rPr>
          <w:rFonts w:ascii="Academy Cyr" w:hAnsi="Academy Cyr"/>
        </w:rPr>
      </w:pPr>
      <w:r>
        <w:rPr>
          <w:rFonts w:ascii="Academy Cyr" w:hAnsi="Academy Cyr"/>
        </w:rPr>
        <w:t>Пришпилен на копье призыв,</w:t>
      </w:r>
    </w:p>
    <w:p w14:paraId="727816E1" w14:textId="77777777" w:rsidR="005D48DB" w:rsidRDefault="005D48DB">
      <w:pPr>
        <w:pStyle w:val="a7"/>
        <w:rPr>
          <w:rFonts w:ascii="Academy Cyr" w:hAnsi="Academy Cyr"/>
        </w:rPr>
      </w:pPr>
      <w:r>
        <w:rPr>
          <w:rFonts w:ascii="Academy Cyr" w:hAnsi="Academy Cyr"/>
        </w:rPr>
        <w:t>Изъятый с западной помойки,</w:t>
      </w:r>
    </w:p>
    <w:p w14:paraId="0412B5B8" w14:textId="77777777" w:rsidR="005D48DB" w:rsidRDefault="005D48DB">
      <w:pPr>
        <w:pStyle w:val="a7"/>
        <w:rPr>
          <w:rFonts w:ascii="Academy Cyr" w:hAnsi="Academy Cyr"/>
        </w:rPr>
      </w:pPr>
      <w:r>
        <w:rPr>
          <w:rFonts w:ascii="Academy Cyr" w:hAnsi="Academy Cyr"/>
        </w:rPr>
        <w:t>Вперед скитальцы перестройки</w:t>
      </w:r>
    </w:p>
    <w:p w14:paraId="5CD2109C" w14:textId="77777777" w:rsidR="005D48DB" w:rsidRDefault="005D48DB">
      <w:pPr>
        <w:pStyle w:val="a7"/>
        <w:rPr>
          <w:rFonts w:ascii="Academy Cyr" w:hAnsi="Academy Cyr"/>
        </w:rPr>
      </w:pPr>
      <w:r>
        <w:rPr>
          <w:rFonts w:ascii="Academy Cyr" w:hAnsi="Academy Cyr"/>
        </w:rPr>
        <w:t>Летят, поводья опустив!</w:t>
      </w:r>
    </w:p>
    <w:p w14:paraId="01D4166E" w14:textId="77777777" w:rsidR="005D48DB" w:rsidRDefault="005D48DB">
      <w:pPr>
        <w:pStyle w:val="a7"/>
      </w:pPr>
    </w:p>
    <w:p w14:paraId="406D20B3" w14:textId="77777777" w:rsidR="005D48DB" w:rsidRDefault="005D48DB">
      <w:pPr>
        <w:pStyle w:val="a7"/>
        <w:rPr>
          <w:rFonts w:ascii="Academy Cyr" w:hAnsi="Academy Cyr"/>
        </w:rPr>
      </w:pPr>
      <w:r>
        <w:rPr>
          <w:rFonts w:ascii="Academy Cyr" w:hAnsi="Academy Cyr"/>
        </w:rPr>
        <w:t>Ах, как им кажется легко</w:t>
      </w:r>
    </w:p>
    <w:p w14:paraId="358C4959" w14:textId="77777777" w:rsidR="005D48DB" w:rsidRDefault="005D48DB">
      <w:pPr>
        <w:pStyle w:val="a7"/>
        <w:rPr>
          <w:rFonts w:ascii="Academy Cyr" w:hAnsi="Academy Cyr"/>
        </w:rPr>
      </w:pPr>
      <w:r>
        <w:rPr>
          <w:rFonts w:ascii="Academy Cyr" w:hAnsi="Academy Cyr"/>
        </w:rPr>
        <w:t>Разрушить вековое древо,</w:t>
      </w:r>
    </w:p>
    <w:p w14:paraId="61E6AF66" w14:textId="77777777" w:rsidR="005D48DB" w:rsidRDefault="005D48DB">
      <w:pPr>
        <w:pStyle w:val="a7"/>
        <w:rPr>
          <w:rFonts w:ascii="Academy Cyr" w:hAnsi="Academy Cyr"/>
        </w:rPr>
      </w:pPr>
      <w:r>
        <w:rPr>
          <w:rFonts w:ascii="Academy Cyr" w:hAnsi="Academy Cyr"/>
        </w:rPr>
        <w:t>И то направо, то налево</w:t>
      </w:r>
    </w:p>
    <w:p w14:paraId="69E3D49D" w14:textId="77777777" w:rsidR="005D48DB" w:rsidRDefault="005D48DB">
      <w:pPr>
        <w:pStyle w:val="a7"/>
        <w:rPr>
          <w:rFonts w:ascii="Academy Cyr" w:hAnsi="Academy Cyr"/>
        </w:rPr>
      </w:pPr>
      <w:r>
        <w:rPr>
          <w:rFonts w:ascii="Academy Cyr" w:hAnsi="Academy Cyr"/>
        </w:rPr>
        <w:t>Их флага клонится древко!</w:t>
      </w:r>
    </w:p>
    <w:p w14:paraId="64606ED6" w14:textId="77777777" w:rsidR="005D48DB" w:rsidRDefault="005D48DB">
      <w:pPr>
        <w:pStyle w:val="a7"/>
        <w:rPr>
          <w:rFonts w:ascii="Academy Cyr" w:hAnsi="Academy Cyr"/>
        </w:rPr>
      </w:pPr>
      <w:r>
        <w:rPr>
          <w:rFonts w:ascii="Academy Cyr" w:hAnsi="Academy Cyr"/>
        </w:rPr>
        <w:t>Но вот болтаться без опаски</w:t>
      </w:r>
    </w:p>
    <w:p w14:paraId="628905D8" w14:textId="77777777" w:rsidR="005D48DB" w:rsidRDefault="005D48DB">
      <w:pPr>
        <w:pStyle w:val="a7"/>
        <w:rPr>
          <w:rFonts w:ascii="Academy Cyr" w:hAnsi="Academy Cyr"/>
        </w:rPr>
      </w:pPr>
      <w:r>
        <w:rPr>
          <w:rFonts w:ascii="Academy Cyr" w:hAnsi="Academy Cyr"/>
        </w:rPr>
        <w:t>Налево справа по бортам</w:t>
      </w:r>
    </w:p>
    <w:p w14:paraId="3DB22435" w14:textId="77777777" w:rsidR="005D48DB" w:rsidRDefault="005D48DB">
      <w:pPr>
        <w:pStyle w:val="a7"/>
        <w:rPr>
          <w:rFonts w:ascii="Academy Cyr" w:hAnsi="Academy Cyr"/>
        </w:rPr>
      </w:pPr>
      <w:r>
        <w:rPr>
          <w:rFonts w:ascii="Academy Cyr" w:hAnsi="Academy Cyr"/>
        </w:rPr>
        <w:t>Дозволено одним котам —</w:t>
      </w:r>
    </w:p>
    <w:p w14:paraId="7623DEF1" w14:textId="77777777" w:rsidR="005D48DB" w:rsidRDefault="005D48DB">
      <w:pPr>
        <w:pStyle w:val="a7"/>
        <w:rPr>
          <w:rFonts w:ascii="Academy Cyr" w:hAnsi="Academy Cyr"/>
        </w:rPr>
      </w:pPr>
      <w:r>
        <w:rPr>
          <w:rFonts w:ascii="Academy Cyr" w:hAnsi="Academy Cyr"/>
        </w:rPr>
        <w:t>И то, как говорится, в сказке!</w:t>
      </w:r>
    </w:p>
    <w:p w14:paraId="592CADA6" w14:textId="77777777" w:rsidR="005D48DB" w:rsidRDefault="005D48DB">
      <w:pPr>
        <w:pStyle w:val="a7"/>
      </w:pPr>
    </w:p>
    <w:p w14:paraId="220E9AF0" w14:textId="77777777" w:rsidR="005D48DB" w:rsidRDefault="005D48DB">
      <w:pPr>
        <w:pStyle w:val="a7"/>
        <w:rPr>
          <w:rFonts w:ascii="Academy Cyr" w:hAnsi="Academy Cyr"/>
        </w:rPr>
      </w:pPr>
      <w:r>
        <w:rPr>
          <w:rFonts w:ascii="Academy Cyr" w:hAnsi="Academy Cyr"/>
        </w:rPr>
        <w:t xml:space="preserve">О, муза, ветреная дева, </w:t>
      </w:r>
    </w:p>
    <w:p w14:paraId="255AB6AA" w14:textId="77777777" w:rsidR="005D48DB" w:rsidRDefault="005D48DB">
      <w:pPr>
        <w:pStyle w:val="a7"/>
        <w:rPr>
          <w:rFonts w:ascii="Academy Cyr" w:hAnsi="Academy Cyr"/>
        </w:rPr>
      </w:pPr>
      <w:r>
        <w:rPr>
          <w:rFonts w:ascii="Academy Cyr" w:hAnsi="Academy Cyr"/>
        </w:rPr>
        <w:t>Не уровняй меня с котом,</w:t>
      </w:r>
    </w:p>
    <w:p w14:paraId="241E6A8E" w14:textId="77777777" w:rsidR="005D48DB" w:rsidRDefault="005D48DB">
      <w:pPr>
        <w:pStyle w:val="a7"/>
        <w:rPr>
          <w:rFonts w:ascii="Academy Cyr" w:hAnsi="Academy Cyr"/>
        </w:rPr>
      </w:pPr>
      <w:r>
        <w:rPr>
          <w:rFonts w:ascii="Academy Cyr" w:hAnsi="Academy Cyr"/>
        </w:rPr>
        <w:t>Не дай и мне свернуть налево</w:t>
      </w:r>
    </w:p>
    <w:p w14:paraId="3DEA9869" w14:textId="77777777" w:rsidR="005D48DB" w:rsidRDefault="005D48DB">
      <w:pPr>
        <w:pStyle w:val="a7"/>
        <w:rPr>
          <w:rFonts w:ascii="Academy Cyr" w:hAnsi="Academy Cyr"/>
        </w:rPr>
      </w:pPr>
      <w:r>
        <w:rPr>
          <w:rFonts w:ascii="Academy Cyr" w:hAnsi="Academy Cyr"/>
        </w:rPr>
        <w:t>В моем рассказе непростом!</w:t>
      </w:r>
    </w:p>
    <w:p w14:paraId="6BE5D147" w14:textId="77777777" w:rsidR="005D48DB" w:rsidRDefault="005D48DB">
      <w:pPr>
        <w:pStyle w:val="a7"/>
        <w:rPr>
          <w:rFonts w:ascii="Academy Cyr" w:hAnsi="Academy Cyr"/>
        </w:rPr>
      </w:pPr>
      <w:r>
        <w:rPr>
          <w:rFonts w:ascii="Academy Cyr" w:hAnsi="Academy Cyr"/>
        </w:rPr>
        <w:t>Опять свирепствует Сион,</w:t>
      </w:r>
    </w:p>
    <w:p w14:paraId="6A9A8887" w14:textId="77777777" w:rsidR="005D48DB" w:rsidRDefault="005D48DB">
      <w:pPr>
        <w:pStyle w:val="a7"/>
        <w:rPr>
          <w:rFonts w:ascii="Academy Cyr" w:hAnsi="Academy Cyr"/>
        </w:rPr>
      </w:pPr>
      <w:r>
        <w:rPr>
          <w:rFonts w:ascii="Academy Cyr" w:hAnsi="Academy Cyr"/>
        </w:rPr>
        <w:t>Скрыв словоблудием бездарность,</w:t>
      </w:r>
    </w:p>
    <w:p w14:paraId="45748712" w14:textId="77777777" w:rsidR="005D48DB" w:rsidRDefault="005D48DB">
      <w:pPr>
        <w:pStyle w:val="a7"/>
        <w:rPr>
          <w:rFonts w:ascii="Academy Cyr" w:hAnsi="Academy Cyr"/>
        </w:rPr>
      </w:pPr>
      <w:r>
        <w:rPr>
          <w:rFonts w:ascii="Academy Cyr" w:hAnsi="Academy Cyr"/>
        </w:rPr>
        <w:t>Взметнулась вновь “пассионарность”</w:t>
      </w:r>
    </w:p>
    <w:p w14:paraId="226EAA30" w14:textId="77777777" w:rsidR="005D48DB" w:rsidRDefault="005D48DB">
      <w:pPr>
        <w:pStyle w:val="a7"/>
        <w:rPr>
          <w:rFonts w:ascii="Academy Cyr" w:hAnsi="Academy Cyr"/>
        </w:rPr>
      </w:pPr>
      <w:r>
        <w:rPr>
          <w:rFonts w:ascii="Academy Cyr" w:hAnsi="Academy Cyr"/>
        </w:rPr>
        <w:t>Псевдоэтнических племен!</w:t>
      </w:r>
    </w:p>
    <w:p w14:paraId="0A83B574" w14:textId="77777777" w:rsidR="005D48DB" w:rsidRDefault="005D48DB">
      <w:pPr>
        <w:pStyle w:val="a7"/>
        <w:rPr>
          <w:rFonts w:ascii="Academy Cyr" w:hAnsi="Academy Cyr"/>
        </w:rPr>
      </w:pPr>
      <w:r>
        <w:rPr>
          <w:rFonts w:ascii="Academy Cyr" w:hAnsi="Academy Cyr"/>
        </w:rPr>
        <w:t>Люд милый! Не смирись с пятой!</w:t>
      </w:r>
    </w:p>
    <w:p w14:paraId="79D4D796" w14:textId="77777777" w:rsidR="005D48DB" w:rsidRDefault="005D48DB">
      <w:pPr>
        <w:pStyle w:val="a7"/>
        <w:rPr>
          <w:rFonts w:ascii="Academy Cyr" w:hAnsi="Academy Cyr"/>
        </w:rPr>
      </w:pPr>
      <w:r>
        <w:rPr>
          <w:rFonts w:ascii="Academy Cyr" w:hAnsi="Academy Cyr"/>
        </w:rPr>
        <w:t>Россия! Вкупе с небесами</w:t>
      </w:r>
    </w:p>
    <w:p w14:paraId="755F9B63" w14:textId="77777777" w:rsidR="005D48DB" w:rsidRDefault="005D48DB">
      <w:pPr>
        <w:pStyle w:val="a7"/>
        <w:rPr>
          <w:rFonts w:ascii="Academy Cyr" w:hAnsi="Academy Cyr"/>
        </w:rPr>
      </w:pPr>
      <w:r>
        <w:rPr>
          <w:rFonts w:ascii="Academy Cyr" w:hAnsi="Academy Cyr"/>
        </w:rPr>
        <w:t>Раздвигни твердь земли святой,</w:t>
      </w:r>
    </w:p>
    <w:p w14:paraId="6FD91594" w14:textId="77777777" w:rsidR="005D48DB" w:rsidRDefault="005D48DB">
      <w:pPr>
        <w:pStyle w:val="a7"/>
        <w:rPr>
          <w:rFonts w:ascii="Academy Cyr" w:hAnsi="Academy Cyr"/>
        </w:rPr>
      </w:pPr>
      <w:r>
        <w:rPr>
          <w:rFonts w:ascii="Academy Cyr" w:hAnsi="Academy Cyr"/>
        </w:rPr>
        <w:t>Как лед под рыцарями-псами!</w:t>
      </w:r>
      <w:r>
        <w:rPr>
          <w:rFonts w:ascii="Academy Cyr" w:hAnsi="Academy Cyr"/>
        </w:rPr>
        <w:tab/>
      </w:r>
    </w:p>
    <w:p w14:paraId="761DCF44" w14:textId="77777777" w:rsidR="005D48DB" w:rsidRDefault="005D48DB">
      <w:pPr>
        <w:pStyle w:val="a7"/>
      </w:pPr>
    </w:p>
    <w:p w14:paraId="70A55152" w14:textId="77777777" w:rsidR="005D48DB" w:rsidRDefault="005D48DB">
      <w:pPr>
        <w:pStyle w:val="a7"/>
        <w:rPr>
          <w:rFonts w:ascii="Academy Cyr" w:hAnsi="Academy Cyr"/>
        </w:rPr>
      </w:pPr>
      <w:r>
        <w:rPr>
          <w:rFonts w:ascii="Academy Cyr" w:hAnsi="Academy Cyr"/>
        </w:rPr>
        <w:t>А что Людмила? Милый люд?</w:t>
      </w:r>
    </w:p>
    <w:p w14:paraId="112DAD1B" w14:textId="77777777" w:rsidR="005D48DB" w:rsidRDefault="005D48DB">
      <w:pPr>
        <w:pStyle w:val="a7"/>
        <w:rPr>
          <w:rFonts w:ascii="Academy Cyr" w:hAnsi="Academy Cyr"/>
        </w:rPr>
      </w:pPr>
      <w:r>
        <w:rPr>
          <w:rFonts w:ascii="Academy Cyr" w:hAnsi="Academy Cyr"/>
        </w:rPr>
        <w:t>В сетях у коршуна-злодея</w:t>
      </w:r>
    </w:p>
    <w:p w14:paraId="20569118" w14:textId="77777777" w:rsidR="005D48DB" w:rsidRDefault="005D48DB">
      <w:pPr>
        <w:pStyle w:val="a7"/>
        <w:rPr>
          <w:rFonts w:ascii="Academy Cyr" w:hAnsi="Academy Cyr"/>
        </w:rPr>
      </w:pPr>
      <w:r>
        <w:rPr>
          <w:rFonts w:ascii="Academy Cyr" w:hAnsi="Academy Cyr"/>
        </w:rPr>
        <w:lastRenderedPageBreak/>
        <w:t>Глядит на горы, холодея,</w:t>
      </w:r>
    </w:p>
    <w:p w14:paraId="3409069C" w14:textId="77777777" w:rsidR="005D48DB" w:rsidRDefault="005D48DB">
      <w:pPr>
        <w:pStyle w:val="a7"/>
        <w:rPr>
          <w:rFonts w:ascii="Academy Cyr" w:hAnsi="Academy Cyr"/>
        </w:rPr>
      </w:pPr>
      <w:r>
        <w:rPr>
          <w:rFonts w:ascii="Academy Cyr" w:hAnsi="Academy Cyr"/>
        </w:rPr>
        <w:t>Ей страшен дьявольский уют,</w:t>
      </w:r>
    </w:p>
    <w:p w14:paraId="594F4DAF" w14:textId="77777777" w:rsidR="005D48DB" w:rsidRDefault="005D48DB">
      <w:pPr>
        <w:pStyle w:val="a7"/>
        <w:rPr>
          <w:rFonts w:ascii="Academy Cyr" w:hAnsi="Academy Cyr"/>
        </w:rPr>
      </w:pPr>
      <w:r>
        <w:rPr>
          <w:rFonts w:ascii="Academy Cyr" w:hAnsi="Academy Cyr"/>
        </w:rPr>
        <w:t>Противна роскошь; и девица,</w:t>
      </w:r>
    </w:p>
    <w:p w14:paraId="5264298F" w14:textId="77777777" w:rsidR="005D48DB" w:rsidRDefault="005D48DB">
      <w:pPr>
        <w:pStyle w:val="a7"/>
        <w:rPr>
          <w:rFonts w:ascii="Academy Cyr" w:hAnsi="Academy Cyr"/>
        </w:rPr>
      </w:pPr>
      <w:r>
        <w:rPr>
          <w:rFonts w:ascii="Academy Cyr" w:hAnsi="Academy Cyr"/>
        </w:rPr>
        <w:t xml:space="preserve">Поддавшись настроенью, раз </w:t>
      </w:r>
    </w:p>
    <w:p w14:paraId="679B3DDF" w14:textId="77777777" w:rsidR="005D48DB" w:rsidRDefault="005D48DB">
      <w:pPr>
        <w:pStyle w:val="a7"/>
        <w:rPr>
          <w:rFonts w:ascii="Academy Cyr" w:hAnsi="Academy Cyr"/>
        </w:rPr>
      </w:pPr>
      <w:r>
        <w:rPr>
          <w:rFonts w:ascii="Academy Cyr" w:hAnsi="Academy Cyr"/>
        </w:rPr>
        <w:t xml:space="preserve">Хотела даже утопиться, </w:t>
      </w:r>
    </w:p>
    <w:p w14:paraId="49A17591" w14:textId="77777777" w:rsidR="005D48DB" w:rsidRDefault="005D48DB">
      <w:pPr>
        <w:pStyle w:val="a7"/>
        <w:rPr>
          <w:rFonts w:ascii="Academy Cyr" w:hAnsi="Academy Cyr"/>
        </w:rPr>
      </w:pPr>
      <w:r>
        <w:rPr>
          <w:rFonts w:ascii="Academy Cyr" w:hAnsi="Academy Cyr"/>
        </w:rPr>
        <w:t>Да образумилась тотчас.</w:t>
      </w:r>
    </w:p>
    <w:p w14:paraId="5228288C" w14:textId="77777777" w:rsidR="005D48DB" w:rsidRDefault="005D48DB">
      <w:pPr>
        <w:pStyle w:val="a7"/>
        <w:rPr>
          <w:rFonts w:ascii="Academy Cyr" w:hAnsi="Academy Cyr"/>
        </w:rPr>
      </w:pPr>
      <w:r>
        <w:rPr>
          <w:rFonts w:ascii="Academy Cyr" w:hAnsi="Academy Cyr"/>
        </w:rPr>
        <w:t>Потом и ела, и пила</w:t>
      </w:r>
    </w:p>
    <w:p w14:paraId="69A859C6" w14:textId="77777777" w:rsidR="005D48DB" w:rsidRDefault="005D48DB">
      <w:pPr>
        <w:pStyle w:val="a7"/>
        <w:rPr>
          <w:rFonts w:ascii="Academy Cyr" w:hAnsi="Academy Cyr"/>
        </w:rPr>
      </w:pPr>
      <w:r>
        <w:rPr>
          <w:rFonts w:ascii="Academy Cyr" w:hAnsi="Academy Cyr"/>
        </w:rPr>
        <w:t>И на дурацкие уловки,</w:t>
      </w:r>
    </w:p>
    <w:p w14:paraId="7A88F5BD" w14:textId="77777777" w:rsidR="005D48DB" w:rsidRDefault="005D48DB">
      <w:pPr>
        <w:pStyle w:val="a7"/>
        <w:rPr>
          <w:rFonts w:ascii="Academy Cyr" w:hAnsi="Academy Cyr"/>
        </w:rPr>
      </w:pPr>
      <w:r>
        <w:rPr>
          <w:rFonts w:ascii="Academy Cyr" w:hAnsi="Academy Cyr"/>
        </w:rPr>
        <w:t>Протесты в форме голодовки</w:t>
      </w:r>
    </w:p>
    <w:p w14:paraId="73485AAE" w14:textId="77777777" w:rsidR="005D48DB" w:rsidRDefault="005D48DB">
      <w:pPr>
        <w:pStyle w:val="a7"/>
        <w:rPr>
          <w:rFonts w:ascii="Academy Cyr" w:hAnsi="Academy Cyr"/>
        </w:rPr>
      </w:pPr>
      <w:r>
        <w:rPr>
          <w:rFonts w:ascii="Academy Cyr" w:hAnsi="Academy Cyr"/>
        </w:rPr>
        <w:t>Или плакатов, не пошла!</w:t>
      </w:r>
    </w:p>
    <w:p w14:paraId="39CBAB57" w14:textId="77777777" w:rsidR="005D48DB" w:rsidRDefault="005D48DB">
      <w:pPr>
        <w:pStyle w:val="a7"/>
        <w:rPr>
          <w:rFonts w:ascii="Academy Cyr" w:hAnsi="Academy Cyr"/>
        </w:rPr>
      </w:pPr>
      <w:r>
        <w:rPr>
          <w:rFonts w:ascii="Academy Cyr" w:hAnsi="Academy Cyr"/>
        </w:rPr>
        <w:t>Ведь верх здоровое начало</w:t>
      </w:r>
    </w:p>
    <w:p w14:paraId="5578F242" w14:textId="77777777" w:rsidR="005D48DB" w:rsidRDefault="005D48DB">
      <w:pPr>
        <w:pStyle w:val="a7"/>
        <w:rPr>
          <w:rFonts w:ascii="Academy Cyr" w:hAnsi="Academy Cyr"/>
        </w:rPr>
      </w:pPr>
      <w:r>
        <w:rPr>
          <w:rFonts w:ascii="Academy Cyr" w:hAnsi="Academy Cyr"/>
        </w:rPr>
        <w:t>Всегда одержит у славян,</w:t>
      </w:r>
    </w:p>
    <w:p w14:paraId="1BF2BD06" w14:textId="77777777" w:rsidR="005D48DB" w:rsidRDefault="005D48DB">
      <w:pPr>
        <w:pStyle w:val="a7"/>
        <w:rPr>
          <w:rFonts w:ascii="Academy Cyr" w:hAnsi="Academy Cyr"/>
        </w:rPr>
      </w:pPr>
      <w:r>
        <w:rPr>
          <w:rFonts w:ascii="Academy Cyr" w:hAnsi="Academy Cyr"/>
        </w:rPr>
        <w:t>Конечно, плен — не балаган...</w:t>
      </w:r>
    </w:p>
    <w:p w14:paraId="4A4A4A00" w14:textId="77777777" w:rsidR="005D48DB" w:rsidRDefault="005D48DB">
      <w:pPr>
        <w:pStyle w:val="a7"/>
      </w:pPr>
    </w:p>
    <w:p w14:paraId="1F05AC08" w14:textId="77777777" w:rsidR="005D48DB" w:rsidRDefault="005D48DB">
      <w:pPr>
        <w:pStyle w:val="a7"/>
        <w:rPr>
          <w:rFonts w:ascii="Academy Cyr" w:hAnsi="Academy Cyr"/>
        </w:rPr>
      </w:pPr>
      <w:r>
        <w:rPr>
          <w:rFonts w:ascii="Academy Cyr" w:hAnsi="Academy Cyr"/>
        </w:rPr>
        <w:t>Вот слуги мерзкого кагала</w:t>
      </w:r>
    </w:p>
    <w:p w14:paraId="37A57411" w14:textId="77777777" w:rsidR="005D48DB" w:rsidRDefault="005D48DB">
      <w:pPr>
        <w:pStyle w:val="a7"/>
        <w:rPr>
          <w:rFonts w:ascii="Academy Cyr" w:hAnsi="Academy Cyr"/>
        </w:rPr>
      </w:pPr>
      <w:r>
        <w:rPr>
          <w:rFonts w:ascii="Academy Cyr" w:hAnsi="Academy Cyr"/>
        </w:rPr>
        <w:t>Ее раздели... Так в веках</w:t>
      </w:r>
    </w:p>
    <w:p w14:paraId="61627CC0" w14:textId="77777777" w:rsidR="005D48DB" w:rsidRDefault="005D48DB">
      <w:pPr>
        <w:pStyle w:val="a7"/>
        <w:rPr>
          <w:rFonts w:ascii="Academy Cyr" w:hAnsi="Academy Cyr"/>
        </w:rPr>
      </w:pPr>
      <w:r>
        <w:rPr>
          <w:rFonts w:ascii="Academy Cyr" w:hAnsi="Academy Cyr"/>
        </w:rPr>
        <w:t>Нас раздевает вертопрах,</w:t>
      </w:r>
    </w:p>
    <w:p w14:paraId="1A58C405" w14:textId="77777777" w:rsidR="005D48DB" w:rsidRDefault="005D48DB">
      <w:pPr>
        <w:pStyle w:val="a7"/>
        <w:rPr>
          <w:rFonts w:ascii="Academy Cyr" w:hAnsi="Academy Cyr"/>
        </w:rPr>
      </w:pPr>
      <w:r>
        <w:rPr>
          <w:rFonts w:ascii="Academy Cyr" w:hAnsi="Academy Cyr"/>
        </w:rPr>
        <w:t>И мы смирились с раздеваньем,</w:t>
      </w:r>
    </w:p>
    <w:p w14:paraId="5A64A75E" w14:textId="77777777" w:rsidR="005D48DB" w:rsidRDefault="005D48DB">
      <w:pPr>
        <w:pStyle w:val="a7"/>
        <w:rPr>
          <w:rFonts w:ascii="Academy Cyr" w:hAnsi="Academy Cyr"/>
        </w:rPr>
      </w:pPr>
      <w:r>
        <w:rPr>
          <w:rFonts w:ascii="Academy Cyr" w:hAnsi="Academy Cyr"/>
        </w:rPr>
        <w:t>Как с древней западной игрой...</w:t>
      </w:r>
    </w:p>
    <w:p w14:paraId="627599C9" w14:textId="77777777" w:rsidR="005D48DB" w:rsidRDefault="005D48DB">
      <w:pPr>
        <w:pStyle w:val="a7"/>
        <w:rPr>
          <w:rFonts w:ascii="Academy Cyr" w:hAnsi="Academy Cyr"/>
        </w:rPr>
      </w:pPr>
      <w:r>
        <w:rPr>
          <w:rFonts w:ascii="Academy Cyr" w:hAnsi="Academy Cyr"/>
        </w:rPr>
        <w:t>Не спит. Удвоила вниманье.</w:t>
      </w:r>
    </w:p>
    <w:p w14:paraId="5499AFA6" w14:textId="77777777" w:rsidR="005D48DB" w:rsidRDefault="005D48DB">
      <w:pPr>
        <w:pStyle w:val="a7"/>
        <w:rPr>
          <w:rFonts w:ascii="Academy Cyr" w:hAnsi="Academy Cyr"/>
        </w:rPr>
      </w:pPr>
      <w:r>
        <w:rPr>
          <w:rFonts w:ascii="Academy Cyr" w:hAnsi="Academy Cyr"/>
        </w:rPr>
        <w:t>А ты, читатель наш, утрой!</w:t>
      </w:r>
    </w:p>
    <w:p w14:paraId="26F46845" w14:textId="77777777" w:rsidR="005D48DB" w:rsidRDefault="005D48DB">
      <w:pPr>
        <w:pStyle w:val="a7"/>
        <w:rPr>
          <w:rFonts w:ascii="Academy Cyr" w:hAnsi="Academy Cyr"/>
        </w:rPr>
      </w:pPr>
      <w:r>
        <w:rPr>
          <w:rFonts w:ascii="Academy Cyr" w:hAnsi="Academy Cyr"/>
        </w:rPr>
        <w:t>По пирамиде пониманья</w:t>
      </w:r>
    </w:p>
    <w:p w14:paraId="0950E74D" w14:textId="77777777" w:rsidR="005D48DB" w:rsidRDefault="005D48DB">
      <w:pPr>
        <w:pStyle w:val="a7"/>
        <w:rPr>
          <w:rFonts w:ascii="Academy Cyr" w:hAnsi="Academy Cyr"/>
        </w:rPr>
      </w:pPr>
      <w:r>
        <w:rPr>
          <w:rFonts w:ascii="Academy Cyr" w:hAnsi="Academy Cyr"/>
        </w:rPr>
        <w:t>Взберемся выше на этаж...</w:t>
      </w:r>
    </w:p>
    <w:p w14:paraId="7FC62C57" w14:textId="77777777" w:rsidR="005D48DB" w:rsidRDefault="005D48DB">
      <w:pPr>
        <w:pStyle w:val="a7"/>
        <w:rPr>
          <w:rFonts w:ascii="Academy Cyr" w:hAnsi="Academy Cyr"/>
        </w:rPr>
      </w:pPr>
      <w:r>
        <w:rPr>
          <w:rFonts w:ascii="Academy Cyr" w:hAnsi="Academy Cyr"/>
        </w:rPr>
        <w:t>А кстати, вот и карла наш!</w:t>
      </w:r>
    </w:p>
    <w:p w14:paraId="70A00EB9" w14:textId="77777777" w:rsidR="005D48DB" w:rsidRDefault="005D48DB">
      <w:pPr>
        <w:pStyle w:val="a7"/>
      </w:pPr>
    </w:p>
    <w:p w14:paraId="4761B8A2" w14:textId="77777777" w:rsidR="005D48DB" w:rsidRDefault="005D48DB">
      <w:pPr>
        <w:pStyle w:val="a7"/>
        <w:rPr>
          <w:rFonts w:ascii="Academy Cyr" w:hAnsi="Academy Cyr"/>
        </w:rPr>
      </w:pPr>
      <w:r>
        <w:rPr>
          <w:rFonts w:ascii="Academy Cyr" w:hAnsi="Academy Cyr"/>
        </w:rPr>
        <w:t>Не “выход”, а явленье века!</w:t>
      </w:r>
    </w:p>
    <w:p w14:paraId="0AF4E836" w14:textId="77777777" w:rsidR="005D48DB" w:rsidRDefault="005D48DB">
      <w:pPr>
        <w:pStyle w:val="a7"/>
        <w:rPr>
          <w:rFonts w:ascii="Academy Cyr" w:hAnsi="Academy Cyr"/>
        </w:rPr>
      </w:pPr>
      <w:r>
        <w:rPr>
          <w:rFonts w:ascii="Academy Cyr" w:hAnsi="Academy Cyr"/>
        </w:rPr>
        <w:t>Скорей напоминает он</w:t>
      </w:r>
    </w:p>
    <w:p w14:paraId="707D0C6C" w14:textId="77777777" w:rsidR="005D48DB" w:rsidRDefault="005D48DB">
      <w:pPr>
        <w:pStyle w:val="a7"/>
        <w:rPr>
          <w:rFonts w:ascii="Academy Cyr" w:hAnsi="Academy Cyr"/>
        </w:rPr>
      </w:pPr>
      <w:r>
        <w:rPr>
          <w:rFonts w:ascii="Academy Cyr" w:hAnsi="Academy Cyr"/>
        </w:rPr>
        <w:t>Обряды пышных похорон</w:t>
      </w:r>
    </w:p>
    <w:p w14:paraId="08527CE8" w14:textId="77777777" w:rsidR="005D48DB" w:rsidRDefault="005D48DB">
      <w:pPr>
        <w:pStyle w:val="a7"/>
        <w:rPr>
          <w:rFonts w:ascii="Academy Cyr" w:hAnsi="Academy Cyr"/>
        </w:rPr>
      </w:pPr>
      <w:r>
        <w:rPr>
          <w:rFonts w:ascii="Academy Cyr" w:hAnsi="Academy Cyr"/>
        </w:rPr>
        <w:t>Преставившегося генсека!</w:t>
      </w:r>
    </w:p>
    <w:p w14:paraId="5F8E7286" w14:textId="77777777" w:rsidR="005D48DB" w:rsidRDefault="005D48DB">
      <w:pPr>
        <w:pStyle w:val="a7"/>
        <w:rPr>
          <w:rFonts w:ascii="Academy Cyr" w:hAnsi="Academy Cyr"/>
        </w:rPr>
      </w:pPr>
      <w:r>
        <w:rPr>
          <w:rFonts w:ascii="Academy Cyr" w:hAnsi="Academy Cyr"/>
        </w:rPr>
        <w:t>Возложенную на подушки,</w:t>
      </w:r>
    </w:p>
    <w:p w14:paraId="76CC58E4" w14:textId="77777777" w:rsidR="005D48DB" w:rsidRDefault="005D48DB">
      <w:pPr>
        <w:pStyle w:val="a7"/>
        <w:rPr>
          <w:rFonts w:ascii="Academy Cyr" w:hAnsi="Academy Cyr"/>
        </w:rPr>
      </w:pPr>
      <w:r>
        <w:rPr>
          <w:rFonts w:ascii="Academy Cyr" w:hAnsi="Academy Cyr"/>
        </w:rPr>
        <w:t>Арапы бороду несут...</w:t>
      </w:r>
    </w:p>
    <w:p w14:paraId="187B1758" w14:textId="77777777" w:rsidR="005D48DB" w:rsidRDefault="005D48DB">
      <w:pPr>
        <w:pStyle w:val="a7"/>
        <w:rPr>
          <w:rFonts w:ascii="Academy Cyr" w:hAnsi="Academy Cyr"/>
        </w:rPr>
      </w:pPr>
      <w:r>
        <w:rPr>
          <w:rFonts w:ascii="Academy Cyr" w:hAnsi="Academy Cyr"/>
        </w:rPr>
        <w:t xml:space="preserve">Но занимательней, чем Пушкин, </w:t>
      </w:r>
    </w:p>
    <w:p w14:paraId="453B4FD4" w14:textId="77777777" w:rsidR="005D48DB" w:rsidRDefault="005D48DB">
      <w:pPr>
        <w:pStyle w:val="a7"/>
        <w:rPr>
          <w:rFonts w:ascii="Academy Cyr" w:hAnsi="Academy Cyr"/>
        </w:rPr>
      </w:pPr>
      <w:r>
        <w:rPr>
          <w:rFonts w:ascii="Academy Cyr" w:hAnsi="Academy Cyr"/>
        </w:rPr>
        <w:t>Не описать нам сцены тут.</w:t>
      </w:r>
    </w:p>
    <w:p w14:paraId="0F724F16" w14:textId="77777777" w:rsidR="005D48DB" w:rsidRDefault="005D48DB">
      <w:pPr>
        <w:pStyle w:val="a7"/>
        <w:rPr>
          <w:rFonts w:ascii="Academy Cyr" w:hAnsi="Academy Cyr"/>
        </w:rPr>
      </w:pPr>
      <w:r>
        <w:rPr>
          <w:rFonts w:ascii="Academy Cyr" w:hAnsi="Academy Cyr"/>
        </w:rPr>
        <w:t>Как будут пленницы вести</w:t>
      </w:r>
    </w:p>
    <w:p w14:paraId="2F50B504" w14:textId="77777777" w:rsidR="005D48DB" w:rsidRDefault="005D48DB">
      <w:pPr>
        <w:pStyle w:val="a7"/>
        <w:rPr>
          <w:rFonts w:ascii="Academy Cyr" w:hAnsi="Academy Cyr"/>
        </w:rPr>
      </w:pPr>
      <w:r>
        <w:rPr>
          <w:rFonts w:ascii="Academy Cyr" w:hAnsi="Academy Cyr"/>
        </w:rPr>
        <w:t>При важном появленьи карлы</w:t>
      </w:r>
    </w:p>
    <w:p w14:paraId="463D32DE" w14:textId="77777777" w:rsidR="005D48DB" w:rsidRDefault="005D48DB">
      <w:pPr>
        <w:pStyle w:val="a7"/>
        <w:rPr>
          <w:rFonts w:ascii="Academy Cyr" w:hAnsi="Academy Cyr"/>
        </w:rPr>
      </w:pPr>
      <w:r>
        <w:rPr>
          <w:rFonts w:ascii="Academy Cyr" w:hAnsi="Academy Cyr"/>
        </w:rPr>
        <w:t>Как спутает “стратегу”  карты;</w:t>
      </w:r>
    </w:p>
    <w:p w14:paraId="34D55560" w14:textId="77777777" w:rsidR="005D48DB" w:rsidRDefault="005D48DB">
      <w:pPr>
        <w:pStyle w:val="a7"/>
        <w:rPr>
          <w:rFonts w:ascii="Academy Cyr" w:hAnsi="Academy Cyr"/>
        </w:rPr>
      </w:pPr>
      <w:r>
        <w:rPr>
          <w:rFonts w:ascii="Academy Cyr" w:hAnsi="Academy Cyr"/>
        </w:rPr>
        <w:lastRenderedPageBreak/>
        <w:t>Прошу, читатель, перечти</w:t>
      </w:r>
    </w:p>
    <w:p w14:paraId="77391ED6" w14:textId="77777777" w:rsidR="005D48DB" w:rsidRDefault="005D48DB">
      <w:pPr>
        <w:pStyle w:val="a7"/>
        <w:rPr>
          <w:rFonts w:ascii="Academy Cyr" w:hAnsi="Academy Cyr"/>
        </w:rPr>
      </w:pPr>
      <w:r>
        <w:rPr>
          <w:rFonts w:ascii="Academy Cyr" w:hAnsi="Academy Cyr"/>
        </w:rPr>
        <w:t>Картинки из девичьей спальной,</w:t>
      </w:r>
    </w:p>
    <w:p w14:paraId="6560E536" w14:textId="77777777" w:rsidR="005D48DB" w:rsidRDefault="005D48DB">
      <w:pPr>
        <w:pStyle w:val="a7"/>
        <w:rPr>
          <w:rFonts w:ascii="Academy Cyr" w:hAnsi="Academy Cyr"/>
        </w:rPr>
      </w:pPr>
      <w:r>
        <w:rPr>
          <w:rFonts w:ascii="Academy Cyr" w:hAnsi="Academy Cyr"/>
        </w:rPr>
        <w:t>Что натворила там княжна.</w:t>
      </w:r>
    </w:p>
    <w:p w14:paraId="514630FE" w14:textId="77777777" w:rsidR="005D48DB" w:rsidRDefault="005D48DB">
      <w:pPr>
        <w:pStyle w:val="a7"/>
        <w:rPr>
          <w:rFonts w:ascii="Academy Cyr" w:hAnsi="Academy Cyr"/>
        </w:rPr>
      </w:pPr>
      <w:r>
        <w:rPr>
          <w:rFonts w:ascii="Academy Cyr" w:hAnsi="Academy Cyr"/>
        </w:rPr>
        <w:t xml:space="preserve">А мы напомним лишь печальный </w:t>
      </w:r>
    </w:p>
    <w:p w14:paraId="0CD25B17" w14:textId="77777777" w:rsidR="005D48DB" w:rsidRDefault="005D48DB">
      <w:pPr>
        <w:pStyle w:val="a7"/>
        <w:rPr>
          <w:rFonts w:ascii="Academy Cyr" w:hAnsi="Academy Cyr"/>
        </w:rPr>
      </w:pPr>
      <w:r>
        <w:rPr>
          <w:rFonts w:ascii="Academy Cyr" w:hAnsi="Academy Cyr"/>
        </w:rPr>
        <w:t>Финал визита колдуна:</w:t>
      </w:r>
    </w:p>
    <w:p w14:paraId="7CFD3A86" w14:textId="77777777" w:rsidR="005D48DB" w:rsidRDefault="005D48DB">
      <w:pPr>
        <w:pStyle w:val="a7"/>
        <w:rPr>
          <w:rFonts w:ascii="Academy Cyr" w:hAnsi="Academy Cyr"/>
        </w:rPr>
      </w:pPr>
      <w:r>
        <w:rPr>
          <w:rFonts w:ascii="Academy Cyr" w:hAnsi="Academy Cyr"/>
        </w:rPr>
        <w:t>Застряв в валютной бороде,</w:t>
      </w:r>
    </w:p>
    <w:p w14:paraId="19BB173A" w14:textId="77777777" w:rsidR="005D48DB" w:rsidRDefault="005D48DB">
      <w:pPr>
        <w:pStyle w:val="a7"/>
        <w:rPr>
          <w:rFonts w:ascii="Academy Cyr" w:hAnsi="Academy Cyr"/>
        </w:rPr>
      </w:pPr>
      <w:r>
        <w:rPr>
          <w:rFonts w:ascii="Academy Cyr" w:hAnsi="Academy Cyr"/>
        </w:rPr>
        <w:t>Арапы, паникой объяты,</w:t>
      </w:r>
    </w:p>
    <w:p w14:paraId="3976B8F4" w14:textId="77777777" w:rsidR="005D48DB" w:rsidRDefault="005D48DB">
      <w:pPr>
        <w:pStyle w:val="a7"/>
        <w:rPr>
          <w:rFonts w:ascii="Academy Cyr" w:hAnsi="Academy Cyr"/>
        </w:rPr>
      </w:pPr>
      <w:r>
        <w:rPr>
          <w:rFonts w:ascii="Academy Cyr" w:hAnsi="Academy Cyr"/>
        </w:rPr>
        <w:t>Как депутаты-демократы,</w:t>
      </w:r>
    </w:p>
    <w:p w14:paraId="1AA23AEA" w14:textId="77777777" w:rsidR="005D48DB" w:rsidRDefault="005D48DB">
      <w:pPr>
        <w:pStyle w:val="a7"/>
        <w:rPr>
          <w:rFonts w:ascii="Academy Cyr" w:hAnsi="Academy Cyr"/>
        </w:rPr>
      </w:pPr>
      <w:r>
        <w:rPr>
          <w:rFonts w:ascii="Academy Cyr" w:hAnsi="Academy Cyr"/>
        </w:rPr>
        <w:t>Своих придурочных идей</w:t>
      </w:r>
    </w:p>
    <w:p w14:paraId="5CBAE76A" w14:textId="77777777" w:rsidR="005D48DB" w:rsidRDefault="005D48DB">
      <w:pPr>
        <w:pStyle w:val="a7"/>
        <w:rPr>
          <w:rFonts w:ascii="Academy Cyr" w:hAnsi="Academy Cyr"/>
        </w:rPr>
      </w:pPr>
      <w:r>
        <w:rPr>
          <w:rFonts w:ascii="Academy Cyr" w:hAnsi="Academy Cyr"/>
        </w:rPr>
        <w:t>Не могут выразить словами,</w:t>
      </w:r>
    </w:p>
    <w:p w14:paraId="094CC77F" w14:textId="77777777" w:rsidR="005D48DB" w:rsidRDefault="005D48DB">
      <w:pPr>
        <w:pStyle w:val="a7"/>
        <w:rPr>
          <w:rFonts w:ascii="Academy Cyr" w:hAnsi="Academy Cyr"/>
        </w:rPr>
      </w:pPr>
      <w:r>
        <w:rPr>
          <w:rFonts w:ascii="Academy Cyr" w:hAnsi="Academy Cyr"/>
        </w:rPr>
        <w:t>Мычат и, брызгая слюной,</w:t>
      </w:r>
    </w:p>
    <w:p w14:paraId="618DFB85" w14:textId="77777777" w:rsidR="005D48DB" w:rsidRDefault="005D48DB">
      <w:pPr>
        <w:pStyle w:val="a7"/>
        <w:rPr>
          <w:rFonts w:ascii="Academy Cyr" w:hAnsi="Academy Cyr"/>
        </w:rPr>
      </w:pPr>
      <w:r>
        <w:rPr>
          <w:rFonts w:ascii="Academy Cyr" w:hAnsi="Academy Cyr"/>
        </w:rPr>
        <w:t xml:space="preserve">Размахивают рукавами, </w:t>
      </w:r>
    </w:p>
    <w:p w14:paraId="1EF719D9" w14:textId="77777777" w:rsidR="005D48DB" w:rsidRDefault="005D48DB">
      <w:pPr>
        <w:pStyle w:val="a7"/>
        <w:rPr>
          <w:rFonts w:ascii="Academy Cyr" w:hAnsi="Academy Cyr"/>
        </w:rPr>
      </w:pPr>
      <w:r>
        <w:rPr>
          <w:rFonts w:ascii="Academy Cyr" w:hAnsi="Academy Cyr"/>
        </w:rPr>
        <w:t>Не выдав мысли ни одной!</w:t>
      </w:r>
    </w:p>
    <w:p w14:paraId="08A76F54" w14:textId="77777777" w:rsidR="005D48DB" w:rsidRDefault="005D48DB">
      <w:pPr>
        <w:pStyle w:val="a7"/>
        <w:rPr>
          <w:rFonts w:ascii="Academy Cyr" w:hAnsi="Academy Cyr"/>
        </w:rPr>
      </w:pPr>
      <w:r>
        <w:rPr>
          <w:rFonts w:ascii="Academy Cyr" w:hAnsi="Academy Cyr"/>
        </w:rPr>
        <w:t>И тащат карлу из “гарема”</w:t>
      </w:r>
    </w:p>
    <w:p w14:paraId="1A66A6A9" w14:textId="77777777" w:rsidR="005D48DB" w:rsidRDefault="005D48DB">
      <w:pPr>
        <w:pStyle w:val="a7"/>
        <w:rPr>
          <w:rFonts w:ascii="Academy Cyr" w:hAnsi="Academy Cyr"/>
        </w:rPr>
      </w:pPr>
      <w:r>
        <w:rPr>
          <w:rFonts w:ascii="Academy Cyr" w:hAnsi="Academy Cyr"/>
        </w:rPr>
        <w:t>Что дальше? Это их проблема!</w:t>
      </w:r>
    </w:p>
    <w:p w14:paraId="6F145D42" w14:textId="77777777" w:rsidR="005D48DB" w:rsidRDefault="005D48DB">
      <w:pPr>
        <w:pStyle w:val="a7"/>
      </w:pPr>
    </w:p>
    <w:p w14:paraId="7B4AB232" w14:textId="77777777" w:rsidR="005D48DB" w:rsidRDefault="005D48DB">
      <w:pPr>
        <w:pStyle w:val="a7"/>
        <w:rPr>
          <w:rFonts w:ascii="Academy Cyr" w:hAnsi="Academy Cyr"/>
        </w:rPr>
      </w:pPr>
      <w:r>
        <w:rPr>
          <w:rFonts w:ascii="Academy Cyr" w:hAnsi="Academy Cyr"/>
        </w:rPr>
        <w:t>Работая с “Русланом”, гений</w:t>
      </w:r>
    </w:p>
    <w:p w14:paraId="7BA326DD" w14:textId="77777777" w:rsidR="005D48DB" w:rsidRDefault="005D48DB">
      <w:pPr>
        <w:pStyle w:val="a7"/>
        <w:rPr>
          <w:rFonts w:ascii="Academy Cyr" w:hAnsi="Academy Cyr"/>
        </w:rPr>
      </w:pPr>
      <w:r>
        <w:rPr>
          <w:rFonts w:ascii="Academy Cyr" w:hAnsi="Academy Cyr"/>
        </w:rPr>
        <w:t>Заботой странной был  польщен:</w:t>
      </w:r>
    </w:p>
    <w:p w14:paraId="3D16F27B" w14:textId="77777777" w:rsidR="005D48DB" w:rsidRDefault="005D48DB">
      <w:pPr>
        <w:pStyle w:val="a7"/>
        <w:rPr>
          <w:rFonts w:ascii="Academy Cyr" w:hAnsi="Academy Cyr"/>
        </w:rPr>
      </w:pPr>
      <w:r>
        <w:rPr>
          <w:rFonts w:ascii="Academy Cyr" w:hAnsi="Academy Cyr"/>
        </w:rPr>
        <w:t>Его курировал масон,</w:t>
      </w:r>
    </w:p>
    <w:p w14:paraId="34613ED0" w14:textId="77777777" w:rsidR="005D48DB" w:rsidRDefault="005D48DB">
      <w:pPr>
        <w:pStyle w:val="a7"/>
        <w:rPr>
          <w:rFonts w:ascii="Academy Cyr" w:hAnsi="Academy Cyr"/>
        </w:rPr>
      </w:pPr>
      <w:r>
        <w:rPr>
          <w:rFonts w:ascii="Academy Cyr" w:hAnsi="Academy Cyr"/>
        </w:rPr>
        <w:t>Известный Александр Тургенев.</w:t>
      </w:r>
    </w:p>
    <w:p w14:paraId="11B37B25" w14:textId="77777777" w:rsidR="005D48DB" w:rsidRDefault="005D48DB">
      <w:pPr>
        <w:pStyle w:val="a7"/>
        <w:rPr>
          <w:rFonts w:ascii="Academy Cyr" w:hAnsi="Academy Cyr"/>
        </w:rPr>
      </w:pPr>
      <w:r>
        <w:rPr>
          <w:rFonts w:ascii="Academy Cyr" w:hAnsi="Academy Cyr"/>
        </w:rPr>
        <w:t>И торопил, поправлял</w:t>
      </w:r>
    </w:p>
    <w:p w14:paraId="2D87FC28" w14:textId="77777777" w:rsidR="005D48DB" w:rsidRDefault="005D48DB">
      <w:pPr>
        <w:pStyle w:val="a7"/>
        <w:rPr>
          <w:rFonts w:ascii="Academy Cyr" w:hAnsi="Academy Cyr"/>
        </w:rPr>
      </w:pPr>
      <w:r>
        <w:rPr>
          <w:rFonts w:ascii="Academy Cyr" w:hAnsi="Academy Cyr"/>
        </w:rPr>
        <w:t>Все в сторону “жуковской” фальши.</w:t>
      </w:r>
    </w:p>
    <w:p w14:paraId="54E14978" w14:textId="77777777" w:rsidR="005D48DB" w:rsidRDefault="005D48DB">
      <w:pPr>
        <w:pStyle w:val="a7"/>
        <w:rPr>
          <w:rFonts w:ascii="Academy Cyr" w:hAnsi="Academy Cyr"/>
        </w:rPr>
      </w:pPr>
      <w:r>
        <w:rPr>
          <w:rFonts w:ascii="Academy Cyr" w:hAnsi="Academy Cyr"/>
        </w:rPr>
        <w:t>Поэт спокойно отправлял</w:t>
      </w:r>
    </w:p>
    <w:p w14:paraId="61CC709C" w14:textId="77777777" w:rsidR="005D48DB" w:rsidRDefault="005D48DB">
      <w:pPr>
        <w:pStyle w:val="a7"/>
        <w:rPr>
          <w:rFonts w:ascii="Academy Cyr" w:hAnsi="Academy Cyr"/>
        </w:rPr>
      </w:pPr>
      <w:r>
        <w:rPr>
          <w:rFonts w:ascii="Academy Cyr" w:hAnsi="Academy Cyr"/>
        </w:rPr>
        <w:t>Его рифмованно подальше:</w:t>
      </w:r>
    </w:p>
    <w:p w14:paraId="7B08FFB6" w14:textId="77777777" w:rsidR="005D48DB" w:rsidRDefault="005D48DB">
      <w:pPr>
        <w:pStyle w:val="a7"/>
        <w:rPr>
          <w:rFonts w:ascii="Academy Cyr" w:hAnsi="Academy Cyr"/>
        </w:rPr>
      </w:pPr>
      <w:r>
        <w:rPr>
          <w:rFonts w:ascii="Academy Cyr" w:hAnsi="Academy Cyr"/>
        </w:rPr>
        <w:t>«Тургенев — верный покровитель</w:t>
      </w:r>
    </w:p>
    <w:p w14:paraId="2346F0AA" w14:textId="77777777" w:rsidR="005D48DB" w:rsidRDefault="005D48DB">
      <w:pPr>
        <w:pStyle w:val="a7"/>
        <w:rPr>
          <w:rFonts w:ascii="Academy Cyr" w:hAnsi="Academy Cyr"/>
        </w:rPr>
      </w:pPr>
      <w:r>
        <w:rPr>
          <w:rFonts w:ascii="Academy Cyr" w:hAnsi="Academy Cyr"/>
        </w:rPr>
        <w:t>Попов, евреев и скопцов!»</w:t>
      </w:r>
    </w:p>
    <w:p w14:paraId="738B73DC" w14:textId="77777777" w:rsidR="005D48DB" w:rsidRDefault="005D48DB">
      <w:pPr>
        <w:pStyle w:val="a7"/>
        <w:rPr>
          <w:rFonts w:ascii="Academy Cyr" w:hAnsi="Academy Cyr"/>
        </w:rPr>
      </w:pPr>
      <w:r>
        <w:rPr>
          <w:rFonts w:ascii="Academy Cyr" w:hAnsi="Academy Cyr"/>
        </w:rPr>
        <w:t>Даю цитату, как любитель,</w:t>
      </w:r>
    </w:p>
    <w:p w14:paraId="47E8B16A" w14:textId="77777777" w:rsidR="005D48DB" w:rsidRDefault="005D48DB">
      <w:pPr>
        <w:pStyle w:val="a7"/>
        <w:rPr>
          <w:rFonts w:ascii="Academy Cyr" w:hAnsi="Academy Cyr"/>
        </w:rPr>
      </w:pPr>
      <w:r>
        <w:rPr>
          <w:rFonts w:ascii="Academy Cyr" w:hAnsi="Academy Cyr"/>
        </w:rPr>
        <w:t>Для пушкинистов-стервецов!</w:t>
      </w:r>
    </w:p>
    <w:p w14:paraId="44EAF7F7" w14:textId="77777777" w:rsidR="005D48DB" w:rsidRDefault="005D48DB">
      <w:pPr>
        <w:pStyle w:val="a7"/>
        <w:rPr>
          <w:rFonts w:ascii="Academy Cyr" w:hAnsi="Academy Cyr"/>
        </w:rPr>
      </w:pPr>
      <w:r>
        <w:rPr>
          <w:rFonts w:ascii="Academy Cyr" w:hAnsi="Academy Cyr"/>
        </w:rPr>
        <w:t>Не знаю степень посвященья</w:t>
      </w:r>
    </w:p>
    <w:p w14:paraId="05378B03" w14:textId="77777777" w:rsidR="005D48DB" w:rsidRDefault="005D48DB">
      <w:pPr>
        <w:pStyle w:val="a7"/>
        <w:rPr>
          <w:rFonts w:ascii="Academy Cyr" w:hAnsi="Academy Cyr"/>
        </w:rPr>
      </w:pPr>
      <w:r>
        <w:rPr>
          <w:rFonts w:ascii="Academy Cyr" w:hAnsi="Academy Cyr"/>
        </w:rPr>
        <w:t>У этих дутых дураков,</w:t>
      </w:r>
    </w:p>
    <w:p w14:paraId="3EDCA21F" w14:textId="77777777" w:rsidR="005D48DB" w:rsidRDefault="005D48DB">
      <w:pPr>
        <w:pStyle w:val="a7"/>
        <w:rPr>
          <w:rFonts w:ascii="Academy Cyr" w:hAnsi="Academy Cyr"/>
        </w:rPr>
      </w:pPr>
      <w:r>
        <w:rPr>
          <w:rFonts w:ascii="Academy Cyr" w:hAnsi="Academy Cyr"/>
        </w:rPr>
        <w:t>Но степень жидовосхищенья</w:t>
      </w:r>
    </w:p>
    <w:p w14:paraId="3144434C" w14:textId="77777777" w:rsidR="005D48DB" w:rsidRDefault="005D48DB">
      <w:pPr>
        <w:pStyle w:val="a7"/>
        <w:rPr>
          <w:rFonts w:ascii="Academy Cyr" w:hAnsi="Academy Cyr"/>
        </w:rPr>
      </w:pPr>
      <w:r>
        <w:rPr>
          <w:rFonts w:ascii="Academy Cyr" w:hAnsi="Academy Cyr"/>
        </w:rPr>
        <w:t>У них не ниже облаков!...</w:t>
      </w:r>
    </w:p>
    <w:p w14:paraId="22D691C1" w14:textId="77777777" w:rsidR="005D48DB" w:rsidRDefault="005D48DB">
      <w:pPr>
        <w:pStyle w:val="a7"/>
      </w:pPr>
    </w:p>
    <w:p w14:paraId="1CA2561B" w14:textId="77777777" w:rsidR="005D48DB" w:rsidRDefault="005D48DB">
      <w:pPr>
        <w:pStyle w:val="a7"/>
        <w:rPr>
          <w:rFonts w:ascii="Academy Cyr" w:hAnsi="Academy Cyr"/>
        </w:rPr>
      </w:pPr>
      <w:r>
        <w:rPr>
          <w:rFonts w:ascii="Academy Cyr" w:hAnsi="Academy Cyr"/>
        </w:rPr>
        <w:t>А мы послушаем совет,</w:t>
      </w:r>
    </w:p>
    <w:p w14:paraId="1ACE1E1B" w14:textId="77777777" w:rsidR="005D48DB" w:rsidRDefault="005D48DB">
      <w:pPr>
        <w:pStyle w:val="a7"/>
        <w:rPr>
          <w:rFonts w:ascii="Academy Cyr" w:hAnsi="Academy Cyr"/>
        </w:rPr>
      </w:pPr>
      <w:r>
        <w:rPr>
          <w:rFonts w:ascii="Academy Cyr" w:hAnsi="Academy Cyr"/>
        </w:rPr>
        <w:t>Что россиянам дал поэт!</w:t>
      </w:r>
    </w:p>
    <w:p w14:paraId="7065B28B" w14:textId="77777777" w:rsidR="005D48DB" w:rsidRDefault="005D48DB">
      <w:pPr>
        <w:pStyle w:val="a7"/>
        <w:rPr>
          <w:rFonts w:ascii="Academy Cyr" w:hAnsi="Academy Cyr"/>
        </w:rPr>
      </w:pPr>
      <w:r>
        <w:rPr>
          <w:rFonts w:ascii="Academy Cyr" w:hAnsi="Academy Cyr"/>
        </w:rPr>
        <w:t>По поговорке мудреца:</w:t>
      </w:r>
    </w:p>
    <w:p w14:paraId="087F7C4E" w14:textId="77777777" w:rsidR="005D48DB" w:rsidRDefault="005D48DB">
      <w:pPr>
        <w:pStyle w:val="a7"/>
        <w:rPr>
          <w:rFonts w:ascii="Academy Cyr" w:hAnsi="Academy Cyr"/>
        </w:rPr>
      </w:pPr>
      <w:r>
        <w:rPr>
          <w:rFonts w:ascii="Academy Cyr" w:hAnsi="Academy Cyr"/>
        </w:rPr>
        <w:lastRenderedPageBreak/>
        <w:t>«Здоровый дух — в здоровом теле!»</w:t>
      </w:r>
    </w:p>
    <w:p w14:paraId="1DD06EEA" w14:textId="77777777" w:rsidR="005D48DB" w:rsidRDefault="005D48DB">
      <w:pPr>
        <w:pStyle w:val="a7"/>
        <w:rPr>
          <w:rFonts w:ascii="Academy Cyr" w:hAnsi="Academy Cyr"/>
        </w:rPr>
      </w:pPr>
      <w:r>
        <w:rPr>
          <w:rFonts w:ascii="Academy Cyr" w:hAnsi="Academy Cyr"/>
        </w:rPr>
        <w:t>России надо встать с постели</w:t>
      </w:r>
    </w:p>
    <w:p w14:paraId="603BD1C9" w14:textId="77777777" w:rsidR="005D48DB" w:rsidRDefault="005D48DB">
      <w:pPr>
        <w:pStyle w:val="a7"/>
        <w:rPr>
          <w:rFonts w:ascii="Academy Cyr" w:hAnsi="Academy Cyr"/>
        </w:rPr>
      </w:pPr>
      <w:r>
        <w:rPr>
          <w:rFonts w:ascii="Academy Cyr" w:hAnsi="Academy Cyr"/>
        </w:rPr>
        <w:t>И с бритой головы жреца</w:t>
      </w:r>
    </w:p>
    <w:p w14:paraId="71EBF07F" w14:textId="77777777" w:rsidR="005D48DB" w:rsidRDefault="005D48DB">
      <w:pPr>
        <w:pStyle w:val="a7"/>
        <w:rPr>
          <w:rFonts w:ascii="Academy Cyr" w:hAnsi="Academy Cyr"/>
        </w:rPr>
      </w:pPr>
      <w:r>
        <w:rPr>
          <w:rFonts w:ascii="Academy Cyr" w:hAnsi="Academy Cyr"/>
        </w:rPr>
        <w:t>Содрать Священного Писанья</w:t>
      </w:r>
    </w:p>
    <w:p w14:paraId="0376283C" w14:textId="77777777" w:rsidR="005D48DB" w:rsidRDefault="005D48DB">
      <w:pPr>
        <w:pStyle w:val="a7"/>
        <w:rPr>
          <w:rFonts w:ascii="Academy Cyr" w:hAnsi="Academy Cyr"/>
        </w:rPr>
      </w:pPr>
      <w:r>
        <w:rPr>
          <w:rFonts w:ascii="Academy Cyr" w:hAnsi="Academy Cyr"/>
        </w:rPr>
        <w:t>Все закрывающий колпак.</w:t>
      </w:r>
    </w:p>
    <w:p w14:paraId="66F22F15" w14:textId="77777777" w:rsidR="005D48DB" w:rsidRDefault="005D48DB">
      <w:pPr>
        <w:pStyle w:val="a7"/>
        <w:rPr>
          <w:rFonts w:ascii="Academy Cyr" w:hAnsi="Academy Cyr"/>
        </w:rPr>
      </w:pPr>
      <w:r>
        <w:rPr>
          <w:rFonts w:ascii="Academy Cyr" w:hAnsi="Academy Cyr"/>
        </w:rPr>
        <w:t>А дальше занести кулак</w:t>
      </w:r>
    </w:p>
    <w:p w14:paraId="740515B0" w14:textId="77777777" w:rsidR="005D48DB" w:rsidRDefault="005D48DB">
      <w:pPr>
        <w:pStyle w:val="a7"/>
        <w:rPr>
          <w:rFonts w:ascii="Academy Cyr" w:hAnsi="Academy Cyr"/>
        </w:rPr>
      </w:pPr>
      <w:r>
        <w:rPr>
          <w:rFonts w:ascii="Academy Cyr" w:hAnsi="Academy Cyr"/>
        </w:rPr>
        <w:t>Над псевдошефом мирозданья:</w:t>
      </w:r>
    </w:p>
    <w:p w14:paraId="021DF1B5" w14:textId="77777777" w:rsidR="005D48DB" w:rsidRDefault="005D48DB">
      <w:pPr>
        <w:pStyle w:val="a7"/>
        <w:rPr>
          <w:rFonts w:ascii="Academy Cyr" w:hAnsi="Academy Cyr"/>
        </w:rPr>
      </w:pPr>
      <w:r>
        <w:rPr>
          <w:rFonts w:ascii="Academy Cyr" w:hAnsi="Academy Cyr"/>
        </w:rPr>
        <w:t>И можно не лупить вполне,</w:t>
      </w:r>
    </w:p>
    <w:p w14:paraId="51CE6E77" w14:textId="77777777" w:rsidR="005D48DB" w:rsidRDefault="005D48DB">
      <w:pPr>
        <w:pStyle w:val="a7"/>
        <w:rPr>
          <w:rFonts w:ascii="Academy Cyr" w:hAnsi="Academy Cyr"/>
        </w:rPr>
      </w:pPr>
      <w:r>
        <w:rPr>
          <w:rFonts w:ascii="Academy Cyr" w:hAnsi="Academy Cyr"/>
        </w:rPr>
        <w:t>Но гаркнуть на такой волне,</w:t>
      </w:r>
    </w:p>
    <w:p w14:paraId="7770B088" w14:textId="77777777" w:rsidR="005D48DB" w:rsidRDefault="005D48DB">
      <w:pPr>
        <w:pStyle w:val="a7"/>
        <w:rPr>
          <w:rFonts w:ascii="Academy Cyr" w:hAnsi="Academy Cyr"/>
        </w:rPr>
      </w:pPr>
      <w:r>
        <w:rPr>
          <w:rFonts w:ascii="Academy Cyr" w:hAnsi="Academy Cyr"/>
        </w:rPr>
        <w:t>Чтоб сбить извечное зазнайство,</w:t>
      </w:r>
    </w:p>
    <w:p w14:paraId="3931586E" w14:textId="77777777" w:rsidR="005D48DB" w:rsidRDefault="005D48DB">
      <w:pPr>
        <w:pStyle w:val="a7"/>
        <w:rPr>
          <w:rFonts w:ascii="Academy Cyr" w:hAnsi="Academy Cyr"/>
        </w:rPr>
      </w:pPr>
      <w:r>
        <w:rPr>
          <w:rFonts w:ascii="Academy Cyr" w:hAnsi="Academy Cyr"/>
        </w:rPr>
        <w:t>Запутать в бороде густой,</w:t>
      </w:r>
    </w:p>
    <w:p w14:paraId="351A33BA" w14:textId="77777777" w:rsidR="005D48DB" w:rsidRDefault="005D48DB">
      <w:pPr>
        <w:pStyle w:val="a7"/>
        <w:rPr>
          <w:rFonts w:ascii="Academy Cyr" w:hAnsi="Academy Cyr"/>
        </w:rPr>
      </w:pPr>
      <w:r>
        <w:rPr>
          <w:rFonts w:ascii="Academy Cyr" w:hAnsi="Academy Cyr"/>
        </w:rPr>
        <w:t>Стандарт разрушить золотой</w:t>
      </w:r>
    </w:p>
    <w:p w14:paraId="493F3026" w14:textId="77777777" w:rsidR="005D48DB" w:rsidRDefault="005D48DB">
      <w:pPr>
        <w:pStyle w:val="a7"/>
        <w:rPr>
          <w:rFonts w:ascii="Academy Cyr" w:hAnsi="Academy Cyr"/>
        </w:rPr>
      </w:pPr>
      <w:r>
        <w:rPr>
          <w:rFonts w:ascii="Academy Cyr" w:hAnsi="Academy Cyr"/>
        </w:rPr>
        <w:t>И все гешефтное хозяйство!</w:t>
      </w:r>
    </w:p>
    <w:p w14:paraId="182709E2" w14:textId="77777777" w:rsidR="005D48DB" w:rsidRDefault="005D48DB">
      <w:pPr>
        <w:pStyle w:val="a7"/>
        <w:rPr>
          <w:rFonts w:ascii="Academy Cyr" w:hAnsi="Academy Cyr"/>
        </w:rPr>
      </w:pPr>
      <w:r>
        <w:rPr>
          <w:rFonts w:ascii="Academy Cyr" w:hAnsi="Academy Cyr"/>
        </w:rPr>
        <w:t>Загнать в тупик бесовский клан,</w:t>
      </w:r>
    </w:p>
    <w:p w14:paraId="2CB2E20B" w14:textId="77777777" w:rsidR="005D48DB" w:rsidRDefault="005D48DB">
      <w:pPr>
        <w:pStyle w:val="a7"/>
        <w:rPr>
          <w:rFonts w:ascii="Academy Cyr" w:hAnsi="Academy Cyr"/>
        </w:rPr>
      </w:pPr>
      <w:r>
        <w:rPr>
          <w:rFonts w:ascii="Academy Cyr" w:hAnsi="Academy Cyr"/>
        </w:rPr>
        <w:t>А после вступит в бой Руслан!</w:t>
      </w:r>
    </w:p>
    <w:p w14:paraId="659689A6" w14:textId="77777777" w:rsidR="005D48DB" w:rsidRDefault="005D48DB">
      <w:pPr>
        <w:pStyle w:val="a7"/>
      </w:pPr>
    </w:p>
    <w:p w14:paraId="5B2B9459" w14:textId="77777777" w:rsidR="005D48DB" w:rsidRDefault="005D48DB">
      <w:pPr>
        <w:pStyle w:val="a7"/>
        <w:rPr>
          <w:rFonts w:ascii="Academy Cyr" w:hAnsi="Academy Cyr"/>
        </w:rPr>
      </w:pPr>
      <w:r>
        <w:rPr>
          <w:rFonts w:ascii="Academy Cyr" w:hAnsi="Academy Cyr"/>
        </w:rPr>
        <w:t>Но дело с колпаком сложнее...</w:t>
      </w:r>
    </w:p>
    <w:p w14:paraId="31E6FB84" w14:textId="77777777" w:rsidR="005D48DB" w:rsidRDefault="005D48DB">
      <w:pPr>
        <w:pStyle w:val="a7"/>
        <w:rPr>
          <w:rFonts w:ascii="Academy Cyr" w:hAnsi="Academy Cyr"/>
        </w:rPr>
      </w:pPr>
      <w:r>
        <w:rPr>
          <w:rFonts w:ascii="Academy Cyr" w:hAnsi="Academy Cyr"/>
        </w:rPr>
        <w:t>Теперь невидима, княжна</w:t>
      </w:r>
    </w:p>
    <w:p w14:paraId="054BC0FC" w14:textId="77777777" w:rsidR="005D48DB" w:rsidRDefault="005D48DB">
      <w:pPr>
        <w:pStyle w:val="a7"/>
        <w:rPr>
          <w:rFonts w:ascii="Academy Cyr" w:hAnsi="Academy Cyr"/>
        </w:rPr>
      </w:pPr>
      <w:r>
        <w:rPr>
          <w:rFonts w:ascii="Academy Cyr" w:hAnsi="Academy Cyr"/>
        </w:rPr>
        <w:t>Гуляет по садам одна,</w:t>
      </w:r>
    </w:p>
    <w:p w14:paraId="463748B5" w14:textId="77777777" w:rsidR="005D48DB" w:rsidRDefault="005D48DB">
      <w:pPr>
        <w:pStyle w:val="a7"/>
        <w:rPr>
          <w:rFonts w:ascii="Academy Cyr" w:hAnsi="Academy Cyr"/>
        </w:rPr>
      </w:pPr>
      <w:r>
        <w:rPr>
          <w:rFonts w:ascii="Academy Cyr" w:hAnsi="Academy Cyr"/>
        </w:rPr>
        <w:t>Не опасаясь чародея.</w:t>
      </w:r>
    </w:p>
    <w:p w14:paraId="51ED1454" w14:textId="77777777" w:rsidR="005D48DB" w:rsidRDefault="005D48DB">
      <w:pPr>
        <w:pStyle w:val="a7"/>
        <w:rPr>
          <w:rFonts w:ascii="Academy Cyr" w:hAnsi="Academy Cyr"/>
        </w:rPr>
      </w:pPr>
      <w:r>
        <w:rPr>
          <w:rFonts w:ascii="Academy Cyr" w:hAnsi="Academy Cyr"/>
        </w:rPr>
        <w:t>Вдруг видит: будто бы в дыму</w:t>
      </w:r>
    </w:p>
    <w:p w14:paraId="0F31CCC9" w14:textId="77777777" w:rsidR="005D48DB" w:rsidRDefault="005D48DB">
      <w:pPr>
        <w:pStyle w:val="a7"/>
        <w:rPr>
          <w:rFonts w:ascii="Academy Cyr" w:hAnsi="Academy Cyr"/>
        </w:rPr>
      </w:pPr>
      <w:r>
        <w:rPr>
          <w:rFonts w:ascii="Academy Cyr" w:hAnsi="Academy Cyr"/>
        </w:rPr>
        <w:t>Стоит Руслан! Он сильно ранен,</w:t>
      </w:r>
    </w:p>
    <w:p w14:paraId="0489EE93" w14:textId="77777777" w:rsidR="005D48DB" w:rsidRDefault="005D48DB">
      <w:pPr>
        <w:pStyle w:val="a7"/>
        <w:rPr>
          <w:rFonts w:ascii="Academy Cyr" w:hAnsi="Academy Cyr"/>
        </w:rPr>
      </w:pPr>
      <w:r>
        <w:rPr>
          <w:rFonts w:ascii="Academy Cyr" w:hAnsi="Academy Cyr"/>
        </w:rPr>
        <w:t>Ужасен вид его и странен;</w:t>
      </w:r>
    </w:p>
    <w:p w14:paraId="3A922FAE" w14:textId="77777777" w:rsidR="005D48DB" w:rsidRDefault="005D48DB">
      <w:pPr>
        <w:pStyle w:val="a7"/>
        <w:rPr>
          <w:rFonts w:ascii="Academy Cyr" w:hAnsi="Academy Cyr"/>
        </w:rPr>
      </w:pPr>
      <w:r>
        <w:rPr>
          <w:rFonts w:ascii="Academy Cyr" w:hAnsi="Academy Cyr"/>
        </w:rPr>
        <w:t>Людмила ринулась к нему!</w:t>
      </w:r>
    </w:p>
    <w:p w14:paraId="153BFB7B" w14:textId="77777777" w:rsidR="005D48DB" w:rsidRDefault="005D48DB">
      <w:pPr>
        <w:pStyle w:val="a7"/>
        <w:rPr>
          <w:rFonts w:ascii="Academy Cyr" w:hAnsi="Academy Cyr"/>
        </w:rPr>
      </w:pPr>
      <w:r>
        <w:rPr>
          <w:rFonts w:ascii="Academy Cyr" w:hAnsi="Academy Cyr"/>
        </w:rPr>
        <w:t>Постой Людмила! То капкан!</w:t>
      </w:r>
    </w:p>
    <w:p w14:paraId="392B6C49" w14:textId="77777777" w:rsidR="005D48DB" w:rsidRDefault="005D48DB">
      <w:pPr>
        <w:pStyle w:val="a7"/>
        <w:rPr>
          <w:rFonts w:ascii="Academy Cyr" w:hAnsi="Academy Cyr"/>
        </w:rPr>
      </w:pPr>
      <w:r>
        <w:rPr>
          <w:rFonts w:ascii="Academy Cyr" w:hAnsi="Academy Cyr"/>
        </w:rPr>
        <w:t>Но та уже в объятьях “мужа”...</w:t>
      </w:r>
    </w:p>
    <w:p w14:paraId="51E5F4C0" w14:textId="77777777" w:rsidR="005D48DB" w:rsidRDefault="005D48DB">
      <w:pPr>
        <w:pStyle w:val="a7"/>
        <w:rPr>
          <w:rFonts w:ascii="Academy Cyr" w:hAnsi="Academy Cyr"/>
        </w:rPr>
      </w:pPr>
      <w:r>
        <w:rPr>
          <w:rFonts w:ascii="Academy Cyr" w:hAnsi="Academy Cyr"/>
        </w:rPr>
        <w:t>И тут охватывает ужас</w:t>
      </w:r>
    </w:p>
    <w:p w14:paraId="7DEB477B" w14:textId="77777777" w:rsidR="005D48DB" w:rsidRDefault="005D48DB">
      <w:pPr>
        <w:pStyle w:val="a7"/>
        <w:rPr>
          <w:rFonts w:ascii="Academy Cyr" w:hAnsi="Academy Cyr"/>
        </w:rPr>
      </w:pPr>
      <w:r>
        <w:rPr>
          <w:rFonts w:ascii="Academy Cyr" w:hAnsi="Academy Cyr"/>
        </w:rPr>
        <w:t>Людмилу! Это — Лже-Руслан!</w:t>
      </w:r>
    </w:p>
    <w:p w14:paraId="462242CD" w14:textId="77777777" w:rsidR="005D48DB" w:rsidRDefault="005D48DB">
      <w:pPr>
        <w:pStyle w:val="a7"/>
        <w:rPr>
          <w:rFonts w:ascii="Academy Cyr" w:hAnsi="Academy Cyr"/>
        </w:rPr>
      </w:pPr>
      <w:r>
        <w:rPr>
          <w:rFonts w:ascii="Academy Cyr" w:hAnsi="Academy Cyr"/>
        </w:rPr>
        <w:t>(Имранович?). В нем выступает</w:t>
      </w:r>
    </w:p>
    <w:p w14:paraId="2B699BE6" w14:textId="77777777" w:rsidR="005D48DB" w:rsidRDefault="005D48DB">
      <w:pPr>
        <w:pStyle w:val="a7"/>
        <w:rPr>
          <w:rFonts w:ascii="Academy Cyr" w:hAnsi="Academy Cyr"/>
        </w:rPr>
      </w:pPr>
      <w:r>
        <w:rPr>
          <w:rFonts w:ascii="Academy Cyr" w:hAnsi="Academy Cyr"/>
        </w:rPr>
        <w:t>Обличье злого колдуна!</w:t>
      </w:r>
    </w:p>
    <w:p w14:paraId="0D8E8FD7" w14:textId="77777777" w:rsidR="005D48DB" w:rsidRDefault="005D48DB">
      <w:pPr>
        <w:pStyle w:val="a7"/>
        <w:rPr>
          <w:rFonts w:ascii="Academy Cyr" w:hAnsi="Academy Cyr"/>
        </w:rPr>
      </w:pPr>
      <w:r>
        <w:rPr>
          <w:rFonts w:ascii="Academy Cyr" w:hAnsi="Academy Cyr"/>
        </w:rPr>
        <w:t xml:space="preserve">И падает без чувств княжна, </w:t>
      </w:r>
    </w:p>
    <w:p w14:paraId="3130D0F2" w14:textId="77777777" w:rsidR="005D48DB" w:rsidRDefault="005D48DB">
      <w:pPr>
        <w:pStyle w:val="a7"/>
        <w:rPr>
          <w:rFonts w:ascii="Academy Cyr" w:hAnsi="Academy Cyr"/>
        </w:rPr>
      </w:pPr>
      <w:r>
        <w:rPr>
          <w:rFonts w:ascii="Academy Cyr" w:hAnsi="Academy Cyr"/>
        </w:rPr>
        <w:t>И сном волшебным засыпает...</w:t>
      </w:r>
    </w:p>
    <w:p w14:paraId="38CCA357" w14:textId="77777777" w:rsidR="005D48DB" w:rsidRDefault="005D48DB">
      <w:pPr>
        <w:pStyle w:val="a7"/>
        <w:rPr>
          <w:rFonts w:ascii="Academy Cyr" w:hAnsi="Academy Cyr"/>
        </w:rPr>
      </w:pPr>
      <w:r>
        <w:rPr>
          <w:rFonts w:ascii="Academy Cyr" w:hAnsi="Academy Cyr"/>
        </w:rPr>
        <w:t>Тут и решил колдун седой</w:t>
      </w:r>
    </w:p>
    <w:p w14:paraId="1DA308C4" w14:textId="77777777" w:rsidR="005D48DB" w:rsidRDefault="005D48DB">
      <w:pPr>
        <w:pStyle w:val="a7"/>
        <w:rPr>
          <w:rFonts w:ascii="Academy Cyr" w:hAnsi="Academy Cyr"/>
        </w:rPr>
      </w:pPr>
      <w:r>
        <w:rPr>
          <w:rFonts w:ascii="Academy Cyr" w:hAnsi="Academy Cyr"/>
        </w:rPr>
        <w:t>Людмилу приласкать немного,</w:t>
      </w:r>
    </w:p>
    <w:p w14:paraId="1293F79C" w14:textId="77777777" w:rsidR="005D48DB" w:rsidRDefault="005D48DB">
      <w:pPr>
        <w:pStyle w:val="a7"/>
        <w:rPr>
          <w:rFonts w:ascii="Academy Cyr" w:hAnsi="Academy Cyr"/>
        </w:rPr>
      </w:pPr>
      <w:r>
        <w:rPr>
          <w:rFonts w:ascii="Academy Cyr" w:hAnsi="Academy Cyr"/>
        </w:rPr>
        <w:t>Но слышит клич призывный рога!</w:t>
      </w:r>
    </w:p>
    <w:p w14:paraId="518EDC2F" w14:textId="77777777" w:rsidR="005D48DB" w:rsidRDefault="005D48DB">
      <w:pPr>
        <w:pStyle w:val="a7"/>
        <w:rPr>
          <w:rFonts w:ascii="Academy Cyr" w:hAnsi="Academy Cyr"/>
        </w:rPr>
      </w:pPr>
      <w:r>
        <w:rPr>
          <w:rFonts w:ascii="Academy Cyr" w:hAnsi="Academy Cyr"/>
        </w:rPr>
        <w:t>Руслан зовет его на бой!</w:t>
      </w:r>
    </w:p>
    <w:p w14:paraId="70A1DFF9" w14:textId="77777777" w:rsidR="005D48DB" w:rsidRDefault="005D48DB">
      <w:pPr>
        <w:pStyle w:val="a7"/>
        <w:rPr>
          <w:rFonts w:ascii="Academy Cyr" w:hAnsi="Academy Cyr"/>
        </w:rPr>
      </w:pPr>
      <w:r>
        <w:rPr>
          <w:rFonts w:ascii="Academy Cyr" w:hAnsi="Academy Cyr"/>
        </w:rPr>
        <w:lastRenderedPageBreak/>
        <w:t>И карла в злобе неземной</w:t>
      </w:r>
    </w:p>
    <w:p w14:paraId="0D1A38B0" w14:textId="77777777" w:rsidR="005D48DB" w:rsidRDefault="005D48DB">
      <w:pPr>
        <w:pStyle w:val="a7"/>
        <w:rPr>
          <w:rFonts w:ascii="Academy Cyr" w:hAnsi="Academy Cyr"/>
        </w:rPr>
      </w:pPr>
      <w:r>
        <w:rPr>
          <w:rFonts w:ascii="Academy Cyr" w:hAnsi="Academy Cyr"/>
        </w:rPr>
        <w:t>Вновь деве шапку одевает</w:t>
      </w:r>
    </w:p>
    <w:p w14:paraId="41FD7AB3" w14:textId="77777777" w:rsidR="005D48DB" w:rsidRDefault="005D48DB">
      <w:pPr>
        <w:pStyle w:val="a7"/>
        <w:rPr>
          <w:rFonts w:ascii="Academy Cyr" w:hAnsi="Academy Cyr"/>
        </w:rPr>
      </w:pPr>
      <w:r>
        <w:rPr>
          <w:rFonts w:ascii="Academy Cyr" w:hAnsi="Academy Cyr"/>
        </w:rPr>
        <w:t>И в неизвестность улетает...</w:t>
      </w:r>
    </w:p>
    <w:p w14:paraId="3458F8CC" w14:textId="77777777" w:rsidR="005D48DB" w:rsidRDefault="005D48DB">
      <w:pPr>
        <w:pStyle w:val="a7"/>
      </w:pPr>
    </w:p>
    <w:p w14:paraId="544D86CB" w14:textId="77777777" w:rsidR="005D48DB" w:rsidRDefault="005D48DB">
      <w:pPr>
        <w:pStyle w:val="a7"/>
        <w:rPr>
          <w:rFonts w:ascii="Academy Cyr" w:hAnsi="Academy Cyr"/>
        </w:rPr>
      </w:pPr>
      <w:r>
        <w:rPr>
          <w:rFonts w:ascii="Academy Cyr" w:hAnsi="Academy Cyr"/>
        </w:rPr>
        <w:t>Людмила спит... И всей страной</w:t>
      </w:r>
    </w:p>
    <w:p w14:paraId="3D390E09" w14:textId="77777777" w:rsidR="005D48DB" w:rsidRDefault="005D48DB">
      <w:pPr>
        <w:pStyle w:val="a7"/>
        <w:rPr>
          <w:rFonts w:ascii="Academy Cyr" w:hAnsi="Academy Cyr"/>
        </w:rPr>
      </w:pPr>
      <w:r>
        <w:rPr>
          <w:rFonts w:ascii="Academy Cyr" w:hAnsi="Academy Cyr"/>
        </w:rPr>
        <w:t>Закрывши и глаза, и уши,</w:t>
      </w:r>
    </w:p>
    <w:p w14:paraId="50DC4583" w14:textId="77777777" w:rsidR="005D48DB" w:rsidRDefault="005D48DB">
      <w:pPr>
        <w:pStyle w:val="a7"/>
        <w:rPr>
          <w:rFonts w:ascii="Academy Cyr" w:hAnsi="Academy Cyr"/>
        </w:rPr>
      </w:pPr>
      <w:r>
        <w:rPr>
          <w:rFonts w:ascii="Academy Cyr" w:hAnsi="Academy Cyr"/>
        </w:rPr>
        <w:t>Спит Русь под шапкою карлуши...</w:t>
      </w:r>
    </w:p>
    <w:p w14:paraId="2D638F0E" w14:textId="77777777" w:rsidR="005D48DB" w:rsidRDefault="005D48DB">
      <w:pPr>
        <w:pStyle w:val="a7"/>
        <w:rPr>
          <w:rFonts w:ascii="Academy Cyr" w:hAnsi="Academy Cyr"/>
        </w:rPr>
      </w:pPr>
      <w:r>
        <w:rPr>
          <w:rFonts w:ascii="Academy Cyr" w:hAnsi="Academy Cyr"/>
        </w:rPr>
        <w:t>А чтоб сожрать ее скорей,</w:t>
      </w:r>
    </w:p>
    <w:p w14:paraId="5F73C51B" w14:textId="77777777" w:rsidR="005D48DB" w:rsidRDefault="005D48DB">
      <w:pPr>
        <w:pStyle w:val="a7"/>
        <w:rPr>
          <w:rFonts w:ascii="Academy Cyr" w:hAnsi="Academy Cyr"/>
        </w:rPr>
      </w:pPr>
      <w:r>
        <w:rPr>
          <w:rFonts w:ascii="Academy Cyr" w:hAnsi="Academy Cyr"/>
        </w:rPr>
        <w:t>Международная пиранья</w:t>
      </w:r>
    </w:p>
    <w:p w14:paraId="775D7F69" w14:textId="77777777" w:rsidR="005D48DB" w:rsidRDefault="005D48DB">
      <w:pPr>
        <w:pStyle w:val="a7"/>
        <w:rPr>
          <w:rFonts w:ascii="Academy Cyr" w:hAnsi="Academy Cyr"/>
        </w:rPr>
      </w:pPr>
      <w:r>
        <w:rPr>
          <w:rFonts w:ascii="Academy Cyr" w:hAnsi="Academy Cyr"/>
        </w:rPr>
        <w:t>Колпак Священного Писанья</w:t>
      </w:r>
    </w:p>
    <w:p w14:paraId="58EDE0D8" w14:textId="77777777" w:rsidR="005D48DB" w:rsidRDefault="005D48DB">
      <w:pPr>
        <w:pStyle w:val="a7"/>
        <w:rPr>
          <w:rFonts w:ascii="Academy Cyr" w:hAnsi="Academy Cyr"/>
        </w:rPr>
      </w:pPr>
      <w:r>
        <w:rPr>
          <w:rFonts w:ascii="Academy Cyr" w:hAnsi="Academy Cyr"/>
        </w:rPr>
        <w:t>Натягивает ей сильней!</w:t>
      </w:r>
    </w:p>
    <w:p w14:paraId="38D7A87E" w14:textId="77777777" w:rsidR="005D48DB" w:rsidRDefault="005D48DB">
      <w:pPr>
        <w:pStyle w:val="a7"/>
        <w:rPr>
          <w:rFonts w:ascii="Academy Cyr" w:hAnsi="Academy Cyr"/>
        </w:rPr>
      </w:pPr>
      <w:r>
        <w:rPr>
          <w:rFonts w:ascii="Academy Cyr" w:hAnsi="Academy Cyr"/>
        </w:rPr>
        <w:t>И получает для обедов</w:t>
      </w:r>
    </w:p>
    <w:p w14:paraId="4467C470" w14:textId="77777777" w:rsidR="005D48DB" w:rsidRDefault="005D48DB">
      <w:pPr>
        <w:pStyle w:val="a7"/>
        <w:rPr>
          <w:rFonts w:ascii="Academy Cyr" w:hAnsi="Academy Cyr"/>
        </w:rPr>
      </w:pPr>
      <w:r>
        <w:rPr>
          <w:rFonts w:ascii="Academy Cyr" w:hAnsi="Academy Cyr"/>
        </w:rPr>
        <w:t>Из плоти, выжженной дотла,</w:t>
      </w:r>
    </w:p>
    <w:p w14:paraId="5BE7CE48" w14:textId="77777777" w:rsidR="005D48DB" w:rsidRDefault="005D48DB">
      <w:pPr>
        <w:pStyle w:val="a7"/>
        <w:rPr>
          <w:rFonts w:ascii="Academy Cyr" w:hAnsi="Academy Cyr"/>
        </w:rPr>
      </w:pPr>
      <w:r>
        <w:rPr>
          <w:rFonts w:ascii="Academy Cyr" w:hAnsi="Academy Cyr"/>
        </w:rPr>
        <w:t>Команду “суверенитетов”</w:t>
      </w:r>
    </w:p>
    <w:p w14:paraId="66E198F0" w14:textId="77777777" w:rsidR="005D48DB" w:rsidRDefault="005D48DB">
      <w:pPr>
        <w:pStyle w:val="a7"/>
        <w:rPr>
          <w:rFonts w:ascii="Academy Cyr" w:hAnsi="Academy Cyr"/>
        </w:rPr>
      </w:pPr>
      <w:r>
        <w:rPr>
          <w:rFonts w:ascii="Academy Cyr" w:hAnsi="Academy Cyr"/>
        </w:rPr>
        <w:t>Плюс самостийного хохла,</w:t>
      </w:r>
    </w:p>
    <w:p w14:paraId="77B527E5" w14:textId="77777777" w:rsidR="005D48DB" w:rsidRDefault="005D48DB">
      <w:pPr>
        <w:pStyle w:val="a7"/>
        <w:rPr>
          <w:rFonts w:ascii="Academy Cyr" w:hAnsi="Academy Cyr"/>
        </w:rPr>
      </w:pPr>
      <w:r>
        <w:rPr>
          <w:rFonts w:ascii="Academy Cyr" w:hAnsi="Academy Cyr"/>
        </w:rPr>
        <w:t>И даже не хохла, скорее,</w:t>
      </w:r>
    </w:p>
    <w:p w14:paraId="7BC86DEE" w14:textId="77777777" w:rsidR="005D48DB" w:rsidRDefault="005D48DB">
      <w:pPr>
        <w:pStyle w:val="a7"/>
        <w:rPr>
          <w:rFonts w:ascii="Academy Cyr" w:hAnsi="Academy Cyr"/>
        </w:rPr>
      </w:pPr>
      <w:r>
        <w:rPr>
          <w:rFonts w:ascii="Academy Cyr" w:hAnsi="Academy Cyr"/>
        </w:rPr>
        <w:t>Коль речь  идет о Кравчуке —</w:t>
      </w:r>
    </w:p>
    <w:p w14:paraId="532E3979" w14:textId="77777777" w:rsidR="005D48DB" w:rsidRDefault="005D48DB">
      <w:pPr>
        <w:pStyle w:val="a7"/>
        <w:rPr>
          <w:rFonts w:ascii="Academy Cyr" w:hAnsi="Academy Cyr"/>
        </w:rPr>
      </w:pPr>
      <w:r>
        <w:rPr>
          <w:rFonts w:ascii="Academy Cyr" w:hAnsi="Academy Cyr"/>
        </w:rPr>
        <w:t>То самостийного еврея,</w:t>
      </w:r>
    </w:p>
    <w:p w14:paraId="2F5FB418" w14:textId="77777777" w:rsidR="005D48DB" w:rsidRDefault="005D48DB">
      <w:pPr>
        <w:pStyle w:val="a7"/>
        <w:rPr>
          <w:rFonts w:ascii="Academy Cyr" w:hAnsi="Academy Cyr"/>
        </w:rPr>
      </w:pPr>
      <w:r>
        <w:rPr>
          <w:rFonts w:ascii="Academy Cyr" w:hAnsi="Academy Cyr"/>
        </w:rPr>
        <w:t>Что у Моссада на крючке!</w:t>
      </w:r>
    </w:p>
    <w:p w14:paraId="058CCE18" w14:textId="77777777" w:rsidR="005D48DB" w:rsidRDefault="005D48DB">
      <w:pPr>
        <w:pStyle w:val="a7"/>
        <w:rPr>
          <w:rFonts w:ascii="Academy Cyr" w:hAnsi="Academy Cyr"/>
        </w:rPr>
      </w:pPr>
      <w:r>
        <w:rPr>
          <w:rFonts w:ascii="Academy Cyr" w:hAnsi="Academy Cyr"/>
        </w:rPr>
        <w:t>А мы, читая “Суперкнигу”,</w:t>
      </w:r>
    </w:p>
    <w:p w14:paraId="05CB2C3D" w14:textId="77777777" w:rsidR="005D48DB" w:rsidRDefault="005D48DB">
      <w:pPr>
        <w:pStyle w:val="a7"/>
        <w:rPr>
          <w:rFonts w:ascii="Academy Cyr" w:hAnsi="Academy Cyr"/>
        </w:rPr>
      </w:pPr>
      <w:r>
        <w:rPr>
          <w:rFonts w:ascii="Academy Cyr" w:hAnsi="Academy Cyr"/>
        </w:rPr>
        <w:t>Все не отыщем до конца</w:t>
      </w:r>
    </w:p>
    <w:p w14:paraId="5E6CD881" w14:textId="77777777" w:rsidR="005D48DB" w:rsidRDefault="005D48DB">
      <w:pPr>
        <w:pStyle w:val="a7"/>
        <w:rPr>
          <w:rFonts w:ascii="Academy Cyr" w:hAnsi="Academy Cyr"/>
        </w:rPr>
      </w:pPr>
      <w:r>
        <w:rPr>
          <w:rFonts w:ascii="Academy Cyr" w:hAnsi="Academy Cyr"/>
        </w:rPr>
        <w:t>Надежно спрятанную фигу</w:t>
      </w:r>
    </w:p>
    <w:p w14:paraId="10BABD7C" w14:textId="77777777" w:rsidR="005D48DB" w:rsidRDefault="005D48DB">
      <w:pPr>
        <w:pStyle w:val="a7"/>
        <w:rPr>
          <w:rFonts w:ascii="Academy Cyr" w:hAnsi="Academy Cyr"/>
        </w:rPr>
      </w:pPr>
      <w:r>
        <w:rPr>
          <w:rFonts w:ascii="Academy Cyr" w:hAnsi="Academy Cyr"/>
        </w:rPr>
        <w:t>Бритоголового жреца!?</w:t>
      </w:r>
    </w:p>
    <w:p w14:paraId="6703F1BF" w14:textId="77777777" w:rsidR="005D48DB" w:rsidRDefault="005D48DB">
      <w:pPr>
        <w:pStyle w:val="a7"/>
      </w:pPr>
    </w:p>
    <w:p w14:paraId="1D5E12F7" w14:textId="77777777" w:rsidR="005D48DB" w:rsidRDefault="005D48DB">
      <w:pPr>
        <w:pStyle w:val="a7"/>
        <w:rPr>
          <w:rFonts w:ascii="Academy Cyr" w:hAnsi="Academy Cyr"/>
        </w:rPr>
      </w:pPr>
      <w:r>
        <w:rPr>
          <w:rFonts w:ascii="Academy Cyr" w:hAnsi="Academy Cyr"/>
        </w:rPr>
        <w:t>Но у Завета и Ислама</w:t>
      </w:r>
    </w:p>
    <w:p w14:paraId="3D0A5AC2" w14:textId="77777777" w:rsidR="005D48DB" w:rsidRDefault="005D48DB">
      <w:pPr>
        <w:pStyle w:val="a7"/>
        <w:rPr>
          <w:rFonts w:ascii="Academy Cyr" w:hAnsi="Academy Cyr"/>
        </w:rPr>
      </w:pPr>
      <w:r>
        <w:rPr>
          <w:rFonts w:ascii="Academy Cyr" w:hAnsi="Academy Cyr"/>
        </w:rPr>
        <w:t>Есть общий стержень — Божий суд!</w:t>
      </w:r>
    </w:p>
    <w:p w14:paraId="514893D3" w14:textId="77777777" w:rsidR="005D48DB" w:rsidRDefault="005D48DB">
      <w:pPr>
        <w:pStyle w:val="a7"/>
        <w:rPr>
          <w:rFonts w:ascii="Academy Cyr" w:hAnsi="Academy Cyr"/>
        </w:rPr>
      </w:pPr>
      <w:r>
        <w:rPr>
          <w:rFonts w:ascii="Academy Cyr" w:hAnsi="Academy Cyr"/>
        </w:rPr>
        <w:t>Возьмет ли кто-нибудь за труд</w:t>
      </w:r>
    </w:p>
    <w:p w14:paraId="685BED33" w14:textId="77777777" w:rsidR="005D48DB" w:rsidRDefault="005D48DB">
      <w:pPr>
        <w:pStyle w:val="a7"/>
        <w:rPr>
          <w:rFonts w:ascii="Academy Cyr" w:hAnsi="Academy Cyr"/>
        </w:rPr>
      </w:pPr>
      <w:r>
        <w:rPr>
          <w:rFonts w:ascii="Academy Cyr" w:hAnsi="Academy Cyr"/>
        </w:rPr>
        <w:t>Писание поставить ПРЯМО?!</w:t>
      </w:r>
    </w:p>
    <w:p w14:paraId="29A7BEC8" w14:textId="77777777" w:rsidR="005D48DB" w:rsidRDefault="005D48DB">
      <w:pPr>
        <w:pStyle w:val="a7"/>
        <w:rPr>
          <w:rFonts w:ascii="Academy Cyr" w:hAnsi="Academy Cyr"/>
        </w:rPr>
      </w:pPr>
      <w:r>
        <w:rPr>
          <w:rFonts w:ascii="Academy Cyr" w:hAnsi="Academy Cyr"/>
        </w:rPr>
        <w:t>Как то советует Коран</w:t>
      </w:r>
    </w:p>
    <w:p w14:paraId="234EBECC" w14:textId="751035AD" w:rsidR="005D48DB" w:rsidRDefault="005D48DB">
      <w:pPr>
        <w:pStyle w:val="a7"/>
      </w:pPr>
      <w:r>
        <w:rPr>
          <w:rFonts w:ascii="Academy Cyr" w:hAnsi="Academy Cyr"/>
        </w:rPr>
        <w:t>И русский братец Иоанн</w:t>
      </w:r>
      <w:r w:rsidRPr="005D48DB">
        <w:rPr>
          <w:vertAlign w:val="superscript"/>
        </w:rPr>
        <w:t>[LXIII]</w:t>
      </w:r>
      <w:r>
        <w:t>.</w:t>
      </w:r>
    </w:p>
    <w:p w14:paraId="1EFA5E2B" w14:textId="77777777" w:rsidR="005D48DB" w:rsidRDefault="005D48DB">
      <w:pPr>
        <w:pStyle w:val="af6"/>
      </w:pPr>
    </w:p>
    <w:p w14:paraId="05FB6B18" w14:textId="77777777" w:rsidR="005D48DB" w:rsidRDefault="005D48DB">
      <w:pPr>
        <w:pStyle w:val="Heading2"/>
      </w:pPr>
      <w:bookmarkStart w:id="46" w:name="_Toc450574857"/>
      <w:r>
        <w:t>ПЕСНЬ  ЧЕТВЕРТАЯ</w:t>
      </w:r>
      <w:bookmarkEnd w:id="46"/>
    </w:p>
    <w:p w14:paraId="19483889" w14:textId="77777777" w:rsidR="005D48DB" w:rsidRDefault="005D48DB">
      <w:pPr>
        <w:pStyle w:val="a7"/>
        <w:rPr>
          <w:rFonts w:ascii="Academy Cyr" w:hAnsi="Academy Cyr"/>
        </w:rPr>
      </w:pPr>
      <w:r>
        <w:rPr>
          <w:rFonts w:ascii="Academy Cyr" w:hAnsi="Academy Cyr"/>
        </w:rPr>
        <w:t>Ты отдохнул, читатель мой?</w:t>
      </w:r>
    </w:p>
    <w:p w14:paraId="02AD97D2" w14:textId="77777777" w:rsidR="005D48DB" w:rsidRDefault="005D48DB">
      <w:pPr>
        <w:pStyle w:val="a7"/>
        <w:rPr>
          <w:rFonts w:ascii="Academy Cyr" w:hAnsi="Academy Cyr"/>
        </w:rPr>
      </w:pPr>
      <w:r>
        <w:rPr>
          <w:rFonts w:ascii="Academy Cyr" w:hAnsi="Academy Cyr"/>
        </w:rPr>
        <w:t>Тогда вперед! По нашим планам</w:t>
      </w:r>
    </w:p>
    <w:p w14:paraId="58A601AB" w14:textId="77777777" w:rsidR="005D48DB" w:rsidRDefault="005D48DB">
      <w:pPr>
        <w:pStyle w:val="a7"/>
        <w:rPr>
          <w:rFonts w:ascii="Academy Cyr" w:hAnsi="Academy Cyr"/>
        </w:rPr>
      </w:pPr>
      <w:r>
        <w:rPr>
          <w:rFonts w:ascii="Academy Cyr" w:hAnsi="Academy Cyr"/>
        </w:rPr>
        <w:t>Стоит на очереди бой</w:t>
      </w:r>
    </w:p>
    <w:p w14:paraId="739AE7AB" w14:textId="77777777" w:rsidR="005D48DB" w:rsidRDefault="005D48DB">
      <w:pPr>
        <w:pStyle w:val="a7"/>
        <w:rPr>
          <w:rFonts w:ascii="Academy Cyr" w:hAnsi="Academy Cyr"/>
        </w:rPr>
      </w:pPr>
      <w:r>
        <w:rPr>
          <w:rFonts w:ascii="Academy Cyr" w:hAnsi="Academy Cyr"/>
        </w:rPr>
        <w:lastRenderedPageBreak/>
        <w:t>Между “швейцарцем” и Русланом.</w:t>
      </w:r>
    </w:p>
    <w:p w14:paraId="18B68734" w14:textId="77777777" w:rsidR="005D48DB" w:rsidRDefault="005D48DB">
      <w:pPr>
        <w:pStyle w:val="a7"/>
        <w:rPr>
          <w:rFonts w:ascii="Academy Cyr" w:hAnsi="Academy Cyr"/>
        </w:rPr>
      </w:pPr>
      <w:r>
        <w:rPr>
          <w:rFonts w:ascii="Academy Cyr" w:hAnsi="Academy Cyr"/>
        </w:rPr>
        <w:t>Тут главное, что сделал “рог” —</w:t>
      </w:r>
    </w:p>
    <w:p w14:paraId="2D6DA7F0" w14:textId="77777777" w:rsidR="005D48DB" w:rsidRDefault="005D48DB">
      <w:pPr>
        <w:pStyle w:val="a7"/>
        <w:rPr>
          <w:rFonts w:ascii="Academy Cyr" w:hAnsi="Academy Cyr"/>
        </w:rPr>
      </w:pPr>
      <w:r>
        <w:rPr>
          <w:rFonts w:ascii="Academy Cyr" w:hAnsi="Academy Cyr"/>
        </w:rPr>
        <w:t>На воздух вытащил злодея.</w:t>
      </w:r>
    </w:p>
    <w:p w14:paraId="62D0780E" w14:textId="77777777" w:rsidR="005D48DB" w:rsidRDefault="005D48DB">
      <w:pPr>
        <w:pStyle w:val="a7"/>
        <w:rPr>
          <w:rFonts w:ascii="Academy Cyr" w:hAnsi="Academy Cyr"/>
        </w:rPr>
      </w:pPr>
      <w:r>
        <w:rPr>
          <w:rFonts w:ascii="Academy Cyr" w:hAnsi="Academy Cyr"/>
        </w:rPr>
        <w:t>А гласность колдунам не впрок;</w:t>
      </w:r>
    </w:p>
    <w:p w14:paraId="729A9111" w14:textId="77777777" w:rsidR="005D48DB" w:rsidRDefault="005D48DB">
      <w:pPr>
        <w:pStyle w:val="a7"/>
        <w:rPr>
          <w:rFonts w:ascii="Academy Cyr" w:hAnsi="Academy Cyr"/>
        </w:rPr>
      </w:pPr>
      <w:r>
        <w:rPr>
          <w:rFonts w:ascii="Academy Cyr" w:hAnsi="Academy Cyr"/>
        </w:rPr>
        <w:t>Они становятся слабее.</w:t>
      </w:r>
    </w:p>
    <w:p w14:paraId="2EBC2D2B" w14:textId="77777777" w:rsidR="005D48DB" w:rsidRDefault="005D48DB">
      <w:pPr>
        <w:pStyle w:val="a7"/>
        <w:rPr>
          <w:rFonts w:ascii="Academy Cyr" w:hAnsi="Academy Cyr"/>
        </w:rPr>
      </w:pPr>
      <w:r>
        <w:rPr>
          <w:rFonts w:ascii="Academy Cyr" w:hAnsi="Academy Cyr"/>
        </w:rPr>
        <w:t>Удар, что страшной булавой</w:t>
      </w:r>
    </w:p>
    <w:p w14:paraId="041D84FF" w14:textId="77777777" w:rsidR="005D48DB" w:rsidRDefault="005D48DB">
      <w:pPr>
        <w:pStyle w:val="a7"/>
        <w:rPr>
          <w:rFonts w:ascii="Academy Cyr" w:hAnsi="Academy Cyr"/>
        </w:rPr>
      </w:pPr>
      <w:r>
        <w:rPr>
          <w:rFonts w:ascii="Academy Cyr" w:hAnsi="Academy Cyr"/>
        </w:rPr>
        <w:t>Руслан по шлему получает,</w:t>
      </w:r>
    </w:p>
    <w:p w14:paraId="7B83CADA" w14:textId="77777777" w:rsidR="005D48DB" w:rsidRDefault="005D48DB">
      <w:pPr>
        <w:pStyle w:val="a7"/>
        <w:rPr>
          <w:rFonts w:ascii="Academy Cyr" w:hAnsi="Academy Cyr"/>
        </w:rPr>
      </w:pPr>
      <w:r>
        <w:rPr>
          <w:rFonts w:ascii="Academy Cyr" w:hAnsi="Academy Cyr"/>
        </w:rPr>
        <w:t>Его смутил, но заставляет</w:t>
      </w:r>
    </w:p>
    <w:p w14:paraId="0A0A1173" w14:textId="77777777" w:rsidR="005D48DB" w:rsidRDefault="005D48DB">
      <w:pPr>
        <w:pStyle w:val="a7"/>
        <w:rPr>
          <w:rFonts w:ascii="Academy Cyr" w:hAnsi="Academy Cyr"/>
        </w:rPr>
      </w:pPr>
      <w:r>
        <w:rPr>
          <w:rFonts w:ascii="Academy Cyr" w:hAnsi="Academy Cyr"/>
        </w:rPr>
        <w:t>Сильнее думать... головой.</w:t>
      </w:r>
    </w:p>
    <w:p w14:paraId="3F4C0CD1" w14:textId="77777777" w:rsidR="005D48DB" w:rsidRDefault="005D48DB">
      <w:pPr>
        <w:pStyle w:val="a7"/>
        <w:rPr>
          <w:rFonts w:ascii="Academy Cyr" w:hAnsi="Academy Cyr"/>
        </w:rPr>
      </w:pPr>
      <w:r>
        <w:rPr>
          <w:rFonts w:ascii="Academy Cyr" w:hAnsi="Academy Cyr"/>
        </w:rPr>
        <w:t>Теперь бы было в самый раз</w:t>
      </w:r>
    </w:p>
    <w:p w14:paraId="639495ED" w14:textId="77777777" w:rsidR="005D48DB" w:rsidRDefault="005D48DB">
      <w:pPr>
        <w:pStyle w:val="a7"/>
        <w:rPr>
          <w:rFonts w:ascii="Academy Cyr" w:hAnsi="Academy Cyr"/>
        </w:rPr>
      </w:pPr>
      <w:r>
        <w:rPr>
          <w:rFonts w:ascii="Academy Cyr" w:hAnsi="Academy Cyr"/>
        </w:rPr>
        <w:t>Серьезный повести рассказ</w:t>
      </w:r>
    </w:p>
    <w:p w14:paraId="5648836E" w14:textId="77777777" w:rsidR="005D48DB" w:rsidRDefault="005D48DB">
      <w:pPr>
        <w:pStyle w:val="a7"/>
        <w:rPr>
          <w:rFonts w:ascii="Academy Cyr" w:hAnsi="Academy Cyr"/>
        </w:rPr>
      </w:pPr>
      <w:r>
        <w:rPr>
          <w:rFonts w:ascii="Academy Cyr" w:hAnsi="Academy Cyr"/>
        </w:rPr>
        <w:t>Об управленческих маневрах,</w:t>
      </w:r>
    </w:p>
    <w:p w14:paraId="36E7071A" w14:textId="77777777" w:rsidR="005D48DB" w:rsidRDefault="005D48DB">
      <w:pPr>
        <w:pStyle w:val="a7"/>
        <w:rPr>
          <w:rFonts w:ascii="Academy Cyr" w:hAnsi="Academy Cyr"/>
        </w:rPr>
      </w:pPr>
      <w:r>
        <w:rPr>
          <w:rFonts w:ascii="Academy Cyr" w:hAnsi="Academy Cyr"/>
        </w:rPr>
        <w:t>Как медленных, так и крутых,</w:t>
      </w:r>
    </w:p>
    <w:p w14:paraId="580838C0" w14:textId="77777777" w:rsidR="005D48DB" w:rsidRDefault="005D48DB">
      <w:pPr>
        <w:pStyle w:val="a7"/>
        <w:rPr>
          <w:rFonts w:ascii="Academy Cyr" w:hAnsi="Academy Cyr"/>
        </w:rPr>
      </w:pPr>
      <w:r>
        <w:rPr>
          <w:rFonts w:ascii="Academy Cyr" w:hAnsi="Academy Cyr"/>
        </w:rPr>
        <w:t>Но мы и так уже на нервах;</w:t>
      </w:r>
    </w:p>
    <w:p w14:paraId="4E760274" w14:textId="77777777" w:rsidR="005D48DB" w:rsidRDefault="005D48DB">
      <w:pPr>
        <w:pStyle w:val="a7"/>
        <w:rPr>
          <w:rFonts w:ascii="Academy Cyr" w:hAnsi="Academy Cyr"/>
        </w:rPr>
      </w:pPr>
      <w:r>
        <w:rPr>
          <w:rFonts w:ascii="Academy Cyr" w:hAnsi="Academy Cyr"/>
        </w:rPr>
        <w:t>Для знатоков оставим их...</w:t>
      </w:r>
    </w:p>
    <w:p w14:paraId="2048FAC7" w14:textId="77777777" w:rsidR="005D48DB" w:rsidRDefault="005D48DB">
      <w:pPr>
        <w:pStyle w:val="a7"/>
        <w:rPr>
          <w:rFonts w:ascii="Academy Cyr" w:hAnsi="Academy Cyr"/>
        </w:rPr>
      </w:pPr>
      <w:r>
        <w:rPr>
          <w:rFonts w:ascii="Academy Cyr" w:hAnsi="Academy Cyr"/>
        </w:rPr>
        <w:t>Маневр Руслана был таков —</w:t>
      </w:r>
    </w:p>
    <w:p w14:paraId="2AC96795" w14:textId="77777777" w:rsidR="005D48DB" w:rsidRDefault="005D48DB">
      <w:pPr>
        <w:pStyle w:val="a7"/>
        <w:rPr>
          <w:rFonts w:ascii="Academy Cyr" w:hAnsi="Academy Cyr"/>
        </w:rPr>
      </w:pPr>
      <w:r>
        <w:rPr>
          <w:rFonts w:ascii="Academy Cyr" w:hAnsi="Academy Cyr"/>
        </w:rPr>
        <w:t>Отскок внезапный, без разбега,</w:t>
      </w:r>
    </w:p>
    <w:p w14:paraId="0B9776F4" w14:textId="77777777" w:rsidR="005D48DB" w:rsidRDefault="005D48DB">
      <w:pPr>
        <w:pStyle w:val="a7"/>
        <w:rPr>
          <w:rFonts w:ascii="Academy Cyr" w:hAnsi="Academy Cyr"/>
        </w:rPr>
      </w:pPr>
      <w:r>
        <w:rPr>
          <w:rFonts w:ascii="Academy Cyr" w:hAnsi="Academy Cyr"/>
        </w:rPr>
        <w:t>И карла шлепнулся в Покров,</w:t>
      </w:r>
    </w:p>
    <w:p w14:paraId="4CBB2E7B" w14:textId="77777777" w:rsidR="005D48DB" w:rsidRDefault="005D48DB">
      <w:pPr>
        <w:pStyle w:val="a7"/>
        <w:rPr>
          <w:rFonts w:ascii="Academy Cyr" w:hAnsi="Academy Cyr"/>
        </w:rPr>
      </w:pPr>
      <w:r>
        <w:rPr>
          <w:rFonts w:ascii="Academy Cyr" w:hAnsi="Academy Cyr"/>
        </w:rPr>
        <w:t>Подняв вокруг фонтаны снега.</w:t>
      </w:r>
    </w:p>
    <w:p w14:paraId="43F2F53B" w14:textId="77777777" w:rsidR="005D48DB" w:rsidRDefault="005D48DB">
      <w:pPr>
        <w:pStyle w:val="a7"/>
        <w:rPr>
          <w:rFonts w:ascii="Academy Cyr" w:hAnsi="Academy Cyr"/>
        </w:rPr>
      </w:pPr>
      <w:r>
        <w:rPr>
          <w:rFonts w:ascii="Academy Cyr" w:hAnsi="Academy Cyr"/>
        </w:rPr>
        <w:t>Ну, здесь немного новостей:</w:t>
      </w:r>
    </w:p>
    <w:p w14:paraId="5AB6BC63" w14:textId="77777777" w:rsidR="005D48DB" w:rsidRDefault="005D48DB">
      <w:pPr>
        <w:pStyle w:val="a7"/>
        <w:rPr>
          <w:rFonts w:ascii="Academy Cyr" w:hAnsi="Academy Cyr"/>
        </w:rPr>
      </w:pPr>
      <w:r>
        <w:rPr>
          <w:rFonts w:ascii="Academy Cyr" w:hAnsi="Academy Cyr"/>
        </w:rPr>
        <w:t>Всегда в российском ареале</w:t>
      </w:r>
    </w:p>
    <w:p w14:paraId="2F6607A5" w14:textId="77777777" w:rsidR="005D48DB" w:rsidRDefault="005D48DB">
      <w:pPr>
        <w:pStyle w:val="a7"/>
        <w:rPr>
          <w:rFonts w:ascii="Academy Cyr" w:hAnsi="Academy Cyr"/>
        </w:rPr>
      </w:pPr>
      <w:r>
        <w:rPr>
          <w:rFonts w:ascii="Academy Cyr" w:hAnsi="Academy Cyr"/>
        </w:rPr>
        <w:t>Сверхчеловеки всех мастей</w:t>
      </w:r>
    </w:p>
    <w:p w14:paraId="78400B12" w14:textId="77777777" w:rsidR="005D48DB" w:rsidRDefault="005D48DB">
      <w:pPr>
        <w:pStyle w:val="a7"/>
        <w:rPr>
          <w:rFonts w:ascii="Academy Cyr" w:hAnsi="Academy Cyr"/>
        </w:rPr>
      </w:pPr>
      <w:r>
        <w:rPr>
          <w:rFonts w:ascii="Academy Cyr" w:hAnsi="Academy Cyr"/>
        </w:rPr>
        <w:t>В покровах снежных застревали.</w:t>
      </w:r>
    </w:p>
    <w:p w14:paraId="4BF5B257" w14:textId="77777777" w:rsidR="005D48DB" w:rsidRDefault="005D48DB">
      <w:pPr>
        <w:pStyle w:val="a7"/>
      </w:pPr>
    </w:p>
    <w:p w14:paraId="2BC796BD" w14:textId="77777777" w:rsidR="005D48DB" w:rsidRDefault="005D48DB">
      <w:pPr>
        <w:pStyle w:val="a7"/>
        <w:rPr>
          <w:rFonts w:ascii="Academy Cyr" w:hAnsi="Academy Cyr"/>
        </w:rPr>
      </w:pPr>
      <w:r>
        <w:rPr>
          <w:rFonts w:ascii="Academy Cyr" w:hAnsi="Academy Cyr"/>
        </w:rPr>
        <w:t>Пока колдун соображал,</w:t>
      </w:r>
    </w:p>
    <w:p w14:paraId="22EE900D" w14:textId="77777777" w:rsidR="005D48DB" w:rsidRDefault="005D48DB">
      <w:pPr>
        <w:pStyle w:val="a7"/>
        <w:rPr>
          <w:rFonts w:ascii="Academy Cyr" w:hAnsi="Academy Cyr"/>
        </w:rPr>
      </w:pPr>
      <w:r>
        <w:rPr>
          <w:rFonts w:ascii="Academy Cyr" w:hAnsi="Academy Cyr"/>
        </w:rPr>
        <w:t>Руслан кредитную систему —</w:t>
      </w:r>
    </w:p>
    <w:p w14:paraId="35190FD3" w14:textId="77777777" w:rsidR="005D48DB" w:rsidRDefault="005D48DB">
      <w:pPr>
        <w:pStyle w:val="a7"/>
        <w:rPr>
          <w:rFonts w:ascii="Academy Cyr" w:hAnsi="Academy Cyr"/>
        </w:rPr>
      </w:pPr>
      <w:r>
        <w:rPr>
          <w:rFonts w:ascii="Academy Cyr" w:hAnsi="Academy Cyr"/>
        </w:rPr>
        <w:t>“Седую бороду” — зажал</w:t>
      </w:r>
    </w:p>
    <w:p w14:paraId="1D80E7F9" w14:textId="77777777" w:rsidR="005D48DB" w:rsidRDefault="005D48DB">
      <w:pPr>
        <w:pStyle w:val="a7"/>
        <w:rPr>
          <w:rFonts w:ascii="Academy Cyr" w:hAnsi="Academy Cyr"/>
        </w:rPr>
      </w:pPr>
      <w:r>
        <w:rPr>
          <w:rFonts w:ascii="Academy Cyr" w:hAnsi="Academy Cyr"/>
        </w:rPr>
        <w:t>И тем почти решил проблему.</w:t>
      </w:r>
    </w:p>
    <w:p w14:paraId="754FF885" w14:textId="77777777" w:rsidR="005D48DB" w:rsidRDefault="005D48DB">
      <w:pPr>
        <w:pStyle w:val="a7"/>
        <w:rPr>
          <w:rFonts w:ascii="Academy Cyr" w:hAnsi="Academy Cyr"/>
        </w:rPr>
      </w:pPr>
      <w:r>
        <w:rPr>
          <w:rFonts w:ascii="Academy Cyr" w:hAnsi="Academy Cyr"/>
        </w:rPr>
        <w:t>Хоть карла, тоже хитрый пес,</w:t>
      </w:r>
    </w:p>
    <w:p w14:paraId="17FE07F2" w14:textId="77777777" w:rsidR="005D48DB" w:rsidRDefault="005D48DB">
      <w:pPr>
        <w:pStyle w:val="a7"/>
        <w:rPr>
          <w:rFonts w:ascii="Academy Cyr" w:hAnsi="Academy Cyr"/>
        </w:rPr>
      </w:pPr>
      <w:r>
        <w:rPr>
          <w:rFonts w:ascii="Academy Cyr" w:hAnsi="Academy Cyr"/>
        </w:rPr>
        <w:t>Его под облака унес!</w:t>
      </w:r>
    </w:p>
    <w:p w14:paraId="07838BAF" w14:textId="77777777" w:rsidR="005D48DB" w:rsidRDefault="005D48DB">
      <w:pPr>
        <w:pStyle w:val="a7"/>
        <w:rPr>
          <w:rFonts w:ascii="Academy Cyr" w:hAnsi="Academy Cyr"/>
        </w:rPr>
      </w:pPr>
      <w:r>
        <w:rPr>
          <w:rFonts w:ascii="Academy Cyr" w:hAnsi="Academy Cyr"/>
        </w:rPr>
        <w:t>Руслану тяжело, не скрою,</w:t>
      </w:r>
    </w:p>
    <w:p w14:paraId="5C9277F6" w14:textId="77777777" w:rsidR="005D48DB" w:rsidRDefault="005D48DB">
      <w:pPr>
        <w:pStyle w:val="a7"/>
        <w:rPr>
          <w:rFonts w:ascii="Academy Cyr" w:hAnsi="Academy Cyr"/>
        </w:rPr>
      </w:pPr>
      <w:r>
        <w:rPr>
          <w:rFonts w:ascii="Academy Cyr" w:hAnsi="Academy Cyr"/>
        </w:rPr>
        <w:t>Но и далече от земли</w:t>
      </w:r>
    </w:p>
    <w:p w14:paraId="7A110BD4" w14:textId="77777777" w:rsidR="005D48DB" w:rsidRDefault="005D48DB">
      <w:pPr>
        <w:pStyle w:val="a7"/>
        <w:rPr>
          <w:rFonts w:ascii="Academy Cyr" w:hAnsi="Academy Cyr"/>
        </w:rPr>
      </w:pPr>
      <w:r>
        <w:rPr>
          <w:rFonts w:ascii="Academy Cyr" w:hAnsi="Academy Cyr"/>
        </w:rPr>
        <w:t>Он щиплет бороду порою,</w:t>
      </w:r>
    </w:p>
    <w:p w14:paraId="7AFFC0B1" w14:textId="77777777" w:rsidR="005D48DB" w:rsidRDefault="005D48DB">
      <w:pPr>
        <w:pStyle w:val="a7"/>
        <w:rPr>
          <w:rFonts w:ascii="Academy Cyr" w:hAnsi="Academy Cyr"/>
        </w:rPr>
      </w:pPr>
      <w:r>
        <w:rPr>
          <w:rFonts w:ascii="Academy Cyr" w:hAnsi="Academy Cyr"/>
        </w:rPr>
        <w:t>Скупая доллар за рубли.</w:t>
      </w:r>
    </w:p>
    <w:p w14:paraId="40905018" w14:textId="77777777" w:rsidR="005D48DB" w:rsidRDefault="005D48DB">
      <w:pPr>
        <w:pStyle w:val="a7"/>
        <w:rPr>
          <w:rFonts w:ascii="Academy Cyr" w:hAnsi="Academy Cyr"/>
        </w:rPr>
      </w:pPr>
      <w:r>
        <w:rPr>
          <w:rFonts w:ascii="Academy Cyr" w:hAnsi="Academy Cyr"/>
        </w:rPr>
        <w:t>Ах, как Руслану в этот миг</w:t>
      </w:r>
    </w:p>
    <w:p w14:paraId="7B5D840E" w14:textId="77777777" w:rsidR="005D48DB" w:rsidRDefault="005D48DB">
      <w:pPr>
        <w:pStyle w:val="a7"/>
        <w:rPr>
          <w:rFonts w:ascii="Academy Cyr" w:hAnsi="Academy Cyr"/>
        </w:rPr>
      </w:pPr>
      <w:r>
        <w:rPr>
          <w:rFonts w:ascii="Academy Cyr" w:hAnsi="Academy Cyr"/>
        </w:rPr>
        <w:t>Не помешала бы подмога.</w:t>
      </w:r>
    </w:p>
    <w:p w14:paraId="4D9FF709" w14:textId="77777777" w:rsidR="005D48DB" w:rsidRDefault="005D48DB">
      <w:pPr>
        <w:pStyle w:val="a7"/>
        <w:rPr>
          <w:rFonts w:ascii="Academy Cyr" w:hAnsi="Academy Cyr"/>
        </w:rPr>
      </w:pPr>
      <w:r>
        <w:rPr>
          <w:rFonts w:ascii="Academy Cyr" w:hAnsi="Academy Cyr"/>
        </w:rPr>
        <w:lastRenderedPageBreak/>
        <w:t>Словесник наш, штамповщик книг,</w:t>
      </w:r>
    </w:p>
    <w:p w14:paraId="0CD4E81E" w14:textId="77777777" w:rsidR="005D48DB" w:rsidRDefault="005D48DB">
      <w:pPr>
        <w:pStyle w:val="a7"/>
        <w:rPr>
          <w:rFonts w:ascii="Academy Cyr" w:hAnsi="Academy Cyr"/>
        </w:rPr>
      </w:pPr>
      <w:r>
        <w:rPr>
          <w:rFonts w:ascii="Academy Cyr" w:hAnsi="Academy Cyr"/>
        </w:rPr>
        <w:t>Ну, шевельнись же хоть немного!</w:t>
      </w:r>
    </w:p>
    <w:p w14:paraId="5ED98430" w14:textId="77777777" w:rsidR="005D48DB" w:rsidRDefault="005D48DB">
      <w:pPr>
        <w:pStyle w:val="a7"/>
        <w:rPr>
          <w:rFonts w:ascii="Academy Cyr" w:hAnsi="Academy Cyr"/>
        </w:rPr>
      </w:pPr>
      <w:r>
        <w:rPr>
          <w:rFonts w:ascii="Academy Cyr" w:hAnsi="Academy Cyr"/>
        </w:rPr>
        <w:t>Но тщетно! Гордый русопят</w:t>
      </w:r>
    </w:p>
    <w:p w14:paraId="59B1159B" w14:textId="77777777" w:rsidR="005D48DB" w:rsidRDefault="005D48DB">
      <w:pPr>
        <w:pStyle w:val="a7"/>
        <w:rPr>
          <w:rFonts w:ascii="Academy Cyr" w:hAnsi="Academy Cyr"/>
        </w:rPr>
      </w:pPr>
      <w:r>
        <w:rPr>
          <w:rFonts w:ascii="Academy Cyr" w:hAnsi="Academy Cyr"/>
        </w:rPr>
        <w:t>Под той же шапкой сном объят...</w:t>
      </w:r>
    </w:p>
    <w:p w14:paraId="7996B1EC" w14:textId="77777777" w:rsidR="005D48DB" w:rsidRDefault="005D48DB">
      <w:pPr>
        <w:pStyle w:val="a7"/>
      </w:pPr>
    </w:p>
    <w:p w14:paraId="2534AA0A" w14:textId="77777777" w:rsidR="005D48DB" w:rsidRDefault="005D48DB">
      <w:pPr>
        <w:pStyle w:val="a7"/>
        <w:rPr>
          <w:rFonts w:ascii="Academy Cyr" w:hAnsi="Academy Cyr"/>
        </w:rPr>
      </w:pPr>
      <w:r>
        <w:rPr>
          <w:rFonts w:ascii="Academy Cyr" w:hAnsi="Academy Cyr"/>
        </w:rPr>
        <w:t>А вас, друзья, не утомила</w:t>
      </w:r>
    </w:p>
    <w:p w14:paraId="706C0C7C" w14:textId="77777777" w:rsidR="005D48DB" w:rsidRDefault="005D48DB">
      <w:pPr>
        <w:pStyle w:val="a7"/>
        <w:rPr>
          <w:rFonts w:ascii="Academy Cyr" w:hAnsi="Academy Cyr"/>
        </w:rPr>
      </w:pPr>
      <w:r>
        <w:rPr>
          <w:rFonts w:ascii="Academy Cyr" w:hAnsi="Academy Cyr"/>
        </w:rPr>
        <w:t>Интеллигентов наших роль?</w:t>
      </w:r>
    </w:p>
    <w:p w14:paraId="7C27DC7E" w14:textId="77777777" w:rsidR="005D48DB" w:rsidRDefault="005D48DB">
      <w:pPr>
        <w:pStyle w:val="a7"/>
        <w:rPr>
          <w:rFonts w:ascii="Academy Cyr" w:hAnsi="Academy Cyr"/>
        </w:rPr>
      </w:pPr>
      <w:r>
        <w:rPr>
          <w:rFonts w:ascii="Academy Cyr" w:hAnsi="Academy Cyr"/>
        </w:rPr>
        <w:t>Как только чуть нажмет Людмила</w:t>
      </w:r>
    </w:p>
    <w:p w14:paraId="2042B9E6" w14:textId="77777777" w:rsidR="005D48DB" w:rsidRDefault="005D48DB">
      <w:pPr>
        <w:pStyle w:val="a7"/>
        <w:rPr>
          <w:rFonts w:ascii="Academy Cyr" w:hAnsi="Academy Cyr"/>
        </w:rPr>
      </w:pPr>
      <w:r>
        <w:rPr>
          <w:rFonts w:ascii="Academy Cyr" w:hAnsi="Academy Cyr"/>
        </w:rPr>
        <w:t>На русофобскую мозоль,</w:t>
      </w:r>
    </w:p>
    <w:p w14:paraId="3AE2643A" w14:textId="77777777" w:rsidR="005D48DB" w:rsidRDefault="005D48DB">
      <w:pPr>
        <w:pStyle w:val="a7"/>
        <w:rPr>
          <w:rFonts w:ascii="Academy Cyr" w:hAnsi="Academy Cyr"/>
        </w:rPr>
      </w:pPr>
      <w:r>
        <w:rPr>
          <w:rFonts w:ascii="Academy Cyr" w:hAnsi="Academy Cyr"/>
        </w:rPr>
        <w:t>Сейчас же окрик: Шовинисты!</w:t>
      </w:r>
    </w:p>
    <w:p w14:paraId="1A2BDD57" w14:textId="77777777" w:rsidR="005D48DB" w:rsidRDefault="005D48DB">
      <w:pPr>
        <w:pStyle w:val="a7"/>
        <w:rPr>
          <w:rFonts w:ascii="Academy Cyr" w:hAnsi="Academy Cyr"/>
        </w:rPr>
      </w:pPr>
      <w:r>
        <w:rPr>
          <w:rFonts w:ascii="Academy Cyr" w:hAnsi="Academy Cyr"/>
        </w:rPr>
        <w:t>Из черной сотни мужичье!</w:t>
      </w:r>
    </w:p>
    <w:p w14:paraId="1FD70509" w14:textId="77777777" w:rsidR="005D48DB" w:rsidRDefault="005D48DB">
      <w:pPr>
        <w:pStyle w:val="a7"/>
        <w:rPr>
          <w:rFonts w:ascii="Academy Cyr" w:hAnsi="Academy Cyr"/>
        </w:rPr>
      </w:pPr>
      <w:r>
        <w:rPr>
          <w:rFonts w:ascii="Academy Cyr" w:hAnsi="Academy Cyr"/>
        </w:rPr>
        <w:t>И даже... Русские фашисты!</w:t>
      </w:r>
    </w:p>
    <w:p w14:paraId="16E8E71D" w14:textId="77777777" w:rsidR="005D48DB" w:rsidRDefault="005D48DB">
      <w:pPr>
        <w:pStyle w:val="a7"/>
        <w:rPr>
          <w:rFonts w:ascii="Academy Cyr" w:hAnsi="Academy Cyr"/>
        </w:rPr>
      </w:pPr>
      <w:r>
        <w:rPr>
          <w:rFonts w:ascii="Academy Cyr" w:hAnsi="Academy Cyr"/>
        </w:rPr>
        <w:t>Ну, заметалось воронье!</w:t>
      </w:r>
    </w:p>
    <w:p w14:paraId="7FF709E4" w14:textId="77777777" w:rsidR="005D48DB" w:rsidRDefault="005D48DB">
      <w:pPr>
        <w:pStyle w:val="a7"/>
        <w:rPr>
          <w:rFonts w:ascii="Academy Cyr" w:hAnsi="Academy Cyr"/>
        </w:rPr>
      </w:pPr>
      <w:r>
        <w:rPr>
          <w:rFonts w:ascii="Academy Cyr" w:hAnsi="Academy Cyr"/>
        </w:rPr>
        <w:t>И сердобольный русский люд</w:t>
      </w:r>
    </w:p>
    <w:p w14:paraId="43435F2C" w14:textId="77777777" w:rsidR="005D48DB" w:rsidRDefault="005D48DB">
      <w:pPr>
        <w:pStyle w:val="a7"/>
        <w:rPr>
          <w:rFonts w:ascii="Academy Cyr" w:hAnsi="Academy Cyr"/>
        </w:rPr>
      </w:pPr>
      <w:r>
        <w:rPr>
          <w:rFonts w:ascii="Academy Cyr" w:hAnsi="Academy Cyr"/>
        </w:rPr>
        <w:t>Опять во власти у иуд.</w:t>
      </w:r>
    </w:p>
    <w:p w14:paraId="0AA6F1D4" w14:textId="77777777" w:rsidR="005D48DB" w:rsidRDefault="005D48DB">
      <w:pPr>
        <w:pStyle w:val="a7"/>
        <w:rPr>
          <w:rFonts w:ascii="Academy Cyr" w:hAnsi="Academy Cyr"/>
        </w:rPr>
      </w:pPr>
      <w:r>
        <w:rPr>
          <w:rFonts w:ascii="Academy Cyr" w:hAnsi="Academy Cyr"/>
        </w:rPr>
        <w:t>Не разберясь, устроить “гром”</w:t>
      </w:r>
    </w:p>
    <w:p w14:paraId="4198197F" w14:textId="77777777" w:rsidR="005D48DB" w:rsidRDefault="005D48DB">
      <w:pPr>
        <w:pStyle w:val="a7"/>
        <w:rPr>
          <w:rFonts w:ascii="Academy Cyr" w:hAnsi="Academy Cyr"/>
        </w:rPr>
      </w:pPr>
      <w:r>
        <w:rPr>
          <w:rFonts w:ascii="Academy Cyr" w:hAnsi="Academy Cyr"/>
        </w:rPr>
        <w:t>Тут может наш “доброжелатель”.</w:t>
      </w:r>
    </w:p>
    <w:p w14:paraId="031701EB" w14:textId="77777777" w:rsidR="005D48DB" w:rsidRDefault="005D48DB">
      <w:pPr>
        <w:pStyle w:val="a7"/>
        <w:rPr>
          <w:rFonts w:ascii="Academy Cyr" w:hAnsi="Academy Cyr"/>
        </w:rPr>
      </w:pPr>
      <w:r>
        <w:rPr>
          <w:rFonts w:ascii="Academy Cyr" w:hAnsi="Academy Cyr"/>
        </w:rPr>
        <w:t>Уж не зовем ли на погром?</w:t>
      </w:r>
    </w:p>
    <w:p w14:paraId="24B1539D" w14:textId="77777777" w:rsidR="005D48DB" w:rsidRDefault="005D48DB">
      <w:pPr>
        <w:pStyle w:val="a7"/>
        <w:rPr>
          <w:rFonts w:ascii="Academy Cyr" w:hAnsi="Academy Cyr"/>
        </w:rPr>
      </w:pPr>
      <w:r>
        <w:rPr>
          <w:rFonts w:ascii="Academy Cyr" w:hAnsi="Academy Cyr"/>
        </w:rPr>
        <w:t>Не дай нам это Бог, читатель!</w:t>
      </w:r>
    </w:p>
    <w:p w14:paraId="41E16D34" w14:textId="77777777" w:rsidR="005D48DB" w:rsidRDefault="005D48DB">
      <w:pPr>
        <w:pStyle w:val="a7"/>
        <w:rPr>
          <w:rFonts w:ascii="Academy Cyr" w:hAnsi="Academy Cyr"/>
        </w:rPr>
      </w:pPr>
      <w:r>
        <w:rPr>
          <w:rFonts w:ascii="Academy Cyr" w:hAnsi="Academy Cyr"/>
        </w:rPr>
        <w:t>На то хватало дураков,</w:t>
      </w:r>
    </w:p>
    <w:p w14:paraId="00273318" w14:textId="77777777" w:rsidR="005D48DB" w:rsidRDefault="005D48DB">
      <w:pPr>
        <w:pStyle w:val="a7"/>
        <w:rPr>
          <w:rFonts w:ascii="Academy Cyr" w:hAnsi="Academy Cyr"/>
        </w:rPr>
      </w:pPr>
      <w:r>
        <w:rPr>
          <w:rFonts w:ascii="Academy Cyr" w:hAnsi="Academy Cyr"/>
        </w:rPr>
        <w:t xml:space="preserve">Когда за дело брался мастер, </w:t>
      </w:r>
    </w:p>
    <w:p w14:paraId="7ADFD2F7" w14:textId="77777777" w:rsidR="005D48DB" w:rsidRDefault="005D48DB">
      <w:pPr>
        <w:pStyle w:val="a7"/>
        <w:rPr>
          <w:rFonts w:ascii="Academy Cyr" w:hAnsi="Academy Cyr"/>
        </w:rPr>
      </w:pPr>
      <w:r>
        <w:rPr>
          <w:rFonts w:ascii="Academy Cyr" w:hAnsi="Academy Cyr"/>
        </w:rPr>
        <w:t>Подкинув в сотню мужиков</w:t>
      </w:r>
    </w:p>
    <w:p w14:paraId="77AD5739" w14:textId="77777777" w:rsidR="005D48DB" w:rsidRDefault="005D48DB">
      <w:pPr>
        <w:pStyle w:val="a7"/>
        <w:rPr>
          <w:rFonts w:ascii="Academy Cyr" w:hAnsi="Academy Cyr"/>
        </w:rPr>
      </w:pPr>
      <w:r>
        <w:rPr>
          <w:rFonts w:ascii="Academy Cyr" w:hAnsi="Academy Cyr"/>
        </w:rPr>
        <w:t>Валетов самой темной масти.</w:t>
      </w:r>
    </w:p>
    <w:p w14:paraId="4FF819EC" w14:textId="77777777" w:rsidR="005D48DB" w:rsidRDefault="005D48DB">
      <w:pPr>
        <w:pStyle w:val="a7"/>
        <w:rPr>
          <w:rFonts w:ascii="Academy Cyr" w:hAnsi="Academy Cyr"/>
        </w:rPr>
      </w:pPr>
      <w:r>
        <w:rPr>
          <w:rFonts w:ascii="Academy Cyr" w:hAnsi="Academy Cyr"/>
        </w:rPr>
        <w:t>А мы с семнадцатого года</w:t>
      </w:r>
    </w:p>
    <w:p w14:paraId="7C074215" w14:textId="77777777" w:rsidR="005D48DB" w:rsidRDefault="005D48DB">
      <w:pPr>
        <w:pStyle w:val="a7"/>
        <w:rPr>
          <w:rFonts w:ascii="Academy Cyr" w:hAnsi="Academy Cyr"/>
        </w:rPr>
      </w:pPr>
      <w:r>
        <w:rPr>
          <w:rFonts w:ascii="Academy Cyr" w:hAnsi="Academy Cyr"/>
        </w:rPr>
        <w:t>Не в силах удержать пока</w:t>
      </w:r>
    </w:p>
    <w:p w14:paraId="3D7F072E" w14:textId="77777777" w:rsidR="005D48DB" w:rsidRDefault="005D48DB">
      <w:pPr>
        <w:pStyle w:val="a7"/>
        <w:rPr>
          <w:rFonts w:ascii="Academy Cyr" w:hAnsi="Academy Cyr"/>
        </w:rPr>
      </w:pPr>
      <w:r>
        <w:rPr>
          <w:rFonts w:ascii="Academy Cyr" w:hAnsi="Academy Cyr"/>
        </w:rPr>
        <w:t>Погромов русского народа</w:t>
      </w:r>
    </w:p>
    <w:p w14:paraId="4D434AC0" w14:textId="77777777" w:rsidR="005D48DB" w:rsidRDefault="005D48DB">
      <w:pPr>
        <w:pStyle w:val="a7"/>
        <w:rPr>
          <w:rFonts w:ascii="Academy Cyr" w:hAnsi="Academy Cyr"/>
        </w:rPr>
      </w:pPr>
      <w:r>
        <w:rPr>
          <w:rFonts w:ascii="Academy Cyr" w:hAnsi="Academy Cyr"/>
        </w:rPr>
        <w:t>От мора, водки и штыка.</w:t>
      </w:r>
    </w:p>
    <w:p w14:paraId="299775D4" w14:textId="77777777" w:rsidR="005D48DB" w:rsidRDefault="005D48DB">
      <w:pPr>
        <w:pStyle w:val="a7"/>
      </w:pPr>
    </w:p>
    <w:p w14:paraId="329003D5" w14:textId="77777777" w:rsidR="005D48DB" w:rsidRDefault="005D48DB">
      <w:pPr>
        <w:pStyle w:val="a7"/>
        <w:rPr>
          <w:rFonts w:ascii="Academy Cyr" w:hAnsi="Academy Cyr"/>
        </w:rPr>
      </w:pPr>
      <w:r>
        <w:rPr>
          <w:rFonts w:ascii="Academy Cyr" w:hAnsi="Academy Cyr"/>
        </w:rPr>
        <w:t>Когда все это началось,</w:t>
      </w:r>
    </w:p>
    <w:p w14:paraId="59EFD699" w14:textId="77777777" w:rsidR="005D48DB" w:rsidRDefault="005D48DB">
      <w:pPr>
        <w:pStyle w:val="a7"/>
        <w:rPr>
          <w:rFonts w:ascii="Academy Cyr" w:hAnsi="Academy Cyr"/>
        </w:rPr>
      </w:pPr>
      <w:r>
        <w:rPr>
          <w:rFonts w:ascii="Academy Cyr" w:hAnsi="Academy Cyr"/>
        </w:rPr>
        <w:t>Теперь не просто догадаться,</w:t>
      </w:r>
    </w:p>
    <w:p w14:paraId="61088BB7" w14:textId="77777777" w:rsidR="005D48DB" w:rsidRDefault="005D48DB">
      <w:pPr>
        <w:pStyle w:val="a7"/>
        <w:rPr>
          <w:rFonts w:ascii="Academy Cyr" w:hAnsi="Academy Cyr"/>
        </w:rPr>
      </w:pPr>
      <w:r>
        <w:rPr>
          <w:rFonts w:ascii="Academy Cyr" w:hAnsi="Academy Cyr"/>
        </w:rPr>
        <w:t>Тем более, что наши “святцы”</w:t>
      </w:r>
    </w:p>
    <w:p w14:paraId="1FE4C70C" w14:textId="77777777" w:rsidR="005D48DB" w:rsidRDefault="005D48DB">
      <w:pPr>
        <w:pStyle w:val="a7"/>
        <w:rPr>
          <w:rFonts w:ascii="Academy Cyr" w:hAnsi="Academy Cyr"/>
        </w:rPr>
      </w:pPr>
      <w:r>
        <w:rPr>
          <w:rFonts w:ascii="Academy Cyr" w:hAnsi="Academy Cyr"/>
        </w:rPr>
        <w:t>Хранит иноплеменный гость.</w:t>
      </w:r>
    </w:p>
    <w:p w14:paraId="26B4C97D" w14:textId="77777777" w:rsidR="005D48DB" w:rsidRDefault="005D48DB">
      <w:pPr>
        <w:pStyle w:val="a7"/>
        <w:rPr>
          <w:rFonts w:ascii="Academy Cyr" w:hAnsi="Academy Cyr"/>
        </w:rPr>
      </w:pPr>
      <w:r>
        <w:rPr>
          <w:rFonts w:ascii="Academy Cyr" w:hAnsi="Academy Cyr"/>
        </w:rPr>
        <w:t>Скорей всего, когда штыком</w:t>
      </w:r>
    </w:p>
    <w:p w14:paraId="00A287BF" w14:textId="77777777" w:rsidR="005D48DB" w:rsidRDefault="005D48DB">
      <w:pPr>
        <w:pStyle w:val="a7"/>
        <w:rPr>
          <w:rFonts w:ascii="Academy Cyr" w:hAnsi="Academy Cyr"/>
        </w:rPr>
      </w:pPr>
      <w:r>
        <w:rPr>
          <w:rFonts w:ascii="Academy Cyr" w:hAnsi="Academy Cyr"/>
        </w:rPr>
        <w:t>Народ прогнал другого “гостя”</w:t>
      </w:r>
    </w:p>
    <w:p w14:paraId="763E5ADD" w14:textId="77777777" w:rsidR="005D48DB" w:rsidRDefault="005D48DB">
      <w:pPr>
        <w:pStyle w:val="a7"/>
        <w:rPr>
          <w:rFonts w:ascii="Academy Cyr" w:hAnsi="Academy Cyr"/>
        </w:rPr>
      </w:pPr>
      <w:r>
        <w:rPr>
          <w:rFonts w:ascii="Academy Cyr" w:hAnsi="Academy Cyr"/>
        </w:rPr>
        <w:t>И либерал наш с мужиком</w:t>
      </w:r>
    </w:p>
    <w:p w14:paraId="5130BE21" w14:textId="77777777" w:rsidR="005D48DB" w:rsidRDefault="005D48DB">
      <w:pPr>
        <w:pStyle w:val="a7"/>
        <w:rPr>
          <w:rFonts w:ascii="Academy Cyr" w:hAnsi="Academy Cyr"/>
        </w:rPr>
      </w:pPr>
      <w:r>
        <w:rPr>
          <w:rFonts w:ascii="Academy Cyr" w:hAnsi="Academy Cyr"/>
        </w:rPr>
        <w:t>Растряс по заграницам кости.</w:t>
      </w:r>
    </w:p>
    <w:p w14:paraId="55FAE84E" w14:textId="77777777" w:rsidR="005D48DB" w:rsidRDefault="005D48DB">
      <w:pPr>
        <w:pStyle w:val="a7"/>
        <w:rPr>
          <w:rFonts w:ascii="Academy Cyr" w:hAnsi="Academy Cyr"/>
        </w:rPr>
      </w:pPr>
      <w:r>
        <w:rPr>
          <w:rFonts w:ascii="Academy Cyr" w:hAnsi="Academy Cyr"/>
        </w:rPr>
        <w:lastRenderedPageBreak/>
        <w:t>Вот там им и вплели мотив,</w:t>
      </w:r>
    </w:p>
    <w:p w14:paraId="15AEDCE5" w14:textId="77777777" w:rsidR="005D48DB" w:rsidRDefault="005D48DB">
      <w:pPr>
        <w:pStyle w:val="a7"/>
        <w:rPr>
          <w:rFonts w:ascii="Academy Cyr" w:hAnsi="Academy Cyr"/>
        </w:rPr>
      </w:pPr>
      <w:r>
        <w:rPr>
          <w:rFonts w:ascii="Academy Cyr" w:hAnsi="Academy Cyr"/>
        </w:rPr>
        <w:t>Засевший в голову прилично,</w:t>
      </w:r>
    </w:p>
    <w:p w14:paraId="705CE786" w14:textId="77777777" w:rsidR="005D48DB" w:rsidRDefault="005D48DB">
      <w:pPr>
        <w:pStyle w:val="a7"/>
        <w:rPr>
          <w:rFonts w:ascii="Academy Cyr" w:hAnsi="Academy Cyr"/>
        </w:rPr>
      </w:pPr>
      <w:r>
        <w:rPr>
          <w:rFonts w:ascii="Academy Cyr" w:hAnsi="Academy Cyr"/>
        </w:rPr>
        <w:t>Что русский, мол, мужик ленив,</w:t>
      </w:r>
    </w:p>
    <w:p w14:paraId="372AF192" w14:textId="77777777" w:rsidR="005D48DB" w:rsidRDefault="005D48DB">
      <w:pPr>
        <w:pStyle w:val="a7"/>
        <w:rPr>
          <w:rFonts w:ascii="Academy Cyr" w:hAnsi="Academy Cyr"/>
        </w:rPr>
      </w:pPr>
      <w:r>
        <w:rPr>
          <w:rFonts w:ascii="Academy Cyr" w:hAnsi="Academy Cyr"/>
        </w:rPr>
        <w:t>А жизнь, мол, недемократична.</w:t>
      </w:r>
    </w:p>
    <w:p w14:paraId="05824B7B" w14:textId="77777777" w:rsidR="005D48DB" w:rsidRDefault="005D48DB">
      <w:pPr>
        <w:pStyle w:val="a7"/>
        <w:rPr>
          <w:rFonts w:ascii="Academy Cyr" w:hAnsi="Academy Cyr"/>
        </w:rPr>
      </w:pPr>
      <w:r>
        <w:rPr>
          <w:rFonts w:ascii="Academy Cyr" w:hAnsi="Academy Cyr"/>
        </w:rPr>
        <w:t>Интеллигенция тогда</w:t>
      </w:r>
    </w:p>
    <w:p w14:paraId="72964E33" w14:textId="77777777" w:rsidR="005D48DB" w:rsidRDefault="005D48DB">
      <w:pPr>
        <w:pStyle w:val="a7"/>
        <w:rPr>
          <w:rFonts w:ascii="Academy Cyr" w:hAnsi="Academy Cyr"/>
        </w:rPr>
      </w:pPr>
      <w:r>
        <w:rPr>
          <w:rFonts w:ascii="Academy Cyr" w:hAnsi="Academy Cyr"/>
        </w:rPr>
        <w:t>На части резко разделилась:</w:t>
      </w:r>
    </w:p>
    <w:p w14:paraId="0B42F44A" w14:textId="77777777" w:rsidR="005D48DB" w:rsidRDefault="005D48DB">
      <w:pPr>
        <w:pStyle w:val="a7"/>
        <w:rPr>
          <w:rFonts w:ascii="Academy Cyr" w:hAnsi="Academy Cyr"/>
        </w:rPr>
      </w:pPr>
      <w:r>
        <w:rPr>
          <w:rFonts w:ascii="Academy Cyr" w:hAnsi="Academy Cyr"/>
        </w:rPr>
        <w:t>Одна в Россию возвратилась,</w:t>
      </w:r>
    </w:p>
    <w:p w14:paraId="22A274CE" w14:textId="77777777" w:rsidR="005D48DB" w:rsidRDefault="005D48DB">
      <w:pPr>
        <w:pStyle w:val="a7"/>
        <w:rPr>
          <w:rFonts w:ascii="Academy Cyr" w:hAnsi="Academy Cyr"/>
        </w:rPr>
      </w:pPr>
      <w:r>
        <w:rPr>
          <w:rFonts w:ascii="Academy Cyr" w:hAnsi="Academy Cyr"/>
        </w:rPr>
        <w:t>Другая села навсегда</w:t>
      </w:r>
    </w:p>
    <w:p w14:paraId="4D67C5F9" w14:textId="77777777" w:rsidR="005D48DB" w:rsidRDefault="005D48DB">
      <w:pPr>
        <w:pStyle w:val="a7"/>
        <w:rPr>
          <w:rFonts w:ascii="Academy Cyr" w:hAnsi="Academy Cyr"/>
        </w:rPr>
      </w:pPr>
      <w:r>
        <w:rPr>
          <w:rFonts w:ascii="Academy Cyr" w:hAnsi="Academy Cyr"/>
        </w:rPr>
        <w:t>О русском мужике “тужити”.</w:t>
      </w:r>
    </w:p>
    <w:p w14:paraId="2122B1B5" w14:textId="77777777" w:rsidR="005D48DB" w:rsidRDefault="005D48DB">
      <w:pPr>
        <w:pStyle w:val="a7"/>
        <w:rPr>
          <w:rFonts w:ascii="Academy Cyr" w:hAnsi="Academy Cyr"/>
        </w:rPr>
      </w:pPr>
      <w:r>
        <w:rPr>
          <w:rFonts w:ascii="Academy Cyr" w:hAnsi="Academy Cyr"/>
        </w:rPr>
        <w:t>А это, понимаем мы,</w:t>
      </w:r>
    </w:p>
    <w:p w14:paraId="4B0834D6" w14:textId="77777777" w:rsidR="005D48DB" w:rsidRDefault="005D48DB">
      <w:pPr>
        <w:pStyle w:val="a7"/>
        <w:rPr>
          <w:rFonts w:ascii="Academy Cyr" w:hAnsi="Academy Cyr"/>
        </w:rPr>
      </w:pPr>
      <w:r>
        <w:rPr>
          <w:rFonts w:ascii="Academy Cyr" w:hAnsi="Academy Cyr"/>
        </w:rPr>
        <w:t>Милей из лондонского сити,</w:t>
      </w:r>
    </w:p>
    <w:p w14:paraId="14DFC58B" w14:textId="77777777" w:rsidR="005D48DB" w:rsidRDefault="005D48DB">
      <w:pPr>
        <w:pStyle w:val="a7"/>
        <w:rPr>
          <w:rFonts w:ascii="Academy Cyr" w:hAnsi="Academy Cyr"/>
        </w:rPr>
      </w:pPr>
      <w:r>
        <w:rPr>
          <w:rFonts w:ascii="Academy Cyr" w:hAnsi="Academy Cyr"/>
        </w:rPr>
        <w:t>Чем из какой-то Костромы...</w:t>
      </w:r>
    </w:p>
    <w:p w14:paraId="67AA2A21" w14:textId="77777777" w:rsidR="005D48DB" w:rsidRDefault="005D48DB">
      <w:pPr>
        <w:pStyle w:val="a7"/>
        <w:rPr>
          <w:rFonts w:ascii="Academy Cyr" w:hAnsi="Academy Cyr"/>
        </w:rPr>
      </w:pPr>
      <w:r>
        <w:rPr>
          <w:rFonts w:ascii="Academy Cyr" w:hAnsi="Academy Cyr"/>
        </w:rPr>
        <w:t>Как мужика отбить от лени,</w:t>
      </w:r>
    </w:p>
    <w:p w14:paraId="061F1C84" w14:textId="77777777" w:rsidR="005D48DB" w:rsidRDefault="005D48DB">
      <w:pPr>
        <w:pStyle w:val="a7"/>
        <w:rPr>
          <w:rFonts w:ascii="Academy Cyr" w:hAnsi="Academy Cyr"/>
        </w:rPr>
      </w:pPr>
      <w:r>
        <w:rPr>
          <w:rFonts w:ascii="Academy Cyr" w:hAnsi="Academy Cyr"/>
        </w:rPr>
        <w:t>Гадала, потирая лоб...</w:t>
      </w:r>
    </w:p>
    <w:p w14:paraId="7295B656" w14:textId="77777777" w:rsidR="005D48DB" w:rsidRDefault="005D48DB">
      <w:pPr>
        <w:pStyle w:val="a7"/>
        <w:rPr>
          <w:rFonts w:ascii="Academy Cyr" w:hAnsi="Academy Cyr"/>
        </w:rPr>
      </w:pPr>
      <w:r>
        <w:rPr>
          <w:rFonts w:ascii="Academy Cyr" w:hAnsi="Academy Cyr"/>
        </w:rPr>
        <w:t>Вот тут-то карла — Черный гений</w:t>
      </w:r>
    </w:p>
    <w:p w14:paraId="7480FEE5" w14:textId="77777777" w:rsidR="005D48DB" w:rsidRDefault="005D48DB">
      <w:pPr>
        <w:pStyle w:val="a7"/>
      </w:pPr>
      <w:r>
        <w:rPr>
          <w:rFonts w:ascii="Academy Cyr" w:hAnsi="Academy Cyr"/>
        </w:rPr>
        <w:t>Ей и всучил “КАЛЕЙДОСКОП”.</w:t>
      </w:r>
    </w:p>
    <w:p w14:paraId="13BF8890" w14:textId="77777777" w:rsidR="005D48DB" w:rsidRDefault="005D48DB">
      <w:pPr>
        <w:pStyle w:val="a7"/>
        <w:rPr>
          <w:rFonts w:ascii="Academy Cyr" w:hAnsi="Academy Cyr"/>
        </w:rPr>
      </w:pPr>
      <w:r>
        <w:rPr>
          <w:rFonts w:ascii="Academy Cyr" w:hAnsi="Academy Cyr"/>
        </w:rPr>
        <w:t>А в нем — блестящие картинки,</w:t>
      </w:r>
    </w:p>
    <w:p w14:paraId="35E6A90C" w14:textId="77777777" w:rsidR="005D48DB" w:rsidRDefault="005D48DB">
      <w:pPr>
        <w:pStyle w:val="a7"/>
        <w:rPr>
          <w:rFonts w:ascii="Academy Cyr" w:hAnsi="Academy Cyr"/>
        </w:rPr>
      </w:pPr>
      <w:r>
        <w:rPr>
          <w:rFonts w:ascii="Academy Cyr" w:hAnsi="Academy Cyr"/>
        </w:rPr>
        <w:t>В швейцарском сшитые дворце:</w:t>
      </w:r>
    </w:p>
    <w:p w14:paraId="6CEFF5B1" w14:textId="77777777" w:rsidR="005D48DB" w:rsidRDefault="005D48DB">
      <w:pPr>
        <w:pStyle w:val="a7"/>
        <w:rPr>
          <w:rFonts w:ascii="Academy Cyr" w:hAnsi="Academy Cyr"/>
        </w:rPr>
      </w:pPr>
      <w:r>
        <w:rPr>
          <w:rFonts w:ascii="Academy Cyr" w:hAnsi="Academy Cyr"/>
        </w:rPr>
        <w:t>В нем и фаланстеры, и рынки,</w:t>
      </w:r>
    </w:p>
    <w:p w14:paraId="4CB17A51" w14:textId="77777777" w:rsidR="005D48DB" w:rsidRDefault="005D48DB">
      <w:pPr>
        <w:pStyle w:val="a7"/>
        <w:rPr>
          <w:rFonts w:ascii="Academy Cyr" w:hAnsi="Academy Cyr"/>
        </w:rPr>
      </w:pPr>
      <w:r>
        <w:rPr>
          <w:rFonts w:ascii="Academy Cyr" w:hAnsi="Academy Cyr"/>
        </w:rPr>
        <w:t>Но всех красивей — О Че Це!</w:t>
      </w:r>
    </w:p>
    <w:p w14:paraId="4FAE485F" w14:textId="77777777" w:rsidR="005D48DB" w:rsidRDefault="005D48DB">
      <w:pPr>
        <w:pStyle w:val="a7"/>
        <w:rPr>
          <w:rFonts w:ascii="Academy Cyr" w:hAnsi="Academy Cyr"/>
        </w:rPr>
      </w:pPr>
      <w:r>
        <w:rPr>
          <w:rFonts w:ascii="Academy Cyr" w:hAnsi="Academy Cyr"/>
        </w:rPr>
        <w:t>Ну, незадача — хоть в конце,</w:t>
      </w:r>
    </w:p>
    <w:p w14:paraId="6C1B4145" w14:textId="77777777" w:rsidR="005D48DB" w:rsidRDefault="005D48DB">
      <w:pPr>
        <w:pStyle w:val="a7"/>
        <w:rPr>
          <w:rFonts w:ascii="Academy Cyr" w:hAnsi="Academy Cyr"/>
        </w:rPr>
      </w:pPr>
      <w:r>
        <w:rPr>
          <w:rFonts w:ascii="Academy Cyr" w:hAnsi="Academy Cyr"/>
        </w:rPr>
        <w:t>Но влезли в чуждую культуру!</w:t>
      </w:r>
    </w:p>
    <w:p w14:paraId="6CA3EF52" w14:textId="77777777" w:rsidR="005D48DB" w:rsidRDefault="005D48DB">
      <w:pPr>
        <w:pStyle w:val="a7"/>
        <w:rPr>
          <w:rFonts w:ascii="Academy Cyr" w:hAnsi="Academy Cyr"/>
        </w:rPr>
      </w:pPr>
      <w:r>
        <w:rPr>
          <w:rFonts w:ascii="Academy Cyr" w:hAnsi="Academy Cyr"/>
        </w:rPr>
        <w:t>Раскроем аббревиатуру:</w:t>
      </w:r>
    </w:p>
    <w:p w14:paraId="68211559" w14:textId="77777777" w:rsidR="005D48DB" w:rsidRDefault="005D48DB">
      <w:pPr>
        <w:pStyle w:val="a7"/>
        <w:rPr>
          <w:rFonts w:ascii="Academy Cyr" w:hAnsi="Academy Cyr"/>
        </w:rPr>
      </w:pPr>
      <w:r>
        <w:rPr>
          <w:rFonts w:ascii="Academy Cyr" w:hAnsi="Academy Cyr"/>
        </w:rPr>
        <w:t>“О” — это “обще”, “ценность” — “Це”</w:t>
      </w:r>
    </w:p>
    <w:p w14:paraId="583CDB36" w14:textId="77777777" w:rsidR="005D48DB" w:rsidRDefault="005D48DB">
      <w:pPr>
        <w:pStyle w:val="a7"/>
        <w:rPr>
          <w:rFonts w:ascii="Academy Cyr" w:hAnsi="Academy Cyr"/>
        </w:rPr>
      </w:pPr>
      <w:r>
        <w:rPr>
          <w:rFonts w:ascii="Academy Cyr" w:hAnsi="Academy Cyr"/>
        </w:rPr>
        <w:t>“Ч” — “человеческие”. Скажем:</w:t>
      </w:r>
    </w:p>
    <w:p w14:paraId="31B28554" w14:textId="77777777" w:rsidR="005D48DB" w:rsidRDefault="005D48DB">
      <w:pPr>
        <w:pStyle w:val="a7"/>
        <w:rPr>
          <w:rFonts w:ascii="Academy Cyr" w:hAnsi="Academy Cyr"/>
        </w:rPr>
      </w:pPr>
      <w:r>
        <w:rPr>
          <w:rFonts w:ascii="Academy Cyr" w:hAnsi="Academy Cyr"/>
        </w:rPr>
        <w:t xml:space="preserve">Кто может ценности достать, </w:t>
      </w:r>
    </w:p>
    <w:p w14:paraId="28B1B1C5" w14:textId="77777777" w:rsidR="005D48DB" w:rsidRDefault="005D48DB">
      <w:pPr>
        <w:pStyle w:val="a7"/>
        <w:rPr>
          <w:rFonts w:ascii="Academy Cyr" w:hAnsi="Academy Cyr"/>
        </w:rPr>
      </w:pPr>
      <w:r>
        <w:rPr>
          <w:rFonts w:ascii="Academy Cyr" w:hAnsi="Academy Cyr"/>
        </w:rPr>
        <w:t>Тот посвященней может стать</w:t>
      </w:r>
    </w:p>
    <w:p w14:paraId="43FDACA1" w14:textId="77777777" w:rsidR="005D48DB" w:rsidRDefault="005D48DB">
      <w:pPr>
        <w:pStyle w:val="a7"/>
        <w:rPr>
          <w:rFonts w:ascii="Academy Cyr" w:hAnsi="Academy Cyr"/>
        </w:rPr>
      </w:pPr>
      <w:r>
        <w:rPr>
          <w:rFonts w:ascii="Academy Cyr" w:hAnsi="Academy Cyr"/>
        </w:rPr>
        <w:t>И богоизбраннее даже.</w:t>
      </w:r>
    </w:p>
    <w:p w14:paraId="75D48310" w14:textId="77777777" w:rsidR="005D48DB" w:rsidRDefault="005D48DB">
      <w:pPr>
        <w:pStyle w:val="a7"/>
        <w:rPr>
          <w:rFonts w:ascii="Academy Cyr" w:hAnsi="Academy Cyr"/>
        </w:rPr>
      </w:pPr>
      <w:r>
        <w:rPr>
          <w:rFonts w:ascii="Academy Cyr" w:hAnsi="Academy Cyr"/>
        </w:rPr>
        <w:t>Но... “ОЧеЦе”  дают лишь в долг,</w:t>
      </w:r>
    </w:p>
    <w:p w14:paraId="74B4F033" w14:textId="77777777" w:rsidR="005D48DB" w:rsidRDefault="005D48DB">
      <w:pPr>
        <w:pStyle w:val="a7"/>
        <w:rPr>
          <w:rFonts w:ascii="Academy Cyr" w:hAnsi="Academy Cyr"/>
        </w:rPr>
      </w:pPr>
      <w:r>
        <w:rPr>
          <w:rFonts w:ascii="Academy Cyr" w:hAnsi="Academy Cyr"/>
        </w:rPr>
        <w:t>Их надо возвращать с приплатой.</w:t>
      </w:r>
    </w:p>
    <w:p w14:paraId="5C6FCA3D" w14:textId="77777777" w:rsidR="005D48DB" w:rsidRDefault="005D48DB">
      <w:pPr>
        <w:pStyle w:val="a7"/>
        <w:rPr>
          <w:rFonts w:ascii="Academy Cyr" w:hAnsi="Academy Cyr"/>
        </w:rPr>
      </w:pPr>
      <w:r>
        <w:rPr>
          <w:rFonts w:ascii="Academy Cyr" w:hAnsi="Academy Cyr"/>
        </w:rPr>
        <w:t>«Что делать!? Так устроил бог!» —</w:t>
      </w:r>
    </w:p>
    <w:p w14:paraId="47AE6DC9" w14:textId="77777777" w:rsidR="005D48DB" w:rsidRDefault="005D48DB">
      <w:pPr>
        <w:pStyle w:val="a7"/>
        <w:rPr>
          <w:rFonts w:ascii="Academy Cyr" w:hAnsi="Academy Cyr"/>
        </w:rPr>
      </w:pPr>
      <w:r>
        <w:rPr>
          <w:rFonts w:ascii="Academy Cyr" w:hAnsi="Academy Cyr"/>
        </w:rPr>
        <w:t>Картавит ментор тороватый...</w:t>
      </w:r>
    </w:p>
    <w:p w14:paraId="09B699E1" w14:textId="77777777" w:rsidR="005D48DB" w:rsidRDefault="005D48DB">
      <w:pPr>
        <w:pStyle w:val="a7"/>
        <w:rPr>
          <w:rFonts w:ascii="Academy Cyr" w:hAnsi="Academy Cyr"/>
        </w:rPr>
      </w:pPr>
      <w:r>
        <w:rPr>
          <w:rFonts w:ascii="Academy Cyr" w:hAnsi="Academy Cyr"/>
        </w:rPr>
        <w:t>Любил наш благородный гусь,</w:t>
      </w:r>
    </w:p>
    <w:p w14:paraId="3D3A08C2" w14:textId="77777777" w:rsidR="005D48DB" w:rsidRDefault="005D48DB">
      <w:pPr>
        <w:pStyle w:val="a7"/>
        <w:rPr>
          <w:rFonts w:ascii="Academy Cyr" w:hAnsi="Academy Cyr"/>
        </w:rPr>
      </w:pPr>
      <w:r>
        <w:rPr>
          <w:rFonts w:ascii="Academy Cyr" w:hAnsi="Academy Cyr"/>
        </w:rPr>
        <w:t>Прильнув к глазку калейдоскопа,</w:t>
      </w:r>
    </w:p>
    <w:p w14:paraId="766EC0E8" w14:textId="6C212D06" w:rsidR="005D48DB" w:rsidRDefault="005D48DB">
      <w:pPr>
        <w:pStyle w:val="a7"/>
      </w:pPr>
      <w:r>
        <w:rPr>
          <w:rFonts w:ascii="Academy Cyr" w:hAnsi="Academy Cyr"/>
        </w:rPr>
        <w:t>Узреть, «Что вся прочла Европа?»</w:t>
      </w:r>
      <w:r w:rsidRPr="005D48DB">
        <w:rPr>
          <w:vertAlign w:val="superscript"/>
        </w:rPr>
        <w:t>[LXIV]</w:t>
      </w:r>
    </w:p>
    <w:p w14:paraId="11EB7A99" w14:textId="77777777" w:rsidR="005D48DB" w:rsidRDefault="005D48DB">
      <w:pPr>
        <w:pStyle w:val="a7"/>
        <w:rPr>
          <w:rFonts w:ascii="Academy Cyr" w:hAnsi="Academy Cyr"/>
        </w:rPr>
      </w:pPr>
      <w:r>
        <w:rPr>
          <w:rFonts w:ascii="Academy Cyr" w:hAnsi="Academy Cyr"/>
        </w:rPr>
        <w:t>И транспортировать на Русь!</w:t>
      </w:r>
    </w:p>
    <w:p w14:paraId="11CAEBDE" w14:textId="77777777" w:rsidR="005D48DB" w:rsidRDefault="005D48DB">
      <w:pPr>
        <w:pStyle w:val="a7"/>
        <w:rPr>
          <w:rFonts w:ascii="Academy Cyr" w:hAnsi="Academy Cyr"/>
        </w:rPr>
      </w:pPr>
      <w:r>
        <w:rPr>
          <w:rFonts w:ascii="Academy Cyr" w:hAnsi="Academy Cyr"/>
        </w:rPr>
        <w:lastRenderedPageBreak/>
        <w:t>Увидит, например, «Свобода!»,</w:t>
      </w:r>
    </w:p>
    <w:p w14:paraId="30C7648A" w14:textId="77777777" w:rsidR="005D48DB" w:rsidRDefault="005D48DB">
      <w:pPr>
        <w:pStyle w:val="a7"/>
        <w:rPr>
          <w:rFonts w:ascii="Academy Cyr" w:hAnsi="Academy Cyr"/>
        </w:rPr>
      </w:pPr>
      <w:r>
        <w:rPr>
          <w:rFonts w:ascii="Academy Cyr" w:hAnsi="Academy Cyr"/>
        </w:rPr>
        <w:t>И, этим камешком пленен,</w:t>
      </w:r>
    </w:p>
    <w:p w14:paraId="6C68C125" w14:textId="77777777" w:rsidR="005D48DB" w:rsidRDefault="005D48DB">
      <w:pPr>
        <w:pStyle w:val="a7"/>
        <w:rPr>
          <w:rFonts w:ascii="Academy Cyr" w:hAnsi="Academy Cyr"/>
        </w:rPr>
      </w:pPr>
      <w:r>
        <w:rPr>
          <w:rFonts w:ascii="Academy Cyr" w:hAnsi="Academy Cyr"/>
        </w:rPr>
        <w:t>Поднимет колокольный звон</w:t>
      </w:r>
    </w:p>
    <w:p w14:paraId="09C69F6E" w14:textId="77777777" w:rsidR="005D48DB" w:rsidRDefault="005D48DB">
      <w:pPr>
        <w:pStyle w:val="a7"/>
        <w:rPr>
          <w:rFonts w:ascii="Academy Cyr" w:hAnsi="Academy Cyr"/>
        </w:rPr>
      </w:pPr>
      <w:r>
        <w:rPr>
          <w:rFonts w:ascii="Academy Cyr" w:hAnsi="Academy Cyr"/>
        </w:rPr>
        <w:t>От Польши до краев восхода.</w:t>
      </w:r>
    </w:p>
    <w:p w14:paraId="23DF0386" w14:textId="77777777" w:rsidR="005D48DB" w:rsidRDefault="005D48DB">
      <w:pPr>
        <w:pStyle w:val="a7"/>
        <w:rPr>
          <w:rFonts w:ascii="Academy Cyr" w:hAnsi="Academy Cyr"/>
        </w:rPr>
      </w:pPr>
      <w:r>
        <w:rPr>
          <w:rFonts w:ascii="Academy Cyr" w:hAnsi="Academy Cyr"/>
        </w:rPr>
        <w:t>Или надумает сначала</w:t>
      </w:r>
    </w:p>
    <w:p w14:paraId="3D96E6E0" w14:textId="77777777" w:rsidR="005D48DB" w:rsidRDefault="005D48DB">
      <w:pPr>
        <w:pStyle w:val="a7"/>
        <w:rPr>
          <w:rFonts w:ascii="Academy Cyr" w:hAnsi="Academy Cyr"/>
        </w:rPr>
      </w:pPr>
      <w:r>
        <w:rPr>
          <w:rFonts w:ascii="Academy Cyr" w:hAnsi="Academy Cyr"/>
        </w:rPr>
        <w:t>Создать «общеевр/.../ейский дом»</w:t>
      </w:r>
    </w:p>
    <w:p w14:paraId="6123E5E1" w14:textId="77777777" w:rsidR="005D48DB" w:rsidRDefault="005D48DB">
      <w:pPr>
        <w:pStyle w:val="a7"/>
        <w:rPr>
          <w:rFonts w:ascii="Academy Cyr" w:hAnsi="Academy Cyr"/>
        </w:rPr>
      </w:pPr>
      <w:r>
        <w:rPr>
          <w:rFonts w:ascii="Academy Cyr" w:hAnsi="Academy Cyr"/>
        </w:rPr>
        <w:t>(Частицу «ОП» — вплетем потом,</w:t>
      </w:r>
    </w:p>
    <w:p w14:paraId="3936E605" w14:textId="77777777" w:rsidR="005D48DB" w:rsidRDefault="005D48DB">
      <w:pPr>
        <w:pStyle w:val="a7"/>
        <w:rPr>
          <w:rFonts w:ascii="Academy Cyr" w:hAnsi="Academy Cyr"/>
        </w:rPr>
      </w:pPr>
      <w:r>
        <w:rPr>
          <w:rFonts w:ascii="Academy Cyr" w:hAnsi="Academy Cyr"/>
        </w:rPr>
        <w:t>Чтоб ритмику не нарушала).</w:t>
      </w:r>
    </w:p>
    <w:p w14:paraId="0A231C45" w14:textId="77777777" w:rsidR="005D48DB" w:rsidRDefault="005D48DB">
      <w:pPr>
        <w:pStyle w:val="a7"/>
        <w:rPr>
          <w:rFonts w:ascii="Academy Cyr" w:hAnsi="Academy Cyr"/>
        </w:rPr>
      </w:pPr>
      <w:r>
        <w:rPr>
          <w:rFonts w:ascii="Academy Cyr" w:hAnsi="Academy Cyr"/>
        </w:rPr>
        <w:t>То, обвинив народ в разбое,</w:t>
      </w:r>
    </w:p>
    <w:p w14:paraId="00003D5D" w14:textId="77777777" w:rsidR="005D48DB" w:rsidRDefault="005D48DB">
      <w:pPr>
        <w:pStyle w:val="a7"/>
        <w:rPr>
          <w:rFonts w:ascii="Academy Cyr" w:hAnsi="Academy Cyr"/>
        </w:rPr>
      </w:pPr>
      <w:r>
        <w:rPr>
          <w:rFonts w:ascii="Academy Cyr" w:hAnsi="Academy Cyr"/>
        </w:rPr>
        <w:t>(Мужик-то наш, известно, тать)</w:t>
      </w:r>
    </w:p>
    <w:p w14:paraId="243ED867" w14:textId="77777777" w:rsidR="005D48DB" w:rsidRDefault="005D48DB">
      <w:pPr>
        <w:pStyle w:val="a7"/>
        <w:rPr>
          <w:rFonts w:ascii="Academy Cyr" w:hAnsi="Academy Cyr"/>
        </w:rPr>
      </w:pPr>
      <w:r>
        <w:rPr>
          <w:rFonts w:ascii="Academy Cyr" w:hAnsi="Academy Cyr"/>
        </w:rPr>
        <w:t>Он государство “правовое”</w:t>
      </w:r>
    </w:p>
    <w:p w14:paraId="1A00A311" w14:textId="77777777" w:rsidR="005D48DB" w:rsidRDefault="005D48DB">
      <w:pPr>
        <w:pStyle w:val="a7"/>
        <w:rPr>
          <w:rFonts w:ascii="Academy Cyr" w:hAnsi="Academy Cyr"/>
        </w:rPr>
      </w:pPr>
      <w:r>
        <w:rPr>
          <w:rFonts w:ascii="Academy Cyr" w:hAnsi="Academy Cyr"/>
        </w:rPr>
        <w:t>Вдруг вознамерится создать.</w:t>
      </w:r>
    </w:p>
    <w:p w14:paraId="257C748E" w14:textId="77777777" w:rsidR="005D48DB" w:rsidRDefault="005D48DB">
      <w:pPr>
        <w:pStyle w:val="a7"/>
      </w:pPr>
    </w:p>
    <w:p w14:paraId="329039F6" w14:textId="77777777" w:rsidR="005D48DB" w:rsidRDefault="005D48DB">
      <w:pPr>
        <w:pStyle w:val="a7"/>
        <w:rPr>
          <w:rFonts w:ascii="Academy Cyr" w:hAnsi="Academy Cyr"/>
        </w:rPr>
      </w:pPr>
      <w:r>
        <w:rPr>
          <w:rFonts w:ascii="Academy Cyr" w:hAnsi="Academy Cyr"/>
        </w:rPr>
        <w:t>Так новый русский либерал</w:t>
      </w:r>
    </w:p>
    <w:p w14:paraId="620C6C0E" w14:textId="77777777" w:rsidR="005D48DB" w:rsidRDefault="005D48DB">
      <w:pPr>
        <w:pStyle w:val="a7"/>
        <w:rPr>
          <w:rFonts w:ascii="Academy Cyr" w:hAnsi="Academy Cyr"/>
        </w:rPr>
      </w:pPr>
      <w:r>
        <w:rPr>
          <w:rFonts w:ascii="Academy Cyr" w:hAnsi="Academy Cyr"/>
        </w:rPr>
        <w:t>Домой вернулся просвещенным,</w:t>
      </w:r>
    </w:p>
    <w:p w14:paraId="119A3F30" w14:textId="77777777" w:rsidR="005D48DB" w:rsidRDefault="005D48DB">
      <w:pPr>
        <w:pStyle w:val="a7"/>
        <w:rPr>
          <w:rFonts w:ascii="Academy Cyr" w:hAnsi="Academy Cyr"/>
        </w:rPr>
      </w:pPr>
      <w:r>
        <w:rPr>
          <w:rFonts w:ascii="Academy Cyr" w:hAnsi="Academy Cyr"/>
        </w:rPr>
        <w:t>В какой-то мере посвященным,</w:t>
      </w:r>
    </w:p>
    <w:p w14:paraId="6576CFB4" w14:textId="77777777" w:rsidR="005D48DB" w:rsidRDefault="005D48DB">
      <w:pPr>
        <w:pStyle w:val="a7"/>
        <w:rPr>
          <w:rFonts w:ascii="Academy Cyr" w:hAnsi="Academy Cyr"/>
        </w:rPr>
      </w:pPr>
      <w:r>
        <w:rPr>
          <w:rFonts w:ascii="Academy Cyr" w:hAnsi="Academy Cyr"/>
        </w:rPr>
        <w:t>Во что — убей, не понимал!</w:t>
      </w:r>
    </w:p>
    <w:p w14:paraId="1A0B203B" w14:textId="77777777" w:rsidR="005D48DB" w:rsidRDefault="005D48DB">
      <w:pPr>
        <w:pStyle w:val="a7"/>
        <w:rPr>
          <w:rFonts w:ascii="Academy Cyr" w:hAnsi="Academy Cyr"/>
        </w:rPr>
      </w:pPr>
      <w:r>
        <w:rPr>
          <w:rFonts w:ascii="Academy Cyr" w:hAnsi="Academy Cyr"/>
        </w:rPr>
        <w:t>Но ложу посещал исправно,</w:t>
      </w:r>
    </w:p>
    <w:p w14:paraId="37E04A3B" w14:textId="77777777" w:rsidR="005D48DB" w:rsidRDefault="005D48DB">
      <w:pPr>
        <w:pStyle w:val="a7"/>
        <w:rPr>
          <w:rFonts w:ascii="Academy Cyr" w:hAnsi="Academy Cyr"/>
        </w:rPr>
      </w:pPr>
      <w:r>
        <w:rPr>
          <w:rFonts w:ascii="Academy Cyr" w:hAnsi="Academy Cyr"/>
        </w:rPr>
        <w:t>Как синагогу иудей,</w:t>
      </w:r>
    </w:p>
    <w:p w14:paraId="328C8842" w14:textId="77777777" w:rsidR="005D48DB" w:rsidRDefault="005D48DB">
      <w:pPr>
        <w:pStyle w:val="a7"/>
        <w:rPr>
          <w:rFonts w:ascii="Academy Cyr" w:hAnsi="Academy Cyr"/>
        </w:rPr>
      </w:pPr>
      <w:r>
        <w:rPr>
          <w:rFonts w:ascii="Academy Cyr" w:hAnsi="Academy Cyr"/>
        </w:rPr>
        <w:t>И гибнул иногда бесславно</w:t>
      </w:r>
    </w:p>
    <w:p w14:paraId="5454291D" w14:textId="77777777" w:rsidR="005D48DB" w:rsidRDefault="005D48DB">
      <w:pPr>
        <w:pStyle w:val="a7"/>
        <w:rPr>
          <w:rFonts w:ascii="Academy Cyr" w:hAnsi="Academy Cyr"/>
        </w:rPr>
      </w:pPr>
      <w:r>
        <w:rPr>
          <w:rFonts w:ascii="Academy Cyr" w:hAnsi="Academy Cyr"/>
        </w:rPr>
        <w:t>За “генераторов идей”.</w:t>
      </w:r>
    </w:p>
    <w:p w14:paraId="3BBA0EE8" w14:textId="77777777" w:rsidR="005D48DB" w:rsidRDefault="005D48DB">
      <w:pPr>
        <w:pStyle w:val="a7"/>
        <w:rPr>
          <w:rFonts w:ascii="Academy Cyr" w:hAnsi="Academy Cyr"/>
        </w:rPr>
      </w:pPr>
      <w:r>
        <w:rPr>
          <w:rFonts w:ascii="Academy Cyr" w:hAnsi="Academy Cyr"/>
        </w:rPr>
        <w:t>Рисунки Пушкина дают</w:t>
      </w:r>
    </w:p>
    <w:p w14:paraId="6BDABE29" w14:textId="77777777" w:rsidR="005D48DB" w:rsidRDefault="005D48DB">
      <w:pPr>
        <w:pStyle w:val="a7"/>
        <w:rPr>
          <w:rFonts w:ascii="Academy Cyr" w:hAnsi="Academy Cyr"/>
        </w:rPr>
      </w:pPr>
      <w:r>
        <w:rPr>
          <w:rFonts w:ascii="Academy Cyr" w:hAnsi="Academy Cyr"/>
        </w:rPr>
        <w:t>Для размышленья пищу тоже.</w:t>
      </w:r>
    </w:p>
    <w:p w14:paraId="41BE099B" w14:textId="77777777" w:rsidR="005D48DB" w:rsidRDefault="005D48DB">
      <w:pPr>
        <w:pStyle w:val="a7"/>
        <w:rPr>
          <w:rFonts w:ascii="Academy Cyr" w:hAnsi="Academy Cyr"/>
        </w:rPr>
      </w:pPr>
      <w:r>
        <w:rPr>
          <w:rFonts w:ascii="Academy Cyr" w:hAnsi="Academy Cyr"/>
        </w:rPr>
        <w:t>Читай: «И я бы мог как шут».</w:t>
      </w:r>
    </w:p>
    <w:p w14:paraId="32834990" w14:textId="77777777" w:rsidR="005D48DB" w:rsidRDefault="005D48DB">
      <w:pPr>
        <w:pStyle w:val="a7"/>
        <w:rPr>
          <w:rFonts w:ascii="Academy Cyr" w:hAnsi="Academy Cyr"/>
        </w:rPr>
      </w:pPr>
      <w:r>
        <w:rPr>
          <w:rFonts w:ascii="Academy Cyr" w:hAnsi="Academy Cyr"/>
        </w:rPr>
        <w:t>Но где-то прокололась ложа.</w:t>
      </w:r>
    </w:p>
    <w:p w14:paraId="71A9F360" w14:textId="77777777" w:rsidR="005D48DB" w:rsidRDefault="005D48DB">
      <w:pPr>
        <w:pStyle w:val="a7"/>
        <w:rPr>
          <w:rFonts w:ascii="Academy Cyr" w:hAnsi="Academy Cyr"/>
        </w:rPr>
      </w:pPr>
      <w:r>
        <w:rPr>
          <w:rFonts w:ascii="Academy Cyr" w:hAnsi="Academy Cyr"/>
        </w:rPr>
        <w:t>А ровно через сотню лет</w:t>
      </w:r>
    </w:p>
    <w:p w14:paraId="1FEA9074" w14:textId="77777777" w:rsidR="005D48DB" w:rsidRDefault="005D48DB">
      <w:pPr>
        <w:pStyle w:val="a7"/>
        <w:rPr>
          <w:rFonts w:ascii="Academy Cyr" w:hAnsi="Academy Cyr"/>
        </w:rPr>
      </w:pPr>
      <w:r>
        <w:rPr>
          <w:rFonts w:ascii="Academy Cyr" w:hAnsi="Academy Cyr"/>
        </w:rPr>
        <w:t>Шестым (по ритуальной мере)</w:t>
      </w:r>
    </w:p>
    <w:p w14:paraId="04B47F3F" w14:textId="77777777" w:rsidR="005D48DB" w:rsidRDefault="005D48DB">
      <w:pPr>
        <w:pStyle w:val="a7"/>
        <w:rPr>
          <w:rFonts w:ascii="Academy Cyr" w:hAnsi="Academy Cyr"/>
        </w:rPr>
      </w:pPr>
      <w:r>
        <w:rPr>
          <w:rFonts w:ascii="Academy Cyr" w:hAnsi="Academy Cyr"/>
        </w:rPr>
        <w:t>Повешен был другой поэт —</w:t>
      </w:r>
    </w:p>
    <w:p w14:paraId="1B8243D8" w14:textId="77777777" w:rsidR="005D48DB" w:rsidRDefault="005D48DB">
      <w:pPr>
        <w:pStyle w:val="a7"/>
        <w:rPr>
          <w:rFonts w:ascii="Academy Cyr" w:hAnsi="Academy Cyr"/>
        </w:rPr>
      </w:pPr>
      <w:r>
        <w:rPr>
          <w:rFonts w:ascii="Academy Cyr" w:hAnsi="Academy Cyr"/>
        </w:rPr>
        <w:t>Сергей Есенин — в «Англетере»...</w:t>
      </w:r>
    </w:p>
    <w:p w14:paraId="6F717288" w14:textId="77777777" w:rsidR="005D48DB" w:rsidRDefault="005D48DB">
      <w:pPr>
        <w:pStyle w:val="a7"/>
      </w:pPr>
      <w:r>
        <w:t xml:space="preserve"> </w:t>
      </w:r>
    </w:p>
    <w:p w14:paraId="6E43CD08" w14:textId="77777777" w:rsidR="005D48DB" w:rsidRDefault="005D48DB">
      <w:pPr>
        <w:pStyle w:val="a7"/>
        <w:rPr>
          <w:rFonts w:ascii="Academy Cyr" w:hAnsi="Academy Cyr"/>
        </w:rPr>
      </w:pPr>
      <w:r>
        <w:rPr>
          <w:rFonts w:ascii="Academy Cyr" w:hAnsi="Academy Cyr"/>
        </w:rPr>
        <w:t>Вот так веками масонье</w:t>
      </w:r>
    </w:p>
    <w:p w14:paraId="3A1D8F09" w14:textId="77777777" w:rsidR="005D48DB" w:rsidRDefault="005D48DB">
      <w:pPr>
        <w:pStyle w:val="a7"/>
        <w:rPr>
          <w:rFonts w:ascii="Academy Cyr" w:hAnsi="Academy Cyr"/>
        </w:rPr>
      </w:pPr>
      <w:r>
        <w:rPr>
          <w:rFonts w:ascii="Academy Cyr" w:hAnsi="Academy Cyr"/>
        </w:rPr>
        <w:t>Пророческое душит слово</w:t>
      </w:r>
    </w:p>
    <w:p w14:paraId="1B05321A" w14:textId="77777777" w:rsidR="005D48DB" w:rsidRDefault="005D48DB">
      <w:pPr>
        <w:pStyle w:val="a7"/>
        <w:rPr>
          <w:rFonts w:ascii="Academy Cyr" w:hAnsi="Academy Cyr"/>
        </w:rPr>
      </w:pPr>
      <w:r>
        <w:rPr>
          <w:rFonts w:ascii="Academy Cyr" w:hAnsi="Academy Cyr"/>
        </w:rPr>
        <w:t>От Пушкина и до Талькова...</w:t>
      </w:r>
    </w:p>
    <w:p w14:paraId="315FBD27" w14:textId="77777777" w:rsidR="005D48DB" w:rsidRDefault="005D48DB">
      <w:pPr>
        <w:pStyle w:val="a7"/>
        <w:rPr>
          <w:rFonts w:ascii="Academy Cyr" w:hAnsi="Academy Cyr"/>
        </w:rPr>
      </w:pPr>
      <w:r>
        <w:rPr>
          <w:rFonts w:ascii="Academy Cyr" w:hAnsi="Academy Cyr"/>
        </w:rPr>
        <w:t>Внимай, Отечество мое!</w:t>
      </w:r>
    </w:p>
    <w:p w14:paraId="40E8535D" w14:textId="77777777" w:rsidR="005D48DB" w:rsidRDefault="005D48DB">
      <w:pPr>
        <w:pStyle w:val="a7"/>
        <w:rPr>
          <w:rFonts w:ascii="Academy Cyr" w:hAnsi="Academy Cyr"/>
        </w:rPr>
      </w:pPr>
      <w:r>
        <w:rPr>
          <w:rFonts w:ascii="Academy Cyr" w:hAnsi="Academy Cyr"/>
        </w:rPr>
        <w:t>Но тяжко наш интеллигент</w:t>
      </w:r>
    </w:p>
    <w:p w14:paraId="2BD2FA97" w14:textId="77777777" w:rsidR="005D48DB" w:rsidRDefault="005D48DB">
      <w:pPr>
        <w:pStyle w:val="a7"/>
        <w:rPr>
          <w:rFonts w:ascii="Academy Cyr" w:hAnsi="Academy Cyr"/>
        </w:rPr>
      </w:pPr>
      <w:r>
        <w:rPr>
          <w:rFonts w:ascii="Academy Cyr" w:hAnsi="Academy Cyr"/>
        </w:rPr>
        <w:t>Идет на схватку с сионизмом —</w:t>
      </w:r>
    </w:p>
    <w:p w14:paraId="57E44A98" w14:textId="77777777" w:rsidR="005D48DB" w:rsidRDefault="005D48DB">
      <w:pPr>
        <w:pStyle w:val="a7"/>
        <w:rPr>
          <w:rFonts w:ascii="Academy Cyr" w:hAnsi="Academy Cyr"/>
        </w:rPr>
      </w:pPr>
      <w:r>
        <w:rPr>
          <w:rFonts w:ascii="Academy Cyr" w:hAnsi="Academy Cyr"/>
        </w:rPr>
        <w:lastRenderedPageBreak/>
        <w:t>И интер-наци- онанизмом</w:t>
      </w:r>
    </w:p>
    <w:p w14:paraId="6C0E9DF4" w14:textId="77777777" w:rsidR="005D48DB" w:rsidRDefault="005D48DB">
      <w:pPr>
        <w:pStyle w:val="a7"/>
        <w:rPr>
          <w:rFonts w:ascii="Academy Cyr" w:hAnsi="Academy Cyr"/>
        </w:rPr>
      </w:pPr>
      <w:r>
        <w:rPr>
          <w:rFonts w:ascii="Academy Cyr" w:hAnsi="Academy Cyr"/>
        </w:rPr>
        <w:t>То объяснит в любой момент.</w:t>
      </w:r>
    </w:p>
    <w:p w14:paraId="07CE99B2" w14:textId="77777777" w:rsidR="005D48DB" w:rsidRDefault="005D48DB">
      <w:pPr>
        <w:pStyle w:val="a7"/>
        <w:rPr>
          <w:rFonts w:ascii="Academy Cyr" w:hAnsi="Academy Cyr"/>
        </w:rPr>
      </w:pPr>
      <w:r>
        <w:rPr>
          <w:rFonts w:ascii="Academy Cyr" w:hAnsi="Academy Cyr"/>
        </w:rPr>
        <w:t>Его ошибка не простая,</w:t>
      </w:r>
    </w:p>
    <w:p w14:paraId="1BEB057A" w14:textId="77777777" w:rsidR="005D48DB" w:rsidRDefault="005D48DB">
      <w:pPr>
        <w:pStyle w:val="a7"/>
        <w:rPr>
          <w:rFonts w:ascii="Academy Cyr" w:hAnsi="Academy Cyr"/>
        </w:rPr>
      </w:pPr>
      <w:r>
        <w:rPr>
          <w:rFonts w:ascii="Academy Cyr" w:hAnsi="Academy Cyr"/>
        </w:rPr>
        <w:t>Скорей —  глобальная, друзья,</w:t>
      </w:r>
    </w:p>
    <w:p w14:paraId="223DDB8F" w14:textId="77777777" w:rsidR="005D48DB" w:rsidRDefault="005D48DB">
      <w:pPr>
        <w:pStyle w:val="a7"/>
        <w:rPr>
          <w:rFonts w:ascii="Academy Cyr" w:hAnsi="Academy Cyr"/>
        </w:rPr>
      </w:pPr>
      <w:r>
        <w:rPr>
          <w:rFonts w:ascii="Academy Cyr" w:hAnsi="Academy Cyr"/>
        </w:rPr>
        <w:t>Международных волков стаю</w:t>
      </w:r>
    </w:p>
    <w:p w14:paraId="3A1CC64E" w14:textId="77777777" w:rsidR="005D48DB" w:rsidRDefault="005D48DB">
      <w:pPr>
        <w:pStyle w:val="a7"/>
        <w:rPr>
          <w:rFonts w:ascii="Academy Cyr" w:hAnsi="Academy Cyr"/>
        </w:rPr>
      </w:pPr>
      <w:r>
        <w:rPr>
          <w:rFonts w:ascii="Academy Cyr" w:hAnsi="Academy Cyr"/>
        </w:rPr>
        <w:t>Считать за нацию нельзя!</w:t>
      </w:r>
    </w:p>
    <w:p w14:paraId="7CF07181" w14:textId="77777777" w:rsidR="005D48DB" w:rsidRDefault="005D48DB">
      <w:pPr>
        <w:pStyle w:val="a7"/>
        <w:rPr>
          <w:rFonts w:ascii="Academy Cyr" w:hAnsi="Academy Cyr"/>
        </w:rPr>
      </w:pPr>
      <w:r>
        <w:rPr>
          <w:rFonts w:ascii="Academy Cyr" w:hAnsi="Academy Cyr"/>
        </w:rPr>
        <w:t>Когда же сбрасывают шоры</w:t>
      </w:r>
    </w:p>
    <w:p w14:paraId="2F3F5388" w14:textId="77777777" w:rsidR="005D48DB" w:rsidRDefault="005D48DB">
      <w:pPr>
        <w:pStyle w:val="a7"/>
        <w:rPr>
          <w:rFonts w:ascii="Academy Cyr" w:hAnsi="Academy Cyr"/>
        </w:rPr>
      </w:pPr>
      <w:r>
        <w:rPr>
          <w:rFonts w:ascii="Academy Cyr" w:hAnsi="Academy Cyr"/>
        </w:rPr>
        <w:t>Розанов там ... или Шульгин,</w:t>
      </w:r>
    </w:p>
    <w:p w14:paraId="2B745103" w14:textId="77777777" w:rsidR="005D48DB" w:rsidRDefault="005D48DB">
      <w:pPr>
        <w:pStyle w:val="a7"/>
        <w:rPr>
          <w:rFonts w:ascii="Academy Cyr" w:hAnsi="Academy Cyr"/>
        </w:rPr>
      </w:pPr>
      <w:r>
        <w:rPr>
          <w:rFonts w:ascii="Academy Cyr" w:hAnsi="Academy Cyr"/>
        </w:rPr>
        <w:t>Звереют псы масонской своры</w:t>
      </w:r>
    </w:p>
    <w:p w14:paraId="2854BA4E" w14:textId="77777777" w:rsidR="005D48DB" w:rsidRDefault="005D48DB">
      <w:pPr>
        <w:pStyle w:val="a7"/>
        <w:rPr>
          <w:rFonts w:ascii="Academy Cyr" w:hAnsi="Academy Cyr"/>
        </w:rPr>
      </w:pPr>
      <w:r>
        <w:rPr>
          <w:rFonts w:ascii="Academy Cyr" w:hAnsi="Academy Cyr"/>
        </w:rPr>
        <w:t>На части рвут — итог один.</w:t>
      </w:r>
    </w:p>
    <w:p w14:paraId="557C107C" w14:textId="77777777" w:rsidR="005D48DB" w:rsidRDefault="005D48DB">
      <w:pPr>
        <w:pStyle w:val="a7"/>
      </w:pPr>
    </w:p>
    <w:p w14:paraId="13915033" w14:textId="77777777" w:rsidR="005D48DB" w:rsidRDefault="005D48DB">
      <w:pPr>
        <w:pStyle w:val="a7"/>
        <w:rPr>
          <w:rFonts w:ascii="Academy Cyr" w:hAnsi="Academy Cyr"/>
        </w:rPr>
      </w:pPr>
      <w:r>
        <w:rPr>
          <w:rFonts w:ascii="Academy Cyr" w:hAnsi="Academy Cyr"/>
        </w:rPr>
        <w:t>А что их главный кукловод,</w:t>
      </w:r>
    </w:p>
    <w:p w14:paraId="48BE5E43" w14:textId="77777777" w:rsidR="005D48DB" w:rsidRDefault="005D48DB">
      <w:pPr>
        <w:pStyle w:val="a7"/>
        <w:rPr>
          <w:rFonts w:ascii="Academy Cyr" w:hAnsi="Academy Cyr"/>
        </w:rPr>
      </w:pPr>
      <w:r>
        <w:rPr>
          <w:rFonts w:ascii="Academy Cyr" w:hAnsi="Academy Cyr"/>
        </w:rPr>
        <w:t>С Русланом прыгнувший в полет?</w:t>
      </w:r>
    </w:p>
    <w:p w14:paraId="4A3310D9" w14:textId="77777777" w:rsidR="005D48DB" w:rsidRDefault="005D48DB">
      <w:pPr>
        <w:pStyle w:val="a7"/>
        <w:rPr>
          <w:rFonts w:ascii="Academy Cyr" w:hAnsi="Academy Cyr"/>
        </w:rPr>
      </w:pPr>
      <w:r>
        <w:rPr>
          <w:rFonts w:ascii="Academy Cyr" w:hAnsi="Academy Cyr"/>
        </w:rPr>
        <w:t>Взлетевши чуть не на луну,</w:t>
      </w:r>
    </w:p>
    <w:p w14:paraId="241A2CE0" w14:textId="77777777" w:rsidR="005D48DB" w:rsidRDefault="005D48DB">
      <w:pPr>
        <w:pStyle w:val="a7"/>
        <w:rPr>
          <w:rFonts w:ascii="Academy Cyr" w:hAnsi="Academy Cyr"/>
        </w:rPr>
      </w:pPr>
      <w:r>
        <w:rPr>
          <w:rFonts w:ascii="Academy Cyr" w:hAnsi="Academy Cyr"/>
        </w:rPr>
        <w:t>Остервенело небо «пашет».</w:t>
      </w:r>
    </w:p>
    <w:p w14:paraId="1B385143" w14:textId="77777777" w:rsidR="005D48DB" w:rsidRDefault="005D48DB">
      <w:pPr>
        <w:pStyle w:val="a7"/>
        <w:rPr>
          <w:rFonts w:ascii="Academy Cyr" w:hAnsi="Academy Cyr"/>
        </w:rPr>
      </w:pPr>
      <w:r>
        <w:rPr>
          <w:rFonts w:ascii="Academy Cyr" w:hAnsi="Academy Cyr"/>
        </w:rPr>
        <w:t>Кто у кого из них в плену —</w:t>
      </w:r>
    </w:p>
    <w:p w14:paraId="5A92408B" w14:textId="77777777" w:rsidR="005D48DB" w:rsidRDefault="005D48DB">
      <w:pPr>
        <w:pStyle w:val="a7"/>
        <w:rPr>
          <w:rFonts w:ascii="Academy Cyr" w:hAnsi="Academy Cyr"/>
        </w:rPr>
      </w:pPr>
      <w:r>
        <w:rPr>
          <w:rFonts w:ascii="Academy Cyr" w:hAnsi="Academy Cyr"/>
        </w:rPr>
        <w:t>Русь — у него, иль он — у наших?</w:t>
      </w:r>
    </w:p>
    <w:p w14:paraId="37C30018" w14:textId="77777777" w:rsidR="005D48DB" w:rsidRDefault="005D48DB">
      <w:pPr>
        <w:pStyle w:val="a7"/>
        <w:rPr>
          <w:rFonts w:ascii="Academy Cyr" w:hAnsi="Academy Cyr"/>
        </w:rPr>
      </w:pPr>
      <w:r>
        <w:rPr>
          <w:rFonts w:ascii="Academy Cyr" w:hAnsi="Academy Cyr"/>
        </w:rPr>
        <w:t>Момент забавен, но суров,</w:t>
      </w:r>
    </w:p>
    <w:p w14:paraId="4EE76C43" w14:textId="77777777" w:rsidR="005D48DB" w:rsidRDefault="005D48DB">
      <w:pPr>
        <w:pStyle w:val="a7"/>
        <w:rPr>
          <w:rFonts w:ascii="Academy Cyr" w:hAnsi="Academy Cyr"/>
        </w:rPr>
      </w:pPr>
      <w:r>
        <w:rPr>
          <w:rFonts w:ascii="Academy Cyr" w:hAnsi="Academy Cyr"/>
        </w:rPr>
        <w:t>Идет война на пораженье</w:t>
      </w:r>
    </w:p>
    <w:p w14:paraId="1F31347D" w14:textId="77777777" w:rsidR="005D48DB" w:rsidRDefault="005D48DB">
      <w:pPr>
        <w:pStyle w:val="a7"/>
        <w:rPr>
          <w:rFonts w:ascii="Academy Cyr" w:hAnsi="Academy Cyr"/>
        </w:rPr>
      </w:pPr>
      <w:r>
        <w:rPr>
          <w:rFonts w:ascii="Academy Cyr" w:hAnsi="Academy Cyr"/>
        </w:rPr>
        <w:t>Не двух соперников — МИРОВ!</w:t>
      </w:r>
    </w:p>
    <w:p w14:paraId="3DB75356" w14:textId="77777777" w:rsidR="005D48DB" w:rsidRDefault="005D48DB">
      <w:pPr>
        <w:pStyle w:val="a7"/>
      </w:pPr>
      <w:r>
        <w:rPr>
          <w:rFonts w:ascii="Academy Cyr" w:hAnsi="Academy Cyr"/>
        </w:rPr>
        <w:t>Двух уровней мировоззренья!</w:t>
      </w:r>
    </w:p>
    <w:p w14:paraId="3D04DF5C" w14:textId="77777777" w:rsidR="005D48DB" w:rsidRDefault="005D48DB">
      <w:pPr>
        <w:pStyle w:val="a7"/>
      </w:pPr>
    </w:p>
    <w:p w14:paraId="7EF9B372" w14:textId="77777777" w:rsidR="005D48DB" w:rsidRDefault="005D48DB">
      <w:pPr>
        <w:pStyle w:val="a7"/>
        <w:rPr>
          <w:rFonts w:ascii="Academy Cyr" w:hAnsi="Academy Cyr"/>
        </w:rPr>
      </w:pPr>
      <w:r>
        <w:rPr>
          <w:rFonts w:ascii="Academy Cyr" w:hAnsi="Academy Cyr"/>
        </w:rPr>
        <w:t>Вот сникший карла наконец</w:t>
      </w:r>
    </w:p>
    <w:p w14:paraId="4C661340" w14:textId="77777777" w:rsidR="005D48DB" w:rsidRDefault="005D48DB">
      <w:pPr>
        <w:pStyle w:val="a7"/>
        <w:rPr>
          <w:rFonts w:ascii="Academy Cyr" w:hAnsi="Academy Cyr"/>
        </w:rPr>
      </w:pPr>
      <w:r>
        <w:rPr>
          <w:rFonts w:ascii="Academy Cyr" w:hAnsi="Academy Cyr"/>
        </w:rPr>
        <w:t>В свои владения спустился</w:t>
      </w:r>
    </w:p>
    <w:p w14:paraId="02FD5B64" w14:textId="77777777" w:rsidR="005D48DB" w:rsidRDefault="005D48DB">
      <w:pPr>
        <w:pStyle w:val="a7"/>
        <w:rPr>
          <w:rFonts w:ascii="Academy Cyr" w:hAnsi="Academy Cyr"/>
        </w:rPr>
      </w:pPr>
      <w:r>
        <w:rPr>
          <w:rFonts w:ascii="Academy Cyr" w:hAnsi="Academy Cyr"/>
        </w:rPr>
        <w:t>И о судьбе своей взмолился</w:t>
      </w:r>
    </w:p>
    <w:p w14:paraId="4CA7B656" w14:textId="77777777" w:rsidR="005D48DB" w:rsidRDefault="005D48DB">
      <w:pPr>
        <w:pStyle w:val="a7"/>
        <w:rPr>
          <w:rFonts w:ascii="Academy Cyr" w:hAnsi="Academy Cyr"/>
        </w:rPr>
      </w:pPr>
      <w:r>
        <w:rPr>
          <w:rFonts w:ascii="Academy Cyr" w:hAnsi="Academy Cyr"/>
        </w:rPr>
        <w:t>Перед Русланом бритый жрец:</w:t>
      </w:r>
    </w:p>
    <w:p w14:paraId="590AE51F" w14:textId="77777777" w:rsidR="005D48DB" w:rsidRDefault="005D48DB">
      <w:pPr>
        <w:pStyle w:val="a7"/>
        <w:rPr>
          <w:rFonts w:ascii="Academy Cyr" w:hAnsi="Academy Cyr"/>
        </w:rPr>
      </w:pPr>
      <w:r>
        <w:rPr>
          <w:rFonts w:ascii="Academy Cyr" w:hAnsi="Academy Cyr"/>
        </w:rPr>
        <w:t>«Не дай, о витязь, умереть,</w:t>
      </w:r>
    </w:p>
    <w:p w14:paraId="1204CBFA" w14:textId="77777777" w:rsidR="005D48DB" w:rsidRDefault="005D48DB">
      <w:pPr>
        <w:pStyle w:val="a7"/>
        <w:rPr>
          <w:rFonts w:ascii="Academy Cyr" w:hAnsi="Academy Cyr"/>
        </w:rPr>
      </w:pPr>
      <w:r>
        <w:rPr>
          <w:rFonts w:ascii="Academy Cyr" w:hAnsi="Academy Cyr"/>
        </w:rPr>
        <w:t>И я послушным буду впредь!»</w:t>
      </w:r>
    </w:p>
    <w:p w14:paraId="5D11F702" w14:textId="77777777" w:rsidR="005D48DB" w:rsidRDefault="005D48DB">
      <w:pPr>
        <w:pStyle w:val="a7"/>
        <w:rPr>
          <w:rFonts w:ascii="Academy Cyr" w:hAnsi="Academy Cyr"/>
        </w:rPr>
      </w:pPr>
      <w:r>
        <w:rPr>
          <w:rFonts w:ascii="Academy Cyr" w:hAnsi="Academy Cyr"/>
        </w:rPr>
        <w:t>«Живи, — сказал Руслан, — иуда,</w:t>
      </w:r>
    </w:p>
    <w:p w14:paraId="153DE29E" w14:textId="77777777" w:rsidR="005D48DB" w:rsidRDefault="005D48DB">
      <w:pPr>
        <w:pStyle w:val="a7"/>
        <w:rPr>
          <w:rFonts w:ascii="Academy Cyr" w:hAnsi="Academy Cyr"/>
        </w:rPr>
      </w:pPr>
      <w:r>
        <w:rPr>
          <w:rFonts w:ascii="Academy Cyr" w:hAnsi="Academy Cyr"/>
        </w:rPr>
        <w:t xml:space="preserve">Но бороду твою — </w:t>
      </w:r>
      <w:r>
        <w:rPr>
          <w:rFonts w:ascii="Academy Cyr" w:hAnsi="Academy Cyr"/>
        </w:rPr>
        <w:br/>
        <w:t>вот так-с!»</w:t>
      </w:r>
    </w:p>
    <w:p w14:paraId="022B878B" w14:textId="77777777" w:rsidR="005D48DB" w:rsidRDefault="005D48DB">
      <w:pPr>
        <w:pStyle w:val="a7"/>
        <w:rPr>
          <w:rFonts w:ascii="Academy Cyr" w:hAnsi="Academy Cyr"/>
        </w:rPr>
      </w:pPr>
      <w:r>
        <w:rPr>
          <w:rFonts w:ascii="Academy Cyr" w:hAnsi="Academy Cyr"/>
        </w:rPr>
        <w:t>И обрубил МЕЧОМ. О чудо!</w:t>
      </w:r>
    </w:p>
    <w:p w14:paraId="5AFB7F30" w14:textId="77777777" w:rsidR="005D48DB" w:rsidRDefault="005D48DB">
      <w:pPr>
        <w:pStyle w:val="a7"/>
        <w:rPr>
          <w:rFonts w:ascii="Academy Cyr" w:hAnsi="Academy Cyr"/>
        </w:rPr>
      </w:pPr>
      <w:r>
        <w:rPr>
          <w:rFonts w:ascii="Academy Cyr" w:hAnsi="Academy Cyr"/>
        </w:rPr>
        <w:t>Был карла — вышел Карла Маркс!</w:t>
      </w:r>
    </w:p>
    <w:p w14:paraId="7D4B4E45" w14:textId="77777777" w:rsidR="005D48DB" w:rsidRDefault="005D48DB">
      <w:pPr>
        <w:pStyle w:val="a7"/>
        <w:rPr>
          <w:rFonts w:ascii="Academy Cyr" w:hAnsi="Academy Cyr"/>
        </w:rPr>
      </w:pPr>
      <w:r>
        <w:rPr>
          <w:rFonts w:ascii="Academy Cyr" w:hAnsi="Academy Cyr"/>
        </w:rPr>
        <w:t>Портрет того, что ввел народы</w:t>
      </w:r>
    </w:p>
    <w:p w14:paraId="4D06AB3F" w14:textId="77777777" w:rsidR="005D48DB" w:rsidRDefault="005D48DB">
      <w:pPr>
        <w:pStyle w:val="a7"/>
        <w:rPr>
          <w:rFonts w:ascii="Academy Cyr" w:hAnsi="Academy Cyr"/>
        </w:rPr>
      </w:pPr>
      <w:r>
        <w:rPr>
          <w:rFonts w:ascii="Academy Cyr" w:hAnsi="Academy Cyr"/>
        </w:rPr>
        <w:t>В семидесятилетний шок!</w:t>
      </w:r>
    </w:p>
    <w:p w14:paraId="13E4653C" w14:textId="77777777" w:rsidR="005D48DB" w:rsidRDefault="005D48DB">
      <w:pPr>
        <w:pStyle w:val="a7"/>
        <w:rPr>
          <w:rFonts w:ascii="Academy Cyr" w:hAnsi="Academy Cyr"/>
        </w:rPr>
      </w:pPr>
      <w:r>
        <w:rPr>
          <w:rFonts w:ascii="Academy Cyr" w:hAnsi="Academy Cyr"/>
        </w:rPr>
        <w:t>«Так значит вы одной породы!» —</w:t>
      </w:r>
    </w:p>
    <w:p w14:paraId="3C0C5E01" w14:textId="77777777" w:rsidR="005D48DB" w:rsidRDefault="005D48DB">
      <w:pPr>
        <w:pStyle w:val="a7"/>
        <w:rPr>
          <w:rFonts w:ascii="Academy Cyr" w:hAnsi="Academy Cyr"/>
        </w:rPr>
      </w:pPr>
      <w:r>
        <w:rPr>
          <w:rFonts w:ascii="Academy Cyr" w:hAnsi="Academy Cyr"/>
        </w:rPr>
        <w:lastRenderedPageBreak/>
        <w:t>Смекнул Руслан, достав мешок.</w:t>
      </w:r>
    </w:p>
    <w:p w14:paraId="417F1079" w14:textId="77777777" w:rsidR="005D48DB" w:rsidRDefault="005D48DB">
      <w:pPr>
        <w:pStyle w:val="a7"/>
        <w:rPr>
          <w:rFonts w:ascii="Academy Cyr" w:hAnsi="Academy Cyr"/>
        </w:rPr>
      </w:pPr>
      <w:r>
        <w:rPr>
          <w:rFonts w:ascii="Academy Cyr" w:hAnsi="Academy Cyr"/>
        </w:rPr>
        <w:t>И карлу посадив в котомку,</w:t>
      </w:r>
    </w:p>
    <w:p w14:paraId="42A7D011" w14:textId="77777777" w:rsidR="005D48DB" w:rsidRDefault="005D48DB">
      <w:pPr>
        <w:pStyle w:val="a7"/>
        <w:rPr>
          <w:rFonts w:ascii="Academy Cyr" w:hAnsi="Academy Cyr"/>
        </w:rPr>
      </w:pPr>
      <w:r>
        <w:rPr>
          <w:rFonts w:ascii="Academy Cyr" w:hAnsi="Academy Cyr"/>
        </w:rPr>
        <w:t>Зашнуровал, ворча негромко:</w:t>
      </w:r>
    </w:p>
    <w:p w14:paraId="3AE5FB69" w14:textId="77777777" w:rsidR="005D48DB" w:rsidRDefault="005D48DB">
      <w:pPr>
        <w:pStyle w:val="a7"/>
        <w:rPr>
          <w:rFonts w:ascii="Academy Cyr" w:hAnsi="Academy Cyr"/>
        </w:rPr>
      </w:pPr>
      <w:r>
        <w:rPr>
          <w:rFonts w:ascii="Academy Cyr" w:hAnsi="Academy Cyr"/>
        </w:rPr>
        <w:t>«Отныне будешь, лгун проклятый,</w:t>
      </w:r>
    </w:p>
    <w:p w14:paraId="23EABFD1" w14:textId="77777777" w:rsidR="005D48DB" w:rsidRDefault="005D48DB">
      <w:pPr>
        <w:pStyle w:val="a7"/>
      </w:pPr>
      <w:r>
        <w:rPr>
          <w:rFonts w:ascii="Academy Cyr" w:hAnsi="Academy Cyr"/>
        </w:rPr>
        <w:t xml:space="preserve">Шутом на людях </w:t>
      </w:r>
      <w:r>
        <w:rPr>
          <w:rFonts w:ascii="Academy Cyr" w:hAnsi="Academy Cyr"/>
        </w:rPr>
        <w:br/>
        <w:t xml:space="preserve">выступать </w:t>
      </w:r>
      <w:r>
        <w:t>...»</w:t>
      </w:r>
    </w:p>
    <w:p w14:paraId="7FCD7223" w14:textId="77777777" w:rsidR="005D48DB" w:rsidRDefault="005D48DB">
      <w:pPr>
        <w:pStyle w:val="a7"/>
        <w:rPr>
          <w:rFonts w:ascii="Academy Cyr" w:hAnsi="Academy Cyr"/>
        </w:rPr>
      </w:pPr>
      <w:r>
        <w:rPr>
          <w:rFonts w:ascii="Academy Cyr" w:hAnsi="Academy Cyr"/>
        </w:rPr>
        <w:t>А мы хотели приступать</w:t>
      </w:r>
    </w:p>
    <w:p w14:paraId="07A0B848" w14:textId="77777777" w:rsidR="005D48DB" w:rsidRDefault="005D48DB">
      <w:pPr>
        <w:pStyle w:val="a7"/>
        <w:rPr>
          <w:rFonts w:ascii="Academy Cyr" w:hAnsi="Academy Cyr"/>
        </w:rPr>
      </w:pPr>
      <w:r>
        <w:rPr>
          <w:rFonts w:ascii="Academy Cyr" w:hAnsi="Academy Cyr"/>
        </w:rPr>
        <w:t>Уже пожалуй к песне пятой.</w:t>
      </w:r>
    </w:p>
    <w:p w14:paraId="3BCA5688" w14:textId="77777777" w:rsidR="005D48DB" w:rsidRDefault="005D48DB">
      <w:pPr>
        <w:pStyle w:val="a7"/>
        <w:rPr>
          <w:rFonts w:ascii="Academy Cyr" w:hAnsi="Academy Cyr"/>
        </w:rPr>
      </w:pPr>
      <w:r>
        <w:rPr>
          <w:rFonts w:ascii="Academy Cyr" w:hAnsi="Academy Cyr"/>
        </w:rPr>
        <w:t>Но прежде поглядим, однако,</w:t>
      </w:r>
    </w:p>
    <w:p w14:paraId="5C6677F8" w14:textId="77777777" w:rsidR="005D48DB" w:rsidRDefault="005D48DB">
      <w:pPr>
        <w:pStyle w:val="a7"/>
        <w:rPr>
          <w:rFonts w:ascii="Academy Cyr" w:hAnsi="Academy Cyr"/>
        </w:rPr>
      </w:pPr>
      <w:r>
        <w:rPr>
          <w:rFonts w:ascii="Academy Cyr" w:hAnsi="Academy Cyr"/>
        </w:rPr>
        <w:t>На исторический процесс</w:t>
      </w:r>
    </w:p>
    <w:p w14:paraId="621559C1" w14:textId="77777777" w:rsidR="005D48DB" w:rsidRDefault="005D48DB">
      <w:pPr>
        <w:pStyle w:val="a7"/>
        <w:rPr>
          <w:rFonts w:ascii="Academy Cyr" w:hAnsi="Academy Cyr"/>
        </w:rPr>
      </w:pPr>
      <w:r>
        <w:rPr>
          <w:rFonts w:ascii="Academy Cyr" w:hAnsi="Academy Cyr"/>
        </w:rPr>
        <w:t>И проследим, какой «прогресс»</w:t>
      </w:r>
    </w:p>
    <w:p w14:paraId="68213A32" w14:textId="77777777" w:rsidR="005D48DB" w:rsidRDefault="005D48DB">
      <w:pPr>
        <w:pStyle w:val="a7"/>
        <w:rPr>
          <w:rFonts w:ascii="Academy Cyr" w:hAnsi="Academy Cyr"/>
        </w:rPr>
      </w:pPr>
      <w:r>
        <w:rPr>
          <w:rFonts w:ascii="Academy Cyr" w:hAnsi="Academy Cyr"/>
        </w:rPr>
        <w:t>России послужил во благо?...</w:t>
      </w:r>
    </w:p>
    <w:p w14:paraId="5DC27E62" w14:textId="77777777" w:rsidR="005D48DB" w:rsidRDefault="005D48DB">
      <w:pPr>
        <w:pStyle w:val="a7"/>
      </w:pPr>
    </w:p>
    <w:p w14:paraId="097756DD" w14:textId="77777777" w:rsidR="005D48DB" w:rsidRDefault="005D48DB">
      <w:pPr>
        <w:pStyle w:val="a7"/>
        <w:rPr>
          <w:rFonts w:ascii="Academy Cyr" w:hAnsi="Academy Cyr"/>
        </w:rPr>
      </w:pPr>
      <w:r>
        <w:rPr>
          <w:rFonts w:ascii="Academy Cyr" w:hAnsi="Academy Cyr"/>
        </w:rPr>
        <w:t>С трудом переваривши Тору</w:t>
      </w:r>
    </w:p>
    <w:p w14:paraId="424C06EB" w14:textId="77777777" w:rsidR="005D48DB" w:rsidRDefault="005D48DB">
      <w:pPr>
        <w:pStyle w:val="a7"/>
        <w:rPr>
          <w:rFonts w:ascii="Academy Cyr" w:hAnsi="Academy Cyr"/>
        </w:rPr>
      </w:pPr>
      <w:r>
        <w:rPr>
          <w:rFonts w:ascii="Academy Cyr" w:hAnsi="Academy Cyr"/>
        </w:rPr>
        <w:t>И весь запутанный Завет,</w:t>
      </w:r>
    </w:p>
    <w:p w14:paraId="79B24CC5" w14:textId="77777777" w:rsidR="005D48DB" w:rsidRDefault="005D48DB">
      <w:pPr>
        <w:pStyle w:val="a7"/>
        <w:rPr>
          <w:rFonts w:ascii="Academy Cyr" w:hAnsi="Academy Cyr"/>
        </w:rPr>
      </w:pPr>
      <w:r>
        <w:rPr>
          <w:rFonts w:ascii="Academy Cyr" w:hAnsi="Academy Cyr"/>
        </w:rPr>
        <w:t>Русь стала подниматься в гору</w:t>
      </w:r>
    </w:p>
    <w:p w14:paraId="483814E2" w14:textId="77777777" w:rsidR="005D48DB" w:rsidRDefault="005D48DB">
      <w:pPr>
        <w:pStyle w:val="a7"/>
        <w:rPr>
          <w:rFonts w:ascii="Academy Cyr" w:hAnsi="Academy Cyr"/>
        </w:rPr>
      </w:pPr>
      <w:r>
        <w:rPr>
          <w:rFonts w:ascii="Academy Cyr" w:hAnsi="Academy Cyr"/>
        </w:rPr>
        <w:t>На Православии... Так нет!</w:t>
      </w:r>
    </w:p>
    <w:p w14:paraId="2A85EA8F" w14:textId="77777777" w:rsidR="005D48DB" w:rsidRDefault="005D48DB">
      <w:pPr>
        <w:pStyle w:val="a7"/>
        <w:rPr>
          <w:rFonts w:ascii="Academy Cyr" w:hAnsi="Academy Cyr"/>
        </w:rPr>
      </w:pPr>
      <w:r>
        <w:rPr>
          <w:rFonts w:ascii="Academy Cyr" w:hAnsi="Academy Cyr"/>
        </w:rPr>
        <w:t>По Вере справившие тризну</w:t>
      </w:r>
    </w:p>
    <w:p w14:paraId="6E843C39" w14:textId="77777777" w:rsidR="005D48DB" w:rsidRDefault="005D48DB">
      <w:pPr>
        <w:pStyle w:val="a7"/>
        <w:rPr>
          <w:rFonts w:ascii="Academy Cyr" w:hAnsi="Academy Cyr"/>
        </w:rPr>
      </w:pPr>
      <w:r>
        <w:rPr>
          <w:rFonts w:ascii="Academy Cyr" w:hAnsi="Academy Cyr"/>
        </w:rPr>
        <w:t>Большевики в известный год</w:t>
      </w:r>
    </w:p>
    <w:p w14:paraId="62075376" w14:textId="77777777" w:rsidR="005D48DB" w:rsidRDefault="005D48DB">
      <w:pPr>
        <w:pStyle w:val="a7"/>
        <w:rPr>
          <w:rFonts w:ascii="Academy Cyr" w:hAnsi="Academy Cyr"/>
        </w:rPr>
      </w:pPr>
      <w:r>
        <w:rPr>
          <w:rFonts w:ascii="Academy Cyr" w:hAnsi="Academy Cyr"/>
        </w:rPr>
        <w:t>Колпак еврейского марксизма</w:t>
      </w:r>
    </w:p>
    <w:p w14:paraId="4E19C057" w14:textId="77777777" w:rsidR="005D48DB" w:rsidRDefault="005D48DB">
      <w:pPr>
        <w:pStyle w:val="a7"/>
        <w:rPr>
          <w:rFonts w:ascii="Academy Cyr" w:hAnsi="Academy Cyr"/>
        </w:rPr>
      </w:pPr>
      <w:r>
        <w:rPr>
          <w:rFonts w:ascii="Academy Cyr" w:hAnsi="Academy Cyr"/>
        </w:rPr>
        <w:t>Вмиг натянули на народ!</w:t>
      </w:r>
    </w:p>
    <w:p w14:paraId="4CF4A7B7" w14:textId="77777777" w:rsidR="005D48DB" w:rsidRDefault="005D48DB">
      <w:pPr>
        <w:pStyle w:val="a7"/>
        <w:rPr>
          <w:rFonts w:ascii="Academy Cyr" w:hAnsi="Academy Cyr"/>
        </w:rPr>
      </w:pPr>
      <w:r>
        <w:rPr>
          <w:rFonts w:ascii="Academy Cyr" w:hAnsi="Academy Cyr"/>
        </w:rPr>
        <w:t>Чуть свыклись с этою покройкой</w:t>
      </w:r>
    </w:p>
    <w:p w14:paraId="60D2F6B6" w14:textId="77777777" w:rsidR="005D48DB" w:rsidRDefault="005D48DB">
      <w:pPr>
        <w:pStyle w:val="a7"/>
        <w:rPr>
          <w:rFonts w:ascii="Academy Cyr" w:hAnsi="Academy Cyr"/>
        </w:rPr>
      </w:pPr>
      <w:r>
        <w:rPr>
          <w:rFonts w:ascii="Academy Cyr" w:hAnsi="Academy Cyr"/>
        </w:rPr>
        <w:t>И стали спину разгибать,</w:t>
      </w:r>
    </w:p>
    <w:p w14:paraId="184F9F27" w14:textId="77777777" w:rsidR="005D48DB" w:rsidRDefault="005D48DB">
      <w:pPr>
        <w:pStyle w:val="a7"/>
        <w:rPr>
          <w:rFonts w:ascii="Academy Cyr" w:hAnsi="Academy Cyr"/>
        </w:rPr>
      </w:pPr>
      <w:r>
        <w:rPr>
          <w:rFonts w:ascii="Academy Cyr" w:hAnsi="Academy Cyr"/>
        </w:rPr>
        <w:t>Как новой шапкой — перестройкой</w:t>
      </w:r>
    </w:p>
    <w:p w14:paraId="41995862" w14:textId="77777777" w:rsidR="005D48DB" w:rsidRDefault="005D48DB">
      <w:pPr>
        <w:pStyle w:val="a7"/>
        <w:rPr>
          <w:rFonts w:ascii="Academy Cyr" w:hAnsi="Academy Cyr"/>
        </w:rPr>
      </w:pPr>
      <w:r>
        <w:rPr>
          <w:rFonts w:ascii="Academy Cyr" w:hAnsi="Academy Cyr"/>
        </w:rPr>
        <w:t>Загнали люд в тупик опять!</w:t>
      </w:r>
    </w:p>
    <w:p w14:paraId="32E090CD" w14:textId="77777777" w:rsidR="005D48DB" w:rsidRDefault="005D48DB">
      <w:pPr>
        <w:pStyle w:val="a7"/>
        <w:rPr>
          <w:rFonts w:ascii="Academy Cyr" w:hAnsi="Academy Cyr"/>
        </w:rPr>
      </w:pPr>
      <w:r>
        <w:rPr>
          <w:rFonts w:ascii="Academy Cyr" w:hAnsi="Academy Cyr"/>
        </w:rPr>
        <w:t>Вновь «мастера» российский дом</w:t>
      </w:r>
    </w:p>
    <w:p w14:paraId="6C1FE335" w14:textId="77777777" w:rsidR="005D48DB" w:rsidRDefault="005D48DB">
      <w:pPr>
        <w:pStyle w:val="a7"/>
        <w:rPr>
          <w:rFonts w:ascii="Academy Cyr" w:hAnsi="Academy Cyr"/>
        </w:rPr>
      </w:pPr>
      <w:r>
        <w:rPr>
          <w:rFonts w:ascii="Academy Cyr" w:hAnsi="Academy Cyr"/>
        </w:rPr>
        <w:t>В перестроении мышином</w:t>
      </w:r>
    </w:p>
    <w:p w14:paraId="1E5C672F" w14:textId="77777777" w:rsidR="005D48DB" w:rsidRDefault="005D48DB">
      <w:pPr>
        <w:pStyle w:val="a7"/>
        <w:rPr>
          <w:rFonts w:ascii="Academy Cyr" w:hAnsi="Academy Cyr"/>
        </w:rPr>
      </w:pPr>
      <w:r>
        <w:rPr>
          <w:rFonts w:ascii="Academy Cyr" w:hAnsi="Academy Cyr"/>
        </w:rPr>
        <w:t>Своим измерили аршином</w:t>
      </w:r>
    </w:p>
    <w:p w14:paraId="59EF4486" w14:textId="77777777" w:rsidR="005D48DB" w:rsidRDefault="005D48DB">
      <w:pPr>
        <w:pStyle w:val="a7"/>
        <w:rPr>
          <w:rFonts w:ascii="Academy Cyr" w:hAnsi="Academy Cyr"/>
        </w:rPr>
      </w:pPr>
      <w:r>
        <w:rPr>
          <w:rFonts w:ascii="Academy Cyr" w:hAnsi="Academy Cyr"/>
        </w:rPr>
        <w:t>И поняли «своим» умом.</w:t>
      </w:r>
    </w:p>
    <w:p w14:paraId="4B24A956" w14:textId="77777777" w:rsidR="005D48DB" w:rsidRDefault="005D48DB">
      <w:pPr>
        <w:pStyle w:val="a7"/>
        <w:rPr>
          <w:rFonts w:ascii="Academy Cyr" w:hAnsi="Academy Cyr"/>
        </w:rPr>
      </w:pPr>
      <w:r>
        <w:rPr>
          <w:rFonts w:ascii="Academy Cyr" w:hAnsi="Academy Cyr"/>
        </w:rPr>
        <w:t>Однако же портной нахальный,</w:t>
      </w:r>
    </w:p>
    <w:p w14:paraId="58812E38" w14:textId="77777777" w:rsidR="005D48DB" w:rsidRDefault="005D48DB">
      <w:pPr>
        <w:pStyle w:val="a7"/>
        <w:rPr>
          <w:rFonts w:ascii="Academy Cyr" w:hAnsi="Academy Cyr"/>
        </w:rPr>
      </w:pPr>
      <w:r>
        <w:rPr>
          <w:rFonts w:ascii="Academy Cyr" w:hAnsi="Academy Cyr"/>
        </w:rPr>
        <w:t>Который эти шапки шьет,</w:t>
      </w:r>
    </w:p>
    <w:p w14:paraId="6ED6FC59" w14:textId="77777777" w:rsidR="005D48DB" w:rsidRDefault="005D48DB">
      <w:pPr>
        <w:pStyle w:val="a7"/>
        <w:rPr>
          <w:rFonts w:ascii="Academy Cyr" w:hAnsi="Academy Cyr"/>
        </w:rPr>
      </w:pPr>
      <w:r>
        <w:rPr>
          <w:rFonts w:ascii="Academy Cyr" w:hAnsi="Academy Cyr"/>
        </w:rPr>
        <w:t>Предиктор, может, и глобальный,</w:t>
      </w:r>
    </w:p>
    <w:p w14:paraId="489BD2A6" w14:textId="77777777" w:rsidR="005D48DB" w:rsidRDefault="005D48DB">
      <w:pPr>
        <w:pStyle w:val="a7"/>
        <w:rPr>
          <w:rFonts w:ascii="Academy Cyr" w:hAnsi="Academy Cyr"/>
        </w:rPr>
      </w:pPr>
      <w:r>
        <w:rPr>
          <w:rFonts w:ascii="Academy Cyr" w:hAnsi="Academy Cyr"/>
        </w:rPr>
        <w:t>Но если ныне не поймет,</w:t>
      </w:r>
    </w:p>
    <w:p w14:paraId="1CED0EF0" w14:textId="77777777" w:rsidR="005D48DB" w:rsidRDefault="005D48DB">
      <w:pPr>
        <w:pStyle w:val="a7"/>
        <w:rPr>
          <w:rFonts w:ascii="Academy Cyr" w:hAnsi="Academy Cyr"/>
        </w:rPr>
      </w:pPr>
      <w:r>
        <w:rPr>
          <w:rFonts w:ascii="Academy Cyr" w:hAnsi="Academy Cyr"/>
        </w:rPr>
        <w:t>Что после смены «эталона»</w:t>
      </w:r>
    </w:p>
    <w:p w14:paraId="4D62BE7D" w14:textId="77777777" w:rsidR="005D48DB" w:rsidRDefault="005D48DB">
      <w:pPr>
        <w:pStyle w:val="a7"/>
        <w:rPr>
          <w:rFonts w:ascii="Academy Cyr" w:hAnsi="Academy Cyr"/>
        </w:rPr>
      </w:pPr>
      <w:r>
        <w:rPr>
          <w:rFonts w:ascii="Academy Cyr" w:hAnsi="Academy Cyr"/>
        </w:rPr>
        <w:t>Пришли другие времена,</w:t>
      </w:r>
    </w:p>
    <w:p w14:paraId="6032AF2E" w14:textId="77777777" w:rsidR="005D48DB" w:rsidRDefault="005D48DB">
      <w:pPr>
        <w:pStyle w:val="a7"/>
        <w:rPr>
          <w:rFonts w:ascii="Academy Cyr" w:hAnsi="Academy Cyr"/>
        </w:rPr>
      </w:pPr>
      <w:r>
        <w:rPr>
          <w:rFonts w:ascii="Academy Cyr" w:hAnsi="Academy Cyr"/>
        </w:rPr>
        <w:t>Что «против времени закона</w:t>
      </w:r>
    </w:p>
    <w:p w14:paraId="13775586" w14:textId="54913999" w:rsidR="005D48DB" w:rsidRDefault="005D48DB">
      <w:pPr>
        <w:pStyle w:val="a7"/>
      </w:pPr>
      <w:r>
        <w:rPr>
          <w:rFonts w:ascii="Academy Cyr" w:hAnsi="Academy Cyr"/>
        </w:rPr>
        <w:lastRenderedPageBreak/>
        <w:t>Его наука не сильна</w:t>
      </w:r>
      <w:r w:rsidRPr="005D48DB">
        <w:rPr>
          <w:vertAlign w:val="superscript"/>
        </w:rPr>
        <w:t>[LXV]</w:t>
      </w:r>
      <w:r>
        <w:t>», —</w:t>
      </w:r>
    </w:p>
    <w:p w14:paraId="6418B90A" w14:textId="77777777" w:rsidR="005D48DB" w:rsidRDefault="005D48DB">
      <w:pPr>
        <w:pStyle w:val="a7"/>
        <w:rPr>
          <w:rFonts w:ascii="Academy Cyr" w:hAnsi="Academy Cyr"/>
        </w:rPr>
      </w:pPr>
      <w:r>
        <w:rPr>
          <w:rFonts w:ascii="Academy Cyr" w:hAnsi="Academy Cyr"/>
        </w:rPr>
        <w:t>Беды ему не избежать,</w:t>
      </w:r>
    </w:p>
    <w:p w14:paraId="237F99CA" w14:textId="77777777" w:rsidR="005D48DB" w:rsidRDefault="005D48DB">
      <w:pPr>
        <w:pStyle w:val="a7"/>
        <w:rPr>
          <w:rFonts w:ascii="Academy Cyr" w:hAnsi="Academy Cyr"/>
        </w:rPr>
      </w:pPr>
      <w:r>
        <w:rPr>
          <w:rFonts w:ascii="Academy Cyr" w:hAnsi="Academy Cyr"/>
        </w:rPr>
        <w:t>Так могут и в шуты не взять!</w:t>
      </w:r>
    </w:p>
    <w:p w14:paraId="713B9619" w14:textId="77777777" w:rsidR="005D48DB" w:rsidRDefault="005D48DB">
      <w:pPr>
        <w:pStyle w:val="a7"/>
      </w:pPr>
    </w:p>
    <w:p w14:paraId="15FA345F" w14:textId="77777777" w:rsidR="005D48DB" w:rsidRDefault="005D48DB">
      <w:pPr>
        <w:pStyle w:val="a7"/>
        <w:rPr>
          <w:rFonts w:ascii="Academy Cyr" w:hAnsi="Academy Cyr"/>
        </w:rPr>
      </w:pPr>
      <w:r>
        <w:rPr>
          <w:rFonts w:ascii="Academy Cyr" w:hAnsi="Academy Cyr"/>
        </w:rPr>
        <w:t>Своим же, что толпою жадной</w:t>
      </w:r>
    </w:p>
    <w:p w14:paraId="3AB7DA95" w14:textId="77777777" w:rsidR="005D48DB" w:rsidRDefault="005D48DB">
      <w:pPr>
        <w:pStyle w:val="a7"/>
        <w:rPr>
          <w:rFonts w:ascii="Academy Cyr" w:hAnsi="Academy Cyr"/>
        </w:rPr>
      </w:pPr>
      <w:r>
        <w:rPr>
          <w:rFonts w:ascii="Academy Cyr" w:hAnsi="Academy Cyr"/>
        </w:rPr>
        <w:t>Дошли до банков и трибун,</w:t>
      </w:r>
    </w:p>
    <w:p w14:paraId="3A495734" w14:textId="77777777" w:rsidR="005D48DB" w:rsidRDefault="005D48DB">
      <w:pPr>
        <w:pStyle w:val="a7"/>
        <w:rPr>
          <w:rFonts w:ascii="Academy Cyr" w:hAnsi="Academy Cyr"/>
        </w:rPr>
      </w:pPr>
      <w:r>
        <w:rPr>
          <w:rFonts w:ascii="Academy Cyr" w:hAnsi="Academy Cyr"/>
        </w:rPr>
        <w:t>Напомним: «Страшен русский бунт,</w:t>
      </w:r>
    </w:p>
    <w:p w14:paraId="2AA32DE6" w14:textId="77777777" w:rsidR="005D48DB" w:rsidRDefault="005D48DB">
      <w:pPr>
        <w:pStyle w:val="a7"/>
        <w:rPr>
          <w:rFonts w:ascii="Academy Cyr" w:hAnsi="Academy Cyr"/>
        </w:rPr>
      </w:pPr>
      <w:r>
        <w:rPr>
          <w:rFonts w:ascii="Academy Cyr" w:hAnsi="Academy Cyr"/>
        </w:rPr>
        <w:t>Бессмысленный и беспощадный!»</w:t>
      </w:r>
    </w:p>
    <w:p w14:paraId="51249962" w14:textId="77777777" w:rsidR="005D48DB" w:rsidRDefault="005D48DB">
      <w:pPr>
        <w:pStyle w:val="a7"/>
        <w:rPr>
          <w:rFonts w:ascii="Academy Cyr" w:hAnsi="Academy Cyr"/>
        </w:rPr>
      </w:pPr>
      <w:r>
        <w:rPr>
          <w:rFonts w:ascii="Academy Cyr" w:hAnsi="Academy Cyr"/>
        </w:rPr>
        <w:t>Мысль Пушкина! Добавим к ней,</w:t>
      </w:r>
    </w:p>
    <w:p w14:paraId="041D33B9" w14:textId="77777777" w:rsidR="005D48DB" w:rsidRDefault="005D48DB">
      <w:pPr>
        <w:pStyle w:val="a7"/>
        <w:rPr>
          <w:rFonts w:ascii="Academy Cyr" w:hAnsi="Academy Cyr"/>
        </w:rPr>
      </w:pPr>
      <w:r>
        <w:rPr>
          <w:rFonts w:ascii="Academy Cyr" w:hAnsi="Academy Cyr"/>
        </w:rPr>
        <w:t xml:space="preserve">Что бунт осмысленный — страшней! </w:t>
      </w:r>
    </w:p>
    <w:p w14:paraId="6F5601FE" w14:textId="77777777" w:rsidR="005D48DB" w:rsidRDefault="005D48DB">
      <w:pPr>
        <w:pStyle w:val="Heading2"/>
      </w:pPr>
      <w:bookmarkStart w:id="47" w:name="_Toc450574858"/>
      <w:r>
        <w:t>ПЕСНЬ ПЯТАЯ</w:t>
      </w:r>
      <w:bookmarkEnd w:id="47"/>
    </w:p>
    <w:p w14:paraId="5197598B" w14:textId="77777777" w:rsidR="005D48DB" w:rsidRDefault="005D48DB">
      <w:pPr>
        <w:pStyle w:val="a7"/>
        <w:jc w:val="center"/>
        <w:rPr>
          <w:sz w:val="28"/>
        </w:rPr>
      </w:pPr>
    </w:p>
    <w:p w14:paraId="36531578" w14:textId="77777777" w:rsidR="005D48DB" w:rsidRDefault="005D48DB">
      <w:pPr>
        <w:pStyle w:val="a7"/>
        <w:rPr>
          <w:rFonts w:ascii="Academy Cyr" w:hAnsi="Academy Cyr"/>
        </w:rPr>
      </w:pPr>
      <w:r>
        <w:rPr>
          <w:rFonts w:ascii="Academy Cyr" w:hAnsi="Academy Cyr"/>
        </w:rPr>
        <w:t>Перечитав последний лист,</w:t>
      </w:r>
    </w:p>
    <w:p w14:paraId="2C6B6C9E" w14:textId="77777777" w:rsidR="005D48DB" w:rsidRDefault="005D48DB">
      <w:pPr>
        <w:pStyle w:val="a7"/>
        <w:rPr>
          <w:rFonts w:ascii="Academy Cyr" w:hAnsi="Academy Cyr"/>
        </w:rPr>
      </w:pPr>
      <w:r>
        <w:rPr>
          <w:rFonts w:ascii="Academy Cyr" w:hAnsi="Academy Cyr"/>
        </w:rPr>
        <w:t>Не сделать бы нам вывод ложный,</w:t>
      </w:r>
    </w:p>
    <w:p w14:paraId="3032C2F0" w14:textId="77777777" w:rsidR="005D48DB" w:rsidRDefault="005D48DB">
      <w:pPr>
        <w:pStyle w:val="a7"/>
        <w:rPr>
          <w:rFonts w:ascii="Academy Cyr" w:hAnsi="Academy Cyr"/>
        </w:rPr>
      </w:pPr>
      <w:r>
        <w:rPr>
          <w:rFonts w:ascii="Academy Cyr" w:hAnsi="Academy Cyr"/>
        </w:rPr>
        <w:t>Что это все писал безбожный</w:t>
      </w:r>
    </w:p>
    <w:p w14:paraId="266D4D5A" w14:textId="77777777" w:rsidR="005D48DB" w:rsidRDefault="005D48DB">
      <w:pPr>
        <w:pStyle w:val="a7"/>
        <w:rPr>
          <w:rFonts w:ascii="Academy Cyr" w:hAnsi="Academy Cyr"/>
        </w:rPr>
      </w:pPr>
      <w:r>
        <w:rPr>
          <w:rFonts w:ascii="Academy Cyr" w:hAnsi="Academy Cyr"/>
        </w:rPr>
        <w:t>Упрямый материалист.</w:t>
      </w:r>
    </w:p>
    <w:p w14:paraId="4A3D3935" w14:textId="77777777" w:rsidR="005D48DB" w:rsidRDefault="005D48DB">
      <w:pPr>
        <w:pStyle w:val="a7"/>
        <w:rPr>
          <w:rFonts w:ascii="Academy Cyr" w:hAnsi="Academy Cyr"/>
        </w:rPr>
      </w:pPr>
      <w:r>
        <w:rPr>
          <w:rFonts w:ascii="Academy Cyr" w:hAnsi="Academy Cyr"/>
        </w:rPr>
        <w:t>Но что есть Бог — не нам судить!</w:t>
      </w:r>
    </w:p>
    <w:p w14:paraId="29C872FB" w14:textId="77777777" w:rsidR="005D48DB" w:rsidRDefault="005D48DB">
      <w:pPr>
        <w:pStyle w:val="a7"/>
        <w:rPr>
          <w:rFonts w:ascii="Academy Cyr" w:hAnsi="Academy Cyr"/>
        </w:rPr>
      </w:pPr>
      <w:r>
        <w:rPr>
          <w:rFonts w:ascii="Academy Cyr" w:hAnsi="Academy Cyr"/>
        </w:rPr>
        <w:t>Нам лишь известно из преданий,</w:t>
      </w:r>
    </w:p>
    <w:p w14:paraId="09EFE107" w14:textId="77777777" w:rsidR="005D48DB" w:rsidRDefault="005D48DB">
      <w:pPr>
        <w:pStyle w:val="a7"/>
        <w:rPr>
          <w:rFonts w:ascii="Academy Cyr" w:hAnsi="Academy Cyr"/>
        </w:rPr>
      </w:pPr>
      <w:r>
        <w:rPr>
          <w:rFonts w:ascii="Academy Cyr" w:hAnsi="Academy Cyr"/>
        </w:rPr>
        <w:t>Кого впрягли переводить</w:t>
      </w:r>
    </w:p>
    <w:p w14:paraId="529874DA" w14:textId="77777777" w:rsidR="005D48DB" w:rsidRDefault="005D48DB">
      <w:pPr>
        <w:pStyle w:val="a7"/>
        <w:rPr>
          <w:rFonts w:ascii="Academy Cyr" w:hAnsi="Academy Cyr"/>
        </w:rPr>
      </w:pPr>
      <w:r>
        <w:rPr>
          <w:rFonts w:ascii="Academy Cyr" w:hAnsi="Academy Cyr"/>
        </w:rPr>
        <w:t>Стихи египетских сказаний.</w:t>
      </w:r>
    </w:p>
    <w:p w14:paraId="3DC7A896" w14:textId="77777777" w:rsidR="005D48DB" w:rsidRDefault="005D48DB">
      <w:pPr>
        <w:pStyle w:val="a7"/>
        <w:rPr>
          <w:rFonts w:ascii="Academy Cyr" w:hAnsi="Academy Cyr"/>
        </w:rPr>
      </w:pPr>
      <w:r>
        <w:rPr>
          <w:rFonts w:ascii="Academy Cyr" w:hAnsi="Academy Cyr"/>
        </w:rPr>
        <w:t>И тот, кто древний текст добыл</w:t>
      </w:r>
    </w:p>
    <w:p w14:paraId="2F9B50B8" w14:textId="77777777" w:rsidR="005D48DB" w:rsidRDefault="005D48DB">
      <w:pPr>
        <w:pStyle w:val="a7"/>
        <w:rPr>
          <w:rFonts w:ascii="Academy Cyr" w:hAnsi="Academy Cyr"/>
        </w:rPr>
      </w:pPr>
      <w:r>
        <w:rPr>
          <w:rFonts w:ascii="Academy Cyr" w:hAnsi="Academy Cyr"/>
        </w:rPr>
        <w:t>Евангелий, осмыслит много:</w:t>
      </w:r>
    </w:p>
    <w:p w14:paraId="74746E98" w14:textId="77777777" w:rsidR="005D48DB" w:rsidRDefault="005D48DB">
      <w:pPr>
        <w:pStyle w:val="a7"/>
        <w:rPr>
          <w:rFonts w:ascii="Academy Cyr" w:hAnsi="Academy Cyr"/>
        </w:rPr>
      </w:pPr>
      <w:r>
        <w:rPr>
          <w:rFonts w:ascii="Academy Cyr" w:hAnsi="Academy Cyr"/>
        </w:rPr>
        <w:t>Ведь вера в Бога, то — не вера Богу,</w:t>
      </w:r>
    </w:p>
    <w:p w14:paraId="31C3AF8F" w14:textId="77777777" w:rsidR="005D48DB" w:rsidRDefault="005D48DB">
      <w:pPr>
        <w:pStyle w:val="a7"/>
        <w:rPr>
          <w:rFonts w:ascii="Academy Cyr" w:hAnsi="Academy Cyr"/>
        </w:rPr>
      </w:pPr>
      <w:r>
        <w:rPr>
          <w:rFonts w:ascii="Academy Cyr" w:hAnsi="Academy Cyr"/>
        </w:rPr>
        <w:t>А БЕ — не синоним «был».</w:t>
      </w:r>
    </w:p>
    <w:p w14:paraId="3B32E1FB" w14:textId="77777777" w:rsidR="005D48DB" w:rsidRDefault="005D48DB">
      <w:pPr>
        <w:pStyle w:val="a7"/>
        <w:rPr>
          <w:rFonts w:ascii="Academy Cyr" w:hAnsi="Academy Cyr"/>
        </w:rPr>
      </w:pPr>
      <w:r>
        <w:rPr>
          <w:rFonts w:ascii="Academy Cyr" w:hAnsi="Academy Cyr"/>
        </w:rPr>
        <w:t xml:space="preserve">Попы в догматике своей </w:t>
      </w:r>
    </w:p>
    <w:p w14:paraId="2A143CA4" w14:textId="77777777" w:rsidR="005D48DB" w:rsidRDefault="005D48DB">
      <w:pPr>
        <w:pStyle w:val="a7"/>
        <w:rPr>
          <w:rFonts w:ascii="Academy Cyr" w:hAnsi="Academy Cyr"/>
        </w:rPr>
      </w:pPr>
      <w:r>
        <w:rPr>
          <w:rFonts w:ascii="Academy Cyr" w:hAnsi="Academy Cyr"/>
        </w:rPr>
        <w:t>От торы долго не отстанут.</w:t>
      </w:r>
    </w:p>
    <w:p w14:paraId="65672CFA" w14:textId="77777777" w:rsidR="005D48DB" w:rsidRDefault="005D48DB">
      <w:pPr>
        <w:pStyle w:val="a7"/>
        <w:rPr>
          <w:rFonts w:ascii="Academy Cyr" w:hAnsi="Academy Cyr"/>
        </w:rPr>
      </w:pPr>
      <w:r>
        <w:rPr>
          <w:rFonts w:ascii="Academy Cyr" w:hAnsi="Academy Cyr"/>
        </w:rPr>
        <w:t>И Моисей у них — еврей,</w:t>
      </w:r>
    </w:p>
    <w:p w14:paraId="42356503" w14:textId="77777777" w:rsidR="005D48DB" w:rsidRDefault="005D48DB">
      <w:pPr>
        <w:pStyle w:val="a7"/>
        <w:rPr>
          <w:rFonts w:ascii="Academy Cyr" w:hAnsi="Academy Cyr"/>
        </w:rPr>
      </w:pPr>
      <w:r>
        <w:rPr>
          <w:rFonts w:ascii="Academy Cyr" w:hAnsi="Academy Cyr"/>
        </w:rPr>
        <w:t>Да и Христа в евреи тянут.</w:t>
      </w:r>
    </w:p>
    <w:p w14:paraId="1570F70A" w14:textId="77777777" w:rsidR="005D48DB" w:rsidRDefault="005D48DB">
      <w:pPr>
        <w:pStyle w:val="a7"/>
        <w:rPr>
          <w:rFonts w:ascii="Academy Cyr" w:hAnsi="Academy Cyr"/>
        </w:rPr>
      </w:pPr>
      <w:r>
        <w:rPr>
          <w:rFonts w:ascii="Academy Cyr" w:hAnsi="Academy Cyr"/>
        </w:rPr>
        <w:t>Но если поразмыслить строго,</w:t>
      </w:r>
    </w:p>
    <w:p w14:paraId="29C1F108" w14:textId="77777777" w:rsidR="005D48DB" w:rsidRDefault="005D48DB">
      <w:pPr>
        <w:pStyle w:val="a7"/>
        <w:rPr>
          <w:rFonts w:ascii="Academy Cyr" w:hAnsi="Academy Cyr"/>
        </w:rPr>
      </w:pPr>
      <w:r>
        <w:rPr>
          <w:rFonts w:ascii="Academy Cyr" w:hAnsi="Academy Cyr"/>
        </w:rPr>
        <w:t>(Хоть Библия — не наш предмет)</w:t>
      </w:r>
    </w:p>
    <w:p w14:paraId="104894CE" w14:textId="77777777" w:rsidR="005D48DB" w:rsidRDefault="005D48DB">
      <w:pPr>
        <w:pStyle w:val="a7"/>
        <w:rPr>
          <w:rFonts w:ascii="Academy Cyr" w:hAnsi="Academy Cyr"/>
        </w:rPr>
      </w:pPr>
      <w:r>
        <w:rPr>
          <w:rFonts w:ascii="Academy Cyr" w:hAnsi="Academy Cyr"/>
        </w:rPr>
        <w:t>Поймем, что истина — от Бога,</w:t>
      </w:r>
    </w:p>
    <w:p w14:paraId="4B814E98" w14:textId="77777777" w:rsidR="005D48DB" w:rsidRDefault="005D48DB">
      <w:pPr>
        <w:pStyle w:val="a7"/>
        <w:rPr>
          <w:rFonts w:ascii="Academy Cyr" w:hAnsi="Academy Cyr"/>
        </w:rPr>
      </w:pPr>
      <w:r>
        <w:rPr>
          <w:rFonts w:ascii="Academy Cyr" w:hAnsi="Academy Cyr"/>
        </w:rPr>
        <w:t>А ложь — от правивших Завет.</w:t>
      </w:r>
    </w:p>
    <w:p w14:paraId="3AB0FA0E" w14:textId="77777777" w:rsidR="005D48DB" w:rsidRDefault="005D48DB">
      <w:pPr>
        <w:pStyle w:val="a7"/>
        <w:rPr>
          <w:rFonts w:ascii="Academy Cyr" w:hAnsi="Academy Cyr"/>
        </w:rPr>
      </w:pPr>
      <w:r>
        <w:rPr>
          <w:rFonts w:ascii="Academy Cyr" w:hAnsi="Academy Cyr"/>
        </w:rPr>
        <w:t>“Нормально”  думающий ахнет,</w:t>
      </w:r>
    </w:p>
    <w:p w14:paraId="3275C6F3" w14:textId="77777777" w:rsidR="005D48DB" w:rsidRDefault="005D48DB">
      <w:pPr>
        <w:pStyle w:val="a7"/>
        <w:rPr>
          <w:rFonts w:ascii="Academy Cyr" w:hAnsi="Academy Cyr"/>
        </w:rPr>
      </w:pPr>
      <w:r>
        <w:rPr>
          <w:rFonts w:ascii="Academy Cyr" w:hAnsi="Academy Cyr"/>
        </w:rPr>
        <w:t>Читая эти письмена,</w:t>
      </w:r>
    </w:p>
    <w:p w14:paraId="6B5E2646" w14:textId="77777777" w:rsidR="005D48DB" w:rsidRDefault="005D48DB">
      <w:pPr>
        <w:pStyle w:val="a7"/>
        <w:rPr>
          <w:rFonts w:ascii="Academy Cyr" w:hAnsi="Academy Cyr"/>
        </w:rPr>
      </w:pPr>
      <w:r>
        <w:rPr>
          <w:rFonts w:ascii="Academy Cyr" w:hAnsi="Academy Cyr"/>
        </w:rPr>
        <w:t>Где диалектикой не пахнет,</w:t>
      </w:r>
    </w:p>
    <w:p w14:paraId="15EF4F02" w14:textId="77777777" w:rsidR="005D48DB" w:rsidRDefault="005D48DB">
      <w:pPr>
        <w:pStyle w:val="a7"/>
        <w:rPr>
          <w:rFonts w:ascii="Academy Cyr" w:hAnsi="Academy Cyr"/>
        </w:rPr>
      </w:pPr>
      <w:r>
        <w:rPr>
          <w:rFonts w:ascii="Academy Cyr" w:hAnsi="Academy Cyr"/>
        </w:rPr>
        <w:lastRenderedPageBreak/>
        <w:t>Но фактология — страшна.</w:t>
      </w:r>
    </w:p>
    <w:p w14:paraId="18B6B1B5" w14:textId="77777777" w:rsidR="005D48DB" w:rsidRDefault="005D48DB">
      <w:pPr>
        <w:pStyle w:val="a7"/>
        <w:rPr>
          <w:rFonts w:ascii="Academy Cyr" w:hAnsi="Academy Cyr"/>
        </w:rPr>
      </w:pPr>
      <w:r>
        <w:rPr>
          <w:rFonts w:ascii="Academy Cyr" w:hAnsi="Academy Cyr"/>
        </w:rPr>
        <w:t>И как уныло утверждает</w:t>
      </w:r>
    </w:p>
    <w:p w14:paraId="33CC2626" w14:textId="006AB4B7" w:rsidR="005D48DB" w:rsidRDefault="005D48DB">
      <w:pPr>
        <w:pStyle w:val="a7"/>
      </w:pPr>
      <w:r>
        <w:rPr>
          <w:rFonts w:ascii="Academy Cyr" w:hAnsi="Academy Cyr"/>
        </w:rPr>
        <w:t>В «Неве» проклюнувшийся прыщ</w:t>
      </w:r>
      <w:r w:rsidRPr="005D48DB">
        <w:rPr>
          <w:vertAlign w:val="superscript"/>
        </w:rPr>
        <w:t>[LXVI]</w:t>
      </w:r>
      <w:r>
        <w:t>:</w:t>
      </w:r>
    </w:p>
    <w:p w14:paraId="39E05EE4" w14:textId="77777777" w:rsidR="005D48DB" w:rsidRDefault="005D48DB">
      <w:pPr>
        <w:pStyle w:val="a7"/>
        <w:rPr>
          <w:rFonts w:ascii="Academy Cyr" w:hAnsi="Academy Cyr"/>
        </w:rPr>
      </w:pPr>
      <w:r>
        <w:rPr>
          <w:rFonts w:ascii="Academy Cyr" w:hAnsi="Academy Cyr"/>
        </w:rPr>
        <w:t xml:space="preserve">«По горло фактов мне хватает, </w:t>
      </w:r>
    </w:p>
    <w:p w14:paraId="6FA5178F" w14:textId="77777777" w:rsidR="005D48DB" w:rsidRDefault="005D48DB">
      <w:pPr>
        <w:pStyle w:val="a7"/>
        <w:rPr>
          <w:rFonts w:ascii="Academy Cyr" w:hAnsi="Academy Cyr"/>
        </w:rPr>
      </w:pPr>
      <w:r>
        <w:rPr>
          <w:rFonts w:ascii="Academy Cyr" w:hAnsi="Academy Cyr"/>
        </w:rPr>
        <w:t>В методологии я нищ!»</w:t>
      </w:r>
    </w:p>
    <w:p w14:paraId="2B85B4C6" w14:textId="77777777" w:rsidR="005D48DB" w:rsidRDefault="005D48DB">
      <w:pPr>
        <w:pStyle w:val="a7"/>
        <w:rPr>
          <w:rFonts w:ascii="Academy Cyr" w:hAnsi="Academy Cyr"/>
        </w:rPr>
      </w:pPr>
      <w:r>
        <w:rPr>
          <w:rFonts w:ascii="Academy Cyr" w:hAnsi="Academy Cyr"/>
        </w:rPr>
        <w:t>Вот та черта, где в этой стае</w:t>
      </w:r>
    </w:p>
    <w:p w14:paraId="4374D217" w14:textId="77777777" w:rsidR="005D48DB" w:rsidRDefault="005D48DB">
      <w:pPr>
        <w:pStyle w:val="a7"/>
        <w:rPr>
          <w:rFonts w:ascii="Academy Cyr" w:hAnsi="Academy Cyr"/>
        </w:rPr>
      </w:pPr>
      <w:r>
        <w:rPr>
          <w:rFonts w:ascii="Academy Cyr" w:hAnsi="Academy Cyr"/>
        </w:rPr>
        <w:t>Обороняются, как львы,</w:t>
      </w:r>
    </w:p>
    <w:p w14:paraId="73ACA51A" w14:textId="77777777" w:rsidR="005D48DB" w:rsidRDefault="005D48DB">
      <w:pPr>
        <w:pStyle w:val="a7"/>
        <w:rPr>
          <w:rFonts w:ascii="Academy Cyr" w:hAnsi="Academy Cyr"/>
        </w:rPr>
      </w:pPr>
      <w:r>
        <w:rPr>
          <w:rFonts w:ascii="Academy Cyr" w:hAnsi="Academy Cyr"/>
        </w:rPr>
        <w:t>Патрон последний сберегая</w:t>
      </w:r>
    </w:p>
    <w:p w14:paraId="4146D41A" w14:textId="77777777" w:rsidR="005D48DB" w:rsidRDefault="005D48DB">
      <w:pPr>
        <w:pStyle w:val="a7"/>
        <w:rPr>
          <w:rFonts w:ascii="Academy Cyr" w:hAnsi="Academy Cyr"/>
        </w:rPr>
      </w:pPr>
      <w:r>
        <w:rPr>
          <w:rFonts w:ascii="Academy Cyr" w:hAnsi="Academy Cyr"/>
        </w:rPr>
        <w:t>Всегда для личной головы!</w:t>
      </w:r>
    </w:p>
    <w:p w14:paraId="5543B473" w14:textId="77777777" w:rsidR="005D48DB" w:rsidRDefault="005D48DB">
      <w:pPr>
        <w:pStyle w:val="a7"/>
        <w:rPr>
          <w:rFonts w:ascii="Academy Cyr" w:hAnsi="Academy Cyr"/>
        </w:rPr>
      </w:pPr>
      <w:r>
        <w:rPr>
          <w:rFonts w:ascii="Academy Cyr" w:hAnsi="Academy Cyr"/>
        </w:rPr>
        <w:t>Не видя выхода из круга,</w:t>
      </w:r>
    </w:p>
    <w:p w14:paraId="216E72CD" w14:textId="77777777" w:rsidR="005D48DB" w:rsidRDefault="005D48DB">
      <w:pPr>
        <w:pStyle w:val="a7"/>
        <w:rPr>
          <w:rFonts w:ascii="Academy Cyr" w:hAnsi="Academy Cyr"/>
        </w:rPr>
      </w:pPr>
      <w:r>
        <w:rPr>
          <w:rFonts w:ascii="Academy Cyr" w:hAnsi="Academy Cyr"/>
        </w:rPr>
        <w:t>В истерике забились все:</w:t>
      </w:r>
    </w:p>
    <w:p w14:paraId="2536DFD7" w14:textId="77777777" w:rsidR="005D48DB" w:rsidRDefault="005D48DB">
      <w:pPr>
        <w:pStyle w:val="a7"/>
        <w:rPr>
          <w:rFonts w:ascii="Academy Cyr" w:hAnsi="Academy Cyr"/>
        </w:rPr>
      </w:pPr>
      <w:r>
        <w:rPr>
          <w:rFonts w:ascii="Academy Cyr" w:hAnsi="Academy Cyr"/>
        </w:rPr>
        <w:t>И Меттер, строя «Пятый угол»,</w:t>
      </w:r>
    </w:p>
    <w:p w14:paraId="45360BE1" w14:textId="31FBBB72" w:rsidR="005D48DB" w:rsidRDefault="005D48DB">
      <w:pPr>
        <w:pStyle w:val="a7"/>
      </w:pPr>
      <w:r>
        <w:rPr>
          <w:rFonts w:ascii="Academy Cyr" w:hAnsi="Academy Cyr"/>
        </w:rPr>
        <w:t>И «белка» в «Пятом колесе»</w:t>
      </w:r>
      <w:r w:rsidRPr="005D48DB">
        <w:rPr>
          <w:vertAlign w:val="superscript"/>
        </w:rPr>
        <w:t>[LXVII]</w:t>
      </w:r>
      <w:r>
        <w:t>.</w:t>
      </w:r>
    </w:p>
    <w:p w14:paraId="4572893C" w14:textId="77777777" w:rsidR="005D48DB" w:rsidRDefault="005D48DB">
      <w:pPr>
        <w:pStyle w:val="a7"/>
        <w:rPr>
          <w:rFonts w:ascii="Academy Cyr" w:hAnsi="Academy Cyr"/>
        </w:rPr>
      </w:pPr>
      <w:r>
        <w:rPr>
          <w:rFonts w:ascii="Academy Cyr" w:hAnsi="Academy Cyr"/>
        </w:rPr>
        <w:t>Но почему всю жизнь был падок</w:t>
      </w:r>
    </w:p>
    <w:p w14:paraId="56079C1C" w14:textId="77777777" w:rsidR="005D48DB" w:rsidRDefault="005D48DB">
      <w:pPr>
        <w:pStyle w:val="a7"/>
        <w:rPr>
          <w:rFonts w:ascii="Academy Cyr" w:hAnsi="Academy Cyr"/>
        </w:rPr>
      </w:pPr>
      <w:r>
        <w:rPr>
          <w:rFonts w:ascii="Academy Cyr" w:hAnsi="Academy Cyr"/>
        </w:rPr>
        <w:t>Бродить Бердяев, например,</w:t>
      </w:r>
    </w:p>
    <w:p w14:paraId="7CFCCBCA" w14:textId="040EFA5E" w:rsidR="005D48DB" w:rsidRDefault="005D48DB">
      <w:pPr>
        <w:pStyle w:val="a7"/>
      </w:pPr>
      <w:r>
        <w:rPr>
          <w:rFonts w:ascii="Academy Cyr" w:hAnsi="Academy Cyr"/>
        </w:rPr>
        <w:t>С «волшебным фонарем химер»</w:t>
      </w:r>
      <w:r w:rsidRPr="005D48DB">
        <w:rPr>
          <w:vertAlign w:val="superscript"/>
        </w:rPr>
        <w:t>[LXVIII]</w:t>
      </w:r>
      <w:r>
        <w:t>,--</w:t>
      </w:r>
    </w:p>
    <w:p w14:paraId="0922FAA0" w14:textId="77777777" w:rsidR="005D48DB" w:rsidRDefault="005D48DB">
      <w:pPr>
        <w:pStyle w:val="a7"/>
        <w:rPr>
          <w:rFonts w:ascii="Academy Cyr" w:hAnsi="Academy Cyr"/>
        </w:rPr>
      </w:pPr>
      <w:r>
        <w:rPr>
          <w:rFonts w:ascii="Academy Cyr" w:hAnsi="Academy Cyr"/>
        </w:rPr>
        <w:t>Из области ба-а-альших загадок...</w:t>
      </w:r>
    </w:p>
    <w:p w14:paraId="1DF57184" w14:textId="77777777" w:rsidR="005D48DB" w:rsidRDefault="005D48DB">
      <w:pPr>
        <w:pStyle w:val="a7"/>
        <w:rPr>
          <w:rFonts w:ascii="Academy Cyr" w:hAnsi="Academy Cyr"/>
        </w:rPr>
      </w:pPr>
      <w:r>
        <w:rPr>
          <w:rFonts w:ascii="Academy Cyr" w:hAnsi="Academy Cyr"/>
        </w:rPr>
        <w:t>Загадки, впрочем, лишь игра.</w:t>
      </w:r>
    </w:p>
    <w:p w14:paraId="6C10A0EE" w14:textId="77777777" w:rsidR="005D48DB" w:rsidRDefault="005D48DB">
      <w:pPr>
        <w:pStyle w:val="a7"/>
        <w:rPr>
          <w:rFonts w:ascii="Academy Cyr" w:hAnsi="Academy Cyr"/>
        </w:rPr>
      </w:pPr>
      <w:r>
        <w:rPr>
          <w:rFonts w:ascii="Academy Cyr" w:hAnsi="Academy Cyr"/>
        </w:rPr>
        <w:t>Одну вам разгадать под силу:</w:t>
      </w:r>
    </w:p>
    <w:p w14:paraId="54FAAB58" w14:textId="77777777" w:rsidR="005D48DB" w:rsidRDefault="005D48DB">
      <w:pPr>
        <w:pStyle w:val="a7"/>
        <w:rPr>
          <w:rFonts w:ascii="Academy Cyr" w:hAnsi="Academy Cyr"/>
        </w:rPr>
      </w:pPr>
      <w:r>
        <w:rPr>
          <w:rFonts w:ascii="Academy Cyr" w:hAnsi="Academy Cyr"/>
        </w:rPr>
        <w:t>Зачем поэт сравнил Людмилу</w:t>
      </w:r>
    </w:p>
    <w:p w14:paraId="2F8C2390" w14:textId="77777777" w:rsidR="005D48DB" w:rsidRDefault="005D48DB">
      <w:pPr>
        <w:pStyle w:val="a7"/>
        <w:rPr>
          <w:rFonts w:ascii="Academy Cyr" w:hAnsi="Academy Cyr"/>
        </w:rPr>
      </w:pPr>
      <w:r>
        <w:rPr>
          <w:rFonts w:ascii="Academy Cyr" w:hAnsi="Academy Cyr"/>
        </w:rPr>
        <w:t>С Дельфирой. Что за Дельф и Ра?</w:t>
      </w:r>
    </w:p>
    <w:p w14:paraId="2E3D27ED" w14:textId="77777777" w:rsidR="005D48DB" w:rsidRDefault="005D48DB">
      <w:pPr>
        <w:pStyle w:val="a7"/>
      </w:pPr>
    </w:p>
    <w:p w14:paraId="7B31760D" w14:textId="77777777" w:rsidR="005D48DB" w:rsidRDefault="005D48DB">
      <w:pPr>
        <w:pStyle w:val="a7"/>
        <w:rPr>
          <w:rFonts w:ascii="Academy Cyr" w:hAnsi="Academy Cyr"/>
        </w:rPr>
      </w:pPr>
      <w:r>
        <w:rPr>
          <w:rFonts w:ascii="Academy Cyr" w:hAnsi="Academy Cyr"/>
        </w:rPr>
        <w:t xml:space="preserve">А то, что знал он без сомненья, </w:t>
      </w:r>
    </w:p>
    <w:p w14:paraId="338AD173" w14:textId="77777777" w:rsidR="005D48DB" w:rsidRDefault="005D48DB">
      <w:pPr>
        <w:pStyle w:val="a7"/>
        <w:rPr>
          <w:rFonts w:ascii="Academy Cyr" w:hAnsi="Academy Cyr"/>
        </w:rPr>
      </w:pPr>
      <w:r>
        <w:rPr>
          <w:rFonts w:ascii="Academy Cyr" w:hAnsi="Academy Cyr"/>
        </w:rPr>
        <w:t>Что есть сокрытые от глаз</w:t>
      </w:r>
    </w:p>
    <w:p w14:paraId="6F920503" w14:textId="77777777" w:rsidR="005D48DB" w:rsidRDefault="005D48DB">
      <w:pPr>
        <w:pStyle w:val="a7"/>
        <w:rPr>
          <w:rFonts w:ascii="Academy Cyr" w:hAnsi="Academy Cyr"/>
        </w:rPr>
      </w:pPr>
      <w:r>
        <w:rPr>
          <w:rFonts w:ascii="Academy Cyr" w:hAnsi="Academy Cyr"/>
        </w:rPr>
        <w:t>Два мощных центра управленья</w:t>
      </w:r>
    </w:p>
    <w:p w14:paraId="4FD734EE" w14:textId="77777777" w:rsidR="005D48DB" w:rsidRDefault="005D48DB">
      <w:pPr>
        <w:pStyle w:val="a7"/>
        <w:rPr>
          <w:rFonts w:ascii="Academy Cyr" w:hAnsi="Academy Cyr"/>
        </w:rPr>
      </w:pPr>
      <w:r>
        <w:rPr>
          <w:rFonts w:ascii="Academy Cyr" w:hAnsi="Academy Cyr"/>
        </w:rPr>
        <w:t>Сознанием народных масс.</w:t>
      </w:r>
    </w:p>
    <w:p w14:paraId="0E167D95" w14:textId="77777777" w:rsidR="005D48DB" w:rsidRDefault="005D48DB">
      <w:pPr>
        <w:pStyle w:val="a7"/>
        <w:rPr>
          <w:rFonts w:ascii="Academy Cyr" w:hAnsi="Academy Cyr"/>
        </w:rPr>
      </w:pPr>
      <w:r>
        <w:rPr>
          <w:rFonts w:ascii="Academy Cyr" w:hAnsi="Academy Cyr"/>
        </w:rPr>
        <w:t>Египетско-эллинский мост,</w:t>
      </w:r>
    </w:p>
    <w:p w14:paraId="0FDC7EEB" w14:textId="77777777" w:rsidR="005D48DB" w:rsidRDefault="005D48DB">
      <w:pPr>
        <w:pStyle w:val="a7"/>
        <w:rPr>
          <w:rFonts w:ascii="Academy Cyr" w:hAnsi="Academy Cyr"/>
        </w:rPr>
      </w:pPr>
      <w:r>
        <w:rPr>
          <w:rFonts w:ascii="Academy Cyr" w:hAnsi="Academy Cyr"/>
        </w:rPr>
        <w:t>Где из-за плотности солидной</w:t>
      </w:r>
    </w:p>
    <w:p w14:paraId="18FDC348" w14:textId="77777777" w:rsidR="005D48DB" w:rsidRDefault="005D48DB">
      <w:pPr>
        <w:pStyle w:val="a7"/>
        <w:rPr>
          <w:rFonts w:ascii="Academy Cyr" w:hAnsi="Academy Cyr"/>
        </w:rPr>
      </w:pPr>
      <w:r>
        <w:rPr>
          <w:rFonts w:ascii="Academy Cyr" w:hAnsi="Academy Cyr"/>
        </w:rPr>
        <w:t>Формировался «глупый рост»,</w:t>
      </w:r>
    </w:p>
    <w:p w14:paraId="5A3966B0" w14:textId="77777777" w:rsidR="005D48DB" w:rsidRDefault="005D48DB">
      <w:pPr>
        <w:pStyle w:val="a7"/>
        <w:rPr>
          <w:rFonts w:ascii="Academy Cyr" w:hAnsi="Academy Cyr"/>
        </w:rPr>
      </w:pPr>
      <w:r>
        <w:rPr>
          <w:rFonts w:ascii="Academy Cyr" w:hAnsi="Academy Cyr"/>
        </w:rPr>
        <w:t>То есть финансово-кредитный.</w:t>
      </w:r>
    </w:p>
    <w:p w14:paraId="67255D5B" w14:textId="77777777" w:rsidR="005D48DB" w:rsidRDefault="005D48DB">
      <w:pPr>
        <w:pStyle w:val="a7"/>
        <w:rPr>
          <w:rFonts w:ascii="Academy Cyr" w:hAnsi="Academy Cyr"/>
        </w:rPr>
      </w:pPr>
      <w:r>
        <w:rPr>
          <w:rFonts w:ascii="Academy Cyr" w:hAnsi="Academy Cyr"/>
        </w:rPr>
        <w:t>И центр — славянский. Этот был</w:t>
      </w:r>
    </w:p>
    <w:p w14:paraId="1F7B49B9" w14:textId="77777777" w:rsidR="005D48DB" w:rsidRDefault="005D48DB">
      <w:pPr>
        <w:pStyle w:val="a7"/>
        <w:rPr>
          <w:rFonts w:ascii="Academy Cyr" w:hAnsi="Academy Cyr"/>
        </w:rPr>
      </w:pPr>
      <w:r>
        <w:rPr>
          <w:rFonts w:ascii="Academy Cyr" w:hAnsi="Academy Cyr"/>
        </w:rPr>
        <w:t>Рассредоточенно-свободным</w:t>
      </w:r>
    </w:p>
    <w:p w14:paraId="57C7F3A1" w14:textId="77777777" w:rsidR="005D48DB" w:rsidRDefault="005D48DB">
      <w:pPr>
        <w:pStyle w:val="a7"/>
        <w:rPr>
          <w:rFonts w:ascii="Academy Cyr" w:hAnsi="Academy Cyr"/>
        </w:rPr>
      </w:pPr>
      <w:r>
        <w:rPr>
          <w:rFonts w:ascii="Academy Cyr" w:hAnsi="Academy Cyr"/>
        </w:rPr>
        <w:t>И с направлением природным</w:t>
      </w:r>
    </w:p>
    <w:p w14:paraId="2CDA54E3" w14:textId="77777777" w:rsidR="005D48DB" w:rsidRDefault="005D48DB">
      <w:pPr>
        <w:pStyle w:val="a7"/>
        <w:rPr>
          <w:rFonts w:ascii="Academy Cyr" w:hAnsi="Academy Cyr"/>
        </w:rPr>
      </w:pPr>
      <w:r>
        <w:rPr>
          <w:rFonts w:ascii="Academy Cyr" w:hAnsi="Academy Cyr"/>
        </w:rPr>
        <w:t>В конфликт, как первый, не входил;</w:t>
      </w:r>
    </w:p>
    <w:p w14:paraId="4EF7436F" w14:textId="77777777" w:rsidR="005D48DB" w:rsidRDefault="005D48DB">
      <w:pPr>
        <w:pStyle w:val="a7"/>
        <w:rPr>
          <w:rFonts w:ascii="Academy Cyr" w:hAnsi="Academy Cyr"/>
        </w:rPr>
      </w:pPr>
      <w:r>
        <w:rPr>
          <w:rFonts w:ascii="Academy Cyr" w:hAnsi="Academy Cyr"/>
        </w:rPr>
        <w:t>Чем был, конечно, повод дан</w:t>
      </w:r>
    </w:p>
    <w:p w14:paraId="7EE2D149" w14:textId="77777777" w:rsidR="005D48DB" w:rsidRDefault="005D48DB">
      <w:pPr>
        <w:pStyle w:val="a7"/>
        <w:rPr>
          <w:rFonts w:ascii="Academy Cyr" w:hAnsi="Academy Cyr"/>
        </w:rPr>
      </w:pPr>
      <w:r>
        <w:rPr>
          <w:rFonts w:ascii="Academy Cyr" w:hAnsi="Academy Cyr"/>
        </w:rPr>
        <w:t>Певцам чужого идеала</w:t>
      </w:r>
    </w:p>
    <w:p w14:paraId="5E83E729" w14:textId="77777777" w:rsidR="005D48DB" w:rsidRDefault="005D48DB">
      <w:pPr>
        <w:pStyle w:val="a7"/>
        <w:rPr>
          <w:rFonts w:ascii="Academy Cyr" w:hAnsi="Academy Cyr"/>
        </w:rPr>
      </w:pPr>
      <w:r>
        <w:rPr>
          <w:rFonts w:ascii="Academy Cyr" w:hAnsi="Academy Cyr"/>
        </w:rPr>
        <w:lastRenderedPageBreak/>
        <w:t>Твердить, что вечно отставала</w:t>
      </w:r>
    </w:p>
    <w:p w14:paraId="054803AA" w14:textId="77777777" w:rsidR="005D48DB" w:rsidRDefault="005D48DB">
      <w:pPr>
        <w:pStyle w:val="a7"/>
        <w:rPr>
          <w:rFonts w:ascii="Academy Cyr" w:hAnsi="Academy Cyr"/>
        </w:rPr>
      </w:pPr>
      <w:r>
        <w:rPr>
          <w:rFonts w:ascii="Academy Cyr" w:hAnsi="Academy Cyr"/>
        </w:rPr>
        <w:t>Россия от «цивильных» стран.</w:t>
      </w:r>
    </w:p>
    <w:p w14:paraId="36C13639" w14:textId="77777777" w:rsidR="005D48DB" w:rsidRDefault="005D48DB">
      <w:pPr>
        <w:pStyle w:val="a7"/>
        <w:rPr>
          <w:rFonts w:ascii="Academy Cyr" w:hAnsi="Academy Cyr"/>
        </w:rPr>
      </w:pPr>
      <w:r>
        <w:rPr>
          <w:rFonts w:ascii="Academy Cyr" w:hAnsi="Academy Cyr"/>
        </w:rPr>
        <w:t>Любвеобилием пронизан,</w:t>
      </w:r>
    </w:p>
    <w:p w14:paraId="2D49FBA7" w14:textId="77777777" w:rsidR="005D48DB" w:rsidRDefault="005D48DB">
      <w:pPr>
        <w:pStyle w:val="a7"/>
        <w:rPr>
          <w:rFonts w:ascii="Academy Cyr" w:hAnsi="Academy Cyr"/>
        </w:rPr>
      </w:pPr>
      <w:r>
        <w:rPr>
          <w:rFonts w:ascii="Academy Cyr" w:hAnsi="Academy Cyr"/>
        </w:rPr>
        <w:t>Славянский жрец был «простоват» ,</w:t>
      </w:r>
    </w:p>
    <w:p w14:paraId="0A48126F" w14:textId="77777777" w:rsidR="005D48DB" w:rsidRDefault="005D48DB">
      <w:pPr>
        <w:pStyle w:val="a7"/>
        <w:rPr>
          <w:rFonts w:ascii="Academy Cyr" w:hAnsi="Academy Cyr"/>
        </w:rPr>
      </w:pPr>
      <w:r>
        <w:rPr>
          <w:rFonts w:ascii="Academy Cyr" w:hAnsi="Academy Cyr"/>
        </w:rPr>
        <w:t>А потому был частью вписан</w:t>
      </w:r>
    </w:p>
    <w:p w14:paraId="09F7DADC" w14:textId="77777777" w:rsidR="005D48DB" w:rsidRDefault="005D48DB">
      <w:pPr>
        <w:pStyle w:val="a7"/>
        <w:rPr>
          <w:rFonts w:ascii="Academy Cyr" w:hAnsi="Academy Cyr"/>
        </w:rPr>
      </w:pPr>
      <w:r>
        <w:rPr>
          <w:rFonts w:ascii="Academy Cyr" w:hAnsi="Academy Cyr"/>
        </w:rPr>
        <w:t>В «евангельский» конгломерат;</w:t>
      </w:r>
    </w:p>
    <w:p w14:paraId="0493D5AF" w14:textId="77777777" w:rsidR="005D48DB" w:rsidRDefault="005D48DB">
      <w:pPr>
        <w:pStyle w:val="a7"/>
        <w:rPr>
          <w:rFonts w:ascii="Academy Cyr" w:hAnsi="Academy Cyr"/>
        </w:rPr>
      </w:pPr>
      <w:r>
        <w:rPr>
          <w:rFonts w:ascii="Academy Cyr" w:hAnsi="Academy Cyr"/>
        </w:rPr>
        <w:t>А частью стал, как в страшном сне,</w:t>
      </w:r>
    </w:p>
    <w:p w14:paraId="3679510C" w14:textId="77777777" w:rsidR="005D48DB" w:rsidRDefault="005D48DB">
      <w:pPr>
        <w:pStyle w:val="a7"/>
        <w:rPr>
          <w:rFonts w:ascii="Academy Cyr" w:hAnsi="Academy Cyr"/>
        </w:rPr>
      </w:pPr>
      <w:r>
        <w:rPr>
          <w:rFonts w:ascii="Academy Cyr" w:hAnsi="Academy Cyr"/>
        </w:rPr>
        <w:t>Подпольем в собственной стране.</w:t>
      </w:r>
    </w:p>
    <w:p w14:paraId="67271538" w14:textId="77777777" w:rsidR="005D48DB" w:rsidRDefault="005D48DB">
      <w:pPr>
        <w:pStyle w:val="a7"/>
        <w:rPr>
          <w:rFonts w:ascii="Academy Cyr" w:hAnsi="Academy Cyr"/>
        </w:rPr>
      </w:pPr>
      <w:r>
        <w:rPr>
          <w:rFonts w:ascii="Academy Cyr" w:hAnsi="Academy Cyr"/>
        </w:rPr>
        <w:t>Вот что поэт имел в виду,</w:t>
      </w:r>
    </w:p>
    <w:p w14:paraId="6165F9B5" w14:textId="77777777" w:rsidR="005D48DB" w:rsidRDefault="005D48DB">
      <w:pPr>
        <w:pStyle w:val="a7"/>
        <w:rPr>
          <w:rFonts w:ascii="Academy Cyr" w:hAnsi="Academy Cyr"/>
        </w:rPr>
      </w:pPr>
      <w:r>
        <w:rPr>
          <w:rFonts w:ascii="Academy Cyr" w:hAnsi="Academy Cyr"/>
        </w:rPr>
        <w:t>Сравнив Людмилы дар свободный</w:t>
      </w:r>
    </w:p>
    <w:p w14:paraId="202971F8" w14:textId="77777777" w:rsidR="005D48DB" w:rsidRDefault="005D48DB">
      <w:pPr>
        <w:pStyle w:val="a7"/>
        <w:rPr>
          <w:rFonts w:ascii="Academy Cyr" w:hAnsi="Academy Cyr"/>
        </w:rPr>
      </w:pPr>
      <w:r>
        <w:rPr>
          <w:rFonts w:ascii="Academy Cyr" w:hAnsi="Academy Cyr"/>
        </w:rPr>
        <w:t>С Дельфирою мужеподобной.</w:t>
      </w:r>
    </w:p>
    <w:p w14:paraId="7105E911" w14:textId="77777777" w:rsidR="005D48DB" w:rsidRDefault="005D48DB">
      <w:pPr>
        <w:pStyle w:val="a7"/>
      </w:pPr>
    </w:p>
    <w:p w14:paraId="0ACB374D" w14:textId="77777777" w:rsidR="005D48DB" w:rsidRDefault="005D48DB">
      <w:pPr>
        <w:pStyle w:val="a7"/>
        <w:rPr>
          <w:rFonts w:ascii="Academy Cyr" w:hAnsi="Academy Cyr"/>
        </w:rPr>
      </w:pPr>
      <w:r>
        <w:rPr>
          <w:rFonts w:ascii="Academy Cyr" w:hAnsi="Academy Cyr"/>
        </w:rPr>
        <w:t>А я к Руслану перейду.</w:t>
      </w:r>
    </w:p>
    <w:p w14:paraId="31153DD8" w14:textId="77777777" w:rsidR="005D48DB" w:rsidRDefault="005D48DB">
      <w:pPr>
        <w:pStyle w:val="a7"/>
        <w:rPr>
          <w:rFonts w:ascii="Academy Cyr" w:hAnsi="Academy Cyr"/>
        </w:rPr>
      </w:pPr>
      <w:r>
        <w:rPr>
          <w:rFonts w:ascii="Academy Cyr" w:hAnsi="Academy Cyr"/>
        </w:rPr>
        <w:t>Он, окрыленный от побед,</w:t>
      </w:r>
    </w:p>
    <w:p w14:paraId="16F25C24" w14:textId="77777777" w:rsidR="005D48DB" w:rsidRDefault="005D48DB">
      <w:pPr>
        <w:pStyle w:val="a7"/>
        <w:rPr>
          <w:rFonts w:ascii="Academy Cyr" w:hAnsi="Academy Cyr"/>
        </w:rPr>
      </w:pPr>
      <w:r>
        <w:rPr>
          <w:rFonts w:ascii="Academy Cyr" w:hAnsi="Academy Cyr"/>
        </w:rPr>
        <w:t>Своей невесты ищет след.</w:t>
      </w:r>
    </w:p>
    <w:p w14:paraId="6AC58E4B" w14:textId="77777777" w:rsidR="005D48DB" w:rsidRDefault="005D48DB">
      <w:pPr>
        <w:pStyle w:val="a7"/>
        <w:rPr>
          <w:rFonts w:ascii="Academy Cyr" w:hAnsi="Academy Cyr"/>
        </w:rPr>
      </w:pPr>
      <w:r>
        <w:rPr>
          <w:rFonts w:ascii="Academy Cyr" w:hAnsi="Academy Cyr"/>
        </w:rPr>
        <w:t>Но где Людмила? Где Народ?</w:t>
      </w:r>
    </w:p>
    <w:p w14:paraId="37F0BC72" w14:textId="77777777" w:rsidR="005D48DB" w:rsidRDefault="005D48DB">
      <w:pPr>
        <w:pStyle w:val="a7"/>
        <w:rPr>
          <w:rFonts w:ascii="Academy Cyr" w:hAnsi="Academy Cyr"/>
        </w:rPr>
      </w:pPr>
      <w:r>
        <w:rPr>
          <w:rFonts w:ascii="Academy Cyr" w:hAnsi="Academy Cyr"/>
        </w:rPr>
        <w:t>Не загнан ли плутом коварным</w:t>
      </w:r>
    </w:p>
    <w:p w14:paraId="297A3C27" w14:textId="77777777" w:rsidR="005D48DB" w:rsidRDefault="005D48DB">
      <w:pPr>
        <w:pStyle w:val="a7"/>
        <w:rPr>
          <w:rFonts w:ascii="Academy Cyr" w:hAnsi="Academy Cyr"/>
        </w:rPr>
      </w:pPr>
      <w:r>
        <w:rPr>
          <w:rFonts w:ascii="Academy Cyr" w:hAnsi="Academy Cyr"/>
        </w:rPr>
        <w:t>И он в «синайский турпоход»,</w:t>
      </w:r>
    </w:p>
    <w:p w14:paraId="51627CBC" w14:textId="77777777" w:rsidR="005D48DB" w:rsidRDefault="005D48DB">
      <w:pPr>
        <w:pStyle w:val="a7"/>
        <w:rPr>
          <w:rFonts w:ascii="Academy Cyr" w:hAnsi="Academy Cyr"/>
        </w:rPr>
      </w:pPr>
      <w:r>
        <w:rPr>
          <w:rFonts w:ascii="Academy Cyr" w:hAnsi="Academy Cyr"/>
        </w:rPr>
        <w:t>Чтоб выйти однополушарным?</w:t>
      </w:r>
    </w:p>
    <w:p w14:paraId="4A580699" w14:textId="77777777" w:rsidR="005D48DB" w:rsidRDefault="005D48DB">
      <w:pPr>
        <w:pStyle w:val="a7"/>
        <w:rPr>
          <w:rFonts w:ascii="Academy Cyr" w:hAnsi="Academy Cyr"/>
        </w:rPr>
      </w:pPr>
      <w:r>
        <w:rPr>
          <w:rFonts w:ascii="Academy Cyr" w:hAnsi="Academy Cyr"/>
        </w:rPr>
        <w:t>От этой мысли сгоряча</w:t>
      </w:r>
    </w:p>
    <w:p w14:paraId="2E01EE4E" w14:textId="77777777" w:rsidR="005D48DB" w:rsidRDefault="005D48DB">
      <w:pPr>
        <w:pStyle w:val="a7"/>
        <w:rPr>
          <w:rFonts w:ascii="Academy Cyr" w:hAnsi="Academy Cyr"/>
        </w:rPr>
      </w:pPr>
      <w:r>
        <w:rPr>
          <w:rFonts w:ascii="Academy Cyr" w:hAnsi="Academy Cyr"/>
        </w:rPr>
        <w:t>В неодолимой жажде мести</w:t>
      </w:r>
    </w:p>
    <w:p w14:paraId="1B1FEE32" w14:textId="77777777" w:rsidR="005D48DB" w:rsidRDefault="005D48DB">
      <w:pPr>
        <w:pStyle w:val="a7"/>
        <w:rPr>
          <w:rFonts w:ascii="Academy Cyr" w:hAnsi="Academy Cyr"/>
        </w:rPr>
      </w:pPr>
      <w:r>
        <w:rPr>
          <w:rFonts w:ascii="Academy Cyr" w:hAnsi="Academy Cyr"/>
        </w:rPr>
        <w:t>Руслан размахами МЕЧА</w:t>
      </w:r>
    </w:p>
    <w:p w14:paraId="3301AF0F" w14:textId="77777777" w:rsidR="005D48DB" w:rsidRDefault="005D48DB">
      <w:pPr>
        <w:pStyle w:val="a7"/>
        <w:rPr>
          <w:rFonts w:ascii="Academy Cyr" w:hAnsi="Academy Cyr"/>
        </w:rPr>
      </w:pPr>
      <w:r>
        <w:rPr>
          <w:rFonts w:ascii="Academy Cyr" w:hAnsi="Academy Cyr"/>
        </w:rPr>
        <w:t>Пошел в куски кромсать поместье.</w:t>
      </w:r>
    </w:p>
    <w:p w14:paraId="62A5A372" w14:textId="77777777" w:rsidR="005D48DB" w:rsidRDefault="005D48DB">
      <w:pPr>
        <w:pStyle w:val="a7"/>
        <w:rPr>
          <w:rFonts w:ascii="Academy Cyr" w:hAnsi="Academy Cyr"/>
        </w:rPr>
      </w:pPr>
      <w:r>
        <w:rPr>
          <w:rFonts w:ascii="Academy Cyr" w:hAnsi="Academy Cyr"/>
        </w:rPr>
        <w:t>Все, что попалось на пути</w:t>
      </w:r>
    </w:p>
    <w:p w14:paraId="077C33D2" w14:textId="77777777" w:rsidR="005D48DB" w:rsidRDefault="005D48DB">
      <w:pPr>
        <w:pStyle w:val="a7"/>
        <w:rPr>
          <w:rFonts w:ascii="Academy Cyr" w:hAnsi="Academy Cyr"/>
        </w:rPr>
      </w:pPr>
      <w:r>
        <w:rPr>
          <w:rFonts w:ascii="Academy Cyr" w:hAnsi="Academy Cyr"/>
        </w:rPr>
        <w:t>Под гневную десницу князя,</w:t>
      </w:r>
    </w:p>
    <w:p w14:paraId="42DCA5E1" w14:textId="77777777" w:rsidR="005D48DB" w:rsidRDefault="005D48DB">
      <w:pPr>
        <w:pStyle w:val="a7"/>
        <w:rPr>
          <w:rFonts w:ascii="Academy Cyr" w:hAnsi="Academy Cyr"/>
        </w:rPr>
      </w:pPr>
      <w:r>
        <w:rPr>
          <w:rFonts w:ascii="Academy Cyr" w:hAnsi="Academy Cyr"/>
        </w:rPr>
        <w:t>Крушилось, Бог его прости!</w:t>
      </w:r>
    </w:p>
    <w:p w14:paraId="25D4711F" w14:textId="77777777" w:rsidR="005D48DB" w:rsidRDefault="005D48DB">
      <w:pPr>
        <w:pStyle w:val="a7"/>
        <w:rPr>
          <w:rFonts w:ascii="Academy Cyr" w:hAnsi="Academy Cyr"/>
        </w:rPr>
      </w:pPr>
      <w:r>
        <w:rPr>
          <w:rFonts w:ascii="Academy Cyr" w:hAnsi="Academy Cyr"/>
        </w:rPr>
        <w:t>Мосты — «хозяйственные связи»,</w:t>
      </w:r>
    </w:p>
    <w:p w14:paraId="62047792" w14:textId="77777777" w:rsidR="005D48DB" w:rsidRDefault="005D48DB">
      <w:pPr>
        <w:pStyle w:val="a7"/>
        <w:rPr>
          <w:rFonts w:ascii="Academy Cyr" w:hAnsi="Academy Cyr"/>
        </w:rPr>
      </w:pPr>
      <w:r>
        <w:rPr>
          <w:rFonts w:ascii="Academy Cyr" w:hAnsi="Academy Cyr"/>
        </w:rPr>
        <w:t xml:space="preserve">«Беседки» местного ЦеКа — </w:t>
      </w:r>
    </w:p>
    <w:p w14:paraId="606BF68D" w14:textId="77777777" w:rsidR="005D48DB" w:rsidRDefault="005D48DB">
      <w:pPr>
        <w:pStyle w:val="a7"/>
        <w:rPr>
          <w:rFonts w:ascii="Academy Cyr" w:hAnsi="Academy Cyr"/>
        </w:rPr>
      </w:pPr>
      <w:r>
        <w:rPr>
          <w:rFonts w:ascii="Academy Cyr" w:hAnsi="Academy Cyr"/>
        </w:rPr>
        <w:t>Сносила все его рука!</w:t>
      </w:r>
    </w:p>
    <w:p w14:paraId="28DE693F" w14:textId="77777777" w:rsidR="005D48DB" w:rsidRDefault="005D48DB">
      <w:pPr>
        <w:pStyle w:val="a7"/>
        <w:rPr>
          <w:rFonts w:ascii="Academy Cyr" w:hAnsi="Academy Cyr"/>
        </w:rPr>
      </w:pPr>
      <w:r>
        <w:rPr>
          <w:rFonts w:ascii="Academy Cyr" w:hAnsi="Academy Cyr"/>
        </w:rPr>
        <w:t>Руслан! Руслан! Ну как ты мог?!</w:t>
      </w:r>
    </w:p>
    <w:p w14:paraId="7778708C" w14:textId="77777777" w:rsidR="005D48DB" w:rsidRDefault="005D48DB">
      <w:pPr>
        <w:pStyle w:val="a7"/>
        <w:rPr>
          <w:rFonts w:ascii="Academy Cyr" w:hAnsi="Academy Cyr"/>
        </w:rPr>
      </w:pPr>
      <w:r>
        <w:rPr>
          <w:rFonts w:ascii="Academy Cyr" w:hAnsi="Academy Cyr"/>
        </w:rPr>
        <w:t>Методология — не шашка!</w:t>
      </w:r>
    </w:p>
    <w:p w14:paraId="6282A2D1" w14:textId="77777777" w:rsidR="005D48DB" w:rsidRDefault="005D48DB">
      <w:pPr>
        <w:pStyle w:val="a7"/>
        <w:rPr>
          <w:rFonts w:ascii="Academy Cyr" w:hAnsi="Academy Cyr"/>
        </w:rPr>
      </w:pPr>
      <w:r>
        <w:rPr>
          <w:rFonts w:ascii="Academy Cyr" w:hAnsi="Academy Cyr"/>
        </w:rPr>
        <w:t>Но, благо, случай тут помог,</w:t>
      </w:r>
    </w:p>
    <w:p w14:paraId="48AD24C9" w14:textId="77777777" w:rsidR="005D48DB" w:rsidRDefault="005D48DB">
      <w:pPr>
        <w:pStyle w:val="a7"/>
        <w:rPr>
          <w:rFonts w:ascii="Academy Cyr" w:hAnsi="Academy Cyr"/>
        </w:rPr>
      </w:pPr>
      <w:r>
        <w:rPr>
          <w:rFonts w:ascii="Academy Cyr" w:hAnsi="Academy Cyr"/>
        </w:rPr>
        <w:t>Была с Людмилы сбита шапка.</w:t>
      </w:r>
    </w:p>
    <w:p w14:paraId="35690C56" w14:textId="77777777" w:rsidR="005D48DB" w:rsidRDefault="005D48DB">
      <w:pPr>
        <w:pStyle w:val="a7"/>
        <w:rPr>
          <w:rFonts w:ascii="Academy Cyr" w:hAnsi="Academy Cyr"/>
        </w:rPr>
      </w:pPr>
      <w:r>
        <w:rPr>
          <w:rFonts w:ascii="Academy Cyr" w:hAnsi="Academy Cyr"/>
        </w:rPr>
        <w:t>Его невесты милый лик</w:t>
      </w:r>
    </w:p>
    <w:p w14:paraId="1A0B0680" w14:textId="77777777" w:rsidR="005D48DB" w:rsidRDefault="005D48DB">
      <w:pPr>
        <w:pStyle w:val="a7"/>
        <w:rPr>
          <w:rFonts w:ascii="Academy Cyr" w:hAnsi="Academy Cyr"/>
        </w:rPr>
      </w:pPr>
      <w:r>
        <w:rPr>
          <w:rFonts w:ascii="Academy Cyr" w:hAnsi="Academy Cyr"/>
        </w:rPr>
        <w:t>В сетях яснеет, проявляясь.</w:t>
      </w:r>
    </w:p>
    <w:p w14:paraId="34052C60" w14:textId="77777777" w:rsidR="005D48DB" w:rsidRDefault="005D48DB">
      <w:pPr>
        <w:pStyle w:val="a7"/>
        <w:rPr>
          <w:rFonts w:ascii="Academy Cyr" w:hAnsi="Academy Cyr"/>
        </w:rPr>
      </w:pPr>
      <w:r>
        <w:rPr>
          <w:rFonts w:ascii="Academy Cyr" w:hAnsi="Academy Cyr"/>
        </w:rPr>
        <w:t>Князь сети рвет, но... грустный миг:</w:t>
      </w:r>
    </w:p>
    <w:p w14:paraId="45842A7A" w14:textId="77777777" w:rsidR="005D48DB" w:rsidRDefault="005D48DB">
      <w:pPr>
        <w:pStyle w:val="a7"/>
        <w:rPr>
          <w:rFonts w:ascii="Academy Cyr" w:hAnsi="Academy Cyr"/>
        </w:rPr>
      </w:pPr>
      <w:r>
        <w:rPr>
          <w:rFonts w:ascii="Academy Cyr" w:hAnsi="Academy Cyr"/>
        </w:rPr>
        <w:lastRenderedPageBreak/>
        <w:t>Княжна лежит, не просыпаясь.</w:t>
      </w:r>
    </w:p>
    <w:p w14:paraId="7A5E6EB9" w14:textId="77777777" w:rsidR="005D48DB" w:rsidRDefault="005D48DB">
      <w:pPr>
        <w:pStyle w:val="a7"/>
        <w:rPr>
          <w:rFonts w:ascii="Academy Cyr" w:hAnsi="Academy Cyr"/>
        </w:rPr>
      </w:pPr>
      <w:r>
        <w:rPr>
          <w:rFonts w:ascii="Academy Cyr" w:hAnsi="Academy Cyr"/>
        </w:rPr>
        <w:t xml:space="preserve">И даже перекройки шум </w:t>
      </w:r>
    </w:p>
    <w:p w14:paraId="13CA9856" w14:textId="77777777" w:rsidR="005D48DB" w:rsidRDefault="005D48DB">
      <w:pPr>
        <w:pStyle w:val="a7"/>
        <w:rPr>
          <w:rFonts w:ascii="Academy Cyr" w:hAnsi="Academy Cyr"/>
        </w:rPr>
      </w:pPr>
      <w:r>
        <w:rPr>
          <w:rFonts w:ascii="Academy Cyr" w:hAnsi="Academy Cyr"/>
        </w:rPr>
        <w:t>Не разбудил девичий ум.</w:t>
      </w:r>
    </w:p>
    <w:p w14:paraId="5E42C8B9" w14:textId="77777777" w:rsidR="005D48DB" w:rsidRDefault="005D48DB">
      <w:pPr>
        <w:pStyle w:val="a7"/>
      </w:pPr>
    </w:p>
    <w:p w14:paraId="431B44DD" w14:textId="77777777" w:rsidR="005D48DB" w:rsidRDefault="005D48DB">
      <w:pPr>
        <w:pStyle w:val="a7"/>
        <w:rPr>
          <w:rFonts w:ascii="Academy Cyr" w:hAnsi="Academy Cyr"/>
        </w:rPr>
      </w:pPr>
      <w:r>
        <w:rPr>
          <w:rFonts w:ascii="Academy Cyr" w:hAnsi="Academy Cyr"/>
        </w:rPr>
        <w:t>Устал Руслан, он удручен,</w:t>
      </w:r>
    </w:p>
    <w:p w14:paraId="082D9C18" w14:textId="77777777" w:rsidR="005D48DB" w:rsidRDefault="005D48DB">
      <w:pPr>
        <w:pStyle w:val="a7"/>
        <w:rPr>
          <w:rFonts w:ascii="Academy Cyr" w:hAnsi="Academy Cyr"/>
        </w:rPr>
      </w:pPr>
      <w:r>
        <w:rPr>
          <w:rFonts w:ascii="Academy Cyr" w:hAnsi="Academy Cyr"/>
        </w:rPr>
        <w:t>Обратно едет тихим ходом.</w:t>
      </w:r>
    </w:p>
    <w:p w14:paraId="58C9F4F9" w14:textId="77777777" w:rsidR="005D48DB" w:rsidRDefault="005D48DB">
      <w:pPr>
        <w:pStyle w:val="a7"/>
        <w:rPr>
          <w:rFonts w:ascii="Academy Cyr" w:hAnsi="Academy Cyr"/>
        </w:rPr>
      </w:pPr>
      <w:r>
        <w:rPr>
          <w:rFonts w:ascii="Academy Cyr" w:hAnsi="Academy Cyr"/>
        </w:rPr>
        <w:t>Что ж он теперь? Хоть и с МЕЧОМ</w:t>
      </w:r>
    </w:p>
    <w:p w14:paraId="56C7CD65" w14:textId="77777777" w:rsidR="005D48DB" w:rsidRDefault="005D48DB">
      <w:pPr>
        <w:pStyle w:val="a7"/>
        <w:rPr>
          <w:rFonts w:ascii="Academy Cyr" w:hAnsi="Academy Cyr"/>
        </w:rPr>
      </w:pPr>
      <w:r>
        <w:rPr>
          <w:rFonts w:ascii="Academy Cyr" w:hAnsi="Academy Cyr"/>
        </w:rPr>
        <w:t>И вроде бы уже с народом,</w:t>
      </w:r>
    </w:p>
    <w:p w14:paraId="4A1F8CD5" w14:textId="77777777" w:rsidR="005D48DB" w:rsidRDefault="005D48DB">
      <w:pPr>
        <w:pStyle w:val="a7"/>
        <w:rPr>
          <w:rFonts w:ascii="Academy Cyr" w:hAnsi="Academy Cyr"/>
        </w:rPr>
      </w:pPr>
      <w:r>
        <w:rPr>
          <w:rFonts w:ascii="Academy Cyr" w:hAnsi="Academy Cyr"/>
        </w:rPr>
        <w:t>Но крепко спящим... Кто гипноз</w:t>
      </w:r>
    </w:p>
    <w:p w14:paraId="376AABDC" w14:textId="77777777" w:rsidR="005D48DB" w:rsidRDefault="005D48DB">
      <w:pPr>
        <w:pStyle w:val="a7"/>
        <w:rPr>
          <w:rFonts w:ascii="Academy Cyr" w:hAnsi="Academy Cyr"/>
        </w:rPr>
      </w:pPr>
      <w:r>
        <w:rPr>
          <w:rFonts w:ascii="Academy Cyr" w:hAnsi="Academy Cyr"/>
        </w:rPr>
        <w:t>С Людмилы снимет? Вот вопрос!</w:t>
      </w:r>
    </w:p>
    <w:p w14:paraId="124FE0A8" w14:textId="77777777" w:rsidR="005D48DB" w:rsidRDefault="005D48DB">
      <w:pPr>
        <w:pStyle w:val="a7"/>
        <w:rPr>
          <w:rFonts w:ascii="Academy Cyr" w:hAnsi="Academy Cyr"/>
        </w:rPr>
      </w:pPr>
      <w:r>
        <w:rPr>
          <w:rFonts w:ascii="Academy Cyr" w:hAnsi="Academy Cyr"/>
        </w:rPr>
        <w:t xml:space="preserve">Кому его не задавали — </w:t>
      </w:r>
    </w:p>
    <w:p w14:paraId="1D6A3652" w14:textId="77777777" w:rsidR="005D48DB" w:rsidRDefault="005D48DB">
      <w:pPr>
        <w:pStyle w:val="a7"/>
        <w:rPr>
          <w:rFonts w:ascii="Academy Cyr" w:hAnsi="Academy Cyr"/>
        </w:rPr>
      </w:pPr>
      <w:r>
        <w:rPr>
          <w:rFonts w:ascii="Academy Cyr" w:hAnsi="Academy Cyr"/>
        </w:rPr>
        <w:t>В ответах — голубой туман.</w:t>
      </w:r>
    </w:p>
    <w:p w14:paraId="0EB29E7D" w14:textId="77777777" w:rsidR="005D48DB" w:rsidRDefault="005D48DB">
      <w:pPr>
        <w:pStyle w:val="a7"/>
      </w:pPr>
    </w:p>
    <w:p w14:paraId="7576EBD0" w14:textId="77777777" w:rsidR="005D48DB" w:rsidRDefault="005D48DB">
      <w:pPr>
        <w:pStyle w:val="a7"/>
        <w:rPr>
          <w:rFonts w:ascii="Academy Cyr" w:hAnsi="Academy Cyr"/>
        </w:rPr>
      </w:pPr>
      <w:r>
        <w:rPr>
          <w:rFonts w:ascii="Academy Cyr" w:hAnsi="Academy Cyr"/>
        </w:rPr>
        <w:t>У тихой речки на привале</w:t>
      </w:r>
    </w:p>
    <w:p w14:paraId="6E41728F" w14:textId="77777777" w:rsidR="005D48DB" w:rsidRDefault="005D48DB">
      <w:pPr>
        <w:pStyle w:val="a7"/>
        <w:rPr>
          <w:rFonts w:ascii="Academy Cyr" w:hAnsi="Academy Cyr"/>
        </w:rPr>
      </w:pPr>
      <w:r>
        <w:rPr>
          <w:rFonts w:ascii="Academy Cyr" w:hAnsi="Academy Cyr"/>
        </w:rPr>
        <w:t>Однажды отдыхал Руслан.</w:t>
      </w:r>
    </w:p>
    <w:p w14:paraId="5FD4DCA5" w14:textId="77777777" w:rsidR="005D48DB" w:rsidRDefault="005D48DB">
      <w:pPr>
        <w:pStyle w:val="a7"/>
        <w:rPr>
          <w:rFonts w:ascii="Academy Cyr" w:hAnsi="Academy Cyr"/>
        </w:rPr>
      </w:pPr>
      <w:r>
        <w:rPr>
          <w:rFonts w:ascii="Academy Cyr" w:hAnsi="Academy Cyr"/>
        </w:rPr>
        <w:t>Вдруг видит: молодой рыбак</w:t>
      </w:r>
    </w:p>
    <w:p w14:paraId="04219A29" w14:textId="77777777" w:rsidR="005D48DB" w:rsidRDefault="005D48DB">
      <w:pPr>
        <w:pStyle w:val="a7"/>
        <w:rPr>
          <w:rFonts w:ascii="Academy Cyr" w:hAnsi="Academy Cyr"/>
        </w:rPr>
      </w:pPr>
      <w:r>
        <w:rPr>
          <w:rFonts w:ascii="Academy Cyr" w:hAnsi="Academy Cyr"/>
        </w:rPr>
        <w:t>Челнок свой к берегу причалил,</w:t>
      </w:r>
    </w:p>
    <w:p w14:paraId="1823BFCF" w14:textId="77777777" w:rsidR="005D48DB" w:rsidRDefault="005D48DB">
      <w:pPr>
        <w:pStyle w:val="a7"/>
        <w:rPr>
          <w:rFonts w:ascii="Academy Cyr" w:hAnsi="Academy Cyr"/>
        </w:rPr>
      </w:pPr>
      <w:r>
        <w:rPr>
          <w:rFonts w:ascii="Academy Cyr" w:hAnsi="Academy Cyr"/>
        </w:rPr>
        <w:t>Красавица его встречает...</w:t>
      </w:r>
    </w:p>
    <w:p w14:paraId="2E82226B" w14:textId="77777777" w:rsidR="005D48DB" w:rsidRDefault="005D48DB">
      <w:pPr>
        <w:pStyle w:val="a7"/>
      </w:pPr>
      <w:r>
        <w:rPr>
          <w:rFonts w:ascii="Academy Cyr" w:hAnsi="Academy Cyr"/>
        </w:rPr>
        <w:t>Но что за юноша? никак</w:t>
      </w:r>
      <w:r>
        <w:t>?..</w:t>
      </w:r>
    </w:p>
    <w:p w14:paraId="516F41E1" w14:textId="77777777" w:rsidR="005D48DB" w:rsidRDefault="005D48DB">
      <w:pPr>
        <w:pStyle w:val="a7"/>
        <w:rPr>
          <w:rFonts w:ascii="Academy Cyr" w:hAnsi="Academy Cyr"/>
        </w:rPr>
      </w:pPr>
      <w:r>
        <w:rPr>
          <w:rFonts w:ascii="Academy Cyr" w:hAnsi="Academy Cyr"/>
        </w:rPr>
        <w:t>Тут был не в шутку огорошен,</w:t>
      </w:r>
    </w:p>
    <w:p w14:paraId="343F3ADE" w14:textId="77777777" w:rsidR="005D48DB" w:rsidRDefault="005D48DB">
      <w:pPr>
        <w:pStyle w:val="a7"/>
        <w:rPr>
          <w:rFonts w:ascii="Academy Cyr" w:hAnsi="Academy Cyr"/>
        </w:rPr>
      </w:pPr>
      <w:r>
        <w:rPr>
          <w:rFonts w:ascii="Academy Cyr" w:hAnsi="Academy Cyr"/>
        </w:rPr>
        <w:t>Узнавши рыбака, Руслан.</w:t>
      </w:r>
    </w:p>
    <w:p w14:paraId="78C2203A" w14:textId="77777777" w:rsidR="005D48DB" w:rsidRDefault="005D48DB">
      <w:pPr>
        <w:pStyle w:val="a7"/>
        <w:rPr>
          <w:rFonts w:ascii="Academy Cyr" w:hAnsi="Academy Cyr"/>
        </w:rPr>
      </w:pPr>
      <w:r>
        <w:rPr>
          <w:rFonts w:ascii="Academy Cyr" w:hAnsi="Academy Cyr"/>
        </w:rPr>
        <w:t>Да это же хазарский хан,</w:t>
      </w:r>
    </w:p>
    <w:p w14:paraId="4A5B3925" w14:textId="77777777" w:rsidR="005D48DB" w:rsidRDefault="005D48DB">
      <w:pPr>
        <w:pStyle w:val="a7"/>
        <w:rPr>
          <w:rFonts w:ascii="Academy Cyr" w:hAnsi="Academy Cyr"/>
        </w:rPr>
      </w:pPr>
      <w:r>
        <w:rPr>
          <w:rFonts w:ascii="Academy Cyr" w:hAnsi="Academy Cyr"/>
        </w:rPr>
        <w:t>Соперник безусловно в прошлом!</w:t>
      </w:r>
    </w:p>
    <w:p w14:paraId="28AC25D2" w14:textId="77777777" w:rsidR="005D48DB" w:rsidRDefault="005D48DB">
      <w:pPr>
        <w:pStyle w:val="a7"/>
        <w:rPr>
          <w:rFonts w:ascii="Academy Cyr" w:hAnsi="Academy Cyr"/>
        </w:rPr>
      </w:pPr>
      <w:r>
        <w:rPr>
          <w:rFonts w:ascii="Academy Cyr" w:hAnsi="Academy Cyr"/>
        </w:rPr>
        <w:t>Опять вопрос? Его могли бы</w:t>
      </w:r>
    </w:p>
    <w:p w14:paraId="6F33B9E9" w14:textId="77777777" w:rsidR="005D48DB" w:rsidRDefault="005D48DB">
      <w:pPr>
        <w:pStyle w:val="a7"/>
        <w:rPr>
          <w:rFonts w:ascii="Academy Cyr" w:hAnsi="Academy Cyr"/>
        </w:rPr>
      </w:pPr>
      <w:r>
        <w:rPr>
          <w:rFonts w:ascii="Academy Cyr" w:hAnsi="Academy Cyr"/>
        </w:rPr>
        <w:t>Решить вы сами без труда:</w:t>
      </w:r>
    </w:p>
    <w:p w14:paraId="2E700A92" w14:textId="77777777" w:rsidR="005D48DB" w:rsidRDefault="005D48DB">
      <w:pPr>
        <w:pStyle w:val="a7"/>
        <w:rPr>
          <w:rFonts w:ascii="Academy Cyr" w:hAnsi="Academy Cyr"/>
        </w:rPr>
      </w:pPr>
      <w:r>
        <w:rPr>
          <w:rFonts w:ascii="Academy Cyr" w:hAnsi="Academy Cyr"/>
        </w:rPr>
        <w:t>Иудо-христианство «рыбой»</w:t>
      </w:r>
    </w:p>
    <w:p w14:paraId="1B523E4F" w14:textId="77777777" w:rsidR="005D48DB" w:rsidRDefault="005D48DB">
      <w:pPr>
        <w:pStyle w:val="a7"/>
        <w:rPr>
          <w:rFonts w:ascii="Academy Cyr" w:hAnsi="Academy Cyr"/>
        </w:rPr>
      </w:pPr>
      <w:r>
        <w:rPr>
          <w:rFonts w:ascii="Academy Cyr" w:hAnsi="Academy Cyr"/>
        </w:rPr>
        <w:t>Обозначается всегда.</w:t>
      </w:r>
    </w:p>
    <w:p w14:paraId="3D2D2A2D" w14:textId="77777777" w:rsidR="005D48DB" w:rsidRDefault="005D48DB">
      <w:pPr>
        <w:pStyle w:val="a7"/>
        <w:rPr>
          <w:rFonts w:ascii="Academy Cyr" w:hAnsi="Academy Cyr"/>
        </w:rPr>
      </w:pPr>
      <w:r>
        <w:rPr>
          <w:rFonts w:ascii="Academy Cyr" w:hAnsi="Academy Cyr"/>
        </w:rPr>
        <w:t>Напомним, тем кто позабыл,</w:t>
      </w:r>
    </w:p>
    <w:p w14:paraId="08B7D326" w14:textId="77777777" w:rsidR="005D48DB" w:rsidRDefault="005D48DB">
      <w:pPr>
        <w:pStyle w:val="a7"/>
        <w:rPr>
          <w:rFonts w:ascii="Academy Cyr" w:hAnsi="Academy Cyr"/>
        </w:rPr>
      </w:pPr>
      <w:r>
        <w:rPr>
          <w:rFonts w:ascii="Academy Cyr" w:hAnsi="Academy Cyr"/>
        </w:rPr>
        <w:t>Как юный хан попался в сети.</w:t>
      </w:r>
    </w:p>
    <w:p w14:paraId="0F2C0145" w14:textId="77777777" w:rsidR="005D48DB" w:rsidRDefault="005D48DB">
      <w:pPr>
        <w:pStyle w:val="a7"/>
        <w:rPr>
          <w:rFonts w:ascii="Academy Cyr" w:hAnsi="Academy Cyr"/>
        </w:rPr>
      </w:pPr>
      <w:r>
        <w:rPr>
          <w:rFonts w:ascii="Academy Cyr" w:hAnsi="Academy Cyr"/>
        </w:rPr>
        <w:t>Двенадцать дев в пути он встретил,</w:t>
      </w:r>
    </w:p>
    <w:p w14:paraId="26396AD7" w14:textId="77777777" w:rsidR="005D48DB" w:rsidRDefault="005D48DB">
      <w:pPr>
        <w:pStyle w:val="a7"/>
        <w:rPr>
          <w:rFonts w:ascii="Academy Cyr" w:hAnsi="Academy Cyr"/>
        </w:rPr>
      </w:pPr>
      <w:r>
        <w:rPr>
          <w:rFonts w:ascii="Academy Cyr" w:hAnsi="Academy Cyr"/>
        </w:rPr>
        <w:t>Тринадцатую — полюбил.</w:t>
      </w:r>
    </w:p>
    <w:p w14:paraId="03C48B7B" w14:textId="77777777" w:rsidR="005D48DB" w:rsidRDefault="005D48DB">
      <w:pPr>
        <w:pStyle w:val="a7"/>
        <w:rPr>
          <w:rFonts w:ascii="Academy Cyr" w:hAnsi="Academy Cyr"/>
        </w:rPr>
      </w:pPr>
      <w:r>
        <w:rPr>
          <w:rFonts w:ascii="Academy Cyr" w:hAnsi="Academy Cyr"/>
        </w:rPr>
        <w:t>Но сложный путь прошел, пока</w:t>
      </w:r>
    </w:p>
    <w:p w14:paraId="2627AB34" w14:textId="77777777" w:rsidR="005D48DB" w:rsidRDefault="005D48DB">
      <w:pPr>
        <w:pStyle w:val="a7"/>
        <w:rPr>
          <w:rFonts w:ascii="Academy Cyr" w:hAnsi="Academy Cyr"/>
        </w:rPr>
      </w:pPr>
      <w:r>
        <w:rPr>
          <w:rFonts w:ascii="Academy Cyr" w:hAnsi="Academy Cyr"/>
        </w:rPr>
        <w:t>Не превратился в «рыбака».</w:t>
      </w:r>
    </w:p>
    <w:p w14:paraId="5ADFA23C" w14:textId="77777777" w:rsidR="005D48DB" w:rsidRDefault="005D48DB">
      <w:pPr>
        <w:pStyle w:val="a7"/>
        <w:rPr>
          <w:rFonts w:ascii="Academy Cyr" w:hAnsi="Academy Cyr"/>
        </w:rPr>
      </w:pPr>
      <w:r>
        <w:rPr>
          <w:rFonts w:ascii="Academy Cyr" w:hAnsi="Academy Cyr"/>
        </w:rPr>
        <w:t>Сначала был он «окружен»,</w:t>
      </w:r>
    </w:p>
    <w:p w14:paraId="505FC86A" w14:textId="77777777" w:rsidR="005D48DB" w:rsidRDefault="005D48DB">
      <w:pPr>
        <w:pStyle w:val="a7"/>
        <w:rPr>
          <w:rFonts w:ascii="Academy Cyr" w:hAnsi="Academy Cyr"/>
        </w:rPr>
      </w:pPr>
      <w:r>
        <w:rPr>
          <w:rFonts w:ascii="Academy Cyr" w:hAnsi="Academy Cyr"/>
        </w:rPr>
        <w:t>(О базах вспомним мы едва ли!)</w:t>
      </w:r>
    </w:p>
    <w:p w14:paraId="05986493" w14:textId="77777777" w:rsidR="005D48DB" w:rsidRDefault="005D48DB">
      <w:pPr>
        <w:pStyle w:val="a7"/>
        <w:rPr>
          <w:rFonts w:ascii="Academy Cyr" w:hAnsi="Academy Cyr"/>
        </w:rPr>
      </w:pPr>
      <w:r>
        <w:rPr>
          <w:rFonts w:ascii="Academy Cyr" w:hAnsi="Academy Cyr"/>
        </w:rPr>
        <w:t>Тихонечко коня лишен,</w:t>
      </w:r>
    </w:p>
    <w:p w14:paraId="42571B9E" w14:textId="77777777" w:rsidR="005D48DB" w:rsidRDefault="005D48DB">
      <w:pPr>
        <w:pStyle w:val="a7"/>
        <w:rPr>
          <w:rFonts w:ascii="Academy Cyr" w:hAnsi="Academy Cyr"/>
        </w:rPr>
      </w:pPr>
      <w:r>
        <w:rPr>
          <w:rFonts w:ascii="Academy Cyr" w:hAnsi="Academy Cyr"/>
        </w:rPr>
        <w:lastRenderedPageBreak/>
        <w:t>(Так от народа оторвали!)</w:t>
      </w:r>
    </w:p>
    <w:p w14:paraId="22CB496D" w14:textId="77777777" w:rsidR="005D48DB" w:rsidRDefault="005D48DB">
      <w:pPr>
        <w:pStyle w:val="a7"/>
        <w:rPr>
          <w:rFonts w:ascii="Academy Cyr" w:hAnsi="Academy Cyr"/>
        </w:rPr>
      </w:pPr>
      <w:r>
        <w:rPr>
          <w:rFonts w:ascii="Academy Cyr" w:hAnsi="Academy Cyr"/>
        </w:rPr>
        <w:t>«Та меч берет, та — пыльный щит»</w:t>
      </w:r>
    </w:p>
    <w:p w14:paraId="6BCCA9F2" w14:textId="77777777" w:rsidR="005D48DB" w:rsidRDefault="005D48DB">
      <w:pPr>
        <w:pStyle w:val="a7"/>
        <w:rPr>
          <w:rFonts w:ascii="Academy Cyr" w:hAnsi="Academy Cyr"/>
        </w:rPr>
      </w:pPr>
      <w:r>
        <w:rPr>
          <w:rFonts w:ascii="Academy Cyr" w:hAnsi="Academy Cyr"/>
        </w:rPr>
        <w:t>(Вот вам «конверсия» в натуре!),</w:t>
      </w:r>
    </w:p>
    <w:p w14:paraId="25A09078" w14:textId="77777777" w:rsidR="005D48DB" w:rsidRDefault="005D48DB">
      <w:pPr>
        <w:pStyle w:val="a7"/>
        <w:rPr>
          <w:rFonts w:ascii="Academy Cyr" w:hAnsi="Academy Cyr"/>
        </w:rPr>
      </w:pPr>
      <w:r>
        <w:rPr>
          <w:rFonts w:ascii="Academy Cyr" w:hAnsi="Academy Cyr"/>
        </w:rPr>
        <w:t>Плюс «баня». В этой процедуре</w:t>
      </w:r>
    </w:p>
    <w:p w14:paraId="1BD30045" w14:textId="77777777" w:rsidR="005D48DB" w:rsidRDefault="005D48DB">
      <w:pPr>
        <w:pStyle w:val="a7"/>
        <w:rPr>
          <w:rFonts w:ascii="Academy Cyr" w:hAnsi="Academy Cyr"/>
        </w:rPr>
      </w:pPr>
      <w:r>
        <w:rPr>
          <w:rFonts w:ascii="Academy Cyr" w:hAnsi="Academy Cyr"/>
        </w:rPr>
        <w:t>Людмилы образ был забыт.</w:t>
      </w:r>
    </w:p>
    <w:p w14:paraId="08BE2525" w14:textId="77777777" w:rsidR="005D48DB" w:rsidRDefault="005D48DB">
      <w:pPr>
        <w:pStyle w:val="a7"/>
        <w:rPr>
          <w:rFonts w:ascii="Academy Cyr" w:hAnsi="Academy Cyr"/>
        </w:rPr>
      </w:pPr>
      <w:r>
        <w:rPr>
          <w:rFonts w:ascii="Academy Cyr" w:hAnsi="Academy Cyr"/>
        </w:rPr>
        <w:t>Но эти девы не пленили</w:t>
      </w:r>
    </w:p>
    <w:p w14:paraId="01A3BA43" w14:textId="77777777" w:rsidR="005D48DB" w:rsidRDefault="005D48DB">
      <w:pPr>
        <w:pStyle w:val="a7"/>
        <w:rPr>
          <w:rFonts w:ascii="Academy Cyr" w:hAnsi="Academy Cyr"/>
        </w:rPr>
      </w:pPr>
      <w:r>
        <w:rPr>
          <w:rFonts w:ascii="Academy Cyr" w:hAnsi="Academy Cyr"/>
        </w:rPr>
        <w:t>Ратмира. Он покинул их,</w:t>
      </w:r>
    </w:p>
    <w:p w14:paraId="012D4A33" w14:textId="77777777" w:rsidR="005D48DB" w:rsidRDefault="005D48DB">
      <w:pPr>
        <w:pStyle w:val="a7"/>
        <w:rPr>
          <w:rFonts w:ascii="Academy Cyr" w:hAnsi="Academy Cyr"/>
        </w:rPr>
      </w:pPr>
      <w:r>
        <w:rPr>
          <w:rFonts w:ascii="Academy Cyr" w:hAnsi="Academy Cyr"/>
        </w:rPr>
        <w:t>Женился на «другой» Людмиле,</w:t>
      </w:r>
    </w:p>
    <w:p w14:paraId="4184404C" w14:textId="77777777" w:rsidR="005D48DB" w:rsidRDefault="005D48DB">
      <w:pPr>
        <w:pStyle w:val="a7"/>
        <w:rPr>
          <w:rFonts w:ascii="Academy Cyr" w:hAnsi="Academy Cyr"/>
        </w:rPr>
      </w:pPr>
      <w:r>
        <w:rPr>
          <w:rFonts w:ascii="Academy Cyr" w:hAnsi="Academy Cyr"/>
        </w:rPr>
        <w:t>Стал незаметен, скромен, тих.</w:t>
      </w:r>
    </w:p>
    <w:p w14:paraId="09A38AAD" w14:textId="77777777" w:rsidR="005D48DB" w:rsidRDefault="005D48DB">
      <w:pPr>
        <w:pStyle w:val="a7"/>
        <w:rPr>
          <w:rFonts w:ascii="Academy Cyr" w:hAnsi="Academy Cyr"/>
        </w:rPr>
      </w:pPr>
      <w:r>
        <w:rPr>
          <w:rFonts w:ascii="Academy Cyr" w:hAnsi="Academy Cyr"/>
        </w:rPr>
        <w:t>«Рыбачил»... исподволь масоня.</w:t>
      </w:r>
    </w:p>
    <w:p w14:paraId="620BB8A8" w14:textId="77777777" w:rsidR="005D48DB" w:rsidRDefault="005D48DB">
      <w:pPr>
        <w:pStyle w:val="a7"/>
        <w:rPr>
          <w:rFonts w:ascii="Academy Cyr" w:hAnsi="Academy Cyr"/>
        </w:rPr>
      </w:pPr>
      <w:r>
        <w:rPr>
          <w:rFonts w:ascii="Academy Cyr" w:hAnsi="Academy Cyr"/>
        </w:rPr>
        <w:t xml:space="preserve">Но, благо, хоть его жена — </w:t>
      </w:r>
    </w:p>
    <w:p w14:paraId="76B7EC81" w14:textId="77777777" w:rsidR="005D48DB" w:rsidRDefault="005D48DB">
      <w:pPr>
        <w:pStyle w:val="a7"/>
        <w:rPr>
          <w:rFonts w:ascii="Academy Cyr" w:hAnsi="Academy Cyr"/>
        </w:rPr>
      </w:pPr>
      <w:r>
        <w:rPr>
          <w:rFonts w:ascii="Academy Cyr" w:hAnsi="Academy Cyr"/>
        </w:rPr>
        <w:t>Не пошлая рыбачка Соня —</w:t>
      </w:r>
    </w:p>
    <w:p w14:paraId="08F90B26" w14:textId="77777777" w:rsidR="005D48DB" w:rsidRDefault="005D48DB">
      <w:pPr>
        <w:pStyle w:val="a7"/>
        <w:rPr>
          <w:rFonts w:ascii="Academy Cyr" w:hAnsi="Academy Cyr"/>
        </w:rPr>
      </w:pPr>
      <w:r>
        <w:rPr>
          <w:rFonts w:ascii="Academy Cyr" w:hAnsi="Academy Cyr"/>
        </w:rPr>
        <w:t>«Пастушка милая»... Она</w:t>
      </w:r>
    </w:p>
    <w:p w14:paraId="552D7510" w14:textId="77777777" w:rsidR="005D48DB" w:rsidRDefault="005D48DB">
      <w:pPr>
        <w:pStyle w:val="a7"/>
        <w:rPr>
          <w:rFonts w:ascii="Academy Cyr" w:hAnsi="Academy Cyr"/>
        </w:rPr>
      </w:pPr>
      <w:r>
        <w:rPr>
          <w:rFonts w:ascii="Academy Cyr" w:hAnsi="Academy Cyr"/>
        </w:rPr>
        <w:t>Детьми хоть и была богата,</w:t>
      </w:r>
    </w:p>
    <w:p w14:paraId="4BF0D2DC" w14:textId="77777777" w:rsidR="005D48DB" w:rsidRDefault="005D48DB">
      <w:pPr>
        <w:pStyle w:val="a7"/>
        <w:rPr>
          <w:rFonts w:ascii="Academy Cyr" w:hAnsi="Academy Cyr"/>
        </w:rPr>
      </w:pPr>
      <w:r>
        <w:rPr>
          <w:rFonts w:ascii="Academy Cyr" w:hAnsi="Academy Cyr"/>
        </w:rPr>
        <w:t>Да их судьба, как темный лес;</w:t>
      </w:r>
    </w:p>
    <w:p w14:paraId="70D618E9" w14:textId="77777777" w:rsidR="005D48DB" w:rsidRDefault="005D48DB">
      <w:pPr>
        <w:pStyle w:val="a7"/>
        <w:rPr>
          <w:rFonts w:ascii="Academy Cyr" w:hAnsi="Academy Cyr"/>
        </w:rPr>
      </w:pPr>
      <w:r>
        <w:rPr>
          <w:rFonts w:ascii="Academy Cyr" w:hAnsi="Academy Cyr"/>
        </w:rPr>
        <w:t>Так из истории исчез</w:t>
      </w:r>
    </w:p>
    <w:p w14:paraId="60869E6D" w14:textId="77777777" w:rsidR="005D48DB" w:rsidRDefault="005D48DB">
      <w:pPr>
        <w:pStyle w:val="a7"/>
        <w:rPr>
          <w:rFonts w:ascii="Academy Cyr" w:hAnsi="Academy Cyr"/>
        </w:rPr>
      </w:pPr>
      <w:r>
        <w:rPr>
          <w:rFonts w:ascii="Academy Cyr" w:hAnsi="Academy Cyr"/>
        </w:rPr>
        <w:t xml:space="preserve">Хазарский каганат </w:t>
      </w:r>
      <w:r>
        <w:rPr>
          <w:rFonts w:ascii="Academy Cyr" w:hAnsi="Academy Cyr"/>
        </w:rPr>
        <w:br/>
        <w:t>когда-то.</w:t>
      </w:r>
    </w:p>
    <w:p w14:paraId="27789823" w14:textId="77777777" w:rsidR="005D48DB" w:rsidRDefault="005D48DB">
      <w:pPr>
        <w:pStyle w:val="a7"/>
        <w:rPr>
          <w:rFonts w:ascii="Academy Cyr" w:hAnsi="Academy Cyr"/>
        </w:rPr>
      </w:pPr>
      <w:r>
        <w:rPr>
          <w:rFonts w:ascii="Academy Cyr" w:hAnsi="Academy Cyr"/>
        </w:rPr>
        <w:t>(Не то ли ждет и наш народ,</w:t>
      </w:r>
    </w:p>
    <w:p w14:paraId="587136B4" w14:textId="77777777" w:rsidR="005D48DB" w:rsidRDefault="005D48DB">
      <w:pPr>
        <w:pStyle w:val="a7"/>
        <w:rPr>
          <w:rFonts w:ascii="Academy Cyr" w:hAnsi="Academy Cyr"/>
        </w:rPr>
      </w:pPr>
      <w:r>
        <w:rPr>
          <w:rFonts w:ascii="Academy Cyr" w:hAnsi="Academy Cyr"/>
        </w:rPr>
        <w:t>Коль за хазарами пойдет?)</w:t>
      </w:r>
    </w:p>
    <w:p w14:paraId="0A4C75E1" w14:textId="77777777" w:rsidR="005D48DB" w:rsidRDefault="005D48DB">
      <w:pPr>
        <w:pStyle w:val="a7"/>
        <w:rPr>
          <w:rFonts w:ascii="Academy Cyr" w:hAnsi="Academy Cyr"/>
        </w:rPr>
      </w:pPr>
      <w:r>
        <w:rPr>
          <w:rFonts w:ascii="Academy Cyr" w:hAnsi="Academy Cyr"/>
        </w:rPr>
        <w:t>Предполагаем, что Гайдар</w:t>
      </w:r>
    </w:p>
    <w:p w14:paraId="3252EE17" w14:textId="77777777" w:rsidR="005D48DB" w:rsidRDefault="005D48DB">
      <w:pPr>
        <w:pStyle w:val="a7"/>
        <w:rPr>
          <w:rFonts w:ascii="Academy Cyr" w:hAnsi="Academy Cyr"/>
        </w:rPr>
      </w:pPr>
      <w:r>
        <w:rPr>
          <w:rFonts w:ascii="Academy Cyr" w:hAnsi="Academy Cyr"/>
        </w:rPr>
        <w:t>Потомок ветреный хазар.</w:t>
      </w:r>
    </w:p>
    <w:p w14:paraId="3284A86C" w14:textId="77777777" w:rsidR="005D48DB" w:rsidRDefault="005D48DB">
      <w:pPr>
        <w:pStyle w:val="a7"/>
      </w:pPr>
      <w:r>
        <w:t xml:space="preserve"> </w:t>
      </w:r>
    </w:p>
    <w:p w14:paraId="263DF653" w14:textId="77777777" w:rsidR="005D48DB" w:rsidRDefault="005D48DB">
      <w:pPr>
        <w:pStyle w:val="a7"/>
        <w:rPr>
          <w:rFonts w:ascii="Academy Cyr" w:hAnsi="Academy Cyr"/>
        </w:rPr>
      </w:pPr>
      <w:r>
        <w:rPr>
          <w:rFonts w:ascii="Academy Cyr" w:hAnsi="Academy Cyr"/>
        </w:rPr>
        <w:t>Грешно бы было крюк не дать</w:t>
      </w:r>
    </w:p>
    <w:p w14:paraId="321FA5BF" w14:textId="77777777" w:rsidR="005D48DB" w:rsidRDefault="005D48DB">
      <w:pPr>
        <w:pStyle w:val="a7"/>
        <w:rPr>
          <w:rFonts w:ascii="Academy Cyr" w:hAnsi="Academy Cyr"/>
        </w:rPr>
      </w:pPr>
      <w:r>
        <w:rPr>
          <w:rFonts w:ascii="Academy Cyr" w:hAnsi="Academy Cyr"/>
        </w:rPr>
        <w:t>И с Головой не повстречаться.</w:t>
      </w:r>
    </w:p>
    <w:p w14:paraId="032650D4" w14:textId="77777777" w:rsidR="005D48DB" w:rsidRDefault="005D48DB">
      <w:pPr>
        <w:pStyle w:val="a7"/>
        <w:rPr>
          <w:rFonts w:ascii="Academy Cyr" w:hAnsi="Academy Cyr"/>
        </w:rPr>
      </w:pPr>
      <w:r>
        <w:rPr>
          <w:rFonts w:ascii="Academy Cyr" w:hAnsi="Academy Cyr"/>
        </w:rPr>
        <w:t>Чтоб та могла урода-братца</w:t>
      </w:r>
    </w:p>
    <w:p w14:paraId="6FF79095" w14:textId="77777777" w:rsidR="005D48DB" w:rsidRDefault="005D48DB">
      <w:pPr>
        <w:pStyle w:val="a7"/>
        <w:rPr>
          <w:rFonts w:ascii="Academy Cyr" w:hAnsi="Academy Cyr"/>
        </w:rPr>
      </w:pPr>
      <w:r>
        <w:rPr>
          <w:rFonts w:ascii="Academy Cyr" w:hAnsi="Academy Cyr"/>
        </w:rPr>
        <w:t>Обрезанного увидать!</w:t>
      </w:r>
    </w:p>
    <w:p w14:paraId="07728D7C" w14:textId="77777777" w:rsidR="005D48DB" w:rsidRDefault="005D48DB">
      <w:pPr>
        <w:pStyle w:val="a7"/>
        <w:rPr>
          <w:rFonts w:ascii="Academy Cyr" w:hAnsi="Academy Cyr"/>
        </w:rPr>
      </w:pPr>
      <w:r>
        <w:rPr>
          <w:rFonts w:ascii="Academy Cyr" w:hAnsi="Academy Cyr"/>
        </w:rPr>
        <w:t>Усвоив, что отомщена,</w:t>
      </w:r>
    </w:p>
    <w:p w14:paraId="50AA8113" w14:textId="77777777" w:rsidR="005D48DB" w:rsidRDefault="005D48DB">
      <w:pPr>
        <w:pStyle w:val="a7"/>
        <w:rPr>
          <w:rFonts w:ascii="Academy Cyr" w:hAnsi="Academy Cyr"/>
        </w:rPr>
      </w:pPr>
      <w:r>
        <w:rPr>
          <w:rFonts w:ascii="Academy Cyr" w:hAnsi="Academy Cyr"/>
        </w:rPr>
        <w:t>Уснула вечным сном она,</w:t>
      </w:r>
    </w:p>
    <w:p w14:paraId="38268421" w14:textId="77777777" w:rsidR="005D48DB" w:rsidRDefault="005D48DB">
      <w:pPr>
        <w:pStyle w:val="a7"/>
        <w:rPr>
          <w:rFonts w:ascii="Academy Cyr" w:hAnsi="Academy Cyr"/>
        </w:rPr>
      </w:pPr>
      <w:r>
        <w:rPr>
          <w:rFonts w:ascii="Academy Cyr" w:hAnsi="Academy Cyr"/>
        </w:rPr>
        <w:t>Но на прощанье наделила</w:t>
      </w:r>
    </w:p>
    <w:p w14:paraId="38A7B1BE" w14:textId="77777777" w:rsidR="005D48DB" w:rsidRDefault="005D48DB">
      <w:pPr>
        <w:pStyle w:val="a7"/>
        <w:rPr>
          <w:rFonts w:ascii="Academy Cyr" w:hAnsi="Academy Cyr"/>
        </w:rPr>
      </w:pPr>
      <w:r>
        <w:rPr>
          <w:rFonts w:ascii="Academy Cyr" w:hAnsi="Academy Cyr"/>
        </w:rPr>
        <w:t xml:space="preserve">Злодея термином таким, </w:t>
      </w:r>
    </w:p>
    <w:p w14:paraId="145A9201" w14:textId="77777777" w:rsidR="005D48DB" w:rsidRDefault="005D48DB">
      <w:pPr>
        <w:pStyle w:val="a7"/>
        <w:rPr>
          <w:rFonts w:ascii="Academy Cyr" w:hAnsi="Academy Cyr"/>
        </w:rPr>
      </w:pPr>
      <w:r>
        <w:rPr>
          <w:rFonts w:ascii="Academy Cyr" w:hAnsi="Academy Cyr"/>
        </w:rPr>
        <w:t>Что тот, наверно, до могилы</w:t>
      </w:r>
    </w:p>
    <w:p w14:paraId="719FEAE1" w14:textId="77777777" w:rsidR="005D48DB" w:rsidRDefault="005D48DB">
      <w:pPr>
        <w:pStyle w:val="a7"/>
        <w:rPr>
          <w:rFonts w:ascii="Academy Cyr" w:hAnsi="Academy Cyr"/>
        </w:rPr>
      </w:pPr>
      <w:r>
        <w:rPr>
          <w:rFonts w:ascii="Academy Cyr" w:hAnsi="Academy Cyr"/>
        </w:rPr>
        <w:t>Молился демонам своим!</w:t>
      </w:r>
    </w:p>
    <w:p w14:paraId="1F02B49F" w14:textId="77777777" w:rsidR="005D48DB" w:rsidRDefault="005D48DB">
      <w:pPr>
        <w:pStyle w:val="a7"/>
        <w:rPr>
          <w:rFonts w:ascii="Academy Cyr" w:hAnsi="Academy Cyr"/>
        </w:rPr>
      </w:pPr>
      <w:r>
        <w:rPr>
          <w:rFonts w:ascii="Academy Cyr" w:hAnsi="Academy Cyr"/>
        </w:rPr>
        <w:t>Эх, головы! Предполагать,</w:t>
      </w:r>
    </w:p>
    <w:p w14:paraId="45D80D68" w14:textId="77777777" w:rsidR="005D48DB" w:rsidRDefault="005D48DB">
      <w:pPr>
        <w:pStyle w:val="a7"/>
        <w:rPr>
          <w:rFonts w:ascii="Academy Cyr" w:hAnsi="Academy Cyr"/>
        </w:rPr>
      </w:pPr>
      <w:r>
        <w:rPr>
          <w:rFonts w:ascii="Academy Cyr" w:hAnsi="Academy Cyr"/>
        </w:rPr>
        <w:t>Кто недруг, следует при теле,</w:t>
      </w:r>
    </w:p>
    <w:p w14:paraId="0C8719DD" w14:textId="77777777" w:rsidR="005D48DB" w:rsidRDefault="005D48DB">
      <w:pPr>
        <w:pStyle w:val="a7"/>
        <w:rPr>
          <w:rFonts w:ascii="Academy Cyr" w:hAnsi="Academy Cyr"/>
        </w:rPr>
      </w:pPr>
      <w:r>
        <w:rPr>
          <w:rFonts w:ascii="Academy Cyr" w:hAnsi="Academy Cyr"/>
        </w:rPr>
        <w:t>А уж поскольку отлетели,</w:t>
      </w:r>
    </w:p>
    <w:p w14:paraId="35F7E6E9" w14:textId="77777777" w:rsidR="005D48DB" w:rsidRDefault="005D48DB">
      <w:pPr>
        <w:pStyle w:val="a7"/>
        <w:rPr>
          <w:rFonts w:ascii="Academy Cyr" w:hAnsi="Academy Cyr"/>
        </w:rPr>
      </w:pPr>
      <w:r>
        <w:rPr>
          <w:rFonts w:ascii="Academy Cyr" w:hAnsi="Academy Cyr"/>
        </w:rPr>
        <w:lastRenderedPageBreak/>
        <w:t>Удел ваш — дуться и моргать.</w:t>
      </w:r>
    </w:p>
    <w:p w14:paraId="02625842" w14:textId="77777777" w:rsidR="005D48DB" w:rsidRDefault="005D48DB">
      <w:pPr>
        <w:pStyle w:val="a7"/>
      </w:pPr>
    </w:p>
    <w:p w14:paraId="11E086C4" w14:textId="77777777" w:rsidR="005D48DB" w:rsidRDefault="005D48DB">
      <w:pPr>
        <w:pStyle w:val="a7"/>
        <w:rPr>
          <w:rFonts w:ascii="Academy Cyr" w:hAnsi="Academy Cyr"/>
        </w:rPr>
      </w:pPr>
      <w:r>
        <w:rPr>
          <w:rFonts w:ascii="Academy Cyr" w:hAnsi="Academy Cyr"/>
        </w:rPr>
        <w:t>На фоне лунного пятна</w:t>
      </w:r>
    </w:p>
    <w:p w14:paraId="6D9EB5D0" w14:textId="77777777" w:rsidR="005D48DB" w:rsidRDefault="005D48DB">
      <w:pPr>
        <w:pStyle w:val="a7"/>
        <w:rPr>
          <w:rFonts w:ascii="Academy Cyr" w:hAnsi="Academy Cyr"/>
        </w:rPr>
      </w:pPr>
      <w:r>
        <w:rPr>
          <w:rFonts w:ascii="Academy Cyr" w:hAnsi="Academy Cyr"/>
        </w:rPr>
        <w:t>Тревожно проносились тучи.</w:t>
      </w:r>
    </w:p>
    <w:p w14:paraId="7CB1EEA2" w14:textId="77777777" w:rsidR="005D48DB" w:rsidRDefault="005D48DB">
      <w:pPr>
        <w:pStyle w:val="a7"/>
        <w:rPr>
          <w:rFonts w:ascii="Academy Cyr" w:hAnsi="Academy Cyr"/>
        </w:rPr>
      </w:pPr>
      <w:r>
        <w:rPr>
          <w:rFonts w:ascii="Academy Cyr" w:hAnsi="Academy Cyr"/>
        </w:rPr>
        <w:t>Уставший на зеленой круче</w:t>
      </w:r>
    </w:p>
    <w:p w14:paraId="511CC9A4" w14:textId="77777777" w:rsidR="005D48DB" w:rsidRDefault="005D48DB">
      <w:pPr>
        <w:pStyle w:val="a7"/>
        <w:rPr>
          <w:rFonts w:ascii="Academy Cyr" w:hAnsi="Academy Cyr"/>
        </w:rPr>
      </w:pPr>
      <w:r>
        <w:rPr>
          <w:rFonts w:ascii="Academy Cyr" w:hAnsi="Academy Cyr"/>
        </w:rPr>
        <w:t>Лежал Руслан в объятьях сна.</w:t>
      </w:r>
    </w:p>
    <w:p w14:paraId="58707E1B" w14:textId="77777777" w:rsidR="005D48DB" w:rsidRDefault="005D48DB">
      <w:pPr>
        <w:pStyle w:val="a7"/>
        <w:rPr>
          <w:rFonts w:ascii="Academy Cyr" w:hAnsi="Academy Cyr"/>
        </w:rPr>
      </w:pPr>
      <w:r>
        <w:rPr>
          <w:rFonts w:ascii="Academy Cyr" w:hAnsi="Academy Cyr"/>
        </w:rPr>
        <w:t>Нам сновидения знакомы,</w:t>
      </w:r>
    </w:p>
    <w:p w14:paraId="6EA2B05E" w14:textId="77777777" w:rsidR="005D48DB" w:rsidRDefault="005D48DB">
      <w:pPr>
        <w:pStyle w:val="a7"/>
        <w:rPr>
          <w:rFonts w:ascii="Academy Cyr" w:hAnsi="Academy Cyr"/>
        </w:rPr>
      </w:pPr>
      <w:r>
        <w:rPr>
          <w:rFonts w:ascii="Academy Cyr" w:hAnsi="Academy Cyr"/>
        </w:rPr>
        <w:t>Плод подсознания они!</w:t>
      </w:r>
    </w:p>
    <w:p w14:paraId="7254E8D4" w14:textId="77777777" w:rsidR="005D48DB" w:rsidRDefault="005D48DB">
      <w:pPr>
        <w:pStyle w:val="a7"/>
        <w:rPr>
          <w:rFonts w:ascii="Academy Cyr" w:hAnsi="Academy Cyr"/>
        </w:rPr>
      </w:pPr>
      <w:r>
        <w:rPr>
          <w:rFonts w:ascii="Academy Cyr" w:hAnsi="Academy Cyr"/>
        </w:rPr>
        <w:t>Меж тем как проявленье дремы —</w:t>
      </w:r>
    </w:p>
    <w:p w14:paraId="3E74EF66" w14:textId="77777777" w:rsidR="005D48DB" w:rsidRDefault="005D48DB">
      <w:pPr>
        <w:pStyle w:val="a7"/>
        <w:rPr>
          <w:rFonts w:ascii="Academy Cyr" w:hAnsi="Academy Cyr"/>
        </w:rPr>
      </w:pPr>
      <w:r>
        <w:rPr>
          <w:rFonts w:ascii="Academy Cyr" w:hAnsi="Academy Cyr"/>
        </w:rPr>
        <w:t>Галлюцинациям сродни;</w:t>
      </w:r>
    </w:p>
    <w:p w14:paraId="2710E290" w14:textId="77777777" w:rsidR="005D48DB" w:rsidRDefault="005D48DB">
      <w:pPr>
        <w:pStyle w:val="a7"/>
        <w:rPr>
          <w:rFonts w:ascii="Academy Cyr" w:hAnsi="Academy Cyr"/>
        </w:rPr>
      </w:pPr>
      <w:r>
        <w:rPr>
          <w:rFonts w:ascii="Academy Cyr" w:hAnsi="Academy Cyr"/>
        </w:rPr>
        <w:t>А потому Руслана сон —</w:t>
      </w:r>
    </w:p>
    <w:p w14:paraId="4DD0853B" w14:textId="77777777" w:rsidR="005D48DB" w:rsidRDefault="005D48DB">
      <w:pPr>
        <w:pStyle w:val="a7"/>
        <w:rPr>
          <w:rFonts w:ascii="Academy Cyr" w:hAnsi="Academy Cyr"/>
        </w:rPr>
      </w:pPr>
      <w:r>
        <w:rPr>
          <w:rFonts w:ascii="Academy Cyr" w:hAnsi="Academy Cyr"/>
        </w:rPr>
        <w:t>Не хитрая дремота Лиды.</w:t>
      </w:r>
    </w:p>
    <w:p w14:paraId="5393F6E2" w14:textId="77777777" w:rsidR="005D48DB" w:rsidRDefault="005D48DB">
      <w:pPr>
        <w:pStyle w:val="a7"/>
        <w:rPr>
          <w:rFonts w:ascii="Academy Cyr" w:hAnsi="Academy Cyr"/>
        </w:rPr>
      </w:pPr>
      <w:r>
        <w:rPr>
          <w:rFonts w:ascii="Academy Cyr" w:hAnsi="Academy Cyr"/>
        </w:rPr>
        <w:t>Сон — вещий! И какие виды</w:t>
      </w:r>
    </w:p>
    <w:p w14:paraId="6E731CC2" w14:textId="77777777" w:rsidR="005D48DB" w:rsidRDefault="005D48DB">
      <w:pPr>
        <w:pStyle w:val="a7"/>
        <w:rPr>
          <w:rFonts w:ascii="Academy Cyr" w:hAnsi="Academy Cyr"/>
        </w:rPr>
      </w:pPr>
      <w:r>
        <w:rPr>
          <w:rFonts w:ascii="Academy Cyr" w:hAnsi="Academy Cyr"/>
        </w:rPr>
        <w:t>Он проявляет, есть резон</w:t>
      </w:r>
    </w:p>
    <w:p w14:paraId="51232474" w14:textId="77777777" w:rsidR="005D48DB" w:rsidRDefault="005D48DB">
      <w:pPr>
        <w:pStyle w:val="a7"/>
        <w:rPr>
          <w:rFonts w:ascii="Academy Cyr" w:hAnsi="Academy Cyr"/>
        </w:rPr>
      </w:pPr>
      <w:r>
        <w:rPr>
          <w:rFonts w:ascii="Academy Cyr" w:hAnsi="Academy Cyr"/>
        </w:rPr>
        <w:t>Прочесть в поэме между строк,</w:t>
      </w:r>
    </w:p>
    <w:p w14:paraId="4C3A5839" w14:textId="77777777" w:rsidR="005D48DB" w:rsidRDefault="005D48DB">
      <w:pPr>
        <w:pStyle w:val="a7"/>
        <w:rPr>
          <w:rFonts w:ascii="Academy Cyr" w:hAnsi="Academy Cyr"/>
        </w:rPr>
      </w:pPr>
      <w:r>
        <w:rPr>
          <w:rFonts w:ascii="Academy Cyr" w:hAnsi="Academy Cyr"/>
        </w:rPr>
        <w:t>Глядишь, и извлечешь урок...</w:t>
      </w:r>
    </w:p>
    <w:p w14:paraId="755753A0" w14:textId="77777777" w:rsidR="005D48DB" w:rsidRDefault="005D48DB">
      <w:pPr>
        <w:pStyle w:val="a7"/>
        <w:rPr>
          <w:rFonts w:ascii="Academy Cyr" w:hAnsi="Academy Cyr"/>
        </w:rPr>
      </w:pPr>
      <w:r>
        <w:rPr>
          <w:rFonts w:ascii="Academy Cyr" w:hAnsi="Academy Cyr"/>
        </w:rPr>
        <w:t>Сейчас в пророчествах сильны</w:t>
      </w:r>
    </w:p>
    <w:p w14:paraId="323027EC" w14:textId="77777777" w:rsidR="005D48DB" w:rsidRDefault="005D48DB">
      <w:pPr>
        <w:pStyle w:val="a7"/>
        <w:rPr>
          <w:rFonts w:ascii="Academy Cyr" w:hAnsi="Academy Cyr"/>
        </w:rPr>
      </w:pPr>
      <w:r>
        <w:rPr>
          <w:rFonts w:ascii="Academy Cyr" w:hAnsi="Academy Cyr"/>
        </w:rPr>
        <w:t>У нас и физик, и политик;</w:t>
      </w:r>
    </w:p>
    <w:p w14:paraId="7C7859E1" w14:textId="77777777" w:rsidR="005D48DB" w:rsidRDefault="005D48DB">
      <w:pPr>
        <w:pStyle w:val="a7"/>
        <w:rPr>
          <w:rFonts w:ascii="Academy Cyr" w:hAnsi="Academy Cyr"/>
        </w:rPr>
      </w:pPr>
      <w:r>
        <w:rPr>
          <w:rFonts w:ascii="Academy Cyr" w:hAnsi="Academy Cyr"/>
        </w:rPr>
        <w:t>Но горе, ежели за сны</w:t>
      </w:r>
    </w:p>
    <w:p w14:paraId="301D0214" w14:textId="77777777" w:rsidR="005D48DB" w:rsidRDefault="005D48DB">
      <w:pPr>
        <w:pStyle w:val="a7"/>
        <w:rPr>
          <w:rFonts w:ascii="Academy Cyr" w:hAnsi="Academy Cyr"/>
        </w:rPr>
      </w:pPr>
      <w:r>
        <w:rPr>
          <w:rFonts w:ascii="Academy Cyr" w:hAnsi="Academy Cyr"/>
        </w:rPr>
        <w:t>Возьмется психоаналитик;</w:t>
      </w:r>
    </w:p>
    <w:p w14:paraId="63E57E1F" w14:textId="77777777" w:rsidR="005D48DB" w:rsidRDefault="005D48DB">
      <w:pPr>
        <w:pStyle w:val="a7"/>
        <w:rPr>
          <w:rFonts w:ascii="Academy Cyr" w:hAnsi="Academy Cyr"/>
        </w:rPr>
      </w:pPr>
      <w:r>
        <w:rPr>
          <w:rFonts w:ascii="Academy Cyr" w:hAnsi="Academy Cyr"/>
        </w:rPr>
        <w:t>Знаток от пупа до колен,</w:t>
      </w:r>
    </w:p>
    <w:p w14:paraId="762468B0" w14:textId="77777777" w:rsidR="005D48DB" w:rsidRDefault="005D48DB">
      <w:pPr>
        <w:pStyle w:val="a7"/>
        <w:rPr>
          <w:rFonts w:ascii="Academy Cyr" w:hAnsi="Academy Cyr"/>
        </w:rPr>
      </w:pPr>
      <w:r>
        <w:rPr>
          <w:rFonts w:ascii="Academy Cyr" w:hAnsi="Academy Cyr"/>
        </w:rPr>
        <w:t>Он сон любой немедля вскроет,</w:t>
      </w:r>
    </w:p>
    <w:p w14:paraId="6DD12AAF" w14:textId="77777777" w:rsidR="005D48DB" w:rsidRDefault="005D48DB">
      <w:pPr>
        <w:pStyle w:val="a7"/>
        <w:rPr>
          <w:rFonts w:ascii="Academy Cyr" w:hAnsi="Academy Cyr"/>
        </w:rPr>
      </w:pPr>
      <w:r>
        <w:rPr>
          <w:rFonts w:ascii="Academy Cyr" w:hAnsi="Academy Cyr"/>
        </w:rPr>
        <w:t>Эдипов комплекс вам откроет</w:t>
      </w:r>
    </w:p>
    <w:p w14:paraId="0C5F7A6E" w14:textId="77777777" w:rsidR="005D48DB" w:rsidRDefault="005D48DB">
      <w:pPr>
        <w:pStyle w:val="a7"/>
        <w:rPr>
          <w:rFonts w:ascii="Academy Cyr" w:hAnsi="Academy Cyr"/>
        </w:rPr>
      </w:pPr>
      <w:r>
        <w:rPr>
          <w:rFonts w:ascii="Academy Cyr" w:hAnsi="Academy Cyr"/>
        </w:rPr>
        <w:t>И гомосексуальный крен.</w:t>
      </w:r>
    </w:p>
    <w:p w14:paraId="45E8955E" w14:textId="77777777" w:rsidR="005D48DB" w:rsidRDefault="005D48DB">
      <w:pPr>
        <w:pStyle w:val="a7"/>
        <w:rPr>
          <w:rFonts w:ascii="Academy Cyr" w:hAnsi="Academy Cyr"/>
        </w:rPr>
      </w:pPr>
      <w:r>
        <w:rPr>
          <w:rFonts w:ascii="Academy Cyr" w:hAnsi="Academy Cyr"/>
        </w:rPr>
        <w:t>Но нас интересуют сны</w:t>
      </w:r>
    </w:p>
    <w:p w14:paraId="06B714F6" w14:textId="77777777" w:rsidR="005D48DB" w:rsidRDefault="005D48DB">
      <w:pPr>
        <w:pStyle w:val="a7"/>
        <w:rPr>
          <w:rFonts w:ascii="Academy Cyr" w:hAnsi="Academy Cyr"/>
        </w:rPr>
      </w:pPr>
      <w:r>
        <w:rPr>
          <w:rFonts w:ascii="Academy Cyr" w:hAnsi="Academy Cyr"/>
        </w:rPr>
        <w:t>Совсем не с этой стороны...</w:t>
      </w:r>
    </w:p>
    <w:p w14:paraId="38ABE4BA" w14:textId="77777777" w:rsidR="005D48DB" w:rsidRDefault="005D48DB">
      <w:pPr>
        <w:pStyle w:val="a7"/>
      </w:pPr>
    </w:p>
    <w:p w14:paraId="357298B9" w14:textId="77777777" w:rsidR="005D48DB" w:rsidRDefault="005D48DB">
      <w:pPr>
        <w:pStyle w:val="a7"/>
        <w:rPr>
          <w:rFonts w:ascii="Academy Cyr" w:hAnsi="Academy Cyr"/>
        </w:rPr>
      </w:pPr>
      <w:r>
        <w:rPr>
          <w:rFonts w:ascii="Academy Cyr" w:hAnsi="Academy Cyr"/>
        </w:rPr>
        <w:t>Не забывайте, кто «живет»</w:t>
      </w:r>
    </w:p>
    <w:p w14:paraId="0859D34B" w14:textId="77777777" w:rsidR="005D48DB" w:rsidRDefault="005D48DB">
      <w:pPr>
        <w:pStyle w:val="a7"/>
        <w:rPr>
          <w:rFonts w:ascii="Academy Cyr" w:hAnsi="Academy Cyr"/>
        </w:rPr>
      </w:pPr>
      <w:r>
        <w:rPr>
          <w:rFonts w:ascii="Academy Cyr" w:hAnsi="Academy Cyr"/>
        </w:rPr>
        <w:t>В котомке за седлом в неволе.</w:t>
      </w:r>
    </w:p>
    <w:p w14:paraId="790B8ECD" w14:textId="77777777" w:rsidR="005D48DB" w:rsidRDefault="005D48DB">
      <w:pPr>
        <w:pStyle w:val="a7"/>
        <w:rPr>
          <w:rFonts w:ascii="Academy Cyr" w:hAnsi="Academy Cyr"/>
        </w:rPr>
      </w:pPr>
      <w:r>
        <w:rPr>
          <w:rFonts w:ascii="Academy Cyr" w:hAnsi="Academy Cyr"/>
        </w:rPr>
        <w:t>Он, напрягая биополе,</w:t>
      </w:r>
    </w:p>
    <w:p w14:paraId="4B725545" w14:textId="77777777" w:rsidR="005D48DB" w:rsidRDefault="005D48DB">
      <w:pPr>
        <w:pStyle w:val="a7"/>
        <w:rPr>
          <w:rFonts w:ascii="Academy Cyr" w:hAnsi="Academy Cyr"/>
        </w:rPr>
      </w:pPr>
      <w:r>
        <w:rPr>
          <w:rFonts w:ascii="Academy Cyr" w:hAnsi="Academy Cyr"/>
        </w:rPr>
        <w:t>Свой декларирует «подход»,</w:t>
      </w:r>
    </w:p>
    <w:p w14:paraId="7C3E0936" w14:textId="77777777" w:rsidR="005D48DB" w:rsidRDefault="005D48DB">
      <w:pPr>
        <w:pStyle w:val="a7"/>
        <w:rPr>
          <w:rFonts w:ascii="Academy Cyr" w:hAnsi="Academy Cyr"/>
        </w:rPr>
      </w:pPr>
      <w:r>
        <w:rPr>
          <w:rFonts w:ascii="Academy Cyr" w:hAnsi="Academy Cyr"/>
        </w:rPr>
        <w:t>Подбрасывая князю темы</w:t>
      </w:r>
    </w:p>
    <w:p w14:paraId="72F451F4" w14:textId="77777777" w:rsidR="005D48DB" w:rsidRDefault="005D48DB">
      <w:pPr>
        <w:pStyle w:val="a7"/>
        <w:rPr>
          <w:rFonts w:ascii="Academy Cyr" w:hAnsi="Academy Cyr"/>
        </w:rPr>
      </w:pPr>
      <w:r>
        <w:rPr>
          <w:rFonts w:ascii="Academy Cyr" w:hAnsi="Academy Cyr"/>
        </w:rPr>
        <w:t>В неконтролируемый сон,</w:t>
      </w:r>
    </w:p>
    <w:p w14:paraId="21F8E8DD" w14:textId="77777777" w:rsidR="005D48DB" w:rsidRDefault="005D48DB">
      <w:pPr>
        <w:pStyle w:val="a7"/>
        <w:rPr>
          <w:rFonts w:ascii="Academy Cyr" w:hAnsi="Academy Cyr"/>
        </w:rPr>
      </w:pPr>
      <w:r>
        <w:rPr>
          <w:rFonts w:ascii="Academy Cyr" w:hAnsi="Academy Cyr"/>
        </w:rPr>
        <w:t>Ему навязывает он</w:t>
      </w:r>
    </w:p>
    <w:p w14:paraId="650A3D6D" w14:textId="77777777" w:rsidR="005D48DB" w:rsidRDefault="005D48DB">
      <w:pPr>
        <w:pStyle w:val="a7"/>
        <w:rPr>
          <w:rFonts w:ascii="Academy Cyr" w:hAnsi="Academy Cyr"/>
        </w:rPr>
      </w:pPr>
      <w:r>
        <w:rPr>
          <w:rFonts w:ascii="Academy Cyr" w:hAnsi="Academy Cyr"/>
        </w:rPr>
        <w:t>Свое решение проблемы.</w:t>
      </w:r>
    </w:p>
    <w:p w14:paraId="54E361F4" w14:textId="77777777" w:rsidR="005D48DB" w:rsidRDefault="005D48DB">
      <w:pPr>
        <w:pStyle w:val="a7"/>
        <w:rPr>
          <w:rFonts w:ascii="Academy Cyr" w:hAnsi="Academy Cyr"/>
        </w:rPr>
      </w:pPr>
      <w:r>
        <w:rPr>
          <w:rFonts w:ascii="Academy Cyr" w:hAnsi="Academy Cyr"/>
        </w:rPr>
        <w:t>Уже, поди, успел забыть,</w:t>
      </w:r>
    </w:p>
    <w:p w14:paraId="3231A1F0" w14:textId="77777777" w:rsidR="005D48DB" w:rsidRDefault="005D48DB">
      <w:pPr>
        <w:pStyle w:val="a7"/>
        <w:rPr>
          <w:rFonts w:ascii="Academy Cyr" w:hAnsi="Academy Cyr"/>
        </w:rPr>
      </w:pPr>
      <w:r>
        <w:rPr>
          <w:rFonts w:ascii="Academy Cyr" w:hAnsi="Academy Cyr"/>
        </w:rPr>
        <w:lastRenderedPageBreak/>
        <w:t>Что клялся князю не вредить.</w:t>
      </w:r>
    </w:p>
    <w:p w14:paraId="351E34ED" w14:textId="77777777" w:rsidR="005D48DB" w:rsidRDefault="005D48DB">
      <w:pPr>
        <w:pStyle w:val="a7"/>
        <w:rPr>
          <w:rFonts w:ascii="Academy Cyr" w:hAnsi="Academy Cyr"/>
        </w:rPr>
      </w:pPr>
      <w:r>
        <w:rPr>
          <w:rFonts w:ascii="Academy Cyr" w:hAnsi="Academy Cyr"/>
        </w:rPr>
        <w:t>Ведь мог Руслан, имея власть,</w:t>
      </w:r>
    </w:p>
    <w:p w14:paraId="62E13F8A" w14:textId="77777777" w:rsidR="005D48DB" w:rsidRDefault="005D48DB">
      <w:pPr>
        <w:pStyle w:val="a7"/>
        <w:rPr>
          <w:rFonts w:ascii="Academy Cyr" w:hAnsi="Academy Cyr"/>
        </w:rPr>
      </w:pPr>
      <w:r>
        <w:rPr>
          <w:rFonts w:ascii="Academy Cyr" w:hAnsi="Academy Cyr"/>
        </w:rPr>
        <w:t>Его убить одним ударом,</w:t>
      </w:r>
    </w:p>
    <w:p w14:paraId="764F69FF" w14:textId="77777777" w:rsidR="005D48DB" w:rsidRDefault="005D48DB">
      <w:pPr>
        <w:pStyle w:val="a7"/>
        <w:rPr>
          <w:rFonts w:ascii="Academy Cyr" w:hAnsi="Academy Cyr"/>
        </w:rPr>
      </w:pPr>
      <w:r>
        <w:rPr>
          <w:rFonts w:ascii="Academy Cyr" w:hAnsi="Academy Cyr"/>
        </w:rPr>
        <w:t>Но можно ли позволить даром</w:t>
      </w:r>
    </w:p>
    <w:p w14:paraId="5FA245CF" w14:textId="77777777" w:rsidR="005D48DB" w:rsidRDefault="005D48DB">
      <w:pPr>
        <w:pStyle w:val="a7"/>
        <w:rPr>
          <w:rFonts w:ascii="Academy Cyr" w:hAnsi="Academy Cyr"/>
        </w:rPr>
      </w:pPr>
      <w:r>
        <w:rPr>
          <w:rFonts w:ascii="Academy Cyr" w:hAnsi="Academy Cyr"/>
        </w:rPr>
        <w:t>Такому опыту пропасть?</w:t>
      </w:r>
    </w:p>
    <w:p w14:paraId="6F5CFEDF" w14:textId="77777777" w:rsidR="005D48DB" w:rsidRDefault="005D48DB">
      <w:pPr>
        <w:pStyle w:val="a7"/>
        <w:rPr>
          <w:rFonts w:ascii="Academy Cyr" w:hAnsi="Academy Cyr"/>
        </w:rPr>
      </w:pPr>
      <w:r>
        <w:rPr>
          <w:rFonts w:ascii="Academy Cyr" w:hAnsi="Academy Cyr"/>
        </w:rPr>
        <w:t>Руслан уже махался раз</w:t>
      </w:r>
    </w:p>
    <w:p w14:paraId="5DAAA7B2" w14:textId="77777777" w:rsidR="005D48DB" w:rsidRDefault="005D48DB">
      <w:pPr>
        <w:pStyle w:val="a7"/>
        <w:rPr>
          <w:rFonts w:ascii="Academy Cyr" w:hAnsi="Academy Cyr"/>
        </w:rPr>
      </w:pPr>
      <w:r>
        <w:rPr>
          <w:rFonts w:ascii="Academy Cyr" w:hAnsi="Academy Cyr"/>
        </w:rPr>
        <w:t>МЕЧОМ направо и налево;</w:t>
      </w:r>
    </w:p>
    <w:p w14:paraId="76F04D13" w14:textId="77777777" w:rsidR="005D48DB" w:rsidRDefault="005D48DB">
      <w:pPr>
        <w:pStyle w:val="a7"/>
        <w:rPr>
          <w:rFonts w:ascii="Academy Cyr" w:hAnsi="Academy Cyr"/>
        </w:rPr>
      </w:pPr>
      <w:r>
        <w:rPr>
          <w:rFonts w:ascii="Academy Cyr" w:hAnsi="Academy Cyr"/>
        </w:rPr>
        <w:t>И, как мы помним, нашу деву</w:t>
      </w:r>
    </w:p>
    <w:p w14:paraId="7BC9C3F1" w14:textId="77777777" w:rsidR="005D48DB" w:rsidRDefault="005D48DB">
      <w:pPr>
        <w:pStyle w:val="a7"/>
        <w:rPr>
          <w:rFonts w:ascii="Academy Cyr" w:hAnsi="Academy Cyr"/>
        </w:rPr>
      </w:pPr>
      <w:r>
        <w:rPr>
          <w:rFonts w:ascii="Academy Cyr" w:hAnsi="Academy Cyr"/>
        </w:rPr>
        <w:t>Тогда, считайте, случай спас...</w:t>
      </w:r>
    </w:p>
    <w:p w14:paraId="066EE014" w14:textId="77777777" w:rsidR="005D48DB" w:rsidRDefault="005D48DB">
      <w:pPr>
        <w:pStyle w:val="a7"/>
        <w:rPr>
          <w:rFonts w:ascii="Academy Cyr" w:hAnsi="Academy Cyr"/>
        </w:rPr>
      </w:pPr>
      <w:r>
        <w:rPr>
          <w:rFonts w:ascii="Academy Cyr" w:hAnsi="Academy Cyr"/>
        </w:rPr>
        <w:t>То дело прошлое, а сон</w:t>
      </w:r>
    </w:p>
    <w:p w14:paraId="6697058D" w14:textId="77777777" w:rsidR="005D48DB" w:rsidRDefault="005D48DB">
      <w:pPr>
        <w:pStyle w:val="a7"/>
        <w:rPr>
          <w:rFonts w:ascii="Academy Cyr" w:hAnsi="Academy Cyr"/>
        </w:rPr>
      </w:pPr>
      <w:r>
        <w:rPr>
          <w:rFonts w:ascii="Academy Cyr" w:hAnsi="Academy Cyr"/>
        </w:rPr>
        <w:t>Сейчас тревожит мысли наши.</w:t>
      </w:r>
    </w:p>
    <w:p w14:paraId="4ABCEB75" w14:textId="77777777" w:rsidR="005D48DB" w:rsidRDefault="005D48DB">
      <w:pPr>
        <w:pStyle w:val="a7"/>
        <w:rPr>
          <w:rFonts w:ascii="Academy Cyr" w:hAnsi="Academy Cyr"/>
        </w:rPr>
      </w:pPr>
      <w:r>
        <w:rPr>
          <w:rFonts w:ascii="Academy Cyr" w:hAnsi="Academy Cyr"/>
        </w:rPr>
        <w:t>Руслан, княжну не удержавши,</w:t>
      </w:r>
    </w:p>
    <w:p w14:paraId="4CA1BD4C" w14:textId="77777777" w:rsidR="005D48DB" w:rsidRDefault="005D48DB">
      <w:pPr>
        <w:pStyle w:val="a7"/>
        <w:rPr>
          <w:rFonts w:ascii="Academy Cyr" w:hAnsi="Academy Cyr"/>
        </w:rPr>
      </w:pPr>
      <w:r>
        <w:rPr>
          <w:rFonts w:ascii="Academy Cyr" w:hAnsi="Academy Cyr"/>
        </w:rPr>
        <w:t>Стоит над бездной наклонен,</w:t>
      </w:r>
    </w:p>
    <w:p w14:paraId="73E7E59F" w14:textId="77777777" w:rsidR="005D48DB" w:rsidRDefault="005D48DB">
      <w:pPr>
        <w:pStyle w:val="a7"/>
        <w:rPr>
          <w:rFonts w:ascii="Academy Cyr" w:hAnsi="Academy Cyr"/>
        </w:rPr>
      </w:pPr>
      <w:r>
        <w:rPr>
          <w:rFonts w:ascii="Academy Cyr" w:hAnsi="Academy Cyr"/>
        </w:rPr>
        <w:t>Там стонет в пропасти народ...</w:t>
      </w:r>
    </w:p>
    <w:p w14:paraId="2260FCE0" w14:textId="77777777" w:rsidR="005D48DB" w:rsidRDefault="005D48DB">
      <w:pPr>
        <w:pStyle w:val="a7"/>
        <w:rPr>
          <w:rFonts w:ascii="Academy Cyr" w:hAnsi="Academy Cyr"/>
        </w:rPr>
      </w:pPr>
      <w:r>
        <w:rPr>
          <w:rFonts w:ascii="Academy Cyr" w:hAnsi="Academy Cyr"/>
        </w:rPr>
        <w:t>Руслан к нему, как бы с крылами,</w:t>
      </w:r>
    </w:p>
    <w:p w14:paraId="7DD1D771" w14:textId="77777777" w:rsidR="005D48DB" w:rsidRDefault="005D48DB">
      <w:pPr>
        <w:pStyle w:val="a7"/>
        <w:rPr>
          <w:rFonts w:ascii="Academy Cyr" w:hAnsi="Academy Cyr"/>
        </w:rPr>
      </w:pPr>
      <w:r>
        <w:rPr>
          <w:rFonts w:ascii="Academy Cyr" w:hAnsi="Academy Cyr"/>
        </w:rPr>
        <w:t>Летит, вдруг видит за столами</w:t>
      </w:r>
    </w:p>
    <w:p w14:paraId="7643017C" w14:textId="77777777" w:rsidR="005D48DB" w:rsidRDefault="005D48DB">
      <w:pPr>
        <w:pStyle w:val="a7"/>
        <w:rPr>
          <w:rFonts w:ascii="Academy Cyr" w:hAnsi="Academy Cyr"/>
        </w:rPr>
      </w:pPr>
      <w:r>
        <w:rPr>
          <w:rFonts w:ascii="Academy Cyr" w:hAnsi="Academy Cyr"/>
        </w:rPr>
        <w:t>Какой-то мрачный пир идет.</w:t>
      </w:r>
    </w:p>
    <w:p w14:paraId="039CE092" w14:textId="77777777" w:rsidR="005D48DB" w:rsidRDefault="005D48DB">
      <w:pPr>
        <w:pStyle w:val="a7"/>
        <w:rPr>
          <w:rFonts w:ascii="Academy Cyr" w:hAnsi="Academy Cyr"/>
        </w:rPr>
      </w:pPr>
      <w:r>
        <w:rPr>
          <w:rFonts w:ascii="Academy Cyr" w:hAnsi="Academy Cyr"/>
        </w:rPr>
        <w:t>Там старый князь со всею свитой,</w:t>
      </w:r>
    </w:p>
    <w:p w14:paraId="345FF185" w14:textId="77777777" w:rsidR="005D48DB" w:rsidRDefault="005D48DB">
      <w:pPr>
        <w:pStyle w:val="a7"/>
        <w:rPr>
          <w:rFonts w:ascii="Academy Cyr" w:hAnsi="Academy Cyr"/>
        </w:rPr>
      </w:pPr>
      <w:r>
        <w:rPr>
          <w:rFonts w:ascii="Academy Cyr" w:hAnsi="Academy Cyr"/>
        </w:rPr>
        <w:t>Там и хазарский дезертир,</w:t>
      </w:r>
    </w:p>
    <w:p w14:paraId="5FC142CC" w14:textId="77777777" w:rsidR="005D48DB" w:rsidRDefault="005D48DB">
      <w:pPr>
        <w:pStyle w:val="a7"/>
        <w:rPr>
          <w:rFonts w:ascii="Academy Cyr" w:hAnsi="Academy Cyr"/>
        </w:rPr>
      </w:pPr>
      <w:r>
        <w:rPr>
          <w:rFonts w:ascii="Academy Cyr" w:hAnsi="Academy Cyr"/>
        </w:rPr>
        <w:t>Там и Рогдай, как не убитый.</w:t>
      </w:r>
    </w:p>
    <w:p w14:paraId="142C70E4" w14:textId="77777777" w:rsidR="005D48DB" w:rsidRDefault="005D48DB">
      <w:pPr>
        <w:pStyle w:val="a7"/>
        <w:rPr>
          <w:rFonts w:ascii="Academy Cyr" w:hAnsi="Academy Cyr"/>
        </w:rPr>
      </w:pPr>
      <w:r>
        <w:rPr>
          <w:rFonts w:ascii="Academy Cyr" w:hAnsi="Academy Cyr"/>
        </w:rPr>
        <w:t>И тут Фарлаф на этот пир</w:t>
      </w:r>
    </w:p>
    <w:p w14:paraId="07F39A12" w14:textId="77777777" w:rsidR="005D48DB" w:rsidRDefault="005D48DB">
      <w:pPr>
        <w:pStyle w:val="a7"/>
        <w:rPr>
          <w:rFonts w:ascii="Academy Cyr" w:hAnsi="Academy Cyr"/>
        </w:rPr>
      </w:pPr>
      <w:r>
        <w:rPr>
          <w:rFonts w:ascii="Academy Cyr" w:hAnsi="Academy Cyr"/>
        </w:rPr>
        <w:t>Людмилу (спящую?) приводит.</w:t>
      </w:r>
    </w:p>
    <w:p w14:paraId="276A63B5" w14:textId="77777777" w:rsidR="005D48DB" w:rsidRDefault="005D48DB">
      <w:pPr>
        <w:pStyle w:val="a7"/>
        <w:rPr>
          <w:rFonts w:ascii="Academy Cyr" w:hAnsi="Academy Cyr"/>
        </w:rPr>
      </w:pPr>
      <w:r>
        <w:rPr>
          <w:rFonts w:ascii="Academy Cyr" w:hAnsi="Academy Cyr"/>
        </w:rPr>
        <w:t>Владимир этому не рад,</w:t>
      </w:r>
    </w:p>
    <w:p w14:paraId="377FCEF3" w14:textId="77777777" w:rsidR="005D48DB" w:rsidRDefault="005D48DB">
      <w:pPr>
        <w:pStyle w:val="a7"/>
        <w:rPr>
          <w:rFonts w:ascii="Academy Cyr" w:hAnsi="Academy Cyr"/>
        </w:rPr>
      </w:pPr>
      <w:r>
        <w:rPr>
          <w:rFonts w:ascii="Academy Cyr" w:hAnsi="Academy Cyr"/>
        </w:rPr>
        <w:t>«Князья, бояре — все молчат»,</w:t>
      </w:r>
    </w:p>
    <w:p w14:paraId="3D3322F5" w14:textId="77777777" w:rsidR="005D48DB" w:rsidRDefault="005D48DB">
      <w:pPr>
        <w:pStyle w:val="a7"/>
        <w:rPr>
          <w:rFonts w:ascii="Academy Cyr" w:hAnsi="Academy Cyr"/>
        </w:rPr>
      </w:pPr>
      <w:r>
        <w:rPr>
          <w:rFonts w:ascii="Academy Cyr" w:hAnsi="Academy Cyr"/>
        </w:rPr>
        <w:t>И сновидение уходит.</w:t>
      </w:r>
    </w:p>
    <w:p w14:paraId="6DD0F34F" w14:textId="77777777" w:rsidR="005D48DB" w:rsidRDefault="005D48DB">
      <w:pPr>
        <w:pStyle w:val="a7"/>
      </w:pPr>
    </w:p>
    <w:p w14:paraId="04130388" w14:textId="77777777" w:rsidR="005D48DB" w:rsidRDefault="005D48DB">
      <w:pPr>
        <w:pStyle w:val="a7"/>
        <w:rPr>
          <w:rFonts w:ascii="Academy Cyr" w:hAnsi="Academy Cyr"/>
        </w:rPr>
      </w:pPr>
      <w:r>
        <w:rPr>
          <w:rFonts w:ascii="Academy Cyr" w:hAnsi="Academy Cyr"/>
        </w:rPr>
        <w:t>Весь сон — переплетенье лжи.</w:t>
      </w:r>
    </w:p>
    <w:p w14:paraId="687B262F" w14:textId="77777777" w:rsidR="005D48DB" w:rsidRDefault="005D48DB">
      <w:pPr>
        <w:pStyle w:val="a7"/>
        <w:rPr>
          <w:rFonts w:ascii="Academy Cyr" w:hAnsi="Academy Cyr"/>
        </w:rPr>
      </w:pPr>
      <w:r>
        <w:rPr>
          <w:rFonts w:ascii="Academy Cyr" w:hAnsi="Academy Cyr"/>
        </w:rPr>
        <w:t>В сознание Руслана прямо</w:t>
      </w:r>
    </w:p>
    <w:p w14:paraId="5774D89A" w14:textId="77777777" w:rsidR="005D48DB" w:rsidRDefault="005D48DB">
      <w:pPr>
        <w:pStyle w:val="a7"/>
        <w:rPr>
          <w:rFonts w:ascii="Academy Cyr" w:hAnsi="Academy Cyr"/>
        </w:rPr>
      </w:pPr>
      <w:r>
        <w:rPr>
          <w:rFonts w:ascii="Academy Cyr" w:hAnsi="Academy Cyr"/>
        </w:rPr>
        <w:t>Закладывается программа,</w:t>
      </w:r>
    </w:p>
    <w:p w14:paraId="38A66BA1" w14:textId="77777777" w:rsidR="005D48DB" w:rsidRDefault="005D48DB">
      <w:pPr>
        <w:pStyle w:val="a7"/>
        <w:rPr>
          <w:rFonts w:ascii="Academy Cyr" w:hAnsi="Academy Cyr"/>
        </w:rPr>
      </w:pPr>
      <w:r>
        <w:rPr>
          <w:rFonts w:ascii="Academy Cyr" w:hAnsi="Academy Cyr"/>
        </w:rPr>
        <w:t>Что больше нет надежды жить;</w:t>
      </w:r>
    </w:p>
    <w:p w14:paraId="637BD79A" w14:textId="77777777" w:rsidR="005D48DB" w:rsidRDefault="005D48DB">
      <w:pPr>
        <w:pStyle w:val="a7"/>
        <w:rPr>
          <w:rFonts w:ascii="Academy Cyr" w:hAnsi="Academy Cyr"/>
        </w:rPr>
      </w:pPr>
      <w:r>
        <w:rPr>
          <w:rFonts w:ascii="Academy Cyr" w:hAnsi="Academy Cyr"/>
        </w:rPr>
        <w:t>Князь «льет мучительные слезы»,</w:t>
      </w:r>
    </w:p>
    <w:p w14:paraId="210B202A" w14:textId="77777777" w:rsidR="005D48DB" w:rsidRDefault="005D48DB">
      <w:pPr>
        <w:pStyle w:val="a7"/>
        <w:rPr>
          <w:rFonts w:ascii="Academy Cyr" w:hAnsi="Academy Cyr"/>
        </w:rPr>
      </w:pPr>
      <w:r>
        <w:rPr>
          <w:rFonts w:ascii="Academy Cyr" w:hAnsi="Academy Cyr"/>
        </w:rPr>
        <w:t>Свой сон не в силах перервать,</w:t>
      </w:r>
    </w:p>
    <w:p w14:paraId="42DDB058" w14:textId="77777777" w:rsidR="005D48DB" w:rsidRDefault="005D48DB">
      <w:pPr>
        <w:pStyle w:val="a7"/>
        <w:rPr>
          <w:rFonts w:ascii="Academy Cyr" w:hAnsi="Academy Cyr"/>
        </w:rPr>
      </w:pPr>
      <w:r>
        <w:rPr>
          <w:rFonts w:ascii="Academy Cyr" w:hAnsi="Academy Cyr"/>
        </w:rPr>
        <w:t>Но  понимает, что прогнозы</w:t>
      </w:r>
    </w:p>
    <w:p w14:paraId="4DC2E594" w14:textId="77777777" w:rsidR="005D48DB" w:rsidRDefault="005D48DB">
      <w:pPr>
        <w:pStyle w:val="a7"/>
        <w:rPr>
          <w:rFonts w:ascii="Academy Cyr" w:hAnsi="Academy Cyr"/>
        </w:rPr>
      </w:pPr>
      <w:r>
        <w:rPr>
          <w:rFonts w:ascii="Academy Cyr" w:hAnsi="Academy Cyr"/>
        </w:rPr>
        <w:t>Народу тяжкие давать</w:t>
      </w:r>
    </w:p>
    <w:p w14:paraId="48EE2ECA" w14:textId="77777777" w:rsidR="005D48DB" w:rsidRDefault="005D48DB">
      <w:pPr>
        <w:pStyle w:val="a7"/>
        <w:rPr>
          <w:rFonts w:ascii="Academy Cyr" w:hAnsi="Academy Cyr"/>
        </w:rPr>
      </w:pPr>
      <w:r>
        <w:rPr>
          <w:rFonts w:ascii="Academy Cyr" w:hAnsi="Academy Cyr"/>
        </w:rPr>
        <w:t>Какой-то проходимец рад.</w:t>
      </w:r>
    </w:p>
    <w:p w14:paraId="7485D4EB" w14:textId="77777777" w:rsidR="005D48DB" w:rsidRDefault="005D48DB">
      <w:pPr>
        <w:pStyle w:val="a7"/>
        <w:rPr>
          <w:rFonts w:ascii="Academy Cyr" w:hAnsi="Academy Cyr"/>
        </w:rPr>
      </w:pPr>
      <w:r>
        <w:rPr>
          <w:rFonts w:ascii="Academy Cyr" w:hAnsi="Academy Cyr"/>
        </w:rPr>
        <w:t>(Нет, карла — ты не демократ!)</w:t>
      </w:r>
    </w:p>
    <w:p w14:paraId="4D463DE5" w14:textId="77777777" w:rsidR="005D48DB" w:rsidRDefault="005D48DB">
      <w:pPr>
        <w:pStyle w:val="a7"/>
        <w:rPr>
          <w:rFonts w:ascii="Academy Cyr" w:hAnsi="Academy Cyr"/>
        </w:rPr>
      </w:pPr>
      <w:r>
        <w:rPr>
          <w:rFonts w:ascii="Academy Cyr" w:hAnsi="Academy Cyr"/>
        </w:rPr>
        <w:lastRenderedPageBreak/>
        <w:t>Победу просчитав заране,</w:t>
      </w:r>
    </w:p>
    <w:p w14:paraId="1AC16438" w14:textId="77777777" w:rsidR="005D48DB" w:rsidRDefault="005D48DB">
      <w:pPr>
        <w:pStyle w:val="a7"/>
        <w:rPr>
          <w:rFonts w:ascii="Academy Cyr" w:hAnsi="Academy Cyr"/>
        </w:rPr>
      </w:pPr>
      <w:r>
        <w:rPr>
          <w:rFonts w:ascii="Academy Cyr" w:hAnsi="Academy Cyr"/>
        </w:rPr>
        <w:t>Мнил карла, что Руслан один,</w:t>
      </w:r>
    </w:p>
    <w:p w14:paraId="082E6CA6" w14:textId="77777777" w:rsidR="005D48DB" w:rsidRDefault="005D48DB">
      <w:pPr>
        <w:pStyle w:val="a7"/>
        <w:rPr>
          <w:rFonts w:ascii="Academy Cyr" w:hAnsi="Academy Cyr"/>
        </w:rPr>
      </w:pPr>
      <w:r>
        <w:rPr>
          <w:rFonts w:ascii="Academy Cyr" w:hAnsi="Academy Cyr"/>
        </w:rPr>
        <w:t>И не учел, что вещий Финн</w:t>
      </w:r>
    </w:p>
    <w:p w14:paraId="780AC789" w14:textId="77777777" w:rsidR="005D48DB" w:rsidRDefault="005D48DB">
      <w:pPr>
        <w:pStyle w:val="a7"/>
        <w:rPr>
          <w:rFonts w:ascii="Academy Cyr" w:hAnsi="Academy Cyr"/>
        </w:rPr>
      </w:pPr>
      <w:r>
        <w:rPr>
          <w:rFonts w:ascii="Academy Cyr" w:hAnsi="Academy Cyr"/>
        </w:rPr>
        <w:t>В энерго-информационном плане</w:t>
      </w:r>
    </w:p>
    <w:p w14:paraId="5095CB8E" w14:textId="77777777" w:rsidR="005D48DB" w:rsidRDefault="005D48DB">
      <w:pPr>
        <w:pStyle w:val="a7"/>
        <w:rPr>
          <w:rFonts w:ascii="Academy Cyr" w:hAnsi="Academy Cyr"/>
        </w:rPr>
      </w:pPr>
      <w:r>
        <w:rPr>
          <w:rFonts w:ascii="Academy Cyr" w:hAnsi="Academy Cyr"/>
        </w:rPr>
        <w:t>Его сильней. Но до поры</w:t>
      </w:r>
    </w:p>
    <w:p w14:paraId="1DAED8EF" w14:textId="77777777" w:rsidR="005D48DB" w:rsidRDefault="005D48DB">
      <w:pPr>
        <w:pStyle w:val="a7"/>
        <w:rPr>
          <w:rFonts w:ascii="Academy Cyr" w:hAnsi="Academy Cyr"/>
        </w:rPr>
      </w:pPr>
      <w:r>
        <w:rPr>
          <w:rFonts w:ascii="Academy Cyr" w:hAnsi="Academy Cyr"/>
        </w:rPr>
        <w:t>Не мог он начинать игры.</w:t>
      </w:r>
    </w:p>
    <w:p w14:paraId="57C51433" w14:textId="77777777" w:rsidR="005D48DB" w:rsidRDefault="005D48DB">
      <w:pPr>
        <w:pStyle w:val="a7"/>
      </w:pPr>
    </w:p>
    <w:p w14:paraId="3EA4DE64" w14:textId="77777777" w:rsidR="005D48DB" w:rsidRDefault="005D48DB">
      <w:pPr>
        <w:pStyle w:val="a7"/>
        <w:rPr>
          <w:rFonts w:ascii="Academy Cyr" w:hAnsi="Academy Cyr"/>
        </w:rPr>
      </w:pPr>
      <w:r>
        <w:rPr>
          <w:rFonts w:ascii="Academy Cyr" w:hAnsi="Academy Cyr"/>
        </w:rPr>
        <w:t>Два человека в трудном споре</w:t>
      </w:r>
    </w:p>
    <w:p w14:paraId="55F47174" w14:textId="77777777" w:rsidR="005D48DB" w:rsidRDefault="005D48DB">
      <w:pPr>
        <w:pStyle w:val="a7"/>
        <w:rPr>
          <w:rFonts w:ascii="Academy Cyr" w:hAnsi="Academy Cyr"/>
        </w:rPr>
      </w:pPr>
      <w:r>
        <w:rPr>
          <w:rFonts w:ascii="Academy Cyr" w:hAnsi="Academy Cyr"/>
        </w:rPr>
        <w:t>Найдут развязку у узла,</w:t>
      </w:r>
    </w:p>
    <w:p w14:paraId="1DB141CA" w14:textId="77777777" w:rsidR="005D48DB" w:rsidRDefault="005D48DB">
      <w:pPr>
        <w:pStyle w:val="a7"/>
        <w:rPr>
          <w:rFonts w:ascii="Academy Cyr" w:hAnsi="Academy Cyr"/>
        </w:rPr>
      </w:pPr>
      <w:r>
        <w:rPr>
          <w:rFonts w:ascii="Academy Cyr" w:hAnsi="Academy Cyr"/>
        </w:rPr>
        <w:t>Но в тройке — двое могут вскоре</w:t>
      </w:r>
    </w:p>
    <w:p w14:paraId="3435A346" w14:textId="77777777" w:rsidR="005D48DB" w:rsidRDefault="005D48DB">
      <w:pPr>
        <w:pStyle w:val="a7"/>
        <w:rPr>
          <w:rFonts w:ascii="Academy Cyr" w:hAnsi="Academy Cyr"/>
        </w:rPr>
      </w:pPr>
      <w:r>
        <w:rPr>
          <w:rFonts w:ascii="Academy Cyr" w:hAnsi="Academy Cyr"/>
        </w:rPr>
        <w:t>Объединиться в пользу зла.</w:t>
      </w:r>
    </w:p>
    <w:p w14:paraId="08C57373" w14:textId="77777777" w:rsidR="005D48DB" w:rsidRDefault="005D48DB">
      <w:pPr>
        <w:pStyle w:val="a7"/>
        <w:rPr>
          <w:rFonts w:ascii="Academy Cyr" w:hAnsi="Academy Cyr"/>
        </w:rPr>
      </w:pPr>
      <w:r>
        <w:rPr>
          <w:rFonts w:ascii="Academy Cyr" w:hAnsi="Academy Cyr"/>
        </w:rPr>
        <w:t>Христос апостолов затем</w:t>
      </w:r>
    </w:p>
    <w:p w14:paraId="19EAAD0A" w14:textId="77777777" w:rsidR="005D48DB" w:rsidRDefault="005D48DB">
      <w:pPr>
        <w:pStyle w:val="a7"/>
        <w:rPr>
          <w:rFonts w:ascii="Academy Cyr" w:hAnsi="Academy Cyr"/>
        </w:rPr>
      </w:pPr>
      <w:r>
        <w:rPr>
          <w:rFonts w:ascii="Academy Cyr" w:hAnsi="Academy Cyr"/>
        </w:rPr>
        <w:t>По двое посылал когда-то,</w:t>
      </w:r>
    </w:p>
    <w:p w14:paraId="5AFD1D31" w14:textId="77777777" w:rsidR="005D48DB" w:rsidRDefault="005D48DB">
      <w:pPr>
        <w:pStyle w:val="a7"/>
        <w:rPr>
          <w:rFonts w:ascii="Academy Cyr" w:hAnsi="Academy Cyr"/>
        </w:rPr>
      </w:pPr>
      <w:r>
        <w:rPr>
          <w:rFonts w:ascii="Academy Cyr" w:hAnsi="Academy Cyr"/>
        </w:rPr>
        <w:t>Поскольку видел, что тандем —</w:t>
      </w:r>
    </w:p>
    <w:p w14:paraId="3B55C25C" w14:textId="77777777" w:rsidR="005D48DB" w:rsidRDefault="005D48DB">
      <w:pPr>
        <w:pStyle w:val="a7"/>
        <w:rPr>
          <w:rFonts w:ascii="Academy Cyr" w:hAnsi="Academy Cyr"/>
        </w:rPr>
      </w:pPr>
      <w:r>
        <w:rPr>
          <w:rFonts w:ascii="Academy Cyr" w:hAnsi="Academy Cyr"/>
        </w:rPr>
        <w:t>Надежней связка, чем триада.</w:t>
      </w:r>
    </w:p>
    <w:p w14:paraId="640E09ED" w14:textId="77777777" w:rsidR="005D48DB" w:rsidRDefault="005D48DB">
      <w:pPr>
        <w:pStyle w:val="a7"/>
        <w:rPr>
          <w:rFonts w:ascii="Academy Cyr" w:hAnsi="Academy Cyr"/>
        </w:rPr>
      </w:pPr>
      <w:r>
        <w:rPr>
          <w:rFonts w:ascii="Academy Cyr" w:hAnsi="Academy Cyr"/>
        </w:rPr>
        <w:t>Вся управленческая часть</w:t>
      </w:r>
    </w:p>
    <w:p w14:paraId="099FC662" w14:textId="77777777" w:rsidR="005D48DB" w:rsidRDefault="005D48DB">
      <w:pPr>
        <w:pStyle w:val="a7"/>
        <w:rPr>
          <w:rFonts w:ascii="Academy Cyr" w:hAnsi="Academy Cyr"/>
        </w:rPr>
      </w:pPr>
      <w:r>
        <w:rPr>
          <w:rFonts w:ascii="Academy Cyr" w:hAnsi="Academy Cyr"/>
        </w:rPr>
        <w:t>Должна идти по этой схеме,</w:t>
      </w:r>
    </w:p>
    <w:p w14:paraId="518A45B0" w14:textId="77777777" w:rsidR="005D48DB" w:rsidRDefault="005D48DB">
      <w:pPr>
        <w:pStyle w:val="a7"/>
        <w:rPr>
          <w:rFonts w:ascii="Academy Cyr" w:hAnsi="Academy Cyr"/>
        </w:rPr>
      </w:pPr>
      <w:r>
        <w:rPr>
          <w:rFonts w:ascii="Academy Cyr" w:hAnsi="Academy Cyr"/>
        </w:rPr>
        <w:t>Концептуальная же власть</w:t>
      </w:r>
    </w:p>
    <w:p w14:paraId="40A05198" w14:textId="77777777" w:rsidR="005D48DB" w:rsidRDefault="005D48DB">
      <w:pPr>
        <w:pStyle w:val="a7"/>
        <w:rPr>
          <w:rFonts w:ascii="Academy Cyr" w:hAnsi="Academy Cyr"/>
        </w:rPr>
      </w:pPr>
      <w:r>
        <w:rPr>
          <w:rFonts w:ascii="Academy Cyr" w:hAnsi="Academy Cyr"/>
        </w:rPr>
        <w:t>Всегда работает в тандеме:</w:t>
      </w:r>
    </w:p>
    <w:p w14:paraId="61671A32" w14:textId="77777777" w:rsidR="005D48DB" w:rsidRDefault="005D48DB">
      <w:pPr>
        <w:pStyle w:val="a7"/>
        <w:rPr>
          <w:rFonts w:ascii="Academy Cyr" w:hAnsi="Academy Cyr"/>
        </w:rPr>
      </w:pPr>
      <w:r>
        <w:rPr>
          <w:rFonts w:ascii="Academy Cyr" w:hAnsi="Academy Cyr"/>
        </w:rPr>
        <w:t>«Предиктор» — задает прогноз</w:t>
      </w:r>
    </w:p>
    <w:p w14:paraId="4B64D22B" w14:textId="77777777" w:rsidR="005D48DB" w:rsidRDefault="005D48DB">
      <w:pPr>
        <w:pStyle w:val="a7"/>
        <w:rPr>
          <w:rFonts w:ascii="Academy Cyr" w:hAnsi="Academy Cyr"/>
        </w:rPr>
      </w:pPr>
      <w:r>
        <w:rPr>
          <w:rFonts w:ascii="Academy Cyr" w:hAnsi="Academy Cyr"/>
        </w:rPr>
        <w:t>И формирует вектор цели,</w:t>
      </w:r>
    </w:p>
    <w:p w14:paraId="75DFABF0" w14:textId="77777777" w:rsidR="005D48DB" w:rsidRDefault="005D48DB">
      <w:pPr>
        <w:pStyle w:val="a7"/>
        <w:rPr>
          <w:rFonts w:ascii="Academy Cyr" w:hAnsi="Academy Cyr"/>
        </w:rPr>
      </w:pPr>
      <w:r>
        <w:rPr>
          <w:rFonts w:ascii="Academy Cyr" w:hAnsi="Academy Cyr"/>
        </w:rPr>
        <w:t>Причем, — надолго и всерьез.</w:t>
      </w:r>
    </w:p>
    <w:p w14:paraId="20D3FABE" w14:textId="77777777" w:rsidR="005D48DB" w:rsidRDefault="005D48DB">
      <w:pPr>
        <w:pStyle w:val="a7"/>
        <w:rPr>
          <w:rFonts w:ascii="Academy Cyr" w:hAnsi="Academy Cyr"/>
        </w:rPr>
      </w:pPr>
      <w:r>
        <w:rPr>
          <w:rFonts w:ascii="Academy Cyr" w:hAnsi="Academy Cyr"/>
        </w:rPr>
        <w:t>«Корректор» — на конкретном деле</w:t>
      </w:r>
    </w:p>
    <w:p w14:paraId="7F471BDE" w14:textId="77777777" w:rsidR="005D48DB" w:rsidRDefault="005D48DB">
      <w:pPr>
        <w:pStyle w:val="a7"/>
        <w:rPr>
          <w:rFonts w:ascii="Academy Cyr" w:hAnsi="Academy Cyr"/>
        </w:rPr>
      </w:pPr>
      <w:r>
        <w:rPr>
          <w:rFonts w:ascii="Academy Cyr" w:hAnsi="Academy Cyr"/>
        </w:rPr>
        <w:t>Процесс подправит в нужный час,</w:t>
      </w:r>
    </w:p>
    <w:p w14:paraId="66051379" w14:textId="77777777" w:rsidR="005D48DB" w:rsidRDefault="005D48DB">
      <w:pPr>
        <w:pStyle w:val="a7"/>
        <w:rPr>
          <w:rFonts w:ascii="Academy Cyr" w:hAnsi="Academy Cyr"/>
        </w:rPr>
      </w:pPr>
      <w:r>
        <w:rPr>
          <w:rFonts w:ascii="Academy Cyr" w:hAnsi="Academy Cyr"/>
        </w:rPr>
        <w:t>Короче, все , как не у нас...</w:t>
      </w:r>
    </w:p>
    <w:p w14:paraId="6BC904A9" w14:textId="77777777" w:rsidR="005D48DB" w:rsidRDefault="005D48DB">
      <w:pPr>
        <w:pStyle w:val="a7"/>
        <w:rPr>
          <w:rFonts w:ascii="Academy Cyr" w:hAnsi="Academy Cyr"/>
        </w:rPr>
      </w:pPr>
      <w:r>
        <w:rPr>
          <w:rFonts w:ascii="Academy Cyr" w:hAnsi="Academy Cyr"/>
        </w:rPr>
        <w:t xml:space="preserve">Где век блефует у руля </w:t>
      </w:r>
    </w:p>
    <w:p w14:paraId="19C4C354" w14:textId="77777777" w:rsidR="005D48DB" w:rsidRDefault="005D48DB">
      <w:pPr>
        <w:pStyle w:val="a7"/>
        <w:rPr>
          <w:rFonts w:ascii="Academy Cyr" w:hAnsi="Academy Cyr"/>
        </w:rPr>
      </w:pPr>
      <w:r>
        <w:rPr>
          <w:rFonts w:ascii="Academy Cyr" w:hAnsi="Academy Cyr"/>
        </w:rPr>
        <w:t>Международная ватага,</w:t>
      </w:r>
    </w:p>
    <w:p w14:paraId="2C8631C7" w14:textId="77777777" w:rsidR="005D48DB" w:rsidRDefault="005D48DB">
      <w:pPr>
        <w:pStyle w:val="a7"/>
        <w:rPr>
          <w:rFonts w:ascii="Academy Cyr" w:hAnsi="Academy Cyr"/>
        </w:rPr>
      </w:pPr>
      <w:r>
        <w:rPr>
          <w:rFonts w:ascii="Academy Cyr" w:hAnsi="Academy Cyr"/>
        </w:rPr>
        <w:t>Не зная курса корабля</w:t>
      </w:r>
    </w:p>
    <w:p w14:paraId="333064FA" w14:textId="4A93DF5C" w:rsidR="005D48DB" w:rsidRDefault="005D48DB">
      <w:pPr>
        <w:pStyle w:val="a7"/>
      </w:pPr>
      <w:r>
        <w:rPr>
          <w:rFonts w:ascii="Academy Cyr" w:hAnsi="Academy Cyr"/>
        </w:rPr>
        <w:t>И не предвидя «оверштага»</w:t>
      </w:r>
      <w:r w:rsidRPr="005D48DB">
        <w:rPr>
          <w:vertAlign w:val="superscript"/>
        </w:rPr>
        <w:t>[LXIX]</w:t>
      </w:r>
    </w:p>
    <w:p w14:paraId="629EA1CF" w14:textId="77777777" w:rsidR="005D48DB" w:rsidRDefault="005D48DB">
      <w:pPr>
        <w:pStyle w:val="a7"/>
        <w:rPr>
          <w:rFonts w:ascii="Academy Cyr" w:hAnsi="Academy Cyr"/>
        </w:rPr>
      </w:pPr>
      <w:r>
        <w:rPr>
          <w:rFonts w:ascii="Academy Cyr" w:hAnsi="Academy Cyr"/>
        </w:rPr>
        <w:t xml:space="preserve">Команде, правящей на мель, </w:t>
      </w:r>
    </w:p>
    <w:p w14:paraId="7AB27DFA" w14:textId="77777777" w:rsidR="005D48DB" w:rsidRDefault="005D48DB">
      <w:pPr>
        <w:pStyle w:val="a7"/>
        <w:rPr>
          <w:rFonts w:ascii="Academy Cyr" w:hAnsi="Academy Cyr"/>
        </w:rPr>
      </w:pPr>
      <w:r>
        <w:rPr>
          <w:rFonts w:ascii="Academy Cyr" w:hAnsi="Academy Cyr"/>
        </w:rPr>
        <w:t>С такой не справиться нагрузкой.</w:t>
      </w:r>
    </w:p>
    <w:p w14:paraId="2C97E2B9" w14:textId="77777777" w:rsidR="005D48DB" w:rsidRDefault="005D48DB">
      <w:pPr>
        <w:pStyle w:val="a7"/>
        <w:rPr>
          <w:rFonts w:ascii="Academy Cyr" w:hAnsi="Academy Cyr"/>
        </w:rPr>
      </w:pPr>
      <w:r>
        <w:rPr>
          <w:rFonts w:ascii="Academy Cyr" w:hAnsi="Academy Cyr"/>
        </w:rPr>
        <w:t>Руслан и Финн — вот вам модель</w:t>
      </w:r>
    </w:p>
    <w:p w14:paraId="59E19345" w14:textId="77777777" w:rsidR="005D48DB" w:rsidRDefault="005D48DB">
      <w:pPr>
        <w:pStyle w:val="a7"/>
        <w:rPr>
          <w:rFonts w:ascii="Academy Cyr" w:hAnsi="Academy Cyr"/>
        </w:rPr>
      </w:pPr>
      <w:r>
        <w:rPr>
          <w:rFonts w:ascii="Academy Cyr" w:hAnsi="Academy Cyr"/>
        </w:rPr>
        <w:t>Концептуальной власти русской.</w:t>
      </w:r>
    </w:p>
    <w:p w14:paraId="3DDBA385" w14:textId="77777777" w:rsidR="005D48DB" w:rsidRDefault="005D48DB">
      <w:pPr>
        <w:pStyle w:val="a7"/>
      </w:pPr>
    </w:p>
    <w:p w14:paraId="2E1CFCE9" w14:textId="77777777" w:rsidR="005D48DB" w:rsidRDefault="005D48DB">
      <w:pPr>
        <w:pStyle w:val="a7"/>
        <w:rPr>
          <w:rFonts w:ascii="Academy Cyr" w:hAnsi="Academy Cyr"/>
        </w:rPr>
      </w:pPr>
      <w:r>
        <w:rPr>
          <w:rFonts w:ascii="Academy Cyr" w:hAnsi="Academy Cyr"/>
        </w:rPr>
        <w:t>Ну, а пока при злой луне</w:t>
      </w:r>
    </w:p>
    <w:p w14:paraId="291F3716" w14:textId="77777777" w:rsidR="005D48DB" w:rsidRDefault="005D48DB">
      <w:pPr>
        <w:pStyle w:val="a7"/>
        <w:rPr>
          <w:rFonts w:ascii="Academy Cyr" w:hAnsi="Academy Cyr"/>
        </w:rPr>
      </w:pPr>
      <w:r>
        <w:rPr>
          <w:rFonts w:ascii="Academy Cyr" w:hAnsi="Academy Cyr"/>
        </w:rPr>
        <w:t>Руслан забылся в тяжком сне.</w:t>
      </w:r>
    </w:p>
    <w:p w14:paraId="2D910290" w14:textId="77777777" w:rsidR="005D48DB" w:rsidRDefault="005D48DB">
      <w:pPr>
        <w:pStyle w:val="a7"/>
        <w:rPr>
          <w:rFonts w:ascii="Academy Cyr" w:hAnsi="Academy Cyr"/>
        </w:rPr>
      </w:pPr>
      <w:r>
        <w:rPr>
          <w:rFonts w:ascii="Academy Cyr" w:hAnsi="Academy Cyr"/>
        </w:rPr>
        <w:lastRenderedPageBreak/>
        <w:t>Вот тут-то и подобралась</w:t>
      </w:r>
    </w:p>
    <w:p w14:paraId="2F1C114D" w14:textId="77777777" w:rsidR="005D48DB" w:rsidRDefault="005D48DB">
      <w:pPr>
        <w:pStyle w:val="a7"/>
        <w:rPr>
          <w:rFonts w:ascii="Academy Cyr" w:hAnsi="Academy Cyr"/>
        </w:rPr>
      </w:pPr>
      <w:r>
        <w:rPr>
          <w:rFonts w:ascii="Academy Cyr" w:hAnsi="Academy Cyr"/>
        </w:rPr>
        <w:t>К нему «слюбившаяся»  пара —</w:t>
      </w:r>
    </w:p>
    <w:p w14:paraId="62D07948" w14:textId="77777777" w:rsidR="005D48DB" w:rsidRDefault="005D48DB">
      <w:pPr>
        <w:pStyle w:val="a7"/>
        <w:rPr>
          <w:rFonts w:ascii="Academy Cyr" w:hAnsi="Academy Cyr"/>
        </w:rPr>
      </w:pPr>
      <w:r>
        <w:rPr>
          <w:rFonts w:ascii="Academy Cyr" w:hAnsi="Academy Cyr"/>
        </w:rPr>
        <w:t>Фарлаф с Наиной. Три удара</w:t>
      </w:r>
    </w:p>
    <w:p w14:paraId="72C9B5D7" w14:textId="77777777" w:rsidR="005D48DB" w:rsidRDefault="005D48DB">
      <w:pPr>
        <w:pStyle w:val="a7"/>
        <w:rPr>
          <w:rFonts w:ascii="Academy Cyr" w:hAnsi="Academy Cyr"/>
        </w:rPr>
      </w:pPr>
      <w:r>
        <w:rPr>
          <w:rFonts w:ascii="Academy Cyr" w:hAnsi="Academy Cyr"/>
        </w:rPr>
        <w:t>Смертельных получает князь:</w:t>
      </w:r>
    </w:p>
    <w:p w14:paraId="3F51EE85" w14:textId="77777777" w:rsidR="005D48DB" w:rsidRDefault="005D48DB">
      <w:pPr>
        <w:pStyle w:val="a7"/>
        <w:rPr>
          <w:rFonts w:ascii="Academy Cyr" w:hAnsi="Academy Cyr"/>
        </w:rPr>
      </w:pPr>
      <w:r>
        <w:rPr>
          <w:rFonts w:ascii="Academy Cyr" w:hAnsi="Academy Cyr"/>
        </w:rPr>
        <w:t>И красно-белый геноцид,</w:t>
      </w:r>
    </w:p>
    <w:p w14:paraId="45383012" w14:textId="77777777" w:rsidR="005D48DB" w:rsidRDefault="005D48DB">
      <w:pPr>
        <w:pStyle w:val="a7"/>
        <w:rPr>
          <w:rFonts w:ascii="Academy Cyr" w:hAnsi="Academy Cyr"/>
        </w:rPr>
      </w:pPr>
      <w:r>
        <w:rPr>
          <w:rFonts w:ascii="Academy Cyr" w:hAnsi="Academy Cyr"/>
        </w:rPr>
        <w:t>И спровоцированный голод,</w:t>
      </w:r>
    </w:p>
    <w:p w14:paraId="1798EE85" w14:textId="77777777" w:rsidR="005D48DB" w:rsidRDefault="005D48DB">
      <w:pPr>
        <w:pStyle w:val="a7"/>
        <w:rPr>
          <w:rFonts w:ascii="Academy Cyr" w:hAnsi="Academy Cyr"/>
        </w:rPr>
      </w:pPr>
      <w:r>
        <w:rPr>
          <w:rFonts w:ascii="Academy Cyr" w:hAnsi="Academy Cyr"/>
        </w:rPr>
        <w:t>И зверский гитлеровский молот</w:t>
      </w:r>
    </w:p>
    <w:p w14:paraId="61031ED5" w14:textId="77777777" w:rsidR="005D48DB" w:rsidRDefault="005D48DB">
      <w:pPr>
        <w:pStyle w:val="a7"/>
        <w:rPr>
          <w:rFonts w:ascii="Academy Cyr" w:hAnsi="Academy Cyr"/>
        </w:rPr>
      </w:pPr>
      <w:r>
        <w:rPr>
          <w:rFonts w:ascii="Academy Cyr" w:hAnsi="Academy Cyr"/>
        </w:rPr>
        <w:t>Вложил в удары... паразит.</w:t>
      </w:r>
    </w:p>
    <w:p w14:paraId="4FC2CC43" w14:textId="77777777" w:rsidR="005D48DB" w:rsidRDefault="005D48DB">
      <w:pPr>
        <w:pStyle w:val="a7"/>
      </w:pPr>
    </w:p>
    <w:p w14:paraId="7F22FBFB" w14:textId="77777777" w:rsidR="005D48DB" w:rsidRDefault="005D48DB">
      <w:pPr>
        <w:pStyle w:val="a7"/>
        <w:rPr>
          <w:rFonts w:ascii="Academy Cyr" w:hAnsi="Academy Cyr"/>
        </w:rPr>
      </w:pPr>
      <w:r>
        <w:rPr>
          <w:rFonts w:ascii="Academy Cyr" w:hAnsi="Academy Cyr"/>
        </w:rPr>
        <w:t>Но здесь еще не вскрытый слой,</w:t>
      </w:r>
    </w:p>
    <w:p w14:paraId="7C29BD9F" w14:textId="77777777" w:rsidR="005D48DB" w:rsidRDefault="005D48DB">
      <w:pPr>
        <w:pStyle w:val="a7"/>
        <w:rPr>
          <w:rFonts w:ascii="Academy Cyr" w:hAnsi="Academy Cyr"/>
        </w:rPr>
      </w:pPr>
      <w:r>
        <w:rPr>
          <w:rFonts w:ascii="Academy Cyr" w:hAnsi="Academy Cyr"/>
        </w:rPr>
        <w:t>Где у жука-пушкиноведа</w:t>
      </w:r>
    </w:p>
    <w:p w14:paraId="685C7D43" w14:textId="77777777" w:rsidR="005D48DB" w:rsidRDefault="005D48DB">
      <w:pPr>
        <w:pStyle w:val="a7"/>
        <w:rPr>
          <w:rFonts w:ascii="Academy Cyr" w:hAnsi="Academy Cyr"/>
        </w:rPr>
      </w:pPr>
      <w:r>
        <w:rPr>
          <w:rFonts w:ascii="Academy Cyr" w:hAnsi="Academy Cyr"/>
        </w:rPr>
        <w:t>И мысли нет рассудок свой</w:t>
      </w:r>
    </w:p>
    <w:p w14:paraId="3F3E60F6" w14:textId="77777777" w:rsidR="005D48DB" w:rsidRDefault="005D48DB">
      <w:pPr>
        <w:pStyle w:val="a7"/>
        <w:rPr>
          <w:rFonts w:ascii="Academy Cyr" w:hAnsi="Academy Cyr"/>
        </w:rPr>
      </w:pPr>
      <w:r>
        <w:rPr>
          <w:rFonts w:ascii="Academy Cyr" w:hAnsi="Academy Cyr"/>
        </w:rPr>
        <w:t>Поднять до уровня Поэта.</w:t>
      </w:r>
    </w:p>
    <w:p w14:paraId="571A8D3D" w14:textId="77777777" w:rsidR="005D48DB" w:rsidRDefault="005D48DB">
      <w:pPr>
        <w:pStyle w:val="a7"/>
        <w:rPr>
          <w:rFonts w:ascii="Academy Cyr" w:hAnsi="Academy Cyr"/>
        </w:rPr>
      </w:pPr>
      <w:r>
        <w:rPr>
          <w:rFonts w:ascii="Academy Cyr" w:hAnsi="Academy Cyr"/>
        </w:rPr>
        <w:t>Зато поэта самого</w:t>
      </w:r>
    </w:p>
    <w:p w14:paraId="30A94F21" w14:textId="77777777" w:rsidR="005D48DB" w:rsidRDefault="005D48DB">
      <w:pPr>
        <w:pStyle w:val="a7"/>
        <w:rPr>
          <w:rFonts w:ascii="Academy Cyr" w:hAnsi="Academy Cyr"/>
        </w:rPr>
      </w:pPr>
      <w:r>
        <w:rPr>
          <w:rFonts w:ascii="Academy Cyr" w:hAnsi="Academy Cyr"/>
        </w:rPr>
        <w:t>Подтаскивают со стараньем</w:t>
      </w:r>
    </w:p>
    <w:p w14:paraId="6A4D6307" w14:textId="77777777" w:rsidR="005D48DB" w:rsidRDefault="005D48DB">
      <w:pPr>
        <w:pStyle w:val="a7"/>
        <w:rPr>
          <w:rFonts w:ascii="Academy Cyr" w:hAnsi="Academy Cyr"/>
        </w:rPr>
      </w:pPr>
      <w:r>
        <w:rPr>
          <w:rFonts w:ascii="Academy Cyr" w:hAnsi="Academy Cyr"/>
        </w:rPr>
        <w:t>До пониманья своего,</w:t>
      </w:r>
    </w:p>
    <w:p w14:paraId="35DCECAB" w14:textId="77777777" w:rsidR="005D48DB" w:rsidRDefault="005D48DB">
      <w:pPr>
        <w:pStyle w:val="a7"/>
        <w:rPr>
          <w:rFonts w:ascii="Academy Cyr" w:hAnsi="Academy Cyr"/>
        </w:rPr>
      </w:pPr>
      <w:r>
        <w:rPr>
          <w:rFonts w:ascii="Academy Cyr" w:hAnsi="Academy Cyr"/>
        </w:rPr>
        <w:t>Вернее, до непониманья.</w:t>
      </w:r>
    </w:p>
    <w:p w14:paraId="77702FE3" w14:textId="77777777" w:rsidR="005D48DB" w:rsidRDefault="005D48DB">
      <w:pPr>
        <w:pStyle w:val="a7"/>
        <w:rPr>
          <w:rFonts w:ascii="Academy Cyr" w:hAnsi="Academy Cyr"/>
        </w:rPr>
      </w:pPr>
      <w:r>
        <w:rPr>
          <w:rFonts w:ascii="Academy Cyr" w:hAnsi="Academy Cyr"/>
        </w:rPr>
        <w:t>Но вот дотошный гражданин</w:t>
      </w:r>
    </w:p>
    <w:p w14:paraId="25EA1A84" w14:textId="77777777" w:rsidR="005D48DB" w:rsidRDefault="005D48DB">
      <w:pPr>
        <w:pStyle w:val="a7"/>
        <w:rPr>
          <w:rFonts w:ascii="Academy Cyr" w:hAnsi="Academy Cyr"/>
        </w:rPr>
      </w:pPr>
      <w:r>
        <w:rPr>
          <w:rFonts w:ascii="Academy Cyr" w:hAnsi="Academy Cyr"/>
        </w:rPr>
        <w:t>Воскликнет: «Раз выводит сказка</w:t>
      </w:r>
    </w:p>
    <w:p w14:paraId="210807F5" w14:textId="77777777" w:rsidR="005D48DB" w:rsidRDefault="005D48DB">
      <w:pPr>
        <w:pStyle w:val="a7"/>
        <w:rPr>
          <w:rFonts w:ascii="Academy Cyr" w:hAnsi="Academy Cyr"/>
        </w:rPr>
      </w:pPr>
      <w:r>
        <w:rPr>
          <w:rFonts w:ascii="Academy Cyr" w:hAnsi="Academy Cyr"/>
        </w:rPr>
        <w:t>И лже-Русланов, и Наин,</w:t>
      </w:r>
    </w:p>
    <w:p w14:paraId="4C25F8DA" w14:textId="77777777" w:rsidR="005D48DB" w:rsidRDefault="005D48DB">
      <w:pPr>
        <w:pStyle w:val="a7"/>
        <w:rPr>
          <w:rFonts w:ascii="Academy Cyr" w:hAnsi="Academy Cyr"/>
        </w:rPr>
      </w:pPr>
      <w:r>
        <w:rPr>
          <w:rFonts w:ascii="Academy Cyr" w:hAnsi="Academy Cyr"/>
        </w:rPr>
        <w:t>То где же к времени привязка</w:t>
      </w:r>
    </w:p>
    <w:p w14:paraId="67C89B89" w14:textId="77777777" w:rsidR="005D48DB" w:rsidRDefault="005D48DB">
      <w:pPr>
        <w:pStyle w:val="a7"/>
        <w:rPr>
          <w:rFonts w:ascii="Academy Cyr" w:hAnsi="Academy Cyr"/>
        </w:rPr>
      </w:pPr>
      <w:r>
        <w:rPr>
          <w:rFonts w:ascii="Academy Cyr" w:hAnsi="Academy Cyr"/>
        </w:rPr>
        <w:t>К суровым КУЛЬТА временам...</w:t>
      </w:r>
    </w:p>
    <w:p w14:paraId="1603B688" w14:textId="77777777" w:rsidR="005D48DB" w:rsidRDefault="005D48DB">
      <w:pPr>
        <w:pStyle w:val="a7"/>
        <w:rPr>
          <w:rFonts w:ascii="Academy Cyr" w:hAnsi="Academy Cyr"/>
        </w:rPr>
      </w:pPr>
      <w:r>
        <w:rPr>
          <w:rFonts w:ascii="Academy Cyr" w:hAnsi="Academy Cyr"/>
        </w:rPr>
        <w:t>Мы не нашли, как не листали.</w:t>
      </w:r>
    </w:p>
    <w:p w14:paraId="277E3821" w14:textId="77777777" w:rsidR="005D48DB" w:rsidRDefault="005D48DB">
      <w:pPr>
        <w:pStyle w:val="a7"/>
        <w:rPr>
          <w:rFonts w:ascii="Academy Cyr" w:hAnsi="Academy Cyr"/>
        </w:rPr>
      </w:pPr>
      <w:r>
        <w:rPr>
          <w:rFonts w:ascii="Academy Cyr" w:hAnsi="Academy Cyr"/>
        </w:rPr>
        <w:t>Показан ли в “Руслане” Сталин»?</w:t>
      </w:r>
    </w:p>
    <w:p w14:paraId="303C10B9" w14:textId="77777777" w:rsidR="005D48DB" w:rsidRDefault="005D48DB">
      <w:pPr>
        <w:pStyle w:val="a7"/>
        <w:rPr>
          <w:rFonts w:ascii="Academy Cyr" w:hAnsi="Academy Cyr"/>
        </w:rPr>
      </w:pPr>
      <w:r>
        <w:rPr>
          <w:rFonts w:ascii="Academy Cyr" w:hAnsi="Academy Cyr"/>
        </w:rPr>
        <w:t>Что ж, если кто раскрыть не смог</w:t>
      </w:r>
    </w:p>
    <w:p w14:paraId="0B5A4EAB" w14:textId="77777777" w:rsidR="005D48DB" w:rsidRDefault="005D48DB">
      <w:pPr>
        <w:pStyle w:val="a7"/>
        <w:rPr>
          <w:rFonts w:ascii="Academy Cyr" w:hAnsi="Academy Cyr"/>
        </w:rPr>
      </w:pPr>
      <w:r>
        <w:rPr>
          <w:rFonts w:ascii="Academy Cyr" w:hAnsi="Academy Cyr"/>
        </w:rPr>
        <w:t>Эзопа слог замысловатый,</w:t>
      </w:r>
    </w:p>
    <w:p w14:paraId="2288B836" w14:textId="77777777" w:rsidR="005D48DB" w:rsidRDefault="005D48DB">
      <w:pPr>
        <w:pStyle w:val="a7"/>
        <w:rPr>
          <w:rFonts w:ascii="Academy Cyr" w:hAnsi="Academy Cyr"/>
        </w:rPr>
      </w:pPr>
      <w:r>
        <w:rPr>
          <w:rFonts w:ascii="Academy Cyr" w:hAnsi="Academy Cyr"/>
        </w:rPr>
        <w:t>То нас обязывает долг</w:t>
      </w:r>
    </w:p>
    <w:p w14:paraId="720FAB08" w14:textId="77777777" w:rsidR="005D48DB" w:rsidRDefault="005D48DB">
      <w:pPr>
        <w:pStyle w:val="a7"/>
        <w:rPr>
          <w:rFonts w:ascii="Academy Cyr" w:hAnsi="Academy Cyr"/>
        </w:rPr>
      </w:pPr>
      <w:r>
        <w:rPr>
          <w:rFonts w:ascii="Academy Cyr" w:hAnsi="Academy Cyr"/>
        </w:rPr>
        <w:t>Короткой пушкинской цитатой</w:t>
      </w:r>
    </w:p>
    <w:p w14:paraId="5E2153AE" w14:textId="77777777" w:rsidR="005D48DB" w:rsidRDefault="005D48DB">
      <w:pPr>
        <w:pStyle w:val="a7"/>
        <w:rPr>
          <w:rFonts w:ascii="Academy Cyr" w:hAnsi="Academy Cyr"/>
        </w:rPr>
      </w:pPr>
      <w:r>
        <w:rPr>
          <w:rFonts w:ascii="Academy Cyr" w:hAnsi="Academy Cyr"/>
        </w:rPr>
        <w:t>Проверить времени спираль:</w:t>
      </w:r>
    </w:p>
    <w:p w14:paraId="3F942B21" w14:textId="77777777" w:rsidR="005D48DB" w:rsidRDefault="005D48DB">
      <w:pPr>
        <w:pStyle w:val="a7"/>
        <w:rPr>
          <w:rFonts w:ascii="Academy Cyr" w:hAnsi="Academy Cyr"/>
        </w:rPr>
      </w:pPr>
      <w:r>
        <w:rPr>
          <w:rFonts w:ascii="Academy Cyr" w:hAnsi="Academy Cyr"/>
        </w:rPr>
        <w:t>«Изменник, ведьмой ободренный,</w:t>
      </w:r>
    </w:p>
    <w:p w14:paraId="32476090" w14:textId="77777777" w:rsidR="005D48DB" w:rsidRDefault="005D48DB">
      <w:pPr>
        <w:pStyle w:val="a7"/>
        <w:rPr>
          <w:rFonts w:ascii="Academy Cyr" w:hAnsi="Academy Cyr"/>
        </w:rPr>
      </w:pPr>
      <w:r>
        <w:rPr>
          <w:rFonts w:ascii="Academy Cyr" w:hAnsi="Academy Cyr"/>
        </w:rPr>
        <w:t>Герою в грудь рукой презренной</w:t>
      </w:r>
    </w:p>
    <w:p w14:paraId="77504A67" w14:textId="77777777" w:rsidR="005D48DB" w:rsidRDefault="005D48DB">
      <w:pPr>
        <w:pStyle w:val="a7"/>
        <w:rPr>
          <w:rFonts w:ascii="Academy Cyr" w:hAnsi="Academy Cyr"/>
        </w:rPr>
      </w:pPr>
      <w:r>
        <w:rPr>
          <w:rFonts w:ascii="Academy Cyr" w:hAnsi="Academy Cyr"/>
        </w:rPr>
        <w:t>Вонзает трижды ХЛАДНУ СТАЛЬ!»</w:t>
      </w:r>
    </w:p>
    <w:p w14:paraId="5E43464E" w14:textId="77777777" w:rsidR="005D48DB" w:rsidRDefault="005D48DB">
      <w:pPr>
        <w:pStyle w:val="a7"/>
        <w:rPr>
          <w:rFonts w:ascii="Academy Cyr" w:hAnsi="Academy Cyr"/>
        </w:rPr>
      </w:pPr>
      <w:r>
        <w:rPr>
          <w:rFonts w:ascii="Academy Cyr" w:hAnsi="Academy Cyr"/>
        </w:rPr>
        <w:t>Проверим? Спящая Отчизна,</w:t>
      </w:r>
    </w:p>
    <w:p w14:paraId="55ED05F6" w14:textId="77777777" w:rsidR="005D48DB" w:rsidRDefault="005D48DB">
      <w:pPr>
        <w:pStyle w:val="a7"/>
        <w:rPr>
          <w:rFonts w:ascii="Academy Cyr" w:hAnsi="Academy Cyr"/>
        </w:rPr>
      </w:pPr>
      <w:r>
        <w:rPr>
          <w:rFonts w:ascii="Academy Cyr" w:hAnsi="Academy Cyr"/>
        </w:rPr>
        <w:t>Фашизм разбившая страна</w:t>
      </w:r>
    </w:p>
    <w:p w14:paraId="010A903A" w14:textId="77777777" w:rsidR="005D48DB" w:rsidRDefault="005D48DB">
      <w:pPr>
        <w:pStyle w:val="a7"/>
        <w:rPr>
          <w:rFonts w:ascii="Academy Cyr" w:hAnsi="Academy Cyr"/>
        </w:rPr>
      </w:pPr>
      <w:r>
        <w:rPr>
          <w:rFonts w:ascii="Academy Cyr" w:hAnsi="Academy Cyr"/>
        </w:rPr>
        <w:t>И впрямь была поражена</w:t>
      </w:r>
    </w:p>
    <w:p w14:paraId="0D4BBD17" w14:textId="77777777" w:rsidR="005D48DB" w:rsidRDefault="005D48DB">
      <w:pPr>
        <w:pStyle w:val="a7"/>
        <w:rPr>
          <w:rFonts w:ascii="Academy Cyr" w:hAnsi="Academy Cyr"/>
        </w:rPr>
      </w:pPr>
      <w:r>
        <w:rPr>
          <w:rFonts w:ascii="Academy Cyr" w:hAnsi="Academy Cyr"/>
        </w:rPr>
        <w:t>Трехкратно «трупом» сталинизма.</w:t>
      </w:r>
    </w:p>
    <w:p w14:paraId="2DA1E1CA" w14:textId="77777777" w:rsidR="005D48DB" w:rsidRDefault="005D48DB">
      <w:pPr>
        <w:pStyle w:val="a7"/>
        <w:rPr>
          <w:rFonts w:ascii="Academy Cyr" w:hAnsi="Academy Cyr"/>
        </w:rPr>
      </w:pPr>
      <w:r>
        <w:rPr>
          <w:rFonts w:ascii="Academy Cyr" w:hAnsi="Academy Cyr"/>
        </w:rPr>
        <w:lastRenderedPageBreak/>
        <w:t>Два съезда — первых два удара:</w:t>
      </w:r>
    </w:p>
    <w:p w14:paraId="365FDDD5" w14:textId="77777777" w:rsidR="005D48DB" w:rsidRDefault="005D48DB">
      <w:pPr>
        <w:pStyle w:val="a7"/>
        <w:rPr>
          <w:rFonts w:ascii="Academy Cyr" w:hAnsi="Academy Cyr"/>
        </w:rPr>
      </w:pPr>
      <w:r>
        <w:rPr>
          <w:rFonts w:ascii="Academy Cyr" w:hAnsi="Academy Cyr"/>
        </w:rPr>
        <w:t>Двадцатый и двадцать второй —</w:t>
      </w:r>
    </w:p>
    <w:p w14:paraId="16CE159A" w14:textId="77777777" w:rsidR="005D48DB" w:rsidRDefault="005D48DB">
      <w:pPr>
        <w:pStyle w:val="a7"/>
        <w:rPr>
          <w:rFonts w:ascii="Academy Cyr" w:hAnsi="Academy Cyr"/>
        </w:rPr>
      </w:pPr>
      <w:r>
        <w:rPr>
          <w:rFonts w:ascii="Academy Cyr" w:hAnsi="Academy Cyr"/>
        </w:rPr>
        <w:t>Нанес, как с пьяного угара,</w:t>
      </w:r>
    </w:p>
    <w:p w14:paraId="7B1F6F3C" w14:textId="77777777" w:rsidR="005D48DB" w:rsidRDefault="005D48DB">
      <w:pPr>
        <w:pStyle w:val="a7"/>
        <w:rPr>
          <w:rFonts w:ascii="Academy Cyr" w:hAnsi="Academy Cyr"/>
        </w:rPr>
      </w:pPr>
      <w:r>
        <w:rPr>
          <w:rFonts w:ascii="Academy Cyr" w:hAnsi="Academy Cyr"/>
        </w:rPr>
        <w:t>Троцкизмом посланный «герой».</w:t>
      </w:r>
    </w:p>
    <w:p w14:paraId="7FFB5D22" w14:textId="77777777" w:rsidR="005D48DB" w:rsidRDefault="005D48DB">
      <w:pPr>
        <w:pStyle w:val="a7"/>
        <w:rPr>
          <w:rFonts w:ascii="Academy Cyr" w:hAnsi="Academy Cyr"/>
        </w:rPr>
      </w:pPr>
      <w:r>
        <w:rPr>
          <w:rFonts w:ascii="Academy Cyr" w:hAnsi="Academy Cyr"/>
        </w:rPr>
        <w:t>А ближе к завершенью века</w:t>
      </w:r>
    </w:p>
    <w:p w14:paraId="6930E9CB" w14:textId="77777777" w:rsidR="005D48DB" w:rsidRDefault="005D48DB">
      <w:pPr>
        <w:pStyle w:val="a7"/>
        <w:rPr>
          <w:rFonts w:ascii="Academy Cyr" w:hAnsi="Academy Cyr"/>
        </w:rPr>
      </w:pPr>
      <w:r>
        <w:rPr>
          <w:rFonts w:ascii="Academy Cyr" w:hAnsi="Academy Cyr"/>
        </w:rPr>
        <w:t>Удар шумливый, но пустой</w:t>
      </w:r>
    </w:p>
    <w:p w14:paraId="1486081C" w14:textId="77777777" w:rsidR="005D48DB" w:rsidRDefault="005D48DB">
      <w:pPr>
        <w:pStyle w:val="a7"/>
        <w:rPr>
          <w:rFonts w:ascii="Academy Cyr" w:hAnsi="Academy Cyr"/>
        </w:rPr>
      </w:pPr>
      <w:r>
        <w:rPr>
          <w:rFonts w:ascii="Academy Cyr" w:hAnsi="Academy Cyr"/>
        </w:rPr>
        <w:t>Направил съезд двадцать шестой</w:t>
      </w:r>
    </w:p>
    <w:p w14:paraId="74F1DB35" w14:textId="77777777" w:rsidR="005D48DB" w:rsidRDefault="005D48DB">
      <w:pPr>
        <w:pStyle w:val="a7"/>
        <w:rPr>
          <w:rFonts w:ascii="Academy Cyr" w:hAnsi="Academy Cyr"/>
        </w:rPr>
      </w:pPr>
      <w:r>
        <w:rPr>
          <w:rFonts w:ascii="Academy Cyr" w:hAnsi="Academy Cyr"/>
        </w:rPr>
        <w:t>Рукой последнего Генсека...</w:t>
      </w:r>
    </w:p>
    <w:p w14:paraId="7D737391" w14:textId="77777777" w:rsidR="005D48DB" w:rsidRDefault="005D48DB">
      <w:pPr>
        <w:pStyle w:val="a7"/>
        <w:rPr>
          <w:rFonts w:ascii="Academy Cyr" w:hAnsi="Academy Cyr"/>
        </w:rPr>
      </w:pPr>
      <w:r>
        <w:rPr>
          <w:rFonts w:ascii="Academy Cyr" w:hAnsi="Academy Cyr"/>
        </w:rPr>
        <w:t>Но чем орудовал «Фарлаф»?</w:t>
      </w:r>
    </w:p>
    <w:p w14:paraId="5125707E" w14:textId="77777777" w:rsidR="005D48DB" w:rsidRDefault="005D48DB">
      <w:pPr>
        <w:pStyle w:val="a7"/>
        <w:rPr>
          <w:rFonts w:ascii="Academy Cyr" w:hAnsi="Academy Cyr"/>
        </w:rPr>
      </w:pPr>
      <w:r>
        <w:rPr>
          <w:rFonts w:ascii="Academy Cyr" w:hAnsi="Academy Cyr"/>
        </w:rPr>
        <w:t>Ведь от Рогдая он в испуге</w:t>
      </w:r>
    </w:p>
    <w:p w14:paraId="2459847E" w14:textId="77777777" w:rsidR="005D48DB" w:rsidRDefault="005D48DB">
      <w:pPr>
        <w:pStyle w:val="a7"/>
        <w:rPr>
          <w:rFonts w:ascii="Academy Cyr" w:hAnsi="Academy Cyr"/>
        </w:rPr>
      </w:pPr>
      <w:r>
        <w:rPr>
          <w:rFonts w:ascii="Academy Cyr" w:hAnsi="Academy Cyr"/>
        </w:rPr>
        <w:t>Бежал, доспехи растеряв,</w:t>
      </w:r>
    </w:p>
    <w:p w14:paraId="193C8CC6" w14:textId="77777777" w:rsidR="005D48DB" w:rsidRDefault="005D48DB">
      <w:pPr>
        <w:pStyle w:val="a7"/>
        <w:rPr>
          <w:rFonts w:ascii="Academy Cyr" w:hAnsi="Academy Cyr"/>
        </w:rPr>
      </w:pPr>
      <w:r>
        <w:rPr>
          <w:rFonts w:ascii="Academy Cyr" w:hAnsi="Academy Cyr"/>
        </w:rPr>
        <w:t>Оставшись при одной кольчуге!</w:t>
      </w:r>
    </w:p>
    <w:p w14:paraId="42F147D8" w14:textId="77777777" w:rsidR="005D48DB" w:rsidRDefault="005D48DB">
      <w:pPr>
        <w:pStyle w:val="a7"/>
        <w:rPr>
          <w:rFonts w:ascii="Academy Cyr" w:hAnsi="Academy Cyr"/>
        </w:rPr>
      </w:pPr>
      <w:r>
        <w:rPr>
          <w:rFonts w:ascii="Academy Cyr" w:hAnsi="Academy Cyr"/>
        </w:rPr>
        <w:t>Наина четко изучила:</w:t>
      </w:r>
    </w:p>
    <w:p w14:paraId="3D5E00FC" w14:textId="77777777" w:rsidR="005D48DB" w:rsidRDefault="005D48DB">
      <w:pPr>
        <w:pStyle w:val="a7"/>
        <w:rPr>
          <w:rFonts w:ascii="Academy Cyr" w:hAnsi="Academy Cyr"/>
        </w:rPr>
      </w:pPr>
      <w:r>
        <w:rPr>
          <w:rFonts w:ascii="Academy Cyr" w:hAnsi="Academy Cyr"/>
        </w:rPr>
        <w:t>МЕЧА Руслана — не поднять!</w:t>
      </w:r>
    </w:p>
    <w:p w14:paraId="5A58A361" w14:textId="77777777" w:rsidR="005D48DB" w:rsidRDefault="005D48DB">
      <w:pPr>
        <w:pStyle w:val="a7"/>
        <w:rPr>
          <w:rFonts w:ascii="Academy Cyr" w:hAnsi="Academy Cyr"/>
        </w:rPr>
      </w:pPr>
      <w:r>
        <w:rPr>
          <w:rFonts w:ascii="Academy Cyr" w:hAnsi="Academy Cyr"/>
        </w:rPr>
        <w:t>(Что в нашем смысле — не понять)</w:t>
      </w:r>
    </w:p>
    <w:p w14:paraId="1580A64B" w14:textId="77777777" w:rsidR="005D48DB" w:rsidRDefault="005D48DB">
      <w:pPr>
        <w:pStyle w:val="a7"/>
        <w:rPr>
          <w:rFonts w:ascii="Academy Cyr" w:hAnsi="Academy Cyr"/>
        </w:rPr>
      </w:pPr>
      <w:r>
        <w:rPr>
          <w:rFonts w:ascii="Academy Cyr" w:hAnsi="Academy Cyr"/>
        </w:rPr>
        <w:t>И свой клинок ему вручила</w:t>
      </w:r>
    </w:p>
    <w:p w14:paraId="03784DDD" w14:textId="77777777" w:rsidR="005D48DB" w:rsidRDefault="005D48DB">
      <w:pPr>
        <w:pStyle w:val="a7"/>
        <w:rPr>
          <w:rFonts w:ascii="Academy Cyr" w:hAnsi="Academy Cyr"/>
        </w:rPr>
      </w:pPr>
      <w:r>
        <w:rPr>
          <w:rFonts w:ascii="Academy Cyr" w:hAnsi="Academy Cyr"/>
        </w:rPr>
        <w:t>С программой действия. Причем</w:t>
      </w:r>
    </w:p>
    <w:p w14:paraId="394FB6C1" w14:textId="77777777" w:rsidR="005D48DB" w:rsidRDefault="005D48DB">
      <w:pPr>
        <w:pStyle w:val="a7"/>
        <w:rPr>
          <w:rFonts w:ascii="Academy Cyr" w:hAnsi="Academy Cyr"/>
        </w:rPr>
      </w:pPr>
      <w:r>
        <w:rPr>
          <w:rFonts w:ascii="Academy Cyr" w:hAnsi="Academy Cyr"/>
        </w:rPr>
        <w:t>Приказ был жестким раввината:</w:t>
      </w:r>
    </w:p>
    <w:p w14:paraId="4222EF0B" w14:textId="77777777" w:rsidR="005D48DB" w:rsidRDefault="005D48DB">
      <w:pPr>
        <w:pStyle w:val="a7"/>
        <w:rPr>
          <w:rFonts w:ascii="Academy Cyr" w:hAnsi="Academy Cyr"/>
        </w:rPr>
      </w:pPr>
      <w:r>
        <w:rPr>
          <w:rFonts w:ascii="Academy Cyr" w:hAnsi="Academy Cyr"/>
        </w:rPr>
        <w:t>Руслана надвое мечом</w:t>
      </w:r>
    </w:p>
    <w:p w14:paraId="5139462C" w14:textId="77777777" w:rsidR="005D48DB" w:rsidRDefault="005D48DB">
      <w:pPr>
        <w:pStyle w:val="a7"/>
      </w:pPr>
      <w:r>
        <w:rPr>
          <w:rFonts w:ascii="Academy Cyr" w:hAnsi="Academy Cyr"/>
        </w:rPr>
        <w:t>Рассечь, как подлый карла брата</w:t>
      </w:r>
      <w:r>
        <w:t>.</w:t>
      </w:r>
    </w:p>
    <w:p w14:paraId="1D45E346" w14:textId="77777777" w:rsidR="005D48DB" w:rsidRDefault="005D48DB">
      <w:pPr>
        <w:pStyle w:val="a7"/>
        <w:rPr>
          <w:rFonts w:ascii="Academy Cyr" w:hAnsi="Academy Cyr"/>
        </w:rPr>
      </w:pPr>
      <w:r>
        <w:rPr>
          <w:rFonts w:ascii="Academy Cyr" w:hAnsi="Academy Cyr"/>
        </w:rPr>
        <w:t>Но конь Руслана вдруг заржал,</w:t>
      </w:r>
    </w:p>
    <w:p w14:paraId="1D2CAD61" w14:textId="77777777" w:rsidR="005D48DB" w:rsidRDefault="005D48DB">
      <w:pPr>
        <w:pStyle w:val="a7"/>
        <w:rPr>
          <w:rFonts w:ascii="Academy Cyr" w:hAnsi="Academy Cyr"/>
        </w:rPr>
      </w:pPr>
      <w:r>
        <w:rPr>
          <w:rFonts w:ascii="Academy Cyr" w:hAnsi="Academy Cyr"/>
        </w:rPr>
        <w:t>Да так, что «покачнулось» поле.</w:t>
      </w:r>
    </w:p>
    <w:p w14:paraId="56041783" w14:textId="77777777" w:rsidR="005D48DB" w:rsidRDefault="005D48DB">
      <w:pPr>
        <w:pStyle w:val="a7"/>
        <w:rPr>
          <w:rFonts w:ascii="Academy Cyr" w:hAnsi="Academy Cyr"/>
        </w:rPr>
      </w:pPr>
      <w:r>
        <w:rPr>
          <w:rFonts w:ascii="Academy Cyr" w:hAnsi="Academy Cyr"/>
        </w:rPr>
        <w:t>Программа сломана! Фарлаф</w:t>
      </w:r>
    </w:p>
    <w:p w14:paraId="7606DC0C" w14:textId="77777777" w:rsidR="005D48DB" w:rsidRDefault="005D48DB">
      <w:pPr>
        <w:pStyle w:val="a7"/>
        <w:rPr>
          <w:rFonts w:ascii="Academy Cyr" w:hAnsi="Academy Cyr"/>
        </w:rPr>
      </w:pPr>
      <w:r>
        <w:rPr>
          <w:rFonts w:ascii="Academy Cyr" w:hAnsi="Academy Cyr"/>
        </w:rPr>
        <w:t>Был выведен из-под контроля.</w:t>
      </w:r>
    </w:p>
    <w:p w14:paraId="0034A1F0" w14:textId="77777777" w:rsidR="005D48DB" w:rsidRDefault="005D48DB">
      <w:pPr>
        <w:pStyle w:val="a7"/>
        <w:rPr>
          <w:rFonts w:ascii="Academy Cyr" w:hAnsi="Academy Cyr"/>
        </w:rPr>
      </w:pPr>
      <w:r>
        <w:rPr>
          <w:rFonts w:ascii="Academy Cyr" w:hAnsi="Academy Cyr"/>
        </w:rPr>
        <w:t>(Плох биоробот, а поди,</w:t>
      </w:r>
    </w:p>
    <w:p w14:paraId="7E35251D" w14:textId="77777777" w:rsidR="005D48DB" w:rsidRDefault="005D48DB">
      <w:pPr>
        <w:pStyle w:val="a7"/>
        <w:rPr>
          <w:rFonts w:ascii="Academy Cyr" w:hAnsi="Academy Cyr"/>
        </w:rPr>
      </w:pPr>
      <w:r>
        <w:rPr>
          <w:rFonts w:ascii="Academy Cyr" w:hAnsi="Academy Cyr"/>
        </w:rPr>
        <w:t>«Смекнул», что главное — в груди!)</w:t>
      </w:r>
    </w:p>
    <w:p w14:paraId="57DDBAD4" w14:textId="77777777" w:rsidR="005D48DB" w:rsidRDefault="005D48DB">
      <w:pPr>
        <w:pStyle w:val="a7"/>
      </w:pPr>
    </w:p>
    <w:p w14:paraId="70553174" w14:textId="77777777" w:rsidR="005D48DB" w:rsidRDefault="005D48DB">
      <w:pPr>
        <w:pStyle w:val="a7"/>
        <w:rPr>
          <w:rFonts w:ascii="Academy Cyr" w:hAnsi="Academy Cyr"/>
        </w:rPr>
      </w:pPr>
      <w:r>
        <w:rPr>
          <w:rFonts w:ascii="Academy Cyr" w:hAnsi="Academy Cyr"/>
        </w:rPr>
        <w:t>Да! Русь кололи столько лет,</w:t>
      </w:r>
    </w:p>
    <w:p w14:paraId="0F571233" w14:textId="77777777" w:rsidR="005D48DB" w:rsidRDefault="005D48DB">
      <w:pPr>
        <w:pStyle w:val="a7"/>
        <w:rPr>
          <w:rFonts w:ascii="Academy Cyr" w:hAnsi="Academy Cyr"/>
        </w:rPr>
      </w:pPr>
      <w:r>
        <w:rPr>
          <w:rFonts w:ascii="Academy Cyr" w:hAnsi="Academy Cyr"/>
        </w:rPr>
        <w:t>Но всю ее не перетычешь!</w:t>
      </w:r>
    </w:p>
    <w:p w14:paraId="1A61E71A" w14:textId="77777777" w:rsidR="005D48DB" w:rsidRDefault="005D48DB">
      <w:pPr>
        <w:pStyle w:val="a7"/>
        <w:rPr>
          <w:rFonts w:ascii="Academy Cyr" w:hAnsi="Academy Cyr"/>
        </w:rPr>
      </w:pPr>
      <w:r>
        <w:rPr>
          <w:rFonts w:ascii="Academy Cyr" w:hAnsi="Academy Cyr"/>
        </w:rPr>
        <w:t>Казалось все... России нет,</w:t>
      </w:r>
    </w:p>
    <w:p w14:paraId="38EB893E" w14:textId="77777777" w:rsidR="005D48DB" w:rsidRDefault="005D48DB">
      <w:pPr>
        <w:pStyle w:val="a7"/>
        <w:rPr>
          <w:rFonts w:ascii="Academy Cyr" w:hAnsi="Academy Cyr"/>
        </w:rPr>
      </w:pPr>
      <w:r>
        <w:rPr>
          <w:rFonts w:ascii="Academy Cyr" w:hAnsi="Academy Cyr"/>
        </w:rPr>
        <w:t>И вдруг — высвечивает Китеж!</w:t>
      </w:r>
    </w:p>
    <w:p w14:paraId="3EFCDD39" w14:textId="77777777" w:rsidR="005D48DB" w:rsidRDefault="005D48DB">
      <w:pPr>
        <w:pStyle w:val="a7"/>
        <w:rPr>
          <w:rFonts w:ascii="Academy Cyr" w:hAnsi="Academy Cyr"/>
        </w:rPr>
      </w:pPr>
      <w:r>
        <w:rPr>
          <w:rFonts w:ascii="Academy Cyr" w:hAnsi="Academy Cyr"/>
        </w:rPr>
        <w:t>Людмилу спящую забрав,</w:t>
      </w:r>
    </w:p>
    <w:p w14:paraId="05BFBB69" w14:textId="77777777" w:rsidR="005D48DB" w:rsidRDefault="005D48DB">
      <w:pPr>
        <w:pStyle w:val="a7"/>
        <w:rPr>
          <w:rFonts w:ascii="Academy Cyr" w:hAnsi="Academy Cyr"/>
        </w:rPr>
      </w:pPr>
      <w:r>
        <w:rPr>
          <w:rFonts w:ascii="Academy Cyr" w:hAnsi="Academy Cyr"/>
        </w:rPr>
        <w:t>Пылая бесполезной страстью,</w:t>
      </w:r>
    </w:p>
    <w:p w14:paraId="27856D9C" w14:textId="77777777" w:rsidR="005D48DB" w:rsidRDefault="005D48DB">
      <w:pPr>
        <w:pStyle w:val="a7"/>
        <w:rPr>
          <w:rFonts w:ascii="Academy Cyr" w:hAnsi="Academy Cyr"/>
        </w:rPr>
      </w:pPr>
      <w:r>
        <w:rPr>
          <w:rFonts w:ascii="Academy Cyr" w:hAnsi="Academy Cyr"/>
        </w:rPr>
        <w:t>Умчался «доблестный» Фарлаф.</w:t>
      </w:r>
    </w:p>
    <w:p w14:paraId="44CAB192" w14:textId="77777777" w:rsidR="005D48DB" w:rsidRDefault="005D48DB">
      <w:pPr>
        <w:pStyle w:val="a7"/>
        <w:rPr>
          <w:rFonts w:ascii="Academy Cyr" w:hAnsi="Academy Cyr"/>
        </w:rPr>
      </w:pPr>
      <w:r>
        <w:rPr>
          <w:rFonts w:ascii="Academy Cyr" w:hAnsi="Academy Cyr"/>
        </w:rPr>
        <w:t>Из щелки сцену увидав,</w:t>
      </w:r>
    </w:p>
    <w:p w14:paraId="2F0AF4D9" w14:textId="77777777" w:rsidR="005D48DB" w:rsidRDefault="005D48DB">
      <w:pPr>
        <w:pStyle w:val="a7"/>
        <w:rPr>
          <w:rFonts w:ascii="Academy Cyr" w:hAnsi="Academy Cyr"/>
        </w:rPr>
      </w:pPr>
      <w:r>
        <w:rPr>
          <w:rFonts w:ascii="Academy Cyr" w:hAnsi="Academy Cyr"/>
        </w:rPr>
        <w:t>Колдун решил: «Ура, свобода!»</w:t>
      </w:r>
    </w:p>
    <w:p w14:paraId="525FF542" w14:textId="77777777" w:rsidR="005D48DB" w:rsidRDefault="005D48DB">
      <w:pPr>
        <w:pStyle w:val="a7"/>
        <w:rPr>
          <w:rFonts w:ascii="Academy Cyr" w:hAnsi="Academy Cyr"/>
        </w:rPr>
      </w:pPr>
      <w:r>
        <w:rPr>
          <w:rFonts w:ascii="Academy Cyr" w:hAnsi="Academy Cyr"/>
        </w:rPr>
        <w:lastRenderedPageBreak/>
        <w:t>Но, как Борис, он был не прав.</w:t>
      </w:r>
    </w:p>
    <w:p w14:paraId="4650C94E" w14:textId="77777777" w:rsidR="005D48DB" w:rsidRDefault="005D48DB">
      <w:pPr>
        <w:pStyle w:val="a7"/>
        <w:rPr>
          <w:rFonts w:ascii="Academy Cyr" w:hAnsi="Academy Cyr"/>
        </w:rPr>
      </w:pPr>
      <w:r>
        <w:rPr>
          <w:rFonts w:ascii="Academy Cyr" w:hAnsi="Academy Cyr"/>
        </w:rPr>
        <w:t>Сиди в котомке, квазимодо!</w:t>
      </w:r>
    </w:p>
    <w:p w14:paraId="2447977E" w14:textId="77777777" w:rsidR="005D48DB" w:rsidRDefault="005D48DB">
      <w:pPr>
        <w:pStyle w:val="a7"/>
        <w:rPr>
          <w:rFonts w:ascii="Academy Cyr" w:hAnsi="Academy Cyr"/>
        </w:rPr>
      </w:pPr>
      <w:r>
        <w:rPr>
          <w:rFonts w:ascii="Academy Cyr" w:hAnsi="Academy Cyr"/>
        </w:rPr>
        <w:t>Наина, в кошку обратясь,</w:t>
      </w:r>
    </w:p>
    <w:p w14:paraId="698B94AA" w14:textId="77777777" w:rsidR="005D48DB" w:rsidRDefault="005D48DB">
      <w:pPr>
        <w:pStyle w:val="a7"/>
        <w:rPr>
          <w:rFonts w:ascii="Academy Cyr" w:hAnsi="Academy Cyr"/>
        </w:rPr>
      </w:pPr>
      <w:r>
        <w:rPr>
          <w:rFonts w:ascii="Academy Cyr" w:hAnsi="Academy Cyr"/>
        </w:rPr>
        <w:t>(Ну шельмы же, масоны эти!)</w:t>
      </w:r>
    </w:p>
    <w:p w14:paraId="2AD31A12" w14:textId="77777777" w:rsidR="005D48DB" w:rsidRDefault="005D48DB">
      <w:pPr>
        <w:pStyle w:val="a7"/>
        <w:rPr>
          <w:rFonts w:ascii="Academy Cyr" w:hAnsi="Academy Cyr"/>
        </w:rPr>
      </w:pPr>
      <w:r>
        <w:rPr>
          <w:rFonts w:ascii="Academy Cyr" w:hAnsi="Academy Cyr"/>
        </w:rPr>
        <w:t>Забыв, что карла есть на свете,</w:t>
      </w:r>
    </w:p>
    <w:p w14:paraId="7F9BF5FC" w14:textId="77777777" w:rsidR="005D48DB" w:rsidRDefault="005D48DB">
      <w:pPr>
        <w:pStyle w:val="a7"/>
        <w:rPr>
          <w:rFonts w:ascii="Academy Cyr" w:hAnsi="Academy Cyr"/>
        </w:rPr>
      </w:pPr>
      <w:r>
        <w:rPr>
          <w:rFonts w:ascii="Academy Cyr" w:hAnsi="Academy Cyr"/>
        </w:rPr>
        <w:t>Скорей удрала, веселясь.</w:t>
      </w:r>
    </w:p>
    <w:p w14:paraId="1D38AF66" w14:textId="77777777" w:rsidR="005D48DB" w:rsidRDefault="005D48DB">
      <w:pPr>
        <w:pStyle w:val="a7"/>
        <w:rPr>
          <w:rFonts w:ascii="Academy Cyr" w:hAnsi="Academy Cyr"/>
        </w:rPr>
      </w:pPr>
      <w:r>
        <w:rPr>
          <w:rFonts w:ascii="Academy Cyr" w:hAnsi="Academy Cyr"/>
        </w:rPr>
        <w:t>Да ей грустить и не пристало,</w:t>
      </w:r>
    </w:p>
    <w:p w14:paraId="22AD906F" w14:textId="77777777" w:rsidR="005D48DB" w:rsidRDefault="005D48DB">
      <w:pPr>
        <w:pStyle w:val="a7"/>
        <w:rPr>
          <w:rFonts w:ascii="Academy Cyr" w:hAnsi="Academy Cyr"/>
        </w:rPr>
      </w:pPr>
      <w:r>
        <w:rPr>
          <w:rFonts w:ascii="Academy Cyr" w:hAnsi="Academy Cyr"/>
        </w:rPr>
        <w:t>Пока до настоящих дней</w:t>
      </w:r>
    </w:p>
    <w:p w14:paraId="778AA486" w14:textId="77777777" w:rsidR="005D48DB" w:rsidRDefault="005D48DB">
      <w:pPr>
        <w:pStyle w:val="a7"/>
        <w:rPr>
          <w:rFonts w:ascii="Academy Cyr" w:hAnsi="Academy Cyr"/>
        </w:rPr>
      </w:pPr>
      <w:r>
        <w:rPr>
          <w:rFonts w:ascii="Academy Cyr" w:hAnsi="Academy Cyr"/>
        </w:rPr>
        <w:t>Все телерадиоканалы</w:t>
      </w:r>
    </w:p>
    <w:p w14:paraId="1CD69D58" w14:textId="77777777" w:rsidR="005D48DB" w:rsidRDefault="005D48DB">
      <w:pPr>
        <w:pStyle w:val="a7"/>
        <w:rPr>
          <w:rFonts w:ascii="Academy Cyr" w:hAnsi="Academy Cyr"/>
        </w:rPr>
      </w:pPr>
      <w:r>
        <w:rPr>
          <w:rFonts w:ascii="Academy Cyr" w:hAnsi="Academy Cyr"/>
        </w:rPr>
        <w:t>И все газеты служат ей.</w:t>
      </w:r>
    </w:p>
    <w:p w14:paraId="705F0BC3" w14:textId="77777777" w:rsidR="005D48DB" w:rsidRDefault="005D48DB">
      <w:pPr>
        <w:pStyle w:val="a7"/>
        <w:rPr>
          <w:rFonts w:ascii="Academy Cyr" w:hAnsi="Academy Cyr"/>
        </w:rPr>
      </w:pPr>
      <w:r>
        <w:rPr>
          <w:rFonts w:ascii="Academy Cyr" w:hAnsi="Academy Cyr"/>
        </w:rPr>
        <w:t>Тут даже наш «народник» влип,</w:t>
      </w:r>
    </w:p>
    <w:p w14:paraId="09532D08" w14:textId="77777777" w:rsidR="005D48DB" w:rsidRDefault="005D48DB">
      <w:pPr>
        <w:pStyle w:val="a7"/>
        <w:rPr>
          <w:rFonts w:ascii="Academy Cyr" w:hAnsi="Academy Cyr"/>
        </w:rPr>
      </w:pPr>
      <w:r>
        <w:rPr>
          <w:rFonts w:ascii="Academy Cyr" w:hAnsi="Academy Cyr"/>
        </w:rPr>
        <w:t>Охаяв русскую цензуру,</w:t>
      </w:r>
    </w:p>
    <w:p w14:paraId="56F342AE" w14:textId="77777777" w:rsidR="005D48DB" w:rsidRDefault="005D48DB">
      <w:pPr>
        <w:pStyle w:val="a7"/>
        <w:rPr>
          <w:rFonts w:ascii="Academy Cyr" w:hAnsi="Academy Cyr"/>
        </w:rPr>
      </w:pPr>
      <w:r>
        <w:rPr>
          <w:rFonts w:ascii="Academy Cyr" w:hAnsi="Academy Cyr"/>
        </w:rPr>
        <w:t>Вписал в славянскую культуру</w:t>
      </w:r>
    </w:p>
    <w:p w14:paraId="4D51DE95" w14:textId="77777777" w:rsidR="005D48DB" w:rsidRDefault="005D48DB">
      <w:pPr>
        <w:pStyle w:val="a7"/>
        <w:rPr>
          <w:rFonts w:ascii="Academy Cyr" w:hAnsi="Academy Cyr"/>
        </w:rPr>
      </w:pPr>
      <w:r>
        <w:rPr>
          <w:rFonts w:ascii="Academy Cyr" w:hAnsi="Academy Cyr"/>
        </w:rPr>
        <w:t>Утесовско-высоцкий хрип.</w:t>
      </w:r>
    </w:p>
    <w:p w14:paraId="58D4DE02" w14:textId="77777777" w:rsidR="005D48DB" w:rsidRDefault="005D48DB">
      <w:pPr>
        <w:pStyle w:val="a7"/>
      </w:pPr>
    </w:p>
    <w:p w14:paraId="7955D16F" w14:textId="77777777" w:rsidR="005D48DB" w:rsidRDefault="005D48DB">
      <w:pPr>
        <w:pStyle w:val="a7"/>
        <w:rPr>
          <w:rFonts w:ascii="Academy Cyr" w:hAnsi="Academy Cyr"/>
        </w:rPr>
      </w:pPr>
      <w:r>
        <w:rPr>
          <w:rFonts w:ascii="Academy Cyr" w:hAnsi="Academy Cyr"/>
        </w:rPr>
        <w:t>Да, русский центр управленья,</w:t>
      </w:r>
    </w:p>
    <w:p w14:paraId="6C507FF0" w14:textId="77777777" w:rsidR="005D48DB" w:rsidRDefault="005D48DB">
      <w:pPr>
        <w:pStyle w:val="a7"/>
        <w:rPr>
          <w:rFonts w:ascii="Academy Cyr" w:hAnsi="Academy Cyr"/>
        </w:rPr>
      </w:pPr>
      <w:r>
        <w:rPr>
          <w:rFonts w:ascii="Academy Cyr" w:hAnsi="Academy Cyr"/>
        </w:rPr>
        <w:t>Что говорить, почти убит.</w:t>
      </w:r>
    </w:p>
    <w:p w14:paraId="67491AB0" w14:textId="77777777" w:rsidR="005D48DB" w:rsidRDefault="005D48DB">
      <w:pPr>
        <w:pStyle w:val="a7"/>
        <w:rPr>
          <w:rFonts w:ascii="Academy Cyr" w:hAnsi="Academy Cyr"/>
        </w:rPr>
      </w:pPr>
      <w:r>
        <w:rPr>
          <w:rFonts w:ascii="Academy Cyr" w:hAnsi="Academy Cyr"/>
        </w:rPr>
        <w:t>Конь тщетно князя теребит —</w:t>
      </w:r>
    </w:p>
    <w:p w14:paraId="7A91BF8E" w14:textId="77777777" w:rsidR="005D48DB" w:rsidRDefault="005D48DB">
      <w:pPr>
        <w:pStyle w:val="a7"/>
        <w:rPr>
          <w:rFonts w:ascii="Academy Cyr" w:hAnsi="Academy Cyr"/>
        </w:rPr>
      </w:pPr>
      <w:r>
        <w:rPr>
          <w:rFonts w:ascii="Academy Cyr" w:hAnsi="Academy Cyr"/>
        </w:rPr>
        <w:t>Толпа на грани просветленья;</w:t>
      </w:r>
    </w:p>
    <w:p w14:paraId="446EA0D3" w14:textId="77777777" w:rsidR="005D48DB" w:rsidRDefault="005D48DB">
      <w:pPr>
        <w:pStyle w:val="a7"/>
        <w:rPr>
          <w:rFonts w:ascii="Academy Cyr" w:hAnsi="Academy Cyr"/>
        </w:rPr>
      </w:pPr>
      <w:r>
        <w:rPr>
          <w:rFonts w:ascii="Academy Cyr" w:hAnsi="Academy Cyr"/>
        </w:rPr>
        <w:t>К тому же что-то происходит</w:t>
      </w:r>
    </w:p>
    <w:p w14:paraId="631C8A67" w14:textId="77777777" w:rsidR="005D48DB" w:rsidRDefault="005D48DB">
      <w:pPr>
        <w:pStyle w:val="a7"/>
        <w:rPr>
          <w:rFonts w:ascii="Academy Cyr" w:hAnsi="Academy Cyr"/>
        </w:rPr>
      </w:pPr>
      <w:r>
        <w:rPr>
          <w:rFonts w:ascii="Academy Cyr" w:hAnsi="Academy Cyr"/>
        </w:rPr>
        <w:t>В технократическом «верху»,</w:t>
      </w:r>
    </w:p>
    <w:p w14:paraId="58F683C2" w14:textId="77777777" w:rsidR="005D48DB" w:rsidRDefault="005D48DB">
      <w:pPr>
        <w:pStyle w:val="a7"/>
        <w:rPr>
          <w:rFonts w:ascii="Academy Cyr" w:hAnsi="Academy Cyr"/>
        </w:rPr>
      </w:pPr>
      <w:r>
        <w:rPr>
          <w:rFonts w:ascii="Academy Cyr" w:hAnsi="Academy Cyr"/>
        </w:rPr>
        <w:t>Там тоже мысль шальная бродит</w:t>
      </w:r>
    </w:p>
    <w:p w14:paraId="04298A5D" w14:textId="77777777" w:rsidR="005D48DB" w:rsidRDefault="005D48DB">
      <w:pPr>
        <w:pStyle w:val="a7"/>
      </w:pPr>
      <w:r>
        <w:rPr>
          <w:rFonts w:ascii="Academy Cyr" w:hAnsi="Academy Cyr"/>
        </w:rPr>
        <w:t>Подразобраться, «кто есть ху»</w:t>
      </w:r>
      <w:r>
        <w:t>.</w:t>
      </w:r>
    </w:p>
    <w:p w14:paraId="48ADBFF1" w14:textId="77777777" w:rsidR="005D48DB" w:rsidRDefault="005D48DB">
      <w:pPr>
        <w:pStyle w:val="a7"/>
        <w:rPr>
          <w:rFonts w:ascii="Academy Cyr" w:hAnsi="Academy Cyr"/>
        </w:rPr>
      </w:pPr>
      <w:r>
        <w:rPr>
          <w:rFonts w:ascii="Academy Cyr" w:hAnsi="Academy Cyr"/>
        </w:rPr>
        <w:t>(Надеюсь, знатоки цитат</w:t>
      </w:r>
    </w:p>
    <w:p w14:paraId="4CA95632" w14:textId="77777777" w:rsidR="005D48DB" w:rsidRDefault="005D48DB">
      <w:pPr>
        <w:pStyle w:val="a7"/>
        <w:rPr>
          <w:rFonts w:ascii="Academy Cyr" w:hAnsi="Academy Cyr"/>
        </w:rPr>
      </w:pPr>
      <w:r>
        <w:rPr>
          <w:rFonts w:ascii="Academy Cyr" w:hAnsi="Academy Cyr"/>
        </w:rPr>
        <w:t>Простят нам скромный плагиат?)</w:t>
      </w:r>
    </w:p>
    <w:p w14:paraId="175C873F" w14:textId="77777777" w:rsidR="005D48DB" w:rsidRDefault="005D48DB">
      <w:pPr>
        <w:pStyle w:val="a7"/>
        <w:rPr>
          <w:rFonts w:ascii="Academy Cyr" w:hAnsi="Academy Cyr"/>
        </w:rPr>
      </w:pPr>
      <w:r>
        <w:rPr>
          <w:rFonts w:ascii="Academy Cyr" w:hAnsi="Academy Cyr"/>
        </w:rPr>
        <w:t>И пусть Фарлаф украл Людмилу,</w:t>
      </w:r>
    </w:p>
    <w:p w14:paraId="53BD2F83" w14:textId="77777777" w:rsidR="005D48DB" w:rsidRDefault="005D48DB">
      <w:pPr>
        <w:pStyle w:val="a7"/>
        <w:rPr>
          <w:rFonts w:ascii="Academy Cyr" w:hAnsi="Academy Cyr"/>
        </w:rPr>
      </w:pPr>
      <w:r>
        <w:rPr>
          <w:rFonts w:ascii="Academy Cyr" w:hAnsi="Academy Cyr"/>
        </w:rPr>
        <w:t>Но поспешили «мудрецы»</w:t>
      </w:r>
    </w:p>
    <w:p w14:paraId="1BD49433" w14:textId="77777777" w:rsidR="005D48DB" w:rsidRDefault="005D48DB">
      <w:pPr>
        <w:pStyle w:val="a7"/>
        <w:rPr>
          <w:rFonts w:ascii="Academy Cyr" w:hAnsi="Academy Cyr"/>
        </w:rPr>
      </w:pPr>
      <w:r>
        <w:rPr>
          <w:rFonts w:ascii="Academy Cyr" w:hAnsi="Academy Cyr"/>
        </w:rPr>
        <w:t>Списать все русское в могилу —</w:t>
      </w:r>
    </w:p>
    <w:p w14:paraId="454639AD" w14:textId="77777777" w:rsidR="005D48DB" w:rsidRDefault="005D48DB">
      <w:pPr>
        <w:pStyle w:val="a7"/>
        <w:rPr>
          <w:rFonts w:ascii="Academy Cyr" w:hAnsi="Academy Cyr"/>
        </w:rPr>
      </w:pPr>
      <w:r>
        <w:rPr>
          <w:rFonts w:ascii="Academy Cyr" w:hAnsi="Academy Cyr"/>
        </w:rPr>
        <w:t>Есть святорусские жрецы,</w:t>
      </w:r>
    </w:p>
    <w:p w14:paraId="321F70D3" w14:textId="77777777" w:rsidR="005D48DB" w:rsidRDefault="005D48DB">
      <w:pPr>
        <w:pStyle w:val="a7"/>
        <w:rPr>
          <w:rFonts w:ascii="Academy Cyr" w:hAnsi="Academy Cyr"/>
        </w:rPr>
      </w:pPr>
      <w:r>
        <w:rPr>
          <w:rFonts w:ascii="Academy Cyr" w:hAnsi="Academy Cyr"/>
        </w:rPr>
        <w:t>Потомки Всеясветной Речи,</w:t>
      </w:r>
    </w:p>
    <w:p w14:paraId="7B38135C" w14:textId="77777777" w:rsidR="005D48DB" w:rsidRDefault="005D48DB">
      <w:pPr>
        <w:pStyle w:val="a7"/>
        <w:rPr>
          <w:rFonts w:ascii="Academy Cyr" w:hAnsi="Academy Cyr"/>
        </w:rPr>
      </w:pPr>
      <w:r>
        <w:rPr>
          <w:rFonts w:ascii="Academy Cyr" w:hAnsi="Academy Cyr"/>
        </w:rPr>
        <w:t>Они крепили тайный фронт,</w:t>
      </w:r>
    </w:p>
    <w:p w14:paraId="314B9FEB" w14:textId="77777777" w:rsidR="005D48DB" w:rsidRDefault="005D48DB">
      <w:pPr>
        <w:pStyle w:val="a7"/>
        <w:rPr>
          <w:rFonts w:ascii="Academy Cyr" w:hAnsi="Academy Cyr"/>
        </w:rPr>
      </w:pPr>
      <w:r>
        <w:rPr>
          <w:rFonts w:ascii="Academy Cyr" w:hAnsi="Academy Cyr"/>
        </w:rPr>
        <w:t>Хранили русский генофонд,</w:t>
      </w:r>
    </w:p>
    <w:p w14:paraId="3D42B8A3" w14:textId="77777777" w:rsidR="005D48DB" w:rsidRDefault="005D48DB">
      <w:pPr>
        <w:pStyle w:val="a7"/>
        <w:rPr>
          <w:rFonts w:ascii="Academy Cyr" w:hAnsi="Academy Cyr"/>
        </w:rPr>
      </w:pPr>
      <w:r>
        <w:rPr>
          <w:rFonts w:ascii="Academy Cyr" w:hAnsi="Academy Cyr"/>
        </w:rPr>
        <w:t>Прицельно отбивая нечисть.</w:t>
      </w:r>
    </w:p>
    <w:p w14:paraId="43B21CE2" w14:textId="77777777" w:rsidR="005D48DB" w:rsidRDefault="005D48DB">
      <w:pPr>
        <w:pStyle w:val="a7"/>
        <w:rPr>
          <w:rFonts w:ascii="Academy Cyr" w:hAnsi="Academy Cyr"/>
        </w:rPr>
      </w:pPr>
      <w:r>
        <w:rPr>
          <w:rFonts w:ascii="Academy Cyr" w:hAnsi="Academy Cyr"/>
        </w:rPr>
        <w:t>Дрожи, Фарлаф! Уже готова</w:t>
      </w:r>
    </w:p>
    <w:p w14:paraId="230AD183" w14:textId="77777777" w:rsidR="005D48DB" w:rsidRDefault="005D48DB">
      <w:pPr>
        <w:pStyle w:val="a7"/>
        <w:rPr>
          <w:rFonts w:ascii="Academy Cyr" w:hAnsi="Academy Cyr"/>
        </w:rPr>
      </w:pPr>
      <w:r>
        <w:rPr>
          <w:rFonts w:ascii="Academy Cyr" w:hAnsi="Academy Cyr"/>
        </w:rPr>
        <w:t>У Финна «Мертвая вода»,</w:t>
      </w:r>
    </w:p>
    <w:p w14:paraId="71144609" w14:textId="77777777" w:rsidR="005D48DB" w:rsidRDefault="005D48DB">
      <w:pPr>
        <w:pStyle w:val="a7"/>
        <w:rPr>
          <w:rFonts w:ascii="Academy Cyr" w:hAnsi="Academy Cyr"/>
        </w:rPr>
      </w:pPr>
      <w:r>
        <w:rPr>
          <w:rFonts w:ascii="Academy Cyr" w:hAnsi="Academy Cyr"/>
        </w:rPr>
        <w:t>Ее концепция тверда</w:t>
      </w:r>
    </w:p>
    <w:p w14:paraId="31CFB0FF" w14:textId="77777777" w:rsidR="005D48DB" w:rsidRDefault="005D48DB">
      <w:pPr>
        <w:pStyle w:val="a7"/>
        <w:rPr>
          <w:rFonts w:ascii="Academy Cyr" w:hAnsi="Academy Cyr"/>
        </w:rPr>
      </w:pPr>
      <w:r>
        <w:rPr>
          <w:rFonts w:ascii="Academy Cyr" w:hAnsi="Academy Cyr"/>
        </w:rPr>
        <w:lastRenderedPageBreak/>
        <w:t>И для предателей сурова!</w:t>
      </w:r>
    </w:p>
    <w:p w14:paraId="07C5E581" w14:textId="77777777" w:rsidR="005D48DB" w:rsidRDefault="005D48DB">
      <w:pPr>
        <w:pStyle w:val="a7"/>
        <w:rPr>
          <w:rFonts w:ascii="Academy Cyr" w:hAnsi="Academy Cyr"/>
        </w:rPr>
      </w:pPr>
      <w:r>
        <w:rPr>
          <w:rFonts w:ascii="Academy Cyr" w:hAnsi="Academy Cyr"/>
        </w:rPr>
        <w:t>Да и кувшин с «Живой водой»</w:t>
      </w:r>
    </w:p>
    <w:p w14:paraId="4E02488D" w14:textId="77777777" w:rsidR="005D48DB" w:rsidRDefault="005D48DB">
      <w:pPr>
        <w:pStyle w:val="a7"/>
        <w:rPr>
          <w:rFonts w:ascii="Academy Cyr" w:hAnsi="Academy Cyr"/>
        </w:rPr>
      </w:pPr>
      <w:r>
        <w:rPr>
          <w:rFonts w:ascii="Academy Cyr" w:hAnsi="Academy Cyr"/>
        </w:rPr>
        <w:t>Уже к Руслану на подходе...</w:t>
      </w:r>
    </w:p>
    <w:p w14:paraId="48A61606" w14:textId="77777777" w:rsidR="005D48DB" w:rsidRDefault="005D48DB">
      <w:pPr>
        <w:pStyle w:val="a7"/>
        <w:rPr>
          <w:rFonts w:ascii="Academy Cyr" w:hAnsi="Academy Cyr"/>
        </w:rPr>
      </w:pPr>
      <w:r>
        <w:rPr>
          <w:rFonts w:ascii="Academy Cyr" w:hAnsi="Academy Cyr"/>
        </w:rPr>
        <w:t>Ты думаешь, читатель мой,</w:t>
      </w:r>
    </w:p>
    <w:p w14:paraId="26A7C4FD" w14:textId="77777777" w:rsidR="005D48DB" w:rsidRDefault="005D48DB">
      <w:pPr>
        <w:pStyle w:val="a7"/>
        <w:rPr>
          <w:rFonts w:ascii="Academy Cyr" w:hAnsi="Academy Cyr"/>
        </w:rPr>
      </w:pPr>
      <w:r>
        <w:rPr>
          <w:rFonts w:ascii="Academy Cyr" w:hAnsi="Academy Cyr"/>
        </w:rPr>
        <w:t>Мы завершим на грустной ноте?</w:t>
      </w:r>
    </w:p>
    <w:p w14:paraId="0D3CEB77" w14:textId="77777777" w:rsidR="005D48DB" w:rsidRDefault="005D48DB">
      <w:pPr>
        <w:pStyle w:val="a7"/>
        <w:rPr>
          <w:rFonts w:ascii="Academy Cyr" w:hAnsi="Academy Cyr"/>
        </w:rPr>
      </w:pPr>
      <w:r>
        <w:rPr>
          <w:rFonts w:ascii="Academy Cyr" w:hAnsi="Academy Cyr"/>
        </w:rPr>
        <w:t>Как бы не так, нам с давних пор</w:t>
      </w:r>
    </w:p>
    <w:p w14:paraId="7521E7A1" w14:textId="77777777" w:rsidR="005D48DB" w:rsidRDefault="005D48DB">
      <w:pPr>
        <w:pStyle w:val="a7"/>
        <w:rPr>
          <w:rFonts w:ascii="Academy Cyr" w:hAnsi="Academy Cyr"/>
        </w:rPr>
      </w:pPr>
      <w:r>
        <w:rPr>
          <w:rFonts w:ascii="Academy Cyr" w:hAnsi="Academy Cyr"/>
        </w:rPr>
        <w:t>Врачами запрещен минор.</w:t>
      </w:r>
    </w:p>
    <w:p w14:paraId="30BFFC8E" w14:textId="77777777" w:rsidR="005D48DB" w:rsidRDefault="005D48DB">
      <w:pPr>
        <w:pStyle w:val="Heading2"/>
      </w:pPr>
      <w:bookmarkStart w:id="48" w:name="_Toc450574859"/>
      <w:r>
        <w:t>ПЕСНЬ  ШЕСТАЯ</w:t>
      </w:r>
      <w:bookmarkEnd w:id="48"/>
    </w:p>
    <w:p w14:paraId="5048B12C" w14:textId="77777777" w:rsidR="005D48DB" w:rsidRDefault="005D48DB">
      <w:pPr>
        <w:pStyle w:val="a7"/>
        <w:jc w:val="center"/>
        <w:rPr>
          <w:sz w:val="28"/>
        </w:rPr>
      </w:pPr>
    </w:p>
    <w:p w14:paraId="0FC1B9CE" w14:textId="77777777" w:rsidR="005D48DB" w:rsidRDefault="005D48DB">
      <w:pPr>
        <w:pStyle w:val="a7"/>
        <w:rPr>
          <w:rFonts w:ascii="Academy Cyr" w:hAnsi="Academy Cyr"/>
        </w:rPr>
      </w:pPr>
      <w:r>
        <w:rPr>
          <w:rFonts w:ascii="Academy Cyr" w:hAnsi="Academy Cyr"/>
        </w:rPr>
        <w:t>Любой пират из банды Флинта</w:t>
      </w:r>
    </w:p>
    <w:p w14:paraId="1601DEFE" w14:textId="77777777" w:rsidR="005D48DB" w:rsidRDefault="005D48DB">
      <w:pPr>
        <w:pStyle w:val="a7"/>
        <w:rPr>
          <w:rFonts w:ascii="Academy Cyr" w:hAnsi="Academy Cyr"/>
        </w:rPr>
      </w:pPr>
      <w:r>
        <w:rPr>
          <w:rFonts w:ascii="Academy Cyr" w:hAnsi="Academy Cyr"/>
        </w:rPr>
        <w:t>В сравненьи с нынешним — джентльмен.</w:t>
      </w:r>
    </w:p>
    <w:p w14:paraId="60D470DE" w14:textId="77777777" w:rsidR="005D48DB" w:rsidRDefault="005D48DB">
      <w:pPr>
        <w:pStyle w:val="a7"/>
        <w:rPr>
          <w:rFonts w:ascii="Academy Cyr" w:hAnsi="Academy Cyr"/>
        </w:rPr>
      </w:pPr>
      <w:r>
        <w:rPr>
          <w:rFonts w:ascii="Academy Cyr" w:hAnsi="Academy Cyr"/>
        </w:rPr>
        <w:t>Мой друг! Пора вставать с колен,</w:t>
      </w:r>
    </w:p>
    <w:p w14:paraId="50FAD023" w14:textId="77777777" w:rsidR="005D48DB" w:rsidRDefault="005D48DB">
      <w:pPr>
        <w:pStyle w:val="a7"/>
        <w:rPr>
          <w:rFonts w:ascii="Academy Cyr" w:hAnsi="Academy Cyr"/>
        </w:rPr>
      </w:pPr>
      <w:r>
        <w:rPr>
          <w:rFonts w:ascii="Academy Cyr" w:hAnsi="Academy Cyr"/>
        </w:rPr>
        <w:t>Из топких дебрей «лабиринта»</w:t>
      </w:r>
    </w:p>
    <w:p w14:paraId="410FA03D" w14:textId="77777777" w:rsidR="005D48DB" w:rsidRDefault="005D48DB">
      <w:pPr>
        <w:pStyle w:val="a7"/>
        <w:rPr>
          <w:rFonts w:ascii="Academy Cyr" w:hAnsi="Academy Cyr"/>
        </w:rPr>
      </w:pPr>
      <w:r>
        <w:rPr>
          <w:rFonts w:ascii="Academy Cyr" w:hAnsi="Academy Cyr"/>
        </w:rPr>
        <w:t>Искать пути к живым ключам,</w:t>
      </w:r>
    </w:p>
    <w:p w14:paraId="0F830F9E" w14:textId="77777777" w:rsidR="005D48DB" w:rsidRDefault="005D48DB">
      <w:pPr>
        <w:pStyle w:val="a7"/>
        <w:rPr>
          <w:rFonts w:ascii="Academy Cyr" w:hAnsi="Academy Cyr"/>
        </w:rPr>
      </w:pPr>
      <w:r>
        <w:rPr>
          <w:rFonts w:ascii="Academy Cyr" w:hAnsi="Academy Cyr"/>
        </w:rPr>
        <w:t>Чтобы Фарлафам-палачам</w:t>
      </w:r>
    </w:p>
    <w:p w14:paraId="31FAD081" w14:textId="77777777" w:rsidR="005D48DB" w:rsidRDefault="005D48DB">
      <w:pPr>
        <w:pStyle w:val="a7"/>
        <w:rPr>
          <w:rFonts w:ascii="Academy Cyr" w:hAnsi="Academy Cyr"/>
        </w:rPr>
      </w:pPr>
      <w:r>
        <w:rPr>
          <w:rFonts w:ascii="Academy Cyr" w:hAnsi="Academy Cyr"/>
        </w:rPr>
        <w:t>И прочему шальному сброду,</w:t>
      </w:r>
    </w:p>
    <w:p w14:paraId="7E1DAFDD" w14:textId="77777777" w:rsidR="005D48DB" w:rsidRDefault="005D48DB">
      <w:pPr>
        <w:pStyle w:val="a7"/>
        <w:rPr>
          <w:rFonts w:ascii="Academy Cyr" w:hAnsi="Academy Cyr"/>
        </w:rPr>
      </w:pPr>
      <w:r>
        <w:rPr>
          <w:rFonts w:ascii="Academy Cyr" w:hAnsi="Academy Cyr"/>
        </w:rPr>
        <w:t>И надмасонскому уроду</w:t>
      </w:r>
    </w:p>
    <w:p w14:paraId="53F0AAAB" w14:textId="77777777" w:rsidR="005D48DB" w:rsidRDefault="005D48DB">
      <w:pPr>
        <w:pStyle w:val="a7"/>
        <w:rPr>
          <w:rFonts w:ascii="Academy Cyr" w:hAnsi="Academy Cyr"/>
        </w:rPr>
      </w:pPr>
      <w:r>
        <w:rPr>
          <w:rFonts w:ascii="Academy Cyr" w:hAnsi="Academy Cyr"/>
        </w:rPr>
        <w:t>Кафтан наш был не по плечам.</w:t>
      </w:r>
    </w:p>
    <w:p w14:paraId="52D045DA" w14:textId="77777777" w:rsidR="005D48DB" w:rsidRDefault="005D48DB">
      <w:pPr>
        <w:pStyle w:val="a7"/>
        <w:rPr>
          <w:rFonts w:ascii="Academy Cyr" w:hAnsi="Academy Cyr"/>
        </w:rPr>
      </w:pPr>
      <w:r>
        <w:rPr>
          <w:rFonts w:ascii="Academy Cyr" w:hAnsi="Academy Cyr"/>
        </w:rPr>
        <w:t>Чтоб, каково ни наряжались</w:t>
      </w:r>
    </w:p>
    <w:p w14:paraId="1B148CF8" w14:textId="77777777" w:rsidR="005D48DB" w:rsidRDefault="005D48DB">
      <w:pPr>
        <w:pStyle w:val="a7"/>
        <w:rPr>
          <w:rFonts w:ascii="Academy Cyr" w:hAnsi="Academy Cyr"/>
        </w:rPr>
      </w:pPr>
      <w:r>
        <w:rPr>
          <w:rFonts w:ascii="Academy Cyr" w:hAnsi="Academy Cyr"/>
        </w:rPr>
        <w:t>Они то в женщин, то в мужчин,</w:t>
      </w:r>
    </w:p>
    <w:p w14:paraId="7E70D896" w14:textId="77777777" w:rsidR="005D48DB" w:rsidRDefault="005D48DB">
      <w:pPr>
        <w:pStyle w:val="a7"/>
        <w:rPr>
          <w:rFonts w:ascii="Academy Cyr" w:hAnsi="Academy Cyr"/>
        </w:rPr>
      </w:pPr>
      <w:r>
        <w:rPr>
          <w:rFonts w:ascii="Academy Cyr" w:hAnsi="Academy Cyr"/>
        </w:rPr>
        <w:t>Исход предвиделся один:</w:t>
      </w:r>
    </w:p>
    <w:p w14:paraId="4A31F22B" w14:textId="77777777" w:rsidR="005D48DB" w:rsidRDefault="005D48DB">
      <w:pPr>
        <w:pStyle w:val="a7"/>
        <w:rPr>
          <w:rFonts w:ascii="Academy Cyr" w:hAnsi="Academy Cyr"/>
        </w:rPr>
      </w:pPr>
      <w:r>
        <w:rPr>
          <w:rFonts w:ascii="Academy Cyr" w:hAnsi="Academy Cyr"/>
        </w:rPr>
        <w:t>«Фу!» — и ребята растерялись.</w:t>
      </w:r>
    </w:p>
    <w:p w14:paraId="7924493D" w14:textId="77777777" w:rsidR="005D48DB" w:rsidRDefault="005D48DB">
      <w:pPr>
        <w:pStyle w:val="a7"/>
      </w:pPr>
    </w:p>
    <w:p w14:paraId="001A9F67" w14:textId="77777777" w:rsidR="005D48DB" w:rsidRDefault="005D48DB">
      <w:pPr>
        <w:pStyle w:val="a7"/>
        <w:jc w:val="center"/>
      </w:pPr>
      <w:r>
        <w:t>*      *      *</w:t>
      </w:r>
    </w:p>
    <w:p w14:paraId="1861D7CF" w14:textId="77777777" w:rsidR="005D48DB" w:rsidRDefault="005D48DB">
      <w:pPr>
        <w:pStyle w:val="a7"/>
      </w:pPr>
    </w:p>
    <w:p w14:paraId="7CA0EC2D" w14:textId="77777777" w:rsidR="005D48DB" w:rsidRDefault="005D48DB">
      <w:pPr>
        <w:pStyle w:val="a7"/>
        <w:rPr>
          <w:rFonts w:ascii="Academy Cyr" w:hAnsi="Academy Cyr"/>
        </w:rPr>
      </w:pPr>
      <w:r>
        <w:rPr>
          <w:rFonts w:ascii="Academy Cyr" w:hAnsi="Academy Cyr"/>
        </w:rPr>
        <w:t>Меж песней пятой и шестой</w:t>
      </w:r>
    </w:p>
    <w:p w14:paraId="44916999" w14:textId="77777777" w:rsidR="005D48DB" w:rsidRDefault="005D48DB">
      <w:pPr>
        <w:pStyle w:val="a7"/>
        <w:rPr>
          <w:rFonts w:ascii="Academy Cyr" w:hAnsi="Academy Cyr"/>
        </w:rPr>
      </w:pPr>
      <w:r>
        <w:rPr>
          <w:rFonts w:ascii="Academy Cyr" w:hAnsi="Academy Cyr"/>
        </w:rPr>
        <w:t>Был перерыв почти полгода;</w:t>
      </w:r>
    </w:p>
    <w:p w14:paraId="198CEA2D" w14:textId="77777777" w:rsidR="005D48DB" w:rsidRDefault="005D48DB">
      <w:pPr>
        <w:pStyle w:val="a7"/>
        <w:rPr>
          <w:rFonts w:ascii="Academy Cyr" w:hAnsi="Academy Cyr"/>
        </w:rPr>
      </w:pPr>
      <w:r>
        <w:rPr>
          <w:rFonts w:ascii="Academy Cyr" w:hAnsi="Academy Cyr"/>
        </w:rPr>
        <w:t>Теперь сказали бы «застой»,</w:t>
      </w:r>
    </w:p>
    <w:p w14:paraId="4E0080C9" w14:textId="77777777" w:rsidR="005D48DB" w:rsidRDefault="005D48DB">
      <w:pPr>
        <w:pStyle w:val="a7"/>
        <w:rPr>
          <w:rFonts w:ascii="Academy Cyr" w:hAnsi="Academy Cyr"/>
        </w:rPr>
      </w:pPr>
      <w:r>
        <w:rPr>
          <w:rFonts w:ascii="Academy Cyr" w:hAnsi="Academy Cyr"/>
        </w:rPr>
        <w:t>Возможно... Но иного рода.</w:t>
      </w:r>
    </w:p>
    <w:p w14:paraId="045980F4" w14:textId="77777777" w:rsidR="005D48DB" w:rsidRDefault="005D48DB">
      <w:pPr>
        <w:pStyle w:val="a7"/>
        <w:rPr>
          <w:rFonts w:ascii="Academy Cyr" w:hAnsi="Academy Cyr"/>
        </w:rPr>
      </w:pPr>
      <w:r>
        <w:rPr>
          <w:rFonts w:ascii="Academy Cyr" w:hAnsi="Academy Cyr"/>
        </w:rPr>
        <w:t>Ведь время, что течет сейчас,</w:t>
      </w:r>
    </w:p>
    <w:p w14:paraId="78B4D3A0" w14:textId="77777777" w:rsidR="005D48DB" w:rsidRDefault="005D48DB">
      <w:pPr>
        <w:pStyle w:val="a7"/>
        <w:rPr>
          <w:rFonts w:ascii="Academy Cyr" w:hAnsi="Academy Cyr"/>
        </w:rPr>
      </w:pPr>
      <w:r>
        <w:rPr>
          <w:rFonts w:ascii="Academy Cyr" w:hAnsi="Academy Cyr"/>
        </w:rPr>
        <w:t>Для Пушкина грядущим было.</w:t>
      </w:r>
    </w:p>
    <w:p w14:paraId="4C2789CD" w14:textId="77777777" w:rsidR="005D48DB" w:rsidRDefault="005D48DB">
      <w:pPr>
        <w:pStyle w:val="a7"/>
        <w:rPr>
          <w:rFonts w:ascii="Academy Cyr" w:hAnsi="Academy Cyr"/>
        </w:rPr>
      </w:pPr>
      <w:r>
        <w:rPr>
          <w:rFonts w:ascii="Academy Cyr" w:hAnsi="Academy Cyr"/>
        </w:rPr>
        <w:t>Песнь пятая звучит для нас,</w:t>
      </w:r>
    </w:p>
    <w:p w14:paraId="23DE4DDF" w14:textId="77777777" w:rsidR="005D48DB" w:rsidRDefault="005D48DB">
      <w:pPr>
        <w:pStyle w:val="a7"/>
        <w:rPr>
          <w:rFonts w:ascii="Academy Cyr" w:hAnsi="Academy Cyr"/>
        </w:rPr>
      </w:pPr>
      <w:r>
        <w:rPr>
          <w:rFonts w:ascii="Academy Cyr" w:hAnsi="Academy Cyr"/>
        </w:rPr>
        <w:t>В ней наша спящая Людмила</w:t>
      </w:r>
    </w:p>
    <w:p w14:paraId="225E3A08" w14:textId="77777777" w:rsidR="005D48DB" w:rsidRDefault="005D48DB">
      <w:pPr>
        <w:pStyle w:val="a7"/>
        <w:rPr>
          <w:rFonts w:ascii="Academy Cyr" w:hAnsi="Academy Cyr"/>
        </w:rPr>
      </w:pPr>
      <w:r>
        <w:rPr>
          <w:rFonts w:ascii="Academy Cyr" w:hAnsi="Academy Cyr"/>
        </w:rPr>
        <w:t>И наш Руслан. Но вот в шестой,</w:t>
      </w:r>
    </w:p>
    <w:p w14:paraId="13E50C77" w14:textId="77777777" w:rsidR="005D48DB" w:rsidRDefault="005D48DB">
      <w:pPr>
        <w:pStyle w:val="a7"/>
        <w:rPr>
          <w:rFonts w:ascii="Academy Cyr" w:hAnsi="Academy Cyr"/>
        </w:rPr>
      </w:pPr>
      <w:r>
        <w:rPr>
          <w:rFonts w:ascii="Academy Cyr" w:hAnsi="Academy Cyr"/>
        </w:rPr>
        <w:t>Где безвозвратно канул в Лету</w:t>
      </w:r>
    </w:p>
    <w:p w14:paraId="551BF69D" w14:textId="77777777" w:rsidR="005D48DB" w:rsidRDefault="005D48DB">
      <w:pPr>
        <w:pStyle w:val="a7"/>
        <w:rPr>
          <w:rFonts w:ascii="Academy Cyr" w:hAnsi="Academy Cyr"/>
        </w:rPr>
      </w:pPr>
      <w:r>
        <w:rPr>
          <w:rFonts w:ascii="Academy Cyr" w:hAnsi="Academy Cyr"/>
        </w:rPr>
        <w:lastRenderedPageBreak/>
        <w:t>Наш век жестокий и пустой,</w:t>
      </w:r>
    </w:p>
    <w:p w14:paraId="2CD0C685" w14:textId="77777777" w:rsidR="005D48DB" w:rsidRDefault="005D48DB">
      <w:pPr>
        <w:pStyle w:val="a7"/>
        <w:rPr>
          <w:rFonts w:ascii="Academy Cyr" w:hAnsi="Academy Cyr"/>
        </w:rPr>
      </w:pPr>
      <w:r>
        <w:rPr>
          <w:rFonts w:ascii="Academy Cyr" w:hAnsi="Academy Cyr"/>
        </w:rPr>
        <w:t>Должно быть собранным поэту,</w:t>
      </w:r>
    </w:p>
    <w:p w14:paraId="605C9BDB" w14:textId="77777777" w:rsidR="005D48DB" w:rsidRDefault="005D48DB">
      <w:pPr>
        <w:pStyle w:val="a7"/>
        <w:rPr>
          <w:rFonts w:ascii="Academy Cyr" w:hAnsi="Academy Cyr"/>
        </w:rPr>
      </w:pPr>
      <w:r>
        <w:rPr>
          <w:rFonts w:ascii="Academy Cyr" w:hAnsi="Academy Cyr"/>
        </w:rPr>
        <w:t>Чтоб проявить сквозь тьму веков</w:t>
      </w:r>
    </w:p>
    <w:p w14:paraId="5BD3FB98" w14:textId="77777777" w:rsidR="005D48DB" w:rsidRDefault="005D48DB">
      <w:pPr>
        <w:pStyle w:val="a7"/>
        <w:rPr>
          <w:rFonts w:ascii="Academy Cyr" w:hAnsi="Academy Cyr"/>
        </w:rPr>
      </w:pPr>
      <w:r>
        <w:rPr>
          <w:rFonts w:ascii="Academy Cyr" w:hAnsi="Academy Cyr"/>
        </w:rPr>
        <w:t>Значение событий главных.</w:t>
      </w:r>
    </w:p>
    <w:p w14:paraId="6E67EAA8" w14:textId="1E64D016" w:rsidR="005D48DB" w:rsidRDefault="005D48DB">
      <w:pPr>
        <w:pStyle w:val="a7"/>
      </w:pPr>
      <w:r>
        <w:rPr>
          <w:rFonts w:ascii="Academy Cyr" w:hAnsi="Academy Cyr"/>
        </w:rPr>
        <w:t>И как «живой орган богов»</w:t>
      </w:r>
      <w:r w:rsidRPr="005D48DB">
        <w:rPr>
          <w:vertAlign w:val="superscript"/>
        </w:rPr>
        <w:t>[LXX]</w:t>
      </w:r>
    </w:p>
    <w:p w14:paraId="23A21336" w14:textId="77777777" w:rsidR="005D48DB" w:rsidRDefault="005D48DB">
      <w:pPr>
        <w:pStyle w:val="a7"/>
        <w:rPr>
          <w:rFonts w:ascii="Academy Cyr" w:hAnsi="Academy Cyr"/>
        </w:rPr>
      </w:pPr>
      <w:r>
        <w:rPr>
          <w:rFonts w:ascii="Academy Cyr" w:hAnsi="Academy Cyr"/>
        </w:rPr>
        <w:t>Он здесь себе не знает равных.</w:t>
      </w:r>
    </w:p>
    <w:p w14:paraId="1BC7D2EA" w14:textId="77777777" w:rsidR="005D48DB" w:rsidRDefault="005D48DB">
      <w:pPr>
        <w:pStyle w:val="a7"/>
        <w:rPr>
          <w:rFonts w:ascii="Academy Cyr" w:hAnsi="Academy Cyr"/>
        </w:rPr>
      </w:pPr>
      <w:r>
        <w:rPr>
          <w:rFonts w:ascii="Academy Cyr" w:hAnsi="Academy Cyr"/>
        </w:rPr>
        <w:t>В прогнозах жрец попу не брат;</w:t>
      </w:r>
    </w:p>
    <w:p w14:paraId="5BF31BBF" w14:textId="77777777" w:rsidR="005D48DB" w:rsidRDefault="005D48DB">
      <w:pPr>
        <w:pStyle w:val="a7"/>
        <w:rPr>
          <w:rFonts w:ascii="Academy Cyr" w:hAnsi="Academy Cyr"/>
        </w:rPr>
      </w:pPr>
      <w:r>
        <w:rPr>
          <w:rFonts w:ascii="Academy Cyr" w:hAnsi="Academy Cyr"/>
        </w:rPr>
        <w:t>Владея целостной картиной,</w:t>
      </w:r>
    </w:p>
    <w:p w14:paraId="187C45D5" w14:textId="77777777" w:rsidR="005D48DB" w:rsidRDefault="005D48DB">
      <w:pPr>
        <w:pStyle w:val="a7"/>
        <w:rPr>
          <w:rFonts w:ascii="Academy Cyr" w:hAnsi="Academy Cyr"/>
        </w:rPr>
      </w:pPr>
      <w:r>
        <w:rPr>
          <w:rFonts w:ascii="Academy Cyr" w:hAnsi="Academy Cyr"/>
        </w:rPr>
        <w:t>Он не скует свободный взгляд</w:t>
      </w:r>
    </w:p>
    <w:p w14:paraId="728FAEE1" w14:textId="77777777" w:rsidR="005D48DB" w:rsidRDefault="005D48DB">
      <w:pPr>
        <w:pStyle w:val="a7"/>
        <w:rPr>
          <w:rFonts w:ascii="Academy Cyr" w:hAnsi="Academy Cyr"/>
        </w:rPr>
      </w:pPr>
      <w:r>
        <w:rPr>
          <w:rFonts w:ascii="Academy Cyr" w:hAnsi="Academy Cyr"/>
        </w:rPr>
        <w:t>Догматами, как паутиной.</w:t>
      </w:r>
    </w:p>
    <w:p w14:paraId="0D34D7EA" w14:textId="77777777" w:rsidR="005D48DB" w:rsidRDefault="005D48DB">
      <w:pPr>
        <w:pStyle w:val="a7"/>
        <w:rPr>
          <w:rFonts w:ascii="Academy Cyr" w:hAnsi="Academy Cyr"/>
        </w:rPr>
      </w:pPr>
      <w:r>
        <w:rPr>
          <w:rFonts w:ascii="Academy Cyr" w:hAnsi="Academy Cyr"/>
        </w:rPr>
        <w:t>Не зря его «заклятый друг»</w:t>
      </w:r>
    </w:p>
    <w:p w14:paraId="3F4BEE52" w14:textId="77777777" w:rsidR="005D48DB" w:rsidRDefault="005D48DB">
      <w:pPr>
        <w:pStyle w:val="a7"/>
        <w:rPr>
          <w:rFonts w:ascii="Academy Cyr" w:hAnsi="Academy Cyr"/>
        </w:rPr>
      </w:pPr>
      <w:r>
        <w:rPr>
          <w:rFonts w:ascii="Academy Cyr" w:hAnsi="Academy Cyr"/>
        </w:rPr>
        <w:t>Тургенев, явно с толку сбитый,</w:t>
      </w:r>
    </w:p>
    <w:p w14:paraId="5F02901C" w14:textId="77777777" w:rsidR="005D48DB" w:rsidRDefault="005D48DB">
      <w:pPr>
        <w:pStyle w:val="a7"/>
        <w:rPr>
          <w:rFonts w:ascii="Academy Cyr" w:hAnsi="Academy Cyr"/>
        </w:rPr>
      </w:pPr>
      <w:r>
        <w:rPr>
          <w:rFonts w:ascii="Academy Cyr" w:hAnsi="Academy Cyr"/>
        </w:rPr>
        <w:t>Писал: «Явился Пушкин вдруг</w:t>
      </w:r>
    </w:p>
    <w:p w14:paraId="005F7797" w14:textId="77777777" w:rsidR="005D48DB" w:rsidRDefault="005D48DB">
      <w:pPr>
        <w:pStyle w:val="a7"/>
        <w:rPr>
          <w:rFonts w:ascii="Academy Cyr" w:hAnsi="Academy Cyr"/>
        </w:rPr>
      </w:pPr>
      <w:r>
        <w:rPr>
          <w:rFonts w:ascii="Academy Cyr" w:hAnsi="Academy Cyr"/>
        </w:rPr>
        <w:t>С шестою песней и ...обритый».</w:t>
      </w:r>
    </w:p>
    <w:p w14:paraId="697B812B" w14:textId="77777777" w:rsidR="005D48DB" w:rsidRDefault="005D48DB">
      <w:pPr>
        <w:pStyle w:val="a7"/>
        <w:rPr>
          <w:rFonts w:ascii="Academy Cyr" w:hAnsi="Academy Cyr"/>
        </w:rPr>
      </w:pPr>
      <w:r>
        <w:rPr>
          <w:rFonts w:ascii="Academy Cyr" w:hAnsi="Academy Cyr"/>
        </w:rPr>
        <w:t xml:space="preserve">Так, строя образ до конца, </w:t>
      </w:r>
    </w:p>
    <w:p w14:paraId="421739FF" w14:textId="77777777" w:rsidR="005D48DB" w:rsidRDefault="005D48DB">
      <w:pPr>
        <w:pStyle w:val="a7"/>
        <w:rPr>
          <w:rFonts w:ascii="Academy Cyr" w:hAnsi="Academy Cyr"/>
        </w:rPr>
      </w:pPr>
      <w:r>
        <w:rPr>
          <w:rFonts w:ascii="Academy Cyr" w:hAnsi="Academy Cyr"/>
        </w:rPr>
        <w:t>У Пушкина был смысл, конечно,</w:t>
      </w:r>
    </w:p>
    <w:p w14:paraId="1018B8AB" w14:textId="77777777" w:rsidR="005D48DB" w:rsidRDefault="005D48DB">
      <w:pPr>
        <w:pStyle w:val="a7"/>
        <w:rPr>
          <w:rFonts w:ascii="Academy Cyr" w:hAnsi="Academy Cyr"/>
        </w:rPr>
      </w:pPr>
      <w:r>
        <w:rPr>
          <w:rFonts w:ascii="Academy Cyr" w:hAnsi="Academy Cyr"/>
        </w:rPr>
        <w:t>«Войти» в дельфийского жреца</w:t>
      </w:r>
    </w:p>
    <w:p w14:paraId="1F71211C" w14:textId="77777777" w:rsidR="005D48DB" w:rsidRDefault="005D48DB">
      <w:pPr>
        <w:pStyle w:val="a7"/>
        <w:rPr>
          <w:rFonts w:ascii="Academy Cyr" w:hAnsi="Academy Cyr"/>
        </w:rPr>
      </w:pPr>
      <w:r>
        <w:rPr>
          <w:rFonts w:ascii="Academy Cyr" w:hAnsi="Academy Cyr"/>
        </w:rPr>
        <w:t>Не только мыслью, но и внешне.</w:t>
      </w:r>
    </w:p>
    <w:p w14:paraId="520FF05C" w14:textId="77777777" w:rsidR="005D48DB" w:rsidRDefault="005D48DB">
      <w:pPr>
        <w:pStyle w:val="a7"/>
        <w:rPr>
          <w:rFonts w:ascii="Academy Cyr" w:hAnsi="Academy Cyr"/>
        </w:rPr>
      </w:pPr>
      <w:r>
        <w:rPr>
          <w:rFonts w:ascii="Academy Cyr" w:hAnsi="Academy Cyr"/>
        </w:rPr>
        <w:t>Отсюда странное начало</w:t>
      </w:r>
    </w:p>
    <w:p w14:paraId="4884D44F" w14:textId="77777777" w:rsidR="005D48DB" w:rsidRDefault="005D48DB">
      <w:pPr>
        <w:pStyle w:val="a7"/>
        <w:rPr>
          <w:rFonts w:ascii="Academy Cyr" w:hAnsi="Academy Cyr"/>
        </w:rPr>
      </w:pPr>
      <w:r>
        <w:rPr>
          <w:rFonts w:ascii="Academy Cyr" w:hAnsi="Academy Cyr"/>
        </w:rPr>
        <w:t>«Ты мне велишь»... за рядом строк</w:t>
      </w:r>
    </w:p>
    <w:p w14:paraId="2AD1C134" w14:textId="77777777" w:rsidR="005D48DB" w:rsidRDefault="005D48DB">
      <w:pPr>
        <w:pStyle w:val="a7"/>
        <w:rPr>
          <w:rFonts w:ascii="Academy Cyr" w:hAnsi="Academy Cyr"/>
        </w:rPr>
      </w:pPr>
      <w:r>
        <w:rPr>
          <w:rFonts w:ascii="Academy Cyr" w:hAnsi="Academy Cyr"/>
        </w:rPr>
        <w:t>Уже вторично прозвучало</w:t>
      </w:r>
    </w:p>
    <w:p w14:paraId="4BEDADF3" w14:textId="77777777" w:rsidR="005D48DB" w:rsidRDefault="005D48DB">
      <w:pPr>
        <w:pStyle w:val="a7"/>
        <w:rPr>
          <w:rFonts w:ascii="Academy Cyr" w:hAnsi="Academy Cyr"/>
        </w:rPr>
      </w:pPr>
      <w:r>
        <w:rPr>
          <w:rFonts w:ascii="Academy Cyr" w:hAnsi="Academy Cyr"/>
        </w:rPr>
        <w:t xml:space="preserve">«Но ты велишь»... Да кто же мог, </w:t>
      </w:r>
    </w:p>
    <w:p w14:paraId="783716BF" w14:textId="77777777" w:rsidR="005D48DB" w:rsidRDefault="005D48DB">
      <w:pPr>
        <w:pStyle w:val="a7"/>
        <w:rPr>
          <w:rFonts w:ascii="Academy Cyr" w:hAnsi="Academy Cyr"/>
        </w:rPr>
      </w:pPr>
      <w:r>
        <w:rPr>
          <w:rFonts w:ascii="Academy Cyr" w:hAnsi="Academy Cyr"/>
        </w:rPr>
        <w:t>Кто так бесцеремонно смеет</w:t>
      </w:r>
    </w:p>
    <w:p w14:paraId="7470848F" w14:textId="77777777" w:rsidR="005D48DB" w:rsidRDefault="005D48DB">
      <w:pPr>
        <w:pStyle w:val="a7"/>
        <w:rPr>
          <w:rFonts w:ascii="Academy Cyr" w:hAnsi="Academy Cyr"/>
        </w:rPr>
      </w:pPr>
      <w:r>
        <w:rPr>
          <w:rFonts w:ascii="Academy Cyr" w:hAnsi="Academy Cyr"/>
        </w:rPr>
        <w:t>Певцу свободному велеть?</w:t>
      </w:r>
    </w:p>
    <w:p w14:paraId="1B9A66CD" w14:textId="77777777" w:rsidR="005D48DB" w:rsidRDefault="005D48DB">
      <w:pPr>
        <w:pStyle w:val="a7"/>
        <w:rPr>
          <w:rFonts w:ascii="Academy Cyr" w:hAnsi="Academy Cyr"/>
        </w:rPr>
      </w:pPr>
      <w:r>
        <w:rPr>
          <w:rFonts w:ascii="Academy Cyr" w:hAnsi="Academy Cyr"/>
        </w:rPr>
        <w:t>Особа твердая, заметь;</w:t>
      </w:r>
    </w:p>
    <w:p w14:paraId="0D667BE6" w14:textId="77777777" w:rsidR="005D48DB" w:rsidRDefault="005D48DB">
      <w:pPr>
        <w:pStyle w:val="a7"/>
        <w:rPr>
          <w:rFonts w:ascii="Academy Cyr" w:hAnsi="Academy Cyr"/>
        </w:rPr>
      </w:pPr>
      <w:r>
        <w:rPr>
          <w:rFonts w:ascii="Academy Cyr" w:hAnsi="Academy Cyr"/>
        </w:rPr>
        <w:t>Тут пушкинист иной сумеет</w:t>
      </w:r>
    </w:p>
    <w:p w14:paraId="2FABED97" w14:textId="77777777" w:rsidR="005D48DB" w:rsidRDefault="005D48DB">
      <w:pPr>
        <w:pStyle w:val="a7"/>
        <w:rPr>
          <w:rFonts w:ascii="Academy Cyr" w:hAnsi="Academy Cyr"/>
        </w:rPr>
      </w:pPr>
      <w:r>
        <w:rPr>
          <w:rFonts w:ascii="Academy Cyr" w:hAnsi="Academy Cyr"/>
        </w:rPr>
        <w:t>Вести исследований гон</w:t>
      </w:r>
    </w:p>
    <w:p w14:paraId="71C674D2" w14:textId="77777777" w:rsidR="005D48DB" w:rsidRDefault="005D48DB">
      <w:pPr>
        <w:pStyle w:val="a7"/>
        <w:rPr>
          <w:rFonts w:ascii="Academy Cyr" w:hAnsi="Academy Cyr"/>
        </w:rPr>
      </w:pPr>
      <w:r>
        <w:rPr>
          <w:rFonts w:ascii="Academy Cyr" w:hAnsi="Academy Cyr"/>
        </w:rPr>
        <w:t>Годами... жертвуя карьерой,</w:t>
      </w:r>
    </w:p>
    <w:p w14:paraId="657C9A9E" w14:textId="77777777" w:rsidR="005D48DB" w:rsidRDefault="005D48DB">
      <w:pPr>
        <w:pStyle w:val="a7"/>
        <w:rPr>
          <w:rFonts w:ascii="Academy Cyr" w:hAnsi="Academy Cyr"/>
        </w:rPr>
      </w:pPr>
      <w:r>
        <w:rPr>
          <w:rFonts w:ascii="Academy Cyr" w:hAnsi="Academy Cyr"/>
        </w:rPr>
        <w:t>Стоял ли Пушкин за портьерой</w:t>
      </w:r>
    </w:p>
    <w:p w14:paraId="784482D3" w14:textId="77777777" w:rsidR="005D48DB" w:rsidRDefault="005D48DB">
      <w:pPr>
        <w:pStyle w:val="a7"/>
        <w:rPr>
          <w:rFonts w:ascii="Academy Cyr" w:hAnsi="Academy Cyr"/>
        </w:rPr>
      </w:pPr>
      <w:r>
        <w:rPr>
          <w:rFonts w:ascii="Academy Cyr" w:hAnsi="Academy Cyr"/>
        </w:rPr>
        <w:t>В покоях Долли Фикельмон.</w:t>
      </w:r>
    </w:p>
    <w:p w14:paraId="775BDA46" w14:textId="77777777" w:rsidR="005D48DB" w:rsidRDefault="005D48DB">
      <w:pPr>
        <w:pStyle w:val="a7"/>
        <w:rPr>
          <w:rFonts w:ascii="Academy Cyr" w:hAnsi="Academy Cyr"/>
        </w:rPr>
      </w:pPr>
      <w:r>
        <w:rPr>
          <w:rFonts w:ascii="Academy Cyr" w:hAnsi="Academy Cyr"/>
        </w:rPr>
        <w:t>А лучше б сердце берегли</w:t>
      </w:r>
    </w:p>
    <w:p w14:paraId="19D1B8ED" w14:textId="77777777" w:rsidR="005D48DB" w:rsidRDefault="005D48DB">
      <w:pPr>
        <w:pStyle w:val="a7"/>
        <w:rPr>
          <w:rFonts w:ascii="Academy Cyr" w:hAnsi="Academy Cyr"/>
        </w:rPr>
      </w:pPr>
      <w:r>
        <w:rPr>
          <w:rFonts w:ascii="Academy Cyr" w:hAnsi="Academy Cyr"/>
        </w:rPr>
        <w:t>Тот день холодный и короткий,</w:t>
      </w:r>
    </w:p>
    <w:p w14:paraId="1DB01B90" w14:textId="77777777" w:rsidR="005D48DB" w:rsidRDefault="005D48DB">
      <w:pPr>
        <w:pStyle w:val="a7"/>
        <w:rPr>
          <w:rFonts w:ascii="Academy Cyr" w:hAnsi="Academy Cyr"/>
        </w:rPr>
      </w:pPr>
      <w:r>
        <w:rPr>
          <w:rFonts w:ascii="Academy Cyr" w:hAnsi="Academy Cyr"/>
        </w:rPr>
        <w:t>В который за перегородкой</w:t>
      </w:r>
    </w:p>
    <w:p w14:paraId="081E3763" w14:textId="77777777" w:rsidR="005D48DB" w:rsidRDefault="005D48DB">
      <w:pPr>
        <w:pStyle w:val="a7"/>
        <w:rPr>
          <w:rFonts w:ascii="Academy Cyr" w:hAnsi="Academy Cyr"/>
        </w:rPr>
      </w:pPr>
      <w:r>
        <w:rPr>
          <w:rFonts w:ascii="Academy Cyr" w:hAnsi="Academy Cyr"/>
        </w:rPr>
        <w:t>Стенала в горе Натали.</w:t>
      </w:r>
    </w:p>
    <w:p w14:paraId="0A3F7CCD" w14:textId="77777777" w:rsidR="005D48DB" w:rsidRDefault="005D48DB">
      <w:pPr>
        <w:pStyle w:val="a7"/>
        <w:rPr>
          <w:rFonts w:ascii="Academy Cyr" w:hAnsi="Academy Cyr"/>
        </w:rPr>
      </w:pPr>
      <w:r>
        <w:rPr>
          <w:rFonts w:ascii="Academy Cyr" w:hAnsi="Academy Cyr"/>
        </w:rPr>
        <w:t>Так кто велит? Кому мольба?</w:t>
      </w:r>
    </w:p>
    <w:p w14:paraId="40A381EA" w14:textId="77777777" w:rsidR="005D48DB" w:rsidRDefault="005D48DB">
      <w:pPr>
        <w:pStyle w:val="a7"/>
        <w:rPr>
          <w:rFonts w:ascii="Academy Cyr" w:hAnsi="Academy Cyr"/>
        </w:rPr>
      </w:pPr>
      <w:r>
        <w:rPr>
          <w:rFonts w:ascii="Academy Cyr" w:hAnsi="Academy Cyr"/>
        </w:rPr>
        <w:t>Судьба, читатель мой, судьба!</w:t>
      </w:r>
    </w:p>
    <w:p w14:paraId="5BBBC5BF" w14:textId="77777777" w:rsidR="005D48DB" w:rsidRDefault="005D48DB">
      <w:pPr>
        <w:pStyle w:val="a7"/>
        <w:rPr>
          <w:rFonts w:ascii="Academy Cyr" w:hAnsi="Academy Cyr"/>
        </w:rPr>
      </w:pPr>
      <w:r>
        <w:rPr>
          <w:rFonts w:ascii="Academy Cyr" w:hAnsi="Academy Cyr"/>
        </w:rPr>
        <w:lastRenderedPageBreak/>
        <w:t>Она велит определенно,</w:t>
      </w:r>
    </w:p>
    <w:p w14:paraId="4D9E2520" w14:textId="77777777" w:rsidR="005D48DB" w:rsidRDefault="005D48DB">
      <w:pPr>
        <w:pStyle w:val="a7"/>
        <w:rPr>
          <w:rFonts w:ascii="Academy Cyr" w:hAnsi="Academy Cyr"/>
        </w:rPr>
      </w:pPr>
      <w:r>
        <w:rPr>
          <w:rFonts w:ascii="Academy Cyr" w:hAnsi="Academy Cyr"/>
        </w:rPr>
        <w:t>Презрев иронию хлыщей,</w:t>
      </w:r>
    </w:p>
    <w:p w14:paraId="47031650" w14:textId="77777777" w:rsidR="005D48DB" w:rsidRDefault="005D48DB">
      <w:pPr>
        <w:pStyle w:val="a7"/>
        <w:rPr>
          <w:rFonts w:ascii="Academy Cyr" w:hAnsi="Academy Cyr"/>
        </w:rPr>
      </w:pPr>
      <w:r>
        <w:rPr>
          <w:rFonts w:ascii="Academy Cyr" w:hAnsi="Academy Cyr"/>
        </w:rPr>
        <w:t>Помочь потомкам удивленным</w:t>
      </w:r>
    </w:p>
    <w:p w14:paraId="5C7BE529" w14:textId="77777777" w:rsidR="005D48DB" w:rsidRDefault="005D48DB">
      <w:pPr>
        <w:pStyle w:val="a7"/>
        <w:rPr>
          <w:rFonts w:ascii="Academy Cyr" w:hAnsi="Academy Cyr"/>
        </w:rPr>
      </w:pPr>
      <w:r>
        <w:rPr>
          <w:rFonts w:ascii="Academy Cyr" w:hAnsi="Academy Cyr"/>
        </w:rPr>
        <w:t>Увидеть «общий ход вещей».</w:t>
      </w:r>
    </w:p>
    <w:p w14:paraId="18133787" w14:textId="77777777" w:rsidR="005D48DB" w:rsidRDefault="005D48DB">
      <w:pPr>
        <w:pStyle w:val="a7"/>
        <w:rPr>
          <w:rFonts w:ascii="Academy Cyr" w:hAnsi="Academy Cyr"/>
        </w:rPr>
      </w:pPr>
      <w:r>
        <w:rPr>
          <w:rFonts w:ascii="Academy Cyr" w:hAnsi="Academy Cyr"/>
        </w:rPr>
        <w:t>В игривом стиле монолога</w:t>
      </w:r>
    </w:p>
    <w:p w14:paraId="34460385" w14:textId="77777777" w:rsidR="005D48DB" w:rsidRDefault="005D48DB">
      <w:pPr>
        <w:pStyle w:val="a7"/>
        <w:rPr>
          <w:rFonts w:ascii="Academy Cyr" w:hAnsi="Academy Cyr"/>
        </w:rPr>
      </w:pPr>
      <w:r>
        <w:rPr>
          <w:rFonts w:ascii="Academy Cyr" w:hAnsi="Academy Cyr"/>
        </w:rPr>
        <w:t>Увидит каждый, кто не слеп,</w:t>
      </w:r>
    </w:p>
    <w:p w14:paraId="7D01D81C" w14:textId="77777777" w:rsidR="005D48DB" w:rsidRDefault="005D48DB">
      <w:pPr>
        <w:pStyle w:val="a7"/>
        <w:rPr>
          <w:rFonts w:ascii="Academy Cyr" w:hAnsi="Academy Cyr"/>
        </w:rPr>
      </w:pPr>
      <w:r>
        <w:rPr>
          <w:rFonts w:ascii="Academy Cyr" w:hAnsi="Academy Cyr"/>
        </w:rPr>
        <w:t>Взаимовложенность судеб</w:t>
      </w:r>
    </w:p>
    <w:p w14:paraId="4ACC9F5C" w14:textId="77777777" w:rsidR="005D48DB" w:rsidRDefault="005D48DB">
      <w:pPr>
        <w:pStyle w:val="a7"/>
        <w:rPr>
          <w:rFonts w:ascii="Academy Cyr" w:hAnsi="Academy Cyr"/>
        </w:rPr>
      </w:pPr>
      <w:r>
        <w:rPr>
          <w:rFonts w:ascii="Academy Cyr" w:hAnsi="Academy Cyr"/>
        </w:rPr>
        <w:t>России и ее пророка.</w:t>
      </w:r>
    </w:p>
    <w:p w14:paraId="270A698F" w14:textId="77777777" w:rsidR="005D48DB" w:rsidRDefault="005D48DB">
      <w:pPr>
        <w:pStyle w:val="a7"/>
        <w:rPr>
          <w:rFonts w:ascii="Academy Cyr" w:hAnsi="Academy Cyr"/>
        </w:rPr>
      </w:pPr>
      <w:r>
        <w:rPr>
          <w:rFonts w:ascii="Academy Cyr" w:hAnsi="Academy Cyr"/>
        </w:rPr>
        <w:t>Atande! Мы через века</w:t>
      </w:r>
    </w:p>
    <w:p w14:paraId="55806452" w14:textId="77777777" w:rsidR="005D48DB" w:rsidRDefault="005D48DB">
      <w:pPr>
        <w:pStyle w:val="a7"/>
        <w:rPr>
          <w:rFonts w:ascii="Academy Cyr" w:hAnsi="Academy Cyr"/>
        </w:rPr>
      </w:pPr>
      <w:r>
        <w:rPr>
          <w:rFonts w:ascii="Academy Cyr" w:hAnsi="Academy Cyr"/>
        </w:rPr>
        <w:t>Забрались в самый заповедник.</w:t>
      </w:r>
    </w:p>
    <w:p w14:paraId="399581AB" w14:textId="77777777" w:rsidR="005D48DB" w:rsidRDefault="005D48DB">
      <w:pPr>
        <w:pStyle w:val="a7"/>
        <w:rPr>
          <w:rFonts w:ascii="Academy Cyr" w:hAnsi="Academy Cyr"/>
        </w:rPr>
      </w:pPr>
      <w:r>
        <w:rPr>
          <w:rFonts w:ascii="Academy Cyr" w:hAnsi="Academy Cyr"/>
        </w:rPr>
        <w:t>Между эпохами посредник —</w:t>
      </w:r>
    </w:p>
    <w:p w14:paraId="379C5BD5" w14:textId="77777777" w:rsidR="005D48DB" w:rsidRDefault="005D48DB">
      <w:pPr>
        <w:pStyle w:val="a7"/>
        <w:rPr>
          <w:rFonts w:ascii="Academy Cyr" w:hAnsi="Academy Cyr"/>
        </w:rPr>
      </w:pPr>
      <w:r>
        <w:rPr>
          <w:rFonts w:ascii="Academy Cyr" w:hAnsi="Academy Cyr"/>
        </w:rPr>
        <w:t>Лишь стихотворная строка.</w:t>
      </w:r>
    </w:p>
    <w:p w14:paraId="047BC4A3" w14:textId="77777777" w:rsidR="005D48DB" w:rsidRDefault="005D48DB">
      <w:pPr>
        <w:pStyle w:val="a7"/>
      </w:pPr>
    </w:p>
    <w:p w14:paraId="1B3354EB" w14:textId="77777777" w:rsidR="005D48DB" w:rsidRDefault="005D48DB">
      <w:pPr>
        <w:pStyle w:val="a7"/>
        <w:rPr>
          <w:rFonts w:ascii="Academy Cyr" w:hAnsi="Academy Cyr"/>
        </w:rPr>
      </w:pPr>
      <w:r>
        <w:rPr>
          <w:rFonts w:ascii="Academy Cyr" w:hAnsi="Academy Cyr"/>
        </w:rPr>
        <w:t>Продолжим. Финн остановился</w:t>
      </w:r>
    </w:p>
    <w:p w14:paraId="1B4D7B96" w14:textId="77777777" w:rsidR="005D48DB" w:rsidRDefault="005D48DB">
      <w:pPr>
        <w:pStyle w:val="a7"/>
        <w:rPr>
          <w:rFonts w:ascii="Academy Cyr" w:hAnsi="Academy Cyr"/>
        </w:rPr>
      </w:pPr>
      <w:r>
        <w:rPr>
          <w:rFonts w:ascii="Academy Cyr" w:hAnsi="Academy Cyr"/>
        </w:rPr>
        <w:t>В хранимом Богом уголке.</w:t>
      </w:r>
    </w:p>
    <w:p w14:paraId="068AF686" w14:textId="77777777" w:rsidR="005D48DB" w:rsidRDefault="005D48DB">
      <w:pPr>
        <w:pStyle w:val="a7"/>
        <w:rPr>
          <w:rFonts w:ascii="Academy Cyr" w:hAnsi="Academy Cyr"/>
        </w:rPr>
      </w:pPr>
      <w:r>
        <w:rPr>
          <w:rFonts w:ascii="Academy Cyr" w:hAnsi="Academy Cyr"/>
        </w:rPr>
        <w:t>Зеленой змейкой плющ завился</w:t>
      </w:r>
    </w:p>
    <w:p w14:paraId="1C201BAB" w14:textId="77777777" w:rsidR="005D48DB" w:rsidRDefault="005D48DB">
      <w:pPr>
        <w:pStyle w:val="a7"/>
        <w:rPr>
          <w:rFonts w:ascii="Academy Cyr" w:hAnsi="Academy Cyr"/>
        </w:rPr>
      </w:pPr>
      <w:r>
        <w:rPr>
          <w:rFonts w:ascii="Academy Cyr" w:hAnsi="Academy Cyr"/>
        </w:rPr>
        <w:t>На худосочном стебельке,</w:t>
      </w:r>
    </w:p>
    <w:p w14:paraId="16D23050" w14:textId="77777777" w:rsidR="005D48DB" w:rsidRDefault="005D48DB">
      <w:pPr>
        <w:pStyle w:val="a7"/>
        <w:rPr>
          <w:rFonts w:ascii="Academy Cyr" w:hAnsi="Academy Cyr"/>
        </w:rPr>
      </w:pPr>
      <w:r>
        <w:rPr>
          <w:rFonts w:ascii="Academy Cyr" w:hAnsi="Academy Cyr"/>
        </w:rPr>
        <w:t>Гранита треснувшие плитки,</w:t>
      </w:r>
    </w:p>
    <w:p w14:paraId="18942197" w14:textId="77777777" w:rsidR="005D48DB" w:rsidRDefault="005D48DB">
      <w:pPr>
        <w:pStyle w:val="a7"/>
        <w:rPr>
          <w:rFonts w:ascii="Academy Cyr" w:hAnsi="Academy Cyr"/>
        </w:rPr>
      </w:pPr>
      <w:r>
        <w:rPr>
          <w:rFonts w:ascii="Academy Cyr" w:hAnsi="Academy Cyr"/>
        </w:rPr>
        <w:t>Платан, обугленный грозой,</w:t>
      </w:r>
    </w:p>
    <w:p w14:paraId="05D95DFF" w14:textId="77777777" w:rsidR="005D48DB" w:rsidRDefault="005D48DB">
      <w:pPr>
        <w:pStyle w:val="a7"/>
        <w:rPr>
          <w:rFonts w:ascii="Academy Cyr" w:hAnsi="Academy Cyr"/>
        </w:rPr>
      </w:pPr>
      <w:r>
        <w:rPr>
          <w:rFonts w:ascii="Academy Cyr" w:hAnsi="Academy Cyr"/>
        </w:rPr>
        <w:t xml:space="preserve">Рябые, тусклые улитки, </w:t>
      </w:r>
    </w:p>
    <w:p w14:paraId="7EF7C5B1" w14:textId="77777777" w:rsidR="005D48DB" w:rsidRDefault="005D48DB">
      <w:pPr>
        <w:pStyle w:val="a7"/>
        <w:rPr>
          <w:rFonts w:ascii="Academy Cyr" w:hAnsi="Academy Cyr"/>
        </w:rPr>
      </w:pPr>
      <w:r>
        <w:rPr>
          <w:rFonts w:ascii="Academy Cyr" w:hAnsi="Academy Cyr"/>
        </w:rPr>
        <w:t>С упругой слитые лозой.</w:t>
      </w:r>
    </w:p>
    <w:p w14:paraId="02681123" w14:textId="77777777" w:rsidR="005D48DB" w:rsidRDefault="005D48DB">
      <w:pPr>
        <w:pStyle w:val="a7"/>
        <w:rPr>
          <w:rFonts w:ascii="Academy Cyr" w:hAnsi="Academy Cyr"/>
        </w:rPr>
      </w:pPr>
      <w:r>
        <w:rPr>
          <w:rFonts w:ascii="Academy Cyr" w:hAnsi="Academy Cyr"/>
        </w:rPr>
        <w:t>Здесь за скалистою грядою</w:t>
      </w:r>
    </w:p>
    <w:p w14:paraId="6D662CAD" w14:textId="77777777" w:rsidR="005D48DB" w:rsidRDefault="005D48DB">
      <w:pPr>
        <w:pStyle w:val="a7"/>
        <w:rPr>
          <w:rFonts w:ascii="Academy Cyr" w:hAnsi="Academy Cyr"/>
        </w:rPr>
      </w:pPr>
      <w:r>
        <w:rPr>
          <w:rFonts w:ascii="Academy Cyr" w:hAnsi="Academy Cyr"/>
        </w:rPr>
        <w:t>Текут волшебные ручьи</w:t>
      </w:r>
    </w:p>
    <w:p w14:paraId="03CCD533" w14:textId="77777777" w:rsidR="005D48DB" w:rsidRDefault="005D48DB">
      <w:pPr>
        <w:pStyle w:val="a7"/>
        <w:rPr>
          <w:rFonts w:ascii="Academy Cyr" w:hAnsi="Academy Cyr"/>
        </w:rPr>
      </w:pPr>
      <w:r>
        <w:rPr>
          <w:rFonts w:ascii="Academy Cyr" w:hAnsi="Academy Cyr"/>
        </w:rPr>
        <w:t>С живой и мертвою водою.</w:t>
      </w:r>
    </w:p>
    <w:p w14:paraId="641BC2BE" w14:textId="77777777" w:rsidR="005D48DB" w:rsidRDefault="005D48DB">
      <w:pPr>
        <w:pStyle w:val="a7"/>
        <w:rPr>
          <w:rFonts w:ascii="Academy Cyr" w:hAnsi="Academy Cyr"/>
        </w:rPr>
      </w:pPr>
      <w:r>
        <w:rPr>
          <w:rFonts w:ascii="Academy Cyr" w:hAnsi="Academy Cyr"/>
        </w:rPr>
        <w:t>Два духа к ним хранят ключи,</w:t>
      </w:r>
    </w:p>
    <w:p w14:paraId="180ADC3A" w14:textId="77777777" w:rsidR="005D48DB" w:rsidRDefault="005D48DB">
      <w:pPr>
        <w:pStyle w:val="a7"/>
        <w:rPr>
          <w:rFonts w:ascii="Academy Cyr" w:hAnsi="Academy Cyr"/>
        </w:rPr>
      </w:pPr>
      <w:r>
        <w:rPr>
          <w:rFonts w:ascii="Academy Cyr" w:hAnsi="Academy Cyr"/>
        </w:rPr>
        <w:t>За много верст не допуская</w:t>
      </w:r>
    </w:p>
    <w:p w14:paraId="73AF5171" w14:textId="77777777" w:rsidR="005D48DB" w:rsidRDefault="005D48DB">
      <w:pPr>
        <w:pStyle w:val="a7"/>
        <w:rPr>
          <w:rFonts w:ascii="Academy Cyr" w:hAnsi="Academy Cyr"/>
        </w:rPr>
      </w:pPr>
      <w:r>
        <w:rPr>
          <w:rFonts w:ascii="Academy Cyr" w:hAnsi="Academy Cyr"/>
        </w:rPr>
        <w:t>Ни экстрасенсов, ни Наин, —</w:t>
      </w:r>
    </w:p>
    <w:p w14:paraId="27D45AFB" w14:textId="77777777" w:rsidR="005D48DB" w:rsidRDefault="005D48DB">
      <w:pPr>
        <w:pStyle w:val="a7"/>
        <w:rPr>
          <w:rFonts w:ascii="Academy Cyr" w:hAnsi="Academy Cyr"/>
        </w:rPr>
      </w:pPr>
      <w:r>
        <w:rPr>
          <w:rFonts w:ascii="Academy Cyr" w:hAnsi="Academy Cyr"/>
        </w:rPr>
        <w:t>Совсем другое — вещий Финн.</w:t>
      </w:r>
    </w:p>
    <w:p w14:paraId="18B31DA3" w14:textId="77777777" w:rsidR="005D48DB" w:rsidRDefault="005D48DB">
      <w:pPr>
        <w:pStyle w:val="a7"/>
        <w:rPr>
          <w:rFonts w:ascii="Academy Cyr" w:hAnsi="Academy Cyr"/>
        </w:rPr>
      </w:pPr>
      <w:r>
        <w:rPr>
          <w:rFonts w:ascii="Academy Cyr" w:hAnsi="Academy Cyr"/>
        </w:rPr>
        <w:t>Кувшины в воды опуская</w:t>
      </w:r>
    </w:p>
    <w:p w14:paraId="2A84B083" w14:textId="77777777" w:rsidR="005D48DB" w:rsidRDefault="005D48DB">
      <w:pPr>
        <w:pStyle w:val="a7"/>
        <w:rPr>
          <w:rFonts w:ascii="Academy Cyr" w:hAnsi="Academy Cyr"/>
        </w:rPr>
      </w:pPr>
      <w:r>
        <w:rPr>
          <w:rFonts w:ascii="Academy Cyr" w:hAnsi="Academy Cyr"/>
        </w:rPr>
        <w:t>Спокойно наполняет он.</w:t>
      </w:r>
    </w:p>
    <w:p w14:paraId="3F745134" w14:textId="77777777" w:rsidR="005D48DB" w:rsidRDefault="005D48DB">
      <w:pPr>
        <w:pStyle w:val="a7"/>
        <w:rPr>
          <w:rFonts w:ascii="Academy Cyr" w:hAnsi="Academy Cyr"/>
        </w:rPr>
      </w:pPr>
      <w:r>
        <w:rPr>
          <w:rFonts w:ascii="Academy Cyr" w:hAnsi="Academy Cyr"/>
        </w:rPr>
        <w:t>И мы не будем волноваться,</w:t>
      </w:r>
    </w:p>
    <w:p w14:paraId="6C5C19E5" w14:textId="77777777" w:rsidR="005D48DB" w:rsidRDefault="005D48DB">
      <w:pPr>
        <w:pStyle w:val="a7"/>
        <w:rPr>
          <w:rFonts w:ascii="Academy Cyr" w:hAnsi="Academy Cyr"/>
        </w:rPr>
      </w:pPr>
      <w:r>
        <w:rPr>
          <w:rFonts w:ascii="Academy Cyr" w:hAnsi="Academy Cyr"/>
        </w:rPr>
        <w:t>Нам ясно, что Руслан спасен.</w:t>
      </w:r>
    </w:p>
    <w:p w14:paraId="245A5683" w14:textId="77777777" w:rsidR="005D48DB" w:rsidRDefault="005D48DB">
      <w:pPr>
        <w:pStyle w:val="a7"/>
        <w:rPr>
          <w:rFonts w:ascii="Academy Cyr" w:hAnsi="Academy Cyr"/>
        </w:rPr>
      </w:pPr>
      <w:r>
        <w:rPr>
          <w:rFonts w:ascii="Academy Cyr" w:hAnsi="Academy Cyr"/>
        </w:rPr>
        <w:t>С ключами надо разобраться.</w:t>
      </w:r>
    </w:p>
    <w:p w14:paraId="38B59DDB" w14:textId="77777777" w:rsidR="005D48DB" w:rsidRDefault="005D48DB">
      <w:pPr>
        <w:pStyle w:val="a7"/>
        <w:rPr>
          <w:rFonts w:ascii="Academy Cyr" w:hAnsi="Academy Cyr"/>
        </w:rPr>
      </w:pPr>
      <w:r>
        <w:rPr>
          <w:rFonts w:ascii="Academy Cyr" w:hAnsi="Academy Cyr"/>
        </w:rPr>
        <w:t>Вот «льется», как скульптуры льют,</w:t>
      </w:r>
    </w:p>
    <w:p w14:paraId="2A75B23A" w14:textId="77777777" w:rsidR="005D48DB" w:rsidRDefault="005D48DB">
      <w:pPr>
        <w:pStyle w:val="a7"/>
        <w:rPr>
          <w:rFonts w:ascii="Academy Cyr" w:hAnsi="Academy Cyr"/>
        </w:rPr>
      </w:pPr>
      <w:r>
        <w:rPr>
          <w:rFonts w:ascii="Academy Cyr" w:hAnsi="Academy Cyr"/>
        </w:rPr>
        <w:t>Источник с «мертвою водою»;</w:t>
      </w:r>
    </w:p>
    <w:p w14:paraId="0043227B" w14:textId="77777777" w:rsidR="005D48DB" w:rsidRDefault="005D48DB">
      <w:pPr>
        <w:pStyle w:val="a7"/>
        <w:rPr>
          <w:rFonts w:ascii="Academy Cyr" w:hAnsi="Academy Cyr"/>
        </w:rPr>
      </w:pPr>
      <w:r>
        <w:rPr>
          <w:rFonts w:ascii="Academy Cyr" w:hAnsi="Academy Cyr"/>
        </w:rPr>
        <w:t>Лишь он способен русский люд</w:t>
      </w:r>
    </w:p>
    <w:p w14:paraId="2A8E8022" w14:textId="77777777" w:rsidR="005D48DB" w:rsidRDefault="005D48DB">
      <w:pPr>
        <w:pStyle w:val="a7"/>
        <w:rPr>
          <w:rFonts w:ascii="Academy Cyr" w:hAnsi="Academy Cyr"/>
        </w:rPr>
      </w:pPr>
      <w:r>
        <w:rPr>
          <w:rFonts w:ascii="Academy Cyr" w:hAnsi="Academy Cyr"/>
        </w:rPr>
        <w:lastRenderedPageBreak/>
        <w:t>Скрепить концепцией одною.</w:t>
      </w:r>
    </w:p>
    <w:p w14:paraId="37D65BB7" w14:textId="77777777" w:rsidR="005D48DB" w:rsidRDefault="005D48DB">
      <w:pPr>
        <w:pStyle w:val="a7"/>
        <w:rPr>
          <w:rFonts w:ascii="Academy Cyr" w:hAnsi="Academy Cyr"/>
        </w:rPr>
      </w:pPr>
      <w:r>
        <w:rPr>
          <w:rFonts w:ascii="Academy Cyr" w:hAnsi="Academy Cyr"/>
        </w:rPr>
        <w:t>«Живой волною» ключ «течет»</w:t>
      </w:r>
    </w:p>
    <w:p w14:paraId="358948A8" w14:textId="77777777" w:rsidR="005D48DB" w:rsidRDefault="005D48DB">
      <w:pPr>
        <w:pStyle w:val="a7"/>
        <w:rPr>
          <w:rFonts w:ascii="Academy Cyr" w:hAnsi="Academy Cyr"/>
        </w:rPr>
      </w:pPr>
      <w:r>
        <w:rPr>
          <w:rFonts w:ascii="Academy Cyr" w:hAnsi="Academy Cyr"/>
        </w:rPr>
        <w:t>По диалектике закону —</w:t>
      </w:r>
    </w:p>
    <w:p w14:paraId="6EB53250" w14:textId="77777777" w:rsidR="005D48DB" w:rsidRDefault="005D48DB">
      <w:pPr>
        <w:pStyle w:val="a7"/>
        <w:rPr>
          <w:rFonts w:ascii="Academy Cyr" w:hAnsi="Academy Cyr"/>
        </w:rPr>
      </w:pPr>
      <w:r>
        <w:rPr>
          <w:rFonts w:ascii="Academy Cyr" w:hAnsi="Academy Cyr"/>
        </w:rPr>
        <w:t>Он призван вопреки Сиону</w:t>
      </w:r>
    </w:p>
    <w:p w14:paraId="38582CBC" w14:textId="77777777" w:rsidR="005D48DB" w:rsidRDefault="005D48DB">
      <w:pPr>
        <w:pStyle w:val="a7"/>
        <w:rPr>
          <w:rFonts w:ascii="Academy Cyr" w:hAnsi="Academy Cyr"/>
        </w:rPr>
      </w:pPr>
      <w:r>
        <w:rPr>
          <w:rFonts w:ascii="Academy Cyr" w:hAnsi="Academy Cyr"/>
        </w:rPr>
        <w:t>Вдохнуть уверенность в народ.</w:t>
      </w:r>
    </w:p>
    <w:p w14:paraId="29B903F0" w14:textId="77777777" w:rsidR="005D48DB" w:rsidRDefault="005D48DB">
      <w:pPr>
        <w:pStyle w:val="a7"/>
        <w:rPr>
          <w:rFonts w:ascii="Academy Cyr" w:hAnsi="Academy Cyr"/>
        </w:rPr>
      </w:pPr>
      <w:r>
        <w:rPr>
          <w:rFonts w:ascii="Academy Cyr" w:hAnsi="Academy Cyr"/>
        </w:rPr>
        <w:t>Но любознательный при этом</w:t>
      </w:r>
    </w:p>
    <w:p w14:paraId="39D8C749" w14:textId="77777777" w:rsidR="005D48DB" w:rsidRDefault="005D48DB">
      <w:pPr>
        <w:pStyle w:val="a7"/>
        <w:rPr>
          <w:rFonts w:ascii="Academy Cyr" w:hAnsi="Academy Cyr"/>
        </w:rPr>
      </w:pPr>
      <w:r>
        <w:rPr>
          <w:rFonts w:ascii="Academy Cyr" w:hAnsi="Academy Cyr"/>
        </w:rPr>
        <w:t>Здесь новый уровень найдет;</w:t>
      </w:r>
    </w:p>
    <w:p w14:paraId="4C61FEBB" w14:textId="77777777" w:rsidR="005D48DB" w:rsidRDefault="005D48DB">
      <w:pPr>
        <w:pStyle w:val="a7"/>
        <w:rPr>
          <w:rFonts w:ascii="Academy Cyr" w:hAnsi="Academy Cyr"/>
        </w:rPr>
      </w:pPr>
      <w:r>
        <w:rPr>
          <w:rFonts w:ascii="Academy Cyr" w:hAnsi="Academy Cyr"/>
        </w:rPr>
        <w:t>Ключи еще с одним секретом:</w:t>
      </w:r>
    </w:p>
    <w:p w14:paraId="66762326" w14:textId="77777777" w:rsidR="005D48DB" w:rsidRDefault="005D48DB">
      <w:pPr>
        <w:pStyle w:val="a7"/>
        <w:rPr>
          <w:rFonts w:ascii="Academy Cyr" w:hAnsi="Academy Cyr"/>
        </w:rPr>
      </w:pPr>
      <w:r>
        <w:rPr>
          <w:rFonts w:ascii="Academy Cyr" w:hAnsi="Academy Cyr"/>
        </w:rPr>
        <w:t>Течет «ОДИН», а льется «ТОТ»,</w:t>
      </w:r>
    </w:p>
    <w:p w14:paraId="5D2F5320" w14:textId="77777777" w:rsidR="005D48DB" w:rsidRDefault="005D48DB">
      <w:pPr>
        <w:pStyle w:val="a7"/>
        <w:rPr>
          <w:rFonts w:ascii="Academy Cyr" w:hAnsi="Academy Cyr"/>
        </w:rPr>
      </w:pPr>
      <w:r>
        <w:rPr>
          <w:rFonts w:ascii="Academy Cyr" w:hAnsi="Academy Cyr"/>
        </w:rPr>
        <w:t>ОДИН — Бог Мира Триединый,</w:t>
      </w:r>
    </w:p>
    <w:p w14:paraId="7B94E929" w14:textId="77777777" w:rsidR="005D48DB" w:rsidRDefault="005D48DB">
      <w:pPr>
        <w:pStyle w:val="a7"/>
        <w:rPr>
          <w:rFonts w:ascii="Academy Cyr" w:hAnsi="Academy Cyr"/>
        </w:rPr>
      </w:pPr>
      <w:r>
        <w:rPr>
          <w:rFonts w:ascii="Academy Cyr" w:hAnsi="Academy Cyr"/>
        </w:rPr>
        <w:t>Его начало и венец,</w:t>
      </w:r>
    </w:p>
    <w:p w14:paraId="1AC1B160" w14:textId="77777777" w:rsidR="005D48DB" w:rsidRDefault="005D48DB">
      <w:pPr>
        <w:pStyle w:val="a7"/>
        <w:rPr>
          <w:rFonts w:ascii="Academy Cyr" w:hAnsi="Academy Cyr"/>
        </w:rPr>
      </w:pPr>
      <w:r>
        <w:rPr>
          <w:rFonts w:ascii="Academy Cyr" w:hAnsi="Academy Cyr"/>
        </w:rPr>
        <w:t>А  ТОТ — Гермес — считай отец</w:t>
      </w:r>
    </w:p>
    <w:p w14:paraId="13BE5D82" w14:textId="77777777" w:rsidR="005D48DB" w:rsidRDefault="005D48DB">
      <w:pPr>
        <w:pStyle w:val="a7"/>
        <w:rPr>
          <w:rFonts w:ascii="Academy Cyr" w:hAnsi="Academy Cyr"/>
        </w:rPr>
      </w:pPr>
      <w:r>
        <w:rPr>
          <w:rFonts w:ascii="Academy Cyr" w:hAnsi="Academy Cyr"/>
        </w:rPr>
        <w:t>Эзотерической доктрины,</w:t>
      </w:r>
    </w:p>
    <w:p w14:paraId="09160F75" w14:textId="77777777" w:rsidR="005D48DB" w:rsidRDefault="005D48DB">
      <w:pPr>
        <w:pStyle w:val="a7"/>
        <w:rPr>
          <w:rFonts w:ascii="Academy Cyr" w:hAnsi="Academy Cyr"/>
        </w:rPr>
      </w:pPr>
      <w:r>
        <w:rPr>
          <w:rFonts w:ascii="Academy Cyr" w:hAnsi="Academy Cyr"/>
        </w:rPr>
        <w:t>Подхваченной жрецами Ра</w:t>
      </w:r>
    </w:p>
    <w:p w14:paraId="2E5BBD11" w14:textId="77777777" w:rsidR="005D48DB" w:rsidRDefault="005D48DB">
      <w:pPr>
        <w:pStyle w:val="a7"/>
        <w:rPr>
          <w:rFonts w:ascii="Academy Cyr" w:hAnsi="Academy Cyr"/>
        </w:rPr>
      </w:pPr>
      <w:r>
        <w:rPr>
          <w:rFonts w:ascii="Academy Cyr" w:hAnsi="Academy Cyr"/>
        </w:rPr>
        <w:t>И для непосвященных — скрытной.</w:t>
      </w:r>
    </w:p>
    <w:p w14:paraId="10710C8C" w14:textId="77777777" w:rsidR="005D48DB" w:rsidRDefault="005D48DB">
      <w:pPr>
        <w:pStyle w:val="a7"/>
        <w:rPr>
          <w:rFonts w:ascii="Academy Cyr" w:hAnsi="Academy Cyr"/>
        </w:rPr>
      </w:pPr>
      <w:r>
        <w:rPr>
          <w:rFonts w:ascii="Academy Cyr" w:hAnsi="Academy Cyr"/>
        </w:rPr>
        <w:t>Теперь читатель любопытный</w:t>
      </w:r>
    </w:p>
    <w:p w14:paraId="5BFB0264" w14:textId="77777777" w:rsidR="005D48DB" w:rsidRDefault="005D48DB">
      <w:pPr>
        <w:pStyle w:val="a7"/>
        <w:rPr>
          <w:rFonts w:ascii="Academy Cyr" w:hAnsi="Academy Cyr"/>
        </w:rPr>
      </w:pPr>
      <w:r>
        <w:rPr>
          <w:rFonts w:ascii="Academy Cyr" w:hAnsi="Academy Cyr"/>
        </w:rPr>
        <w:t>Тут может думать до утра;</w:t>
      </w:r>
    </w:p>
    <w:p w14:paraId="4797A49F" w14:textId="77777777" w:rsidR="005D48DB" w:rsidRDefault="005D48DB">
      <w:pPr>
        <w:pStyle w:val="a7"/>
        <w:rPr>
          <w:rFonts w:ascii="Academy Cyr" w:hAnsi="Academy Cyr"/>
        </w:rPr>
      </w:pPr>
      <w:r>
        <w:rPr>
          <w:rFonts w:ascii="Academy Cyr" w:hAnsi="Academy Cyr"/>
        </w:rPr>
        <w:t>Пусть разбирается один,</w:t>
      </w:r>
    </w:p>
    <w:p w14:paraId="1F934FFD" w14:textId="77777777" w:rsidR="005D48DB" w:rsidRDefault="005D48DB">
      <w:pPr>
        <w:pStyle w:val="a7"/>
        <w:rPr>
          <w:rFonts w:ascii="Academy Cyr" w:hAnsi="Academy Cyr"/>
        </w:rPr>
      </w:pPr>
      <w:r>
        <w:rPr>
          <w:rFonts w:ascii="Academy Cyr" w:hAnsi="Academy Cyr"/>
        </w:rPr>
        <w:t>Мы за Фарлафом последим.</w:t>
      </w:r>
    </w:p>
    <w:p w14:paraId="717069C9" w14:textId="77777777" w:rsidR="005D48DB" w:rsidRDefault="005D48DB">
      <w:pPr>
        <w:pStyle w:val="a7"/>
      </w:pPr>
    </w:p>
    <w:p w14:paraId="00972BCD" w14:textId="77777777" w:rsidR="005D48DB" w:rsidRDefault="005D48DB">
      <w:pPr>
        <w:pStyle w:val="a7"/>
        <w:rPr>
          <w:rFonts w:ascii="Academy Cyr" w:hAnsi="Academy Cyr"/>
        </w:rPr>
      </w:pPr>
      <w:r>
        <w:rPr>
          <w:rFonts w:ascii="Academy Cyr" w:hAnsi="Academy Cyr"/>
        </w:rPr>
        <w:t>Да! Где Фарлаф? — обеспокоясь,</w:t>
      </w:r>
    </w:p>
    <w:p w14:paraId="4277FA9D" w14:textId="77777777" w:rsidR="005D48DB" w:rsidRDefault="005D48DB">
      <w:pPr>
        <w:pStyle w:val="a7"/>
        <w:rPr>
          <w:rFonts w:ascii="Academy Cyr" w:hAnsi="Academy Cyr"/>
        </w:rPr>
      </w:pPr>
      <w:r>
        <w:rPr>
          <w:rFonts w:ascii="Academy Cyr" w:hAnsi="Academy Cyr"/>
        </w:rPr>
        <w:t>Уже тревожится народ.</w:t>
      </w:r>
    </w:p>
    <w:p w14:paraId="0FD63A26" w14:textId="77777777" w:rsidR="005D48DB" w:rsidRDefault="005D48DB">
      <w:pPr>
        <w:pStyle w:val="a7"/>
        <w:rPr>
          <w:rFonts w:ascii="Academy Cyr" w:hAnsi="Academy Cyr"/>
        </w:rPr>
      </w:pPr>
      <w:r>
        <w:rPr>
          <w:rFonts w:ascii="Academy Cyr" w:hAnsi="Academy Cyr"/>
        </w:rPr>
        <w:t>А он , как в неком фильме НОИС</w:t>
      </w:r>
    </w:p>
    <w:p w14:paraId="28816BF8" w14:textId="77777777" w:rsidR="005D48DB" w:rsidRDefault="005D48DB">
      <w:pPr>
        <w:pStyle w:val="a7"/>
        <w:rPr>
          <w:rFonts w:ascii="Academy Cyr" w:hAnsi="Academy Cyr"/>
        </w:rPr>
      </w:pPr>
      <w:r>
        <w:rPr>
          <w:rFonts w:ascii="Academy Cyr" w:hAnsi="Academy Cyr"/>
        </w:rPr>
        <w:t>(Читайте задом наперед),</w:t>
      </w:r>
    </w:p>
    <w:p w14:paraId="0817CA5C" w14:textId="77777777" w:rsidR="005D48DB" w:rsidRDefault="005D48DB">
      <w:pPr>
        <w:pStyle w:val="a7"/>
        <w:rPr>
          <w:rFonts w:ascii="Academy Cyr" w:hAnsi="Academy Cyr"/>
        </w:rPr>
      </w:pPr>
      <w:r>
        <w:rPr>
          <w:rFonts w:ascii="Academy Cyr" w:hAnsi="Academy Cyr"/>
        </w:rPr>
        <w:t>Из века в век, как заводной,</w:t>
      </w:r>
    </w:p>
    <w:p w14:paraId="13BAE6EB" w14:textId="77777777" w:rsidR="005D48DB" w:rsidRDefault="005D48DB">
      <w:pPr>
        <w:pStyle w:val="a7"/>
        <w:rPr>
          <w:rFonts w:ascii="Academy Cyr" w:hAnsi="Academy Cyr"/>
        </w:rPr>
      </w:pPr>
      <w:r>
        <w:rPr>
          <w:rFonts w:ascii="Academy Cyr" w:hAnsi="Academy Cyr"/>
        </w:rPr>
        <w:t>Ползет со спящею княжной.</w:t>
      </w:r>
    </w:p>
    <w:p w14:paraId="04398165" w14:textId="77777777" w:rsidR="005D48DB" w:rsidRDefault="005D48DB">
      <w:pPr>
        <w:pStyle w:val="a7"/>
        <w:rPr>
          <w:rFonts w:ascii="Academy Cyr" w:hAnsi="Academy Cyr"/>
        </w:rPr>
      </w:pPr>
      <w:r>
        <w:rPr>
          <w:rFonts w:ascii="Academy Cyr" w:hAnsi="Academy Cyr"/>
        </w:rPr>
        <w:t>Чуть карла потерял контроль</w:t>
      </w:r>
    </w:p>
    <w:p w14:paraId="2D259FC3" w14:textId="77777777" w:rsidR="005D48DB" w:rsidRDefault="005D48DB">
      <w:pPr>
        <w:pStyle w:val="a7"/>
        <w:rPr>
          <w:rFonts w:ascii="Academy Cyr" w:hAnsi="Academy Cyr"/>
        </w:rPr>
      </w:pPr>
      <w:r>
        <w:rPr>
          <w:rFonts w:ascii="Academy Cyr" w:hAnsi="Academy Cyr"/>
        </w:rPr>
        <w:t>Над иерархией кагала,</w:t>
      </w:r>
    </w:p>
    <w:p w14:paraId="176ECBCB" w14:textId="77777777" w:rsidR="005D48DB" w:rsidRDefault="005D48DB">
      <w:pPr>
        <w:pStyle w:val="a7"/>
        <w:rPr>
          <w:rFonts w:ascii="Academy Cyr" w:hAnsi="Academy Cyr"/>
        </w:rPr>
      </w:pPr>
      <w:r>
        <w:rPr>
          <w:rFonts w:ascii="Academy Cyr" w:hAnsi="Academy Cyr"/>
        </w:rPr>
        <w:t>Вмиг отсебятину погнала</w:t>
      </w:r>
    </w:p>
    <w:p w14:paraId="108CD6F5" w14:textId="77777777" w:rsidR="005D48DB" w:rsidRDefault="005D48DB">
      <w:pPr>
        <w:pStyle w:val="a7"/>
        <w:rPr>
          <w:rFonts w:ascii="Academy Cyr" w:hAnsi="Academy Cyr"/>
        </w:rPr>
      </w:pPr>
      <w:r>
        <w:rPr>
          <w:rFonts w:ascii="Academy Cyr" w:hAnsi="Academy Cyr"/>
        </w:rPr>
        <w:t>Наина, навязавши роль</w:t>
      </w:r>
    </w:p>
    <w:p w14:paraId="061F2EED" w14:textId="77777777" w:rsidR="005D48DB" w:rsidRDefault="005D48DB">
      <w:pPr>
        <w:pStyle w:val="a7"/>
        <w:rPr>
          <w:rFonts w:ascii="Academy Cyr" w:hAnsi="Academy Cyr"/>
        </w:rPr>
      </w:pPr>
      <w:r>
        <w:rPr>
          <w:rFonts w:ascii="Academy Cyr" w:hAnsi="Academy Cyr"/>
        </w:rPr>
        <w:t>Освободителя — мессии</w:t>
      </w:r>
    </w:p>
    <w:p w14:paraId="7557FD3B" w14:textId="77777777" w:rsidR="005D48DB" w:rsidRDefault="005D48DB">
      <w:pPr>
        <w:pStyle w:val="a7"/>
        <w:rPr>
          <w:rFonts w:ascii="Academy Cyr" w:hAnsi="Academy Cyr"/>
        </w:rPr>
      </w:pPr>
      <w:r>
        <w:rPr>
          <w:rFonts w:ascii="Academy Cyr" w:hAnsi="Academy Cyr"/>
        </w:rPr>
        <w:t>Фарлафу. Ну а тот и рад:</w:t>
      </w:r>
    </w:p>
    <w:p w14:paraId="4B9AB70B" w14:textId="77777777" w:rsidR="005D48DB" w:rsidRDefault="005D48DB">
      <w:pPr>
        <w:pStyle w:val="a7"/>
        <w:rPr>
          <w:rFonts w:ascii="Academy Cyr" w:hAnsi="Academy Cyr"/>
        </w:rPr>
      </w:pPr>
      <w:r>
        <w:rPr>
          <w:rFonts w:ascii="Academy Cyr" w:hAnsi="Academy Cyr"/>
        </w:rPr>
        <w:t>Въезжает важно в стольный град,</w:t>
      </w:r>
    </w:p>
    <w:p w14:paraId="096D0F85" w14:textId="77777777" w:rsidR="005D48DB" w:rsidRDefault="005D48DB">
      <w:pPr>
        <w:pStyle w:val="a7"/>
        <w:rPr>
          <w:rFonts w:ascii="Academy Cyr" w:hAnsi="Academy Cyr"/>
        </w:rPr>
      </w:pPr>
      <w:r>
        <w:rPr>
          <w:rFonts w:ascii="Academy Cyr" w:hAnsi="Academy Cyr"/>
        </w:rPr>
        <w:t>Триумф вкушая на России.</w:t>
      </w:r>
    </w:p>
    <w:p w14:paraId="37F911B9" w14:textId="77777777" w:rsidR="005D48DB" w:rsidRDefault="005D48DB">
      <w:pPr>
        <w:pStyle w:val="a7"/>
        <w:rPr>
          <w:rFonts w:ascii="Academy Cyr" w:hAnsi="Academy Cyr"/>
        </w:rPr>
      </w:pPr>
      <w:r>
        <w:rPr>
          <w:rFonts w:ascii="Academy Cyr" w:hAnsi="Academy Cyr"/>
        </w:rPr>
        <w:t>Но что за встреча? Почему</w:t>
      </w:r>
    </w:p>
    <w:p w14:paraId="6929A6B8" w14:textId="77777777" w:rsidR="005D48DB" w:rsidRDefault="005D48DB">
      <w:pPr>
        <w:pStyle w:val="a7"/>
        <w:rPr>
          <w:rFonts w:ascii="Academy Cyr" w:hAnsi="Academy Cyr"/>
        </w:rPr>
      </w:pPr>
      <w:r>
        <w:rPr>
          <w:rFonts w:ascii="Academy Cyr" w:hAnsi="Academy Cyr"/>
        </w:rPr>
        <w:t>Владимир нервно-беспокоен,</w:t>
      </w:r>
    </w:p>
    <w:p w14:paraId="7DEDC9BD" w14:textId="77777777" w:rsidR="005D48DB" w:rsidRDefault="005D48DB">
      <w:pPr>
        <w:pStyle w:val="a7"/>
        <w:rPr>
          <w:rFonts w:ascii="Academy Cyr" w:hAnsi="Academy Cyr"/>
        </w:rPr>
      </w:pPr>
      <w:r>
        <w:rPr>
          <w:rFonts w:ascii="Academy Cyr" w:hAnsi="Academy Cyr"/>
        </w:rPr>
        <w:lastRenderedPageBreak/>
        <w:t>Тем более — не рад ему;</w:t>
      </w:r>
    </w:p>
    <w:p w14:paraId="26616341" w14:textId="77777777" w:rsidR="005D48DB" w:rsidRDefault="005D48DB">
      <w:pPr>
        <w:pStyle w:val="a7"/>
        <w:rPr>
          <w:rFonts w:ascii="Academy Cyr" w:hAnsi="Academy Cyr"/>
        </w:rPr>
      </w:pPr>
      <w:r>
        <w:rPr>
          <w:rFonts w:ascii="Academy Cyr" w:hAnsi="Academy Cyr"/>
        </w:rPr>
        <w:t>Вдруг стал он «неизвестный» воин.</w:t>
      </w:r>
    </w:p>
    <w:p w14:paraId="01297761" w14:textId="77777777" w:rsidR="005D48DB" w:rsidRDefault="005D48DB">
      <w:pPr>
        <w:pStyle w:val="a7"/>
        <w:rPr>
          <w:rFonts w:ascii="Academy Cyr" w:hAnsi="Academy Cyr"/>
        </w:rPr>
      </w:pPr>
      <w:r>
        <w:rPr>
          <w:rFonts w:ascii="Academy Cyr" w:hAnsi="Academy Cyr"/>
        </w:rPr>
        <w:t>Неужто князю в седину</w:t>
      </w:r>
    </w:p>
    <w:p w14:paraId="2ED571A5" w14:textId="77777777" w:rsidR="005D48DB" w:rsidRDefault="005D48DB">
      <w:pPr>
        <w:pStyle w:val="a7"/>
        <w:rPr>
          <w:rFonts w:ascii="Academy Cyr" w:hAnsi="Academy Cyr"/>
        </w:rPr>
      </w:pPr>
      <w:r>
        <w:rPr>
          <w:rFonts w:ascii="Academy Cyr" w:hAnsi="Academy Cyr"/>
        </w:rPr>
        <w:t>Вошло бесовское коварство?</w:t>
      </w:r>
    </w:p>
    <w:p w14:paraId="4D75A3A1" w14:textId="77777777" w:rsidR="005D48DB" w:rsidRDefault="005D48DB">
      <w:pPr>
        <w:pStyle w:val="a7"/>
        <w:rPr>
          <w:rFonts w:ascii="Academy Cyr" w:hAnsi="Academy Cyr"/>
        </w:rPr>
      </w:pPr>
      <w:r>
        <w:rPr>
          <w:rFonts w:ascii="Academy Cyr" w:hAnsi="Academy Cyr"/>
        </w:rPr>
        <w:t>Не он ли обещал полцарства</w:t>
      </w:r>
    </w:p>
    <w:p w14:paraId="351330EB" w14:textId="77777777" w:rsidR="005D48DB" w:rsidRDefault="005D48DB">
      <w:pPr>
        <w:pStyle w:val="a7"/>
        <w:rPr>
          <w:rFonts w:ascii="Academy Cyr" w:hAnsi="Academy Cyr"/>
        </w:rPr>
      </w:pPr>
      <w:r>
        <w:rPr>
          <w:rFonts w:ascii="Academy Cyr" w:hAnsi="Academy Cyr"/>
        </w:rPr>
        <w:t>Любому, кто спасет княжну.</w:t>
      </w:r>
    </w:p>
    <w:p w14:paraId="3C4865DD" w14:textId="77777777" w:rsidR="005D48DB" w:rsidRDefault="005D48DB">
      <w:pPr>
        <w:pStyle w:val="a7"/>
        <w:rPr>
          <w:rFonts w:ascii="Academy Cyr" w:hAnsi="Academy Cyr"/>
        </w:rPr>
      </w:pPr>
      <w:r>
        <w:rPr>
          <w:rFonts w:ascii="Academy Cyr" w:hAnsi="Academy Cyr"/>
        </w:rPr>
        <w:t>У князя, сникнувшего в горе,</w:t>
      </w:r>
    </w:p>
    <w:p w14:paraId="4078957E" w14:textId="77777777" w:rsidR="005D48DB" w:rsidRDefault="005D48DB">
      <w:pPr>
        <w:pStyle w:val="a7"/>
        <w:rPr>
          <w:rFonts w:ascii="Academy Cyr" w:hAnsi="Academy Cyr"/>
        </w:rPr>
      </w:pPr>
      <w:r>
        <w:rPr>
          <w:rFonts w:ascii="Academy Cyr" w:hAnsi="Academy Cyr"/>
        </w:rPr>
        <w:t>Немой вопрос встает во взоре:</w:t>
      </w:r>
    </w:p>
    <w:p w14:paraId="6D0BE42E" w14:textId="77777777" w:rsidR="005D48DB" w:rsidRDefault="005D48DB">
      <w:pPr>
        <w:pStyle w:val="a7"/>
        <w:rPr>
          <w:rFonts w:ascii="Academy Cyr" w:hAnsi="Academy Cyr"/>
        </w:rPr>
      </w:pPr>
      <w:r>
        <w:rPr>
          <w:rFonts w:ascii="Academy Cyr" w:hAnsi="Academy Cyr"/>
        </w:rPr>
        <w:t>Откуда этот идиот?</w:t>
      </w:r>
    </w:p>
    <w:p w14:paraId="7C3D97A4" w14:textId="77777777" w:rsidR="005D48DB" w:rsidRDefault="005D48DB">
      <w:pPr>
        <w:pStyle w:val="a7"/>
        <w:rPr>
          <w:rFonts w:ascii="Academy Cyr" w:hAnsi="Academy Cyr"/>
        </w:rPr>
      </w:pPr>
      <w:r>
        <w:rPr>
          <w:rFonts w:ascii="Academy Cyr" w:hAnsi="Academy Cyr"/>
        </w:rPr>
        <w:t>И тут Фарлаф понес такое,</w:t>
      </w:r>
    </w:p>
    <w:p w14:paraId="61EF742C" w14:textId="77777777" w:rsidR="005D48DB" w:rsidRDefault="005D48DB">
      <w:pPr>
        <w:pStyle w:val="a7"/>
        <w:rPr>
          <w:rFonts w:ascii="Academy Cyr" w:hAnsi="Academy Cyr"/>
        </w:rPr>
      </w:pPr>
      <w:r>
        <w:rPr>
          <w:rFonts w:ascii="Academy Cyr" w:hAnsi="Academy Cyr"/>
        </w:rPr>
        <w:t>Что вяли уши у бояр,</w:t>
      </w:r>
    </w:p>
    <w:p w14:paraId="3A48B718" w14:textId="77777777" w:rsidR="005D48DB" w:rsidRDefault="005D48DB">
      <w:pPr>
        <w:pStyle w:val="a7"/>
        <w:rPr>
          <w:rFonts w:ascii="Academy Cyr" w:hAnsi="Academy Cyr"/>
        </w:rPr>
      </w:pPr>
      <w:r>
        <w:rPr>
          <w:rFonts w:ascii="Academy Cyr" w:hAnsi="Academy Cyr"/>
        </w:rPr>
        <w:t>Решивших, что жених в запое:</w:t>
      </w:r>
    </w:p>
    <w:p w14:paraId="12A4D7E8" w14:textId="77777777" w:rsidR="005D48DB" w:rsidRDefault="005D48DB">
      <w:pPr>
        <w:pStyle w:val="a7"/>
        <w:rPr>
          <w:rFonts w:ascii="Academy Cyr" w:hAnsi="Academy Cyr"/>
        </w:rPr>
      </w:pPr>
      <w:r>
        <w:rPr>
          <w:rFonts w:ascii="Academy Cyr" w:hAnsi="Academy Cyr"/>
        </w:rPr>
        <w:t>Как он, не устрашившись чар,</w:t>
      </w:r>
    </w:p>
    <w:p w14:paraId="58FB9DFF" w14:textId="77777777" w:rsidR="005D48DB" w:rsidRDefault="005D48DB">
      <w:pPr>
        <w:pStyle w:val="a7"/>
        <w:rPr>
          <w:rFonts w:ascii="Academy Cyr" w:hAnsi="Academy Cyr"/>
        </w:rPr>
      </w:pPr>
      <w:r>
        <w:rPr>
          <w:rFonts w:ascii="Academy Cyr" w:hAnsi="Academy Cyr"/>
        </w:rPr>
        <w:t>В жестокой битве с лешим, чудом</w:t>
      </w:r>
    </w:p>
    <w:p w14:paraId="47E91AC0" w14:textId="77777777" w:rsidR="005D48DB" w:rsidRDefault="005D48DB">
      <w:pPr>
        <w:pStyle w:val="a7"/>
        <w:rPr>
          <w:rFonts w:ascii="Academy Cyr" w:hAnsi="Academy Cyr"/>
        </w:rPr>
      </w:pPr>
      <w:r>
        <w:rPr>
          <w:rFonts w:ascii="Academy Cyr" w:hAnsi="Academy Cyr"/>
        </w:rPr>
        <w:t>Сумел Людмилу отобрать.</w:t>
      </w:r>
    </w:p>
    <w:p w14:paraId="54B40CCB" w14:textId="77777777" w:rsidR="005D48DB" w:rsidRDefault="005D48DB">
      <w:pPr>
        <w:pStyle w:val="a7"/>
        <w:rPr>
          <w:rFonts w:ascii="Academy Cyr" w:hAnsi="Academy Cyr"/>
        </w:rPr>
      </w:pPr>
      <w:r>
        <w:rPr>
          <w:rFonts w:ascii="Academy Cyr" w:hAnsi="Academy Cyr"/>
        </w:rPr>
        <w:t>Тут не захочешь — станешь врать,</w:t>
      </w:r>
    </w:p>
    <w:p w14:paraId="1A5BA7CF" w14:textId="77777777" w:rsidR="005D48DB" w:rsidRDefault="005D48DB">
      <w:pPr>
        <w:pStyle w:val="a7"/>
        <w:rPr>
          <w:rFonts w:ascii="Academy Cyr" w:hAnsi="Academy Cyr"/>
        </w:rPr>
      </w:pPr>
      <w:r>
        <w:rPr>
          <w:rFonts w:ascii="Academy Cyr" w:hAnsi="Academy Cyr"/>
        </w:rPr>
        <w:t>Коль школу проходил с Талмудом,</w:t>
      </w:r>
    </w:p>
    <w:p w14:paraId="49415E6E" w14:textId="77777777" w:rsidR="005D48DB" w:rsidRDefault="005D48DB">
      <w:pPr>
        <w:pStyle w:val="a7"/>
        <w:rPr>
          <w:rFonts w:ascii="Academy Cyr" w:hAnsi="Academy Cyr"/>
        </w:rPr>
      </w:pPr>
      <w:r>
        <w:rPr>
          <w:rFonts w:ascii="Academy Cyr" w:hAnsi="Academy Cyr"/>
        </w:rPr>
        <w:t>Который, насадив кругом</w:t>
      </w:r>
    </w:p>
    <w:p w14:paraId="6BD07E92" w14:textId="77777777" w:rsidR="005D48DB" w:rsidRDefault="005D48DB">
      <w:pPr>
        <w:pStyle w:val="a7"/>
        <w:rPr>
          <w:rFonts w:ascii="Academy Cyr" w:hAnsi="Academy Cyr"/>
        </w:rPr>
      </w:pPr>
      <w:r>
        <w:rPr>
          <w:rFonts w:ascii="Academy Cyr" w:hAnsi="Academy Cyr"/>
        </w:rPr>
        <w:t>Антисемитскую идею,</w:t>
      </w:r>
    </w:p>
    <w:p w14:paraId="3894945C" w14:textId="77777777" w:rsidR="005D48DB" w:rsidRDefault="005D48DB">
      <w:pPr>
        <w:pStyle w:val="a7"/>
        <w:rPr>
          <w:rFonts w:ascii="Academy Cyr" w:hAnsi="Academy Cyr"/>
        </w:rPr>
      </w:pPr>
      <w:r>
        <w:rPr>
          <w:rFonts w:ascii="Academy Cyr" w:hAnsi="Academy Cyr"/>
        </w:rPr>
        <w:t>На все века вменил еврею</w:t>
      </w:r>
    </w:p>
    <w:p w14:paraId="370C67DC" w14:textId="77777777" w:rsidR="005D48DB" w:rsidRDefault="005D48DB">
      <w:pPr>
        <w:pStyle w:val="a7"/>
        <w:rPr>
          <w:rFonts w:ascii="Academy Cyr" w:hAnsi="Academy Cyr"/>
        </w:rPr>
      </w:pPr>
      <w:r>
        <w:rPr>
          <w:rFonts w:ascii="Academy Cyr" w:hAnsi="Academy Cyr"/>
        </w:rPr>
        <w:t>Сражаться с призрачным врагом.</w:t>
      </w:r>
    </w:p>
    <w:p w14:paraId="71F945F9" w14:textId="77777777" w:rsidR="005D48DB" w:rsidRDefault="005D48DB">
      <w:pPr>
        <w:pStyle w:val="a7"/>
        <w:rPr>
          <w:rFonts w:ascii="Academy Cyr" w:hAnsi="Academy Cyr"/>
        </w:rPr>
      </w:pPr>
      <w:r>
        <w:rPr>
          <w:rFonts w:ascii="Academy Cyr" w:hAnsi="Academy Cyr"/>
        </w:rPr>
        <w:t>Отсюда ложь, хоть вдохновенье</w:t>
      </w:r>
    </w:p>
    <w:p w14:paraId="02FE669C" w14:textId="77777777" w:rsidR="005D48DB" w:rsidRDefault="005D48DB">
      <w:pPr>
        <w:pStyle w:val="a7"/>
        <w:rPr>
          <w:rFonts w:ascii="Academy Cyr" w:hAnsi="Academy Cyr"/>
        </w:rPr>
      </w:pPr>
      <w:r>
        <w:rPr>
          <w:rFonts w:ascii="Academy Cyr" w:hAnsi="Academy Cyr"/>
        </w:rPr>
        <w:t>Фарлафа кинуло уже.</w:t>
      </w:r>
    </w:p>
    <w:p w14:paraId="74B3199A" w14:textId="77777777" w:rsidR="005D48DB" w:rsidRDefault="005D48DB">
      <w:pPr>
        <w:pStyle w:val="a7"/>
        <w:rPr>
          <w:rFonts w:ascii="Academy Cyr" w:hAnsi="Academy Cyr"/>
        </w:rPr>
      </w:pPr>
      <w:r>
        <w:rPr>
          <w:rFonts w:ascii="Academy Cyr" w:hAnsi="Academy Cyr"/>
        </w:rPr>
        <w:t>Князь молча внемлет, но в душе</w:t>
      </w:r>
    </w:p>
    <w:p w14:paraId="15EA2C3A" w14:textId="77777777" w:rsidR="005D48DB" w:rsidRDefault="005D48DB">
      <w:pPr>
        <w:pStyle w:val="a7"/>
        <w:rPr>
          <w:rFonts w:ascii="Academy Cyr" w:hAnsi="Academy Cyr"/>
        </w:rPr>
      </w:pPr>
      <w:r>
        <w:rPr>
          <w:rFonts w:ascii="Academy Cyr" w:hAnsi="Academy Cyr"/>
        </w:rPr>
        <w:t>Имеет сильное сомненье,</w:t>
      </w:r>
    </w:p>
    <w:p w14:paraId="53AF5A40" w14:textId="77777777" w:rsidR="005D48DB" w:rsidRDefault="005D48DB">
      <w:pPr>
        <w:pStyle w:val="a7"/>
        <w:rPr>
          <w:rFonts w:ascii="Academy Cyr" w:hAnsi="Academy Cyr"/>
        </w:rPr>
      </w:pPr>
      <w:r>
        <w:rPr>
          <w:rFonts w:ascii="Academy Cyr" w:hAnsi="Academy Cyr"/>
        </w:rPr>
        <w:t>Что почивающий народ</w:t>
      </w:r>
    </w:p>
    <w:p w14:paraId="09263766" w14:textId="77777777" w:rsidR="005D48DB" w:rsidRDefault="005D48DB">
      <w:pPr>
        <w:pStyle w:val="a7"/>
        <w:rPr>
          <w:rFonts w:ascii="Academy Cyr" w:hAnsi="Academy Cyr"/>
        </w:rPr>
      </w:pPr>
      <w:r>
        <w:rPr>
          <w:rFonts w:ascii="Academy Cyr" w:hAnsi="Academy Cyr"/>
        </w:rPr>
        <w:t>Разбудит «избранный» урод.</w:t>
      </w:r>
    </w:p>
    <w:p w14:paraId="1A27F7FC" w14:textId="77777777" w:rsidR="005D48DB" w:rsidRDefault="005D48DB">
      <w:pPr>
        <w:pStyle w:val="a7"/>
      </w:pPr>
    </w:p>
    <w:p w14:paraId="0A612D4E" w14:textId="77777777" w:rsidR="005D48DB" w:rsidRDefault="005D48DB">
      <w:pPr>
        <w:pStyle w:val="a7"/>
        <w:rPr>
          <w:rFonts w:ascii="Academy Cyr" w:hAnsi="Academy Cyr"/>
        </w:rPr>
      </w:pPr>
      <w:r>
        <w:rPr>
          <w:rFonts w:ascii="Academy Cyr" w:hAnsi="Academy Cyr"/>
        </w:rPr>
        <w:t>Не зря мы князя не узнали,</w:t>
      </w:r>
    </w:p>
    <w:p w14:paraId="4D13CA00" w14:textId="77777777" w:rsidR="005D48DB" w:rsidRDefault="005D48DB">
      <w:pPr>
        <w:pStyle w:val="a7"/>
        <w:rPr>
          <w:rFonts w:ascii="Academy Cyr" w:hAnsi="Academy Cyr"/>
        </w:rPr>
      </w:pPr>
      <w:r>
        <w:rPr>
          <w:rFonts w:ascii="Academy Cyr" w:hAnsi="Academy Cyr"/>
        </w:rPr>
        <w:t>Он ведь действительно не тот;</w:t>
      </w:r>
    </w:p>
    <w:p w14:paraId="0B39327A" w14:textId="77777777" w:rsidR="005D48DB" w:rsidRDefault="005D48DB">
      <w:pPr>
        <w:pStyle w:val="a7"/>
        <w:rPr>
          <w:rFonts w:ascii="Academy Cyr" w:hAnsi="Academy Cyr"/>
        </w:rPr>
      </w:pPr>
      <w:r>
        <w:rPr>
          <w:rFonts w:ascii="Academy Cyr" w:hAnsi="Academy Cyr"/>
        </w:rPr>
        <w:t>Да и поэт его в финале</w:t>
      </w:r>
    </w:p>
    <w:p w14:paraId="2C5228F2" w14:textId="77777777" w:rsidR="005D48DB" w:rsidRDefault="005D48DB">
      <w:pPr>
        <w:pStyle w:val="a7"/>
        <w:rPr>
          <w:rFonts w:ascii="Academy Cyr" w:hAnsi="Academy Cyr"/>
        </w:rPr>
      </w:pPr>
      <w:r>
        <w:rPr>
          <w:rFonts w:ascii="Academy Cyr" w:hAnsi="Academy Cyr"/>
        </w:rPr>
        <w:t>Не «солнце» — «солнышко» зовет.</w:t>
      </w:r>
    </w:p>
    <w:p w14:paraId="66F98F59" w14:textId="77777777" w:rsidR="005D48DB" w:rsidRDefault="005D48DB">
      <w:pPr>
        <w:pStyle w:val="a7"/>
        <w:rPr>
          <w:rFonts w:ascii="Academy Cyr" w:hAnsi="Academy Cyr"/>
        </w:rPr>
      </w:pPr>
      <w:r>
        <w:rPr>
          <w:rFonts w:ascii="Academy Cyr" w:hAnsi="Academy Cyr"/>
        </w:rPr>
        <w:t>Пока витал смертельный сон</w:t>
      </w:r>
    </w:p>
    <w:p w14:paraId="0EFD3575" w14:textId="77777777" w:rsidR="005D48DB" w:rsidRDefault="005D48DB">
      <w:pPr>
        <w:pStyle w:val="a7"/>
        <w:rPr>
          <w:rFonts w:ascii="Academy Cyr" w:hAnsi="Academy Cyr"/>
        </w:rPr>
      </w:pPr>
      <w:r>
        <w:rPr>
          <w:rFonts w:ascii="Academy Cyr" w:hAnsi="Academy Cyr"/>
        </w:rPr>
        <w:t>Над обескровленным Русланом,</w:t>
      </w:r>
    </w:p>
    <w:p w14:paraId="22F8811A" w14:textId="77777777" w:rsidR="005D48DB" w:rsidRDefault="005D48DB">
      <w:pPr>
        <w:pStyle w:val="a7"/>
        <w:rPr>
          <w:rFonts w:ascii="Academy Cyr" w:hAnsi="Academy Cyr"/>
        </w:rPr>
      </w:pPr>
      <w:r>
        <w:rPr>
          <w:rFonts w:ascii="Academy Cyr" w:hAnsi="Academy Cyr"/>
        </w:rPr>
        <w:t>Века промчались над курганом</w:t>
      </w:r>
    </w:p>
    <w:p w14:paraId="327D93BE" w14:textId="77777777" w:rsidR="005D48DB" w:rsidRDefault="005D48DB">
      <w:pPr>
        <w:pStyle w:val="a7"/>
        <w:rPr>
          <w:rFonts w:ascii="Academy Cyr" w:hAnsi="Academy Cyr"/>
        </w:rPr>
      </w:pPr>
      <w:r>
        <w:rPr>
          <w:rFonts w:ascii="Academy Cyr" w:hAnsi="Academy Cyr"/>
        </w:rPr>
        <w:t>И изменился «ЭТАЛОН».</w:t>
      </w:r>
    </w:p>
    <w:p w14:paraId="1699BCF0" w14:textId="77777777" w:rsidR="005D48DB" w:rsidRDefault="005D48DB">
      <w:pPr>
        <w:pStyle w:val="a7"/>
        <w:rPr>
          <w:rFonts w:ascii="Academy Cyr" w:hAnsi="Academy Cyr"/>
        </w:rPr>
      </w:pPr>
      <w:r>
        <w:rPr>
          <w:rFonts w:ascii="Academy Cyr" w:hAnsi="Academy Cyr"/>
        </w:rPr>
        <w:lastRenderedPageBreak/>
        <w:t>Похоронив под грудой «глыб»</w:t>
      </w:r>
    </w:p>
    <w:p w14:paraId="22F1FFA8" w14:textId="77777777" w:rsidR="005D48DB" w:rsidRDefault="005D48DB">
      <w:pPr>
        <w:pStyle w:val="a7"/>
        <w:rPr>
          <w:rFonts w:ascii="Academy Cyr" w:hAnsi="Academy Cyr"/>
        </w:rPr>
      </w:pPr>
      <w:r>
        <w:rPr>
          <w:rFonts w:ascii="Academy Cyr" w:hAnsi="Academy Cyr"/>
        </w:rPr>
        <w:t>Свой хвост кусающего змея,</w:t>
      </w:r>
    </w:p>
    <w:p w14:paraId="38E999E9" w14:textId="77777777" w:rsidR="005D48DB" w:rsidRDefault="005D48DB">
      <w:pPr>
        <w:pStyle w:val="a7"/>
        <w:rPr>
          <w:rFonts w:ascii="Academy Cyr" w:hAnsi="Academy Cyr"/>
        </w:rPr>
      </w:pPr>
      <w:r>
        <w:rPr>
          <w:rFonts w:ascii="Academy Cyr" w:hAnsi="Academy Cyr"/>
        </w:rPr>
        <w:t>Окончилась эпоха РЫБ,</w:t>
      </w:r>
    </w:p>
    <w:p w14:paraId="74C25D3A" w14:textId="77777777" w:rsidR="005D48DB" w:rsidRDefault="005D48DB">
      <w:pPr>
        <w:pStyle w:val="a7"/>
        <w:rPr>
          <w:rFonts w:ascii="Academy Cyr" w:hAnsi="Academy Cyr"/>
        </w:rPr>
      </w:pPr>
      <w:r>
        <w:rPr>
          <w:rFonts w:ascii="Academy Cyr" w:hAnsi="Academy Cyr"/>
        </w:rPr>
        <w:t>Сменившись эрой ВОДОЛЕЯ.</w:t>
      </w:r>
    </w:p>
    <w:p w14:paraId="5F7F7540" w14:textId="77777777" w:rsidR="005D48DB" w:rsidRDefault="005D48DB">
      <w:pPr>
        <w:pStyle w:val="a7"/>
        <w:rPr>
          <w:rFonts w:ascii="Academy Cyr" w:hAnsi="Academy Cyr"/>
        </w:rPr>
      </w:pPr>
      <w:r>
        <w:rPr>
          <w:rFonts w:ascii="Academy Cyr" w:hAnsi="Academy Cyr"/>
        </w:rPr>
        <w:t>Да, да, читатель дорогой,</w:t>
      </w:r>
    </w:p>
    <w:p w14:paraId="37C209C4" w14:textId="77777777" w:rsidR="005D48DB" w:rsidRDefault="005D48DB">
      <w:pPr>
        <w:pStyle w:val="a7"/>
        <w:rPr>
          <w:rFonts w:ascii="Academy Cyr" w:hAnsi="Academy Cyr"/>
        </w:rPr>
      </w:pPr>
      <w:r>
        <w:rPr>
          <w:rFonts w:ascii="Academy Cyr" w:hAnsi="Academy Cyr"/>
        </w:rPr>
        <w:t>Владимир-князь уже другой.</w:t>
      </w:r>
    </w:p>
    <w:p w14:paraId="29FD8529" w14:textId="77777777" w:rsidR="005D48DB" w:rsidRDefault="005D48DB">
      <w:pPr>
        <w:pStyle w:val="a7"/>
        <w:rPr>
          <w:rFonts w:ascii="Academy Cyr" w:hAnsi="Academy Cyr"/>
        </w:rPr>
      </w:pPr>
      <w:r>
        <w:rPr>
          <w:rFonts w:ascii="Academy Cyr" w:hAnsi="Academy Cyr"/>
        </w:rPr>
        <w:t>У Пушкина в последней части</w:t>
      </w:r>
    </w:p>
    <w:p w14:paraId="7DEA5161" w14:textId="77777777" w:rsidR="005D48DB" w:rsidRDefault="005D48DB">
      <w:pPr>
        <w:pStyle w:val="a7"/>
        <w:rPr>
          <w:rFonts w:ascii="Academy Cyr" w:hAnsi="Academy Cyr"/>
        </w:rPr>
      </w:pPr>
      <w:r>
        <w:rPr>
          <w:rFonts w:ascii="Academy Cyr" w:hAnsi="Academy Cyr"/>
        </w:rPr>
        <w:t>Мы видим двадцать первый век,</w:t>
      </w:r>
    </w:p>
    <w:p w14:paraId="2140EE20" w14:textId="77777777" w:rsidR="005D48DB" w:rsidRDefault="005D48DB">
      <w:pPr>
        <w:pStyle w:val="a7"/>
        <w:rPr>
          <w:rFonts w:ascii="Academy Cyr" w:hAnsi="Academy Cyr"/>
        </w:rPr>
      </w:pPr>
      <w:r>
        <w:rPr>
          <w:rFonts w:ascii="Academy Cyr" w:hAnsi="Academy Cyr"/>
        </w:rPr>
        <w:t>Когда впервые встал у власти</w:t>
      </w:r>
    </w:p>
    <w:p w14:paraId="52FC0D14" w14:textId="77777777" w:rsidR="005D48DB" w:rsidRDefault="005D48DB">
      <w:pPr>
        <w:pStyle w:val="a7"/>
        <w:rPr>
          <w:rFonts w:ascii="Academy Cyr" w:hAnsi="Academy Cyr"/>
        </w:rPr>
      </w:pPr>
      <w:r>
        <w:rPr>
          <w:rFonts w:ascii="Academy Cyr" w:hAnsi="Academy Cyr"/>
        </w:rPr>
        <w:t>В России — русский человек.</w:t>
      </w:r>
    </w:p>
    <w:p w14:paraId="2A8E8EBC" w14:textId="77777777" w:rsidR="005D48DB" w:rsidRDefault="005D48DB">
      <w:pPr>
        <w:pStyle w:val="a7"/>
        <w:rPr>
          <w:rFonts w:ascii="Academy Cyr" w:hAnsi="Academy Cyr"/>
        </w:rPr>
      </w:pPr>
      <w:r>
        <w:rPr>
          <w:rFonts w:ascii="Academy Cyr" w:hAnsi="Academy Cyr"/>
        </w:rPr>
        <w:t>«Мой сын, — ожившему Руслану</w:t>
      </w:r>
    </w:p>
    <w:p w14:paraId="3A068D4D" w14:textId="77777777" w:rsidR="005D48DB" w:rsidRDefault="005D48DB">
      <w:pPr>
        <w:pStyle w:val="a7"/>
        <w:rPr>
          <w:rFonts w:ascii="Academy Cyr" w:hAnsi="Academy Cyr"/>
        </w:rPr>
      </w:pPr>
      <w:r>
        <w:rPr>
          <w:rFonts w:ascii="Academy Cyr" w:hAnsi="Academy Cyr"/>
        </w:rPr>
        <w:t>Сказал волшебник, — с этих пор</w:t>
      </w:r>
    </w:p>
    <w:p w14:paraId="286795FF" w14:textId="77777777" w:rsidR="005D48DB" w:rsidRDefault="005D48DB">
      <w:pPr>
        <w:pStyle w:val="a7"/>
        <w:rPr>
          <w:rFonts w:ascii="Academy Cyr" w:hAnsi="Academy Cyr"/>
        </w:rPr>
      </w:pPr>
      <w:r>
        <w:rPr>
          <w:rFonts w:ascii="Academy Cyr" w:hAnsi="Academy Cyr"/>
        </w:rPr>
        <w:t>Фарлафа гнусному обману</w:t>
      </w:r>
    </w:p>
    <w:p w14:paraId="28F21501" w14:textId="77777777" w:rsidR="005D48DB" w:rsidRDefault="005D48DB">
      <w:pPr>
        <w:pStyle w:val="a7"/>
        <w:rPr>
          <w:rFonts w:ascii="Academy Cyr" w:hAnsi="Academy Cyr"/>
        </w:rPr>
      </w:pPr>
      <w:r>
        <w:rPr>
          <w:rFonts w:ascii="Academy Cyr" w:hAnsi="Academy Cyr"/>
        </w:rPr>
        <w:t>Уже подписан приговор.</w:t>
      </w:r>
    </w:p>
    <w:p w14:paraId="6A1C9822" w14:textId="77777777" w:rsidR="005D48DB" w:rsidRDefault="005D48DB">
      <w:pPr>
        <w:pStyle w:val="a7"/>
        <w:rPr>
          <w:rFonts w:ascii="Academy Cyr" w:hAnsi="Academy Cyr"/>
        </w:rPr>
      </w:pPr>
      <w:r>
        <w:rPr>
          <w:rFonts w:ascii="Academy Cyr" w:hAnsi="Academy Cyr"/>
        </w:rPr>
        <w:t>К концу подходит век бездарный</w:t>
      </w:r>
    </w:p>
    <w:p w14:paraId="66054935" w14:textId="77777777" w:rsidR="005D48DB" w:rsidRDefault="005D48DB">
      <w:pPr>
        <w:pStyle w:val="a7"/>
        <w:rPr>
          <w:rFonts w:ascii="Academy Cyr" w:hAnsi="Academy Cyr"/>
        </w:rPr>
      </w:pPr>
      <w:r>
        <w:rPr>
          <w:rFonts w:ascii="Academy Cyr" w:hAnsi="Academy Cyr"/>
        </w:rPr>
        <w:t>Возьми кольцо, коснись княжны —</w:t>
      </w:r>
    </w:p>
    <w:p w14:paraId="73D675EE" w14:textId="77777777" w:rsidR="005D48DB" w:rsidRDefault="005D48DB">
      <w:pPr>
        <w:pStyle w:val="a7"/>
        <w:rPr>
          <w:rFonts w:ascii="Academy Cyr" w:hAnsi="Academy Cyr"/>
        </w:rPr>
      </w:pPr>
      <w:r>
        <w:rPr>
          <w:rFonts w:ascii="Academy Cyr" w:hAnsi="Academy Cyr"/>
        </w:rPr>
        <w:t>И сгинут вековые сны,</w:t>
      </w:r>
    </w:p>
    <w:p w14:paraId="05771916" w14:textId="77777777" w:rsidR="005D48DB" w:rsidRDefault="005D48DB">
      <w:pPr>
        <w:pStyle w:val="a7"/>
        <w:rPr>
          <w:rFonts w:ascii="Academy Cyr" w:hAnsi="Academy Cyr"/>
        </w:rPr>
      </w:pPr>
      <w:r>
        <w:rPr>
          <w:rFonts w:ascii="Academy Cyr" w:hAnsi="Academy Cyr"/>
        </w:rPr>
        <w:t>И день наступит лучезарный.</w:t>
      </w:r>
    </w:p>
    <w:p w14:paraId="450A0A94" w14:textId="77777777" w:rsidR="005D48DB" w:rsidRDefault="005D48DB">
      <w:pPr>
        <w:pStyle w:val="a7"/>
        <w:rPr>
          <w:rFonts w:ascii="Academy Cyr" w:hAnsi="Academy Cyr"/>
        </w:rPr>
      </w:pPr>
      <w:r>
        <w:rPr>
          <w:rFonts w:ascii="Academy Cyr" w:hAnsi="Academy Cyr"/>
        </w:rPr>
        <w:t>Ну а пока — не дремлет враг,</w:t>
      </w:r>
    </w:p>
    <w:p w14:paraId="2D44A257" w14:textId="77777777" w:rsidR="005D48DB" w:rsidRDefault="005D48DB">
      <w:pPr>
        <w:pStyle w:val="a7"/>
        <w:rPr>
          <w:rFonts w:ascii="Academy Cyr" w:hAnsi="Academy Cyr"/>
        </w:rPr>
      </w:pPr>
      <w:r>
        <w:rPr>
          <w:rFonts w:ascii="Academy Cyr" w:hAnsi="Academy Cyr"/>
        </w:rPr>
        <w:t>Беда над Русью. Как шакалы,</w:t>
      </w:r>
    </w:p>
    <w:p w14:paraId="3D149D87" w14:textId="77777777" w:rsidR="005D48DB" w:rsidRDefault="005D48DB">
      <w:pPr>
        <w:pStyle w:val="a7"/>
        <w:rPr>
          <w:rFonts w:ascii="Academy Cyr" w:hAnsi="Academy Cyr"/>
        </w:rPr>
      </w:pPr>
      <w:r>
        <w:rPr>
          <w:rFonts w:ascii="Academy Cyr" w:hAnsi="Academy Cyr"/>
        </w:rPr>
        <w:t>Предчувствуя свой близкий крах,</w:t>
      </w:r>
    </w:p>
    <w:p w14:paraId="5AEC072D" w14:textId="77777777" w:rsidR="005D48DB" w:rsidRDefault="005D48DB">
      <w:pPr>
        <w:pStyle w:val="a7"/>
        <w:rPr>
          <w:rFonts w:ascii="Academy Cyr" w:hAnsi="Academy Cyr"/>
        </w:rPr>
      </w:pPr>
      <w:r>
        <w:rPr>
          <w:rFonts w:ascii="Academy Cyr" w:hAnsi="Academy Cyr"/>
        </w:rPr>
        <w:t>Восстали межнационалы.</w:t>
      </w:r>
    </w:p>
    <w:p w14:paraId="2BDC3FF6" w14:textId="77777777" w:rsidR="005D48DB" w:rsidRDefault="005D48DB">
      <w:pPr>
        <w:pStyle w:val="a7"/>
      </w:pPr>
      <w:r>
        <w:rPr>
          <w:rFonts w:ascii="Academy Cyr" w:hAnsi="Academy Cyr"/>
        </w:rPr>
        <w:t>Вот конь, вот меч. Спеши, Руслан,</w:t>
      </w:r>
    </w:p>
    <w:p w14:paraId="3B8E8873" w14:textId="77777777" w:rsidR="005D48DB" w:rsidRDefault="005D48DB">
      <w:pPr>
        <w:pStyle w:val="a7"/>
        <w:rPr>
          <w:rFonts w:ascii="Academy Cyr" w:hAnsi="Academy Cyr"/>
        </w:rPr>
      </w:pPr>
      <w:r>
        <w:rPr>
          <w:rFonts w:ascii="Academy Cyr" w:hAnsi="Academy Cyr"/>
        </w:rPr>
        <w:t>И помни: волей Провиденья</w:t>
      </w:r>
    </w:p>
    <w:p w14:paraId="66157393" w14:textId="77777777" w:rsidR="005D48DB" w:rsidRDefault="005D48DB">
      <w:pPr>
        <w:pStyle w:val="a7"/>
        <w:rPr>
          <w:rFonts w:ascii="Academy Cyr" w:hAnsi="Academy Cyr"/>
        </w:rPr>
      </w:pPr>
      <w:r>
        <w:rPr>
          <w:rFonts w:ascii="Academy Cyr" w:hAnsi="Academy Cyr"/>
        </w:rPr>
        <w:t>Тебе высокий жребий дан</w:t>
      </w:r>
    </w:p>
    <w:p w14:paraId="5FFFB966" w14:textId="77777777" w:rsidR="005D48DB" w:rsidRDefault="005D48DB">
      <w:pPr>
        <w:pStyle w:val="a7"/>
        <w:rPr>
          <w:rFonts w:ascii="Academy Cyr" w:hAnsi="Academy Cyr"/>
        </w:rPr>
      </w:pPr>
      <w:r>
        <w:rPr>
          <w:rFonts w:ascii="Academy Cyr" w:hAnsi="Academy Cyr"/>
        </w:rPr>
        <w:t>Спасти славян от разоренья.</w:t>
      </w:r>
    </w:p>
    <w:p w14:paraId="70786694" w14:textId="77777777" w:rsidR="005D48DB" w:rsidRDefault="005D48DB">
      <w:pPr>
        <w:pStyle w:val="a7"/>
        <w:rPr>
          <w:rFonts w:ascii="Academy Cyr" w:hAnsi="Academy Cyr"/>
        </w:rPr>
      </w:pPr>
      <w:r>
        <w:rPr>
          <w:rFonts w:ascii="Academy Cyr" w:hAnsi="Academy Cyr"/>
        </w:rPr>
        <w:t>Будь в этом непреклонен, сын».</w:t>
      </w:r>
    </w:p>
    <w:p w14:paraId="56042484" w14:textId="77777777" w:rsidR="005D48DB" w:rsidRDefault="005D48DB">
      <w:pPr>
        <w:pStyle w:val="a7"/>
        <w:rPr>
          <w:rFonts w:ascii="Academy Cyr" w:hAnsi="Academy Cyr"/>
        </w:rPr>
      </w:pPr>
      <w:r>
        <w:rPr>
          <w:rFonts w:ascii="Academy Cyr" w:hAnsi="Academy Cyr"/>
        </w:rPr>
        <w:t>И в воздухе растаял Финн.</w:t>
      </w:r>
    </w:p>
    <w:p w14:paraId="77F9B364" w14:textId="77777777" w:rsidR="005D48DB" w:rsidRDefault="005D48DB">
      <w:pPr>
        <w:pStyle w:val="a7"/>
      </w:pPr>
    </w:p>
    <w:p w14:paraId="4164028E" w14:textId="77777777" w:rsidR="005D48DB" w:rsidRDefault="005D48DB">
      <w:pPr>
        <w:pStyle w:val="a7"/>
        <w:rPr>
          <w:rFonts w:ascii="Academy Cyr" w:hAnsi="Academy Cyr"/>
        </w:rPr>
      </w:pPr>
      <w:r>
        <w:rPr>
          <w:rFonts w:ascii="Academy Cyr" w:hAnsi="Academy Cyr"/>
        </w:rPr>
        <w:t>«Но между тем какой позор»</w:t>
      </w:r>
    </w:p>
    <w:p w14:paraId="34C2EBE9" w14:textId="77777777" w:rsidR="005D48DB" w:rsidRDefault="005D48DB">
      <w:pPr>
        <w:pStyle w:val="a7"/>
        <w:rPr>
          <w:rFonts w:ascii="Academy Cyr" w:hAnsi="Academy Cyr"/>
        </w:rPr>
      </w:pPr>
      <w:r>
        <w:rPr>
          <w:rFonts w:ascii="Academy Cyr" w:hAnsi="Academy Cyr"/>
        </w:rPr>
        <w:t>Держава русская являет.</w:t>
      </w:r>
    </w:p>
    <w:p w14:paraId="34E119D2" w14:textId="77777777" w:rsidR="005D48DB" w:rsidRDefault="005D48DB">
      <w:pPr>
        <w:pStyle w:val="a7"/>
        <w:rPr>
          <w:rFonts w:ascii="Academy Cyr" w:hAnsi="Academy Cyr"/>
        </w:rPr>
      </w:pPr>
      <w:r>
        <w:rPr>
          <w:rFonts w:ascii="Academy Cyr" w:hAnsi="Academy Cyr"/>
        </w:rPr>
        <w:t>Конечно, витязь ждал беду,</w:t>
      </w:r>
    </w:p>
    <w:p w14:paraId="3AA84E67" w14:textId="77777777" w:rsidR="005D48DB" w:rsidRDefault="005D48DB">
      <w:pPr>
        <w:pStyle w:val="a7"/>
        <w:rPr>
          <w:rFonts w:ascii="Academy Cyr" w:hAnsi="Academy Cyr"/>
        </w:rPr>
      </w:pPr>
      <w:r>
        <w:rPr>
          <w:rFonts w:ascii="Academy Cyr" w:hAnsi="Academy Cyr"/>
        </w:rPr>
        <w:t>Финн просветил его немало;</w:t>
      </w:r>
    </w:p>
    <w:p w14:paraId="65D49956" w14:textId="77777777" w:rsidR="005D48DB" w:rsidRDefault="005D48DB">
      <w:pPr>
        <w:pStyle w:val="a7"/>
        <w:rPr>
          <w:rFonts w:ascii="Academy Cyr" w:hAnsi="Academy Cyr"/>
        </w:rPr>
      </w:pPr>
      <w:r>
        <w:rPr>
          <w:rFonts w:ascii="Academy Cyr" w:hAnsi="Academy Cyr"/>
        </w:rPr>
        <w:t>Но то, что перед ним предстало,</w:t>
      </w:r>
    </w:p>
    <w:p w14:paraId="280B62DE" w14:textId="77777777" w:rsidR="005D48DB" w:rsidRDefault="005D48DB">
      <w:pPr>
        <w:pStyle w:val="a7"/>
        <w:rPr>
          <w:rFonts w:ascii="Academy Cyr" w:hAnsi="Academy Cyr"/>
        </w:rPr>
      </w:pPr>
      <w:r>
        <w:rPr>
          <w:rFonts w:ascii="Academy Cyr" w:hAnsi="Academy Cyr"/>
        </w:rPr>
        <w:t>Увидеть сложно и в бреду.</w:t>
      </w:r>
    </w:p>
    <w:p w14:paraId="57DCA455" w14:textId="77777777" w:rsidR="005D48DB" w:rsidRDefault="005D48DB">
      <w:pPr>
        <w:pStyle w:val="a7"/>
        <w:rPr>
          <w:rFonts w:ascii="Academy Cyr" w:hAnsi="Academy Cyr"/>
        </w:rPr>
      </w:pPr>
      <w:r>
        <w:rPr>
          <w:rFonts w:ascii="Academy Cyr" w:hAnsi="Academy Cyr"/>
        </w:rPr>
        <w:t>Сначала вариант такой:</w:t>
      </w:r>
    </w:p>
    <w:p w14:paraId="469927DF" w14:textId="77777777" w:rsidR="005D48DB" w:rsidRDefault="005D48DB">
      <w:pPr>
        <w:pStyle w:val="a7"/>
        <w:rPr>
          <w:rFonts w:ascii="Academy Cyr" w:hAnsi="Academy Cyr"/>
        </w:rPr>
      </w:pPr>
      <w:r>
        <w:rPr>
          <w:rFonts w:ascii="Academy Cyr" w:hAnsi="Academy Cyr"/>
        </w:rPr>
        <w:lastRenderedPageBreak/>
        <w:t>«шатры белеют над рекой».</w:t>
      </w:r>
    </w:p>
    <w:p w14:paraId="7C9B6B6D" w14:textId="77777777" w:rsidR="005D48DB" w:rsidRDefault="005D48DB">
      <w:pPr>
        <w:pStyle w:val="a7"/>
        <w:rPr>
          <w:rFonts w:ascii="Academy Cyr" w:hAnsi="Academy Cyr"/>
        </w:rPr>
      </w:pPr>
      <w:r>
        <w:rPr>
          <w:rFonts w:ascii="Academy Cyr" w:hAnsi="Academy Cyr"/>
        </w:rPr>
        <w:t>Здесь был у Пушкина «сигнал»,</w:t>
      </w:r>
    </w:p>
    <w:p w14:paraId="7175377F" w14:textId="77777777" w:rsidR="005D48DB" w:rsidRDefault="005D48DB">
      <w:pPr>
        <w:pStyle w:val="a7"/>
        <w:rPr>
          <w:rFonts w:ascii="Academy Cyr" w:hAnsi="Academy Cyr"/>
        </w:rPr>
      </w:pPr>
      <w:r>
        <w:rPr>
          <w:rFonts w:ascii="Academy Cyr" w:hAnsi="Academy Cyr"/>
        </w:rPr>
        <w:t>Да Томашевский «не заметил»</w:t>
      </w:r>
    </w:p>
    <w:p w14:paraId="38DEE991" w14:textId="77777777" w:rsidR="005D48DB" w:rsidRDefault="005D48DB">
      <w:pPr>
        <w:pStyle w:val="a7"/>
        <w:rPr>
          <w:rFonts w:ascii="Academy Cyr" w:hAnsi="Academy Cyr"/>
        </w:rPr>
      </w:pPr>
      <w:r>
        <w:rPr>
          <w:rFonts w:ascii="Academy Cyr" w:hAnsi="Academy Cyr"/>
        </w:rPr>
        <w:t>И многоточие — согнал,</w:t>
      </w:r>
    </w:p>
    <w:p w14:paraId="5AB31ED7" w14:textId="77777777" w:rsidR="005D48DB" w:rsidRDefault="005D48DB">
      <w:pPr>
        <w:pStyle w:val="a7"/>
        <w:rPr>
          <w:rFonts w:ascii="Academy Cyr" w:hAnsi="Academy Cyr"/>
        </w:rPr>
      </w:pPr>
      <w:r>
        <w:rPr>
          <w:rFonts w:ascii="Academy Cyr" w:hAnsi="Academy Cyr"/>
        </w:rPr>
        <w:t>Проведав, что поэт секретил.</w:t>
      </w:r>
    </w:p>
    <w:p w14:paraId="24B2FCAB" w14:textId="77777777" w:rsidR="005D48DB" w:rsidRDefault="005D48DB">
      <w:pPr>
        <w:pStyle w:val="a7"/>
        <w:rPr>
          <w:rFonts w:ascii="Academy Cyr" w:hAnsi="Academy Cyr"/>
        </w:rPr>
      </w:pPr>
      <w:r>
        <w:rPr>
          <w:rFonts w:ascii="Academy Cyr" w:hAnsi="Academy Cyr"/>
        </w:rPr>
        <w:t>«Костры пылают на холмах»,</w:t>
      </w:r>
    </w:p>
    <w:p w14:paraId="0193E871" w14:textId="77777777" w:rsidR="005D48DB" w:rsidRDefault="005D48DB">
      <w:pPr>
        <w:pStyle w:val="a7"/>
        <w:rPr>
          <w:rFonts w:ascii="Academy Cyr" w:hAnsi="Academy Cyr"/>
        </w:rPr>
      </w:pPr>
      <w:r>
        <w:rPr>
          <w:rFonts w:ascii="Academy Cyr" w:hAnsi="Academy Cyr"/>
        </w:rPr>
        <w:t>А месяц август — это «ПЫЛКИЙ» —</w:t>
      </w:r>
    </w:p>
    <w:p w14:paraId="2248F2FF" w14:textId="77777777" w:rsidR="005D48DB" w:rsidRDefault="005D48DB">
      <w:pPr>
        <w:pStyle w:val="a7"/>
        <w:rPr>
          <w:rFonts w:ascii="Academy Cyr" w:hAnsi="Academy Cyr"/>
        </w:rPr>
      </w:pPr>
      <w:r>
        <w:rPr>
          <w:rFonts w:ascii="Academy Cyr" w:hAnsi="Academy Cyr"/>
        </w:rPr>
        <w:t>Так пишет Даль в своих томах.</w:t>
      </w:r>
    </w:p>
    <w:p w14:paraId="639EE01A" w14:textId="77777777" w:rsidR="005D48DB" w:rsidRDefault="005D48DB">
      <w:pPr>
        <w:pStyle w:val="a7"/>
        <w:rPr>
          <w:rFonts w:ascii="Academy Cyr" w:hAnsi="Academy Cyr"/>
        </w:rPr>
      </w:pPr>
      <w:r>
        <w:rPr>
          <w:rFonts w:ascii="Academy Cyr" w:hAnsi="Academy Cyr"/>
        </w:rPr>
        <w:t>Вот и чеши теперь в затылке,</w:t>
      </w:r>
    </w:p>
    <w:p w14:paraId="61082504" w14:textId="77777777" w:rsidR="005D48DB" w:rsidRDefault="005D48DB">
      <w:pPr>
        <w:pStyle w:val="a7"/>
        <w:rPr>
          <w:rFonts w:ascii="Academy Cyr" w:hAnsi="Academy Cyr"/>
        </w:rPr>
      </w:pPr>
      <w:r>
        <w:rPr>
          <w:rFonts w:ascii="Academy Cyr" w:hAnsi="Academy Cyr"/>
        </w:rPr>
        <w:t>А девяносто первый год</w:t>
      </w:r>
    </w:p>
    <w:p w14:paraId="1080EB44" w14:textId="77777777" w:rsidR="005D48DB" w:rsidRDefault="005D48DB">
      <w:pPr>
        <w:pStyle w:val="a7"/>
        <w:rPr>
          <w:rFonts w:ascii="Academy Cyr" w:hAnsi="Academy Cyr"/>
        </w:rPr>
      </w:pPr>
      <w:r>
        <w:rPr>
          <w:rFonts w:ascii="Academy Cyr" w:hAnsi="Academy Cyr"/>
        </w:rPr>
        <w:t>Домысли сопоставив даты, —</w:t>
      </w:r>
    </w:p>
    <w:p w14:paraId="3CCE36E4" w14:textId="77777777" w:rsidR="005D48DB" w:rsidRDefault="005D48DB">
      <w:pPr>
        <w:pStyle w:val="a7"/>
        <w:rPr>
          <w:rFonts w:ascii="Academy Cyr" w:hAnsi="Academy Cyr"/>
        </w:rPr>
      </w:pPr>
      <w:r>
        <w:rPr>
          <w:rFonts w:ascii="Academy Cyr" w:hAnsi="Academy Cyr"/>
        </w:rPr>
        <w:t>И печенеги-демократы,</w:t>
      </w:r>
    </w:p>
    <w:p w14:paraId="4E1CA297" w14:textId="77777777" w:rsidR="005D48DB" w:rsidRDefault="005D48DB">
      <w:pPr>
        <w:pStyle w:val="a7"/>
        <w:rPr>
          <w:rFonts w:ascii="Academy Cyr" w:hAnsi="Academy Cyr"/>
        </w:rPr>
      </w:pPr>
      <w:r>
        <w:rPr>
          <w:rFonts w:ascii="Academy Cyr" w:hAnsi="Academy Cyr"/>
        </w:rPr>
        <w:t>Свершившие переворот,</w:t>
      </w:r>
    </w:p>
    <w:p w14:paraId="3B966BEC" w14:textId="77777777" w:rsidR="005D48DB" w:rsidRDefault="005D48DB">
      <w:pPr>
        <w:pStyle w:val="a7"/>
        <w:rPr>
          <w:rFonts w:ascii="Academy Cyr" w:hAnsi="Academy Cyr"/>
        </w:rPr>
      </w:pPr>
      <w:r>
        <w:rPr>
          <w:rFonts w:ascii="Academy Cyr" w:hAnsi="Academy Cyr"/>
        </w:rPr>
        <w:t>Уже ясны, как на ладони.</w:t>
      </w:r>
    </w:p>
    <w:p w14:paraId="14B71A3F" w14:textId="77777777" w:rsidR="005D48DB" w:rsidRDefault="005D48DB">
      <w:pPr>
        <w:pStyle w:val="a7"/>
      </w:pPr>
    </w:p>
    <w:p w14:paraId="4F76B0BD" w14:textId="77777777" w:rsidR="005D48DB" w:rsidRDefault="005D48DB">
      <w:pPr>
        <w:pStyle w:val="a7"/>
        <w:rPr>
          <w:rFonts w:ascii="Academy Cyr" w:hAnsi="Academy Cyr"/>
        </w:rPr>
      </w:pPr>
      <w:r>
        <w:rPr>
          <w:rFonts w:ascii="Academy Cyr" w:hAnsi="Academy Cyr"/>
        </w:rPr>
        <w:t>Вернемся в поле. Толпы-кони</w:t>
      </w:r>
    </w:p>
    <w:p w14:paraId="176711F0" w14:textId="77777777" w:rsidR="005D48DB" w:rsidRDefault="005D48DB">
      <w:pPr>
        <w:pStyle w:val="a7"/>
        <w:rPr>
          <w:rFonts w:ascii="Academy Cyr" w:hAnsi="Academy Cyr"/>
        </w:rPr>
      </w:pPr>
      <w:r>
        <w:rPr>
          <w:rFonts w:ascii="Academy Cyr" w:hAnsi="Academy Cyr"/>
        </w:rPr>
        <w:t>Там бьются на смерть кто кого:</w:t>
      </w:r>
    </w:p>
    <w:p w14:paraId="6827DE68" w14:textId="77777777" w:rsidR="005D48DB" w:rsidRDefault="005D48DB">
      <w:pPr>
        <w:pStyle w:val="a7"/>
        <w:rPr>
          <w:rFonts w:ascii="Academy Cyr" w:hAnsi="Academy Cyr"/>
        </w:rPr>
      </w:pPr>
      <w:r>
        <w:rPr>
          <w:rFonts w:ascii="Academy Cyr" w:hAnsi="Academy Cyr"/>
        </w:rPr>
        <w:t>Схватились с русским молдаване,</w:t>
      </w:r>
    </w:p>
    <w:p w14:paraId="5C8C1ACA" w14:textId="77777777" w:rsidR="005D48DB" w:rsidRDefault="005D48DB">
      <w:pPr>
        <w:pStyle w:val="a7"/>
        <w:rPr>
          <w:rFonts w:ascii="Academy Cyr" w:hAnsi="Academy Cyr"/>
        </w:rPr>
      </w:pPr>
      <w:r>
        <w:rPr>
          <w:rFonts w:ascii="Academy Cyr" w:hAnsi="Academy Cyr"/>
        </w:rPr>
        <w:t>С азербайджанцами — армяне,</w:t>
      </w:r>
    </w:p>
    <w:p w14:paraId="05EC9D84" w14:textId="77777777" w:rsidR="005D48DB" w:rsidRDefault="005D48DB">
      <w:pPr>
        <w:pStyle w:val="a7"/>
        <w:rPr>
          <w:rFonts w:ascii="Academy Cyr" w:hAnsi="Academy Cyr"/>
        </w:rPr>
      </w:pPr>
      <w:r>
        <w:rPr>
          <w:rFonts w:ascii="Academy Cyr" w:hAnsi="Academy Cyr"/>
        </w:rPr>
        <w:t>Не понимая, для чего</w:t>
      </w:r>
    </w:p>
    <w:p w14:paraId="6163742B" w14:textId="77777777" w:rsidR="005D48DB" w:rsidRDefault="005D48DB">
      <w:pPr>
        <w:pStyle w:val="a7"/>
        <w:rPr>
          <w:rFonts w:ascii="Academy Cyr" w:hAnsi="Academy Cyr"/>
        </w:rPr>
      </w:pPr>
      <w:r>
        <w:rPr>
          <w:rFonts w:ascii="Academy Cyr" w:hAnsi="Academy Cyr"/>
        </w:rPr>
        <w:t>Сцепились. Там грузин грузина</w:t>
      </w:r>
    </w:p>
    <w:p w14:paraId="3F6C7DB2" w14:textId="77777777" w:rsidR="005D48DB" w:rsidRDefault="005D48DB">
      <w:pPr>
        <w:pStyle w:val="a7"/>
        <w:rPr>
          <w:rFonts w:ascii="Academy Cyr" w:hAnsi="Academy Cyr"/>
        </w:rPr>
      </w:pPr>
      <w:r>
        <w:rPr>
          <w:rFonts w:ascii="Academy Cyr" w:hAnsi="Academy Cyr"/>
        </w:rPr>
        <w:t>без видимой причины бьет;</w:t>
      </w:r>
    </w:p>
    <w:p w14:paraId="401EFAF8" w14:textId="77777777" w:rsidR="005D48DB" w:rsidRDefault="005D48DB">
      <w:pPr>
        <w:pStyle w:val="a7"/>
        <w:rPr>
          <w:rFonts w:ascii="Academy Cyr" w:hAnsi="Academy Cyr"/>
        </w:rPr>
      </w:pPr>
      <w:r>
        <w:rPr>
          <w:rFonts w:ascii="Academy Cyr" w:hAnsi="Academy Cyr"/>
        </w:rPr>
        <w:t xml:space="preserve">Там раздирает общий флот  </w:t>
      </w:r>
    </w:p>
    <w:p w14:paraId="7F8EC5BF" w14:textId="77777777" w:rsidR="005D48DB" w:rsidRDefault="005D48DB">
      <w:pPr>
        <w:pStyle w:val="a7"/>
        <w:rPr>
          <w:rFonts w:ascii="Academy Cyr" w:hAnsi="Academy Cyr"/>
        </w:rPr>
      </w:pPr>
      <w:r>
        <w:rPr>
          <w:rFonts w:ascii="Academy Cyr" w:hAnsi="Academy Cyr"/>
        </w:rPr>
        <w:t>Зазнавшаяся Украина.</w:t>
      </w:r>
    </w:p>
    <w:p w14:paraId="23451F6F" w14:textId="77777777" w:rsidR="005D48DB" w:rsidRDefault="005D48DB">
      <w:pPr>
        <w:pStyle w:val="a7"/>
        <w:rPr>
          <w:rFonts w:ascii="Academy Cyr" w:hAnsi="Academy Cyr"/>
        </w:rPr>
      </w:pPr>
      <w:r>
        <w:rPr>
          <w:rFonts w:ascii="Academy Cyr" w:hAnsi="Academy Cyr"/>
        </w:rPr>
        <w:t>И плохо всем от свалки той,</w:t>
      </w:r>
    </w:p>
    <w:p w14:paraId="2DD3A04B" w14:textId="77777777" w:rsidR="005D48DB" w:rsidRDefault="005D48DB">
      <w:pPr>
        <w:pStyle w:val="a7"/>
        <w:rPr>
          <w:rFonts w:ascii="Academy Cyr" w:hAnsi="Academy Cyr"/>
        </w:rPr>
      </w:pPr>
      <w:r>
        <w:rPr>
          <w:rFonts w:ascii="Academy Cyr" w:hAnsi="Academy Cyr"/>
        </w:rPr>
        <w:t>Никто не видит, в чем причина;</w:t>
      </w:r>
    </w:p>
    <w:p w14:paraId="2AB93537" w14:textId="77777777" w:rsidR="005D48DB" w:rsidRDefault="005D48DB">
      <w:pPr>
        <w:pStyle w:val="a7"/>
        <w:rPr>
          <w:rFonts w:ascii="Academy Cyr" w:hAnsi="Academy Cyr"/>
        </w:rPr>
      </w:pPr>
      <w:r>
        <w:rPr>
          <w:rFonts w:ascii="Academy Cyr" w:hAnsi="Academy Cyr"/>
        </w:rPr>
        <w:t>Лишь улыбается Наина</w:t>
      </w:r>
    </w:p>
    <w:p w14:paraId="1E3B3BE6" w14:textId="77777777" w:rsidR="005D48DB" w:rsidRDefault="005D48DB">
      <w:pPr>
        <w:pStyle w:val="a7"/>
        <w:rPr>
          <w:rFonts w:ascii="Academy Cyr" w:hAnsi="Academy Cyr"/>
        </w:rPr>
      </w:pPr>
      <w:r>
        <w:rPr>
          <w:rFonts w:ascii="Academy Cyr" w:hAnsi="Academy Cyr"/>
        </w:rPr>
        <w:t>С ее суровой красотой.</w:t>
      </w:r>
    </w:p>
    <w:p w14:paraId="6175B3E1" w14:textId="77777777" w:rsidR="005D48DB" w:rsidRDefault="005D48DB">
      <w:pPr>
        <w:pStyle w:val="a7"/>
        <w:rPr>
          <w:rFonts w:ascii="Academy Cyr" w:hAnsi="Academy Cyr"/>
        </w:rPr>
      </w:pPr>
      <w:r>
        <w:rPr>
          <w:rFonts w:ascii="Academy Cyr" w:hAnsi="Academy Cyr"/>
        </w:rPr>
        <w:t>Но это к слову. С этих пор</w:t>
      </w:r>
    </w:p>
    <w:p w14:paraId="7B82A9F5" w14:textId="77777777" w:rsidR="005D48DB" w:rsidRDefault="005D48DB">
      <w:pPr>
        <w:pStyle w:val="a7"/>
        <w:rPr>
          <w:rFonts w:ascii="Academy Cyr" w:hAnsi="Academy Cyr"/>
        </w:rPr>
      </w:pPr>
      <w:r>
        <w:rPr>
          <w:rFonts w:ascii="Academy Cyr" w:hAnsi="Academy Cyr"/>
        </w:rPr>
        <w:t>Костры на кручах вносят ясность:</w:t>
      </w:r>
    </w:p>
    <w:p w14:paraId="5EBF196F" w14:textId="77777777" w:rsidR="005D48DB" w:rsidRDefault="005D48DB">
      <w:pPr>
        <w:pStyle w:val="a7"/>
        <w:rPr>
          <w:rFonts w:ascii="Academy Cyr" w:hAnsi="Academy Cyr"/>
        </w:rPr>
      </w:pPr>
      <w:r>
        <w:rPr>
          <w:rFonts w:ascii="Academy Cyr" w:hAnsi="Academy Cyr"/>
        </w:rPr>
        <w:t>«Крес» — суть пылающий костер,</w:t>
      </w:r>
    </w:p>
    <w:p w14:paraId="643F93DC" w14:textId="77777777" w:rsidR="005D48DB" w:rsidRDefault="005D48DB">
      <w:pPr>
        <w:pStyle w:val="a7"/>
        <w:rPr>
          <w:rFonts w:ascii="Academy Cyr" w:hAnsi="Academy Cyr"/>
        </w:rPr>
      </w:pPr>
      <w:r>
        <w:rPr>
          <w:rFonts w:ascii="Academy Cyr" w:hAnsi="Academy Cyr"/>
        </w:rPr>
        <w:t>«Крес-Т» — грозящая опасность.</w:t>
      </w:r>
    </w:p>
    <w:p w14:paraId="76184545" w14:textId="77777777" w:rsidR="005D48DB" w:rsidRDefault="005D48DB">
      <w:pPr>
        <w:pStyle w:val="a7"/>
        <w:rPr>
          <w:rFonts w:ascii="Academy Cyr" w:hAnsi="Academy Cyr"/>
        </w:rPr>
      </w:pPr>
      <w:r>
        <w:rPr>
          <w:rFonts w:ascii="Academy Cyr" w:hAnsi="Academy Cyr"/>
        </w:rPr>
        <w:t>Через века оповещенье</w:t>
      </w:r>
    </w:p>
    <w:p w14:paraId="1C266CEB" w14:textId="77777777" w:rsidR="005D48DB" w:rsidRDefault="005D48DB">
      <w:pPr>
        <w:pStyle w:val="a7"/>
        <w:rPr>
          <w:rFonts w:ascii="Academy Cyr" w:hAnsi="Academy Cyr"/>
        </w:rPr>
      </w:pPr>
      <w:r>
        <w:rPr>
          <w:rFonts w:ascii="Academy Cyr" w:hAnsi="Academy Cyr"/>
        </w:rPr>
        <w:t>Святоотеческих жрецов</w:t>
      </w:r>
    </w:p>
    <w:p w14:paraId="092D28CC" w14:textId="77777777" w:rsidR="005D48DB" w:rsidRDefault="005D48DB">
      <w:pPr>
        <w:pStyle w:val="a7"/>
        <w:rPr>
          <w:rFonts w:ascii="Academy Cyr" w:hAnsi="Academy Cyr"/>
        </w:rPr>
      </w:pPr>
      <w:r>
        <w:rPr>
          <w:rFonts w:ascii="Academy Cyr" w:hAnsi="Academy Cyr"/>
        </w:rPr>
        <w:t>Воспринял Николая Рубцов,</w:t>
      </w:r>
    </w:p>
    <w:p w14:paraId="2482E125" w14:textId="77777777" w:rsidR="005D48DB" w:rsidRDefault="005D48DB">
      <w:pPr>
        <w:pStyle w:val="a7"/>
        <w:rPr>
          <w:rFonts w:ascii="Academy Cyr" w:hAnsi="Academy Cyr"/>
        </w:rPr>
      </w:pPr>
      <w:r>
        <w:rPr>
          <w:rFonts w:ascii="Academy Cyr" w:hAnsi="Academy Cyr"/>
        </w:rPr>
        <w:t>За что и получил «крещенье»</w:t>
      </w:r>
    </w:p>
    <w:p w14:paraId="4C040369" w14:textId="77777777" w:rsidR="005D48DB" w:rsidRDefault="005D48DB">
      <w:pPr>
        <w:pStyle w:val="a7"/>
        <w:rPr>
          <w:rFonts w:ascii="Academy Cyr" w:hAnsi="Academy Cyr"/>
        </w:rPr>
      </w:pPr>
      <w:r>
        <w:rPr>
          <w:rFonts w:ascii="Academy Cyr" w:hAnsi="Academy Cyr"/>
        </w:rPr>
        <w:lastRenderedPageBreak/>
        <w:t>по ритуалу — топором,</w:t>
      </w:r>
    </w:p>
    <w:p w14:paraId="5103AB1C" w14:textId="77777777" w:rsidR="005D48DB" w:rsidRDefault="005D48DB">
      <w:pPr>
        <w:pStyle w:val="a7"/>
        <w:rPr>
          <w:rFonts w:ascii="Academy Cyr" w:hAnsi="Academy Cyr"/>
        </w:rPr>
      </w:pPr>
      <w:r>
        <w:rPr>
          <w:rFonts w:ascii="Academy Cyr" w:hAnsi="Academy Cyr"/>
        </w:rPr>
        <w:t>А исполнитель — лишь завеса,</w:t>
      </w:r>
    </w:p>
    <w:p w14:paraId="14C83474" w14:textId="77777777" w:rsidR="005D48DB" w:rsidRDefault="005D48DB">
      <w:pPr>
        <w:pStyle w:val="a7"/>
        <w:rPr>
          <w:rFonts w:ascii="Academy Cyr" w:hAnsi="Academy Cyr"/>
        </w:rPr>
      </w:pPr>
      <w:r>
        <w:rPr>
          <w:rFonts w:ascii="Academy Cyr" w:hAnsi="Academy Cyr"/>
        </w:rPr>
        <w:t>Как тень белесого Дантеса,</w:t>
      </w:r>
    </w:p>
    <w:p w14:paraId="5F911377" w14:textId="77777777" w:rsidR="005D48DB" w:rsidRDefault="005D48DB">
      <w:pPr>
        <w:pStyle w:val="a7"/>
        <w:rPr>
          <w:rFonts w:ascii="Academy Cyr" w:hAnsi="Academy Cyr"/>
        </w:rPr>
      </w:pPr>
      <w:r>
        <w:rPr>
          <w:rFonts w:ascii="Academy Cyr" w:hAnsi="Academy Cyr"/>
        </w:rPr>
        <w:t>Сработанного «за бугром».</w:t>
      </w:r>
    </w:p>
    <w:p w14:paraId="5BA4A774" w14:textId="77777777" w:rsidR="005D48DB" w:rsidRDefault="005D48DB">
      <w:pPr>
        <w:pStyle w:val="a7"/>
        <w:rPr>
          <w:rFonts w:ascii="Academy Cyr" w:hAnsi="Academy Cyr"/>
        </w:rPr>
      </w:pPr>
      <w:r>
        <w:rPr>
          <w:rFonts w:ascii="Academy Cyr" w:hAnsi="Academy Cyr"/>
        </w:rPr>
        <w:t xml:space="preserve">Там на Россию включена </w:t>
      </w:r>
    </w:p>
    <w:p w14:paraId="56B8E435" w14:textId="77777777" w:rsidR="005D48DB" w:rsidRDefault="005D48DB">
      <w:pPr>
        <w:pStyle w:val="a7"/>
        <w:rPr>
          <w:rFonts w:ascii="Academy Cyr" w:hAnsi="Academy Cyr"/>
        </w:rPr>
      </w:pPr>
      <w:r>
        <w:rPr>
          <w:rFonts w:ascii="Academy Cyr" w:hAnsi="Academy Cyr"/>
        </w:rPr>
        <w:t>Вся психотронная машина;</w:t>
      </w:r>
    </w:p>
    <w:p w14:paraId="0E17A1A5" w14:textId="77777777" w:rsidR="005D48DB" w:rsidRDefault="005D48DB">
      <w:pPr>
        <w:pStyle w:val="a7"/>
        <w:rPr>
          <w:rFonts w:ascii="Academy Cyr" w:hAnsi="Academy Cyr"/>
        </w:rPr>
      </w:pPr>
      <w:r>
        <w:rPr>
          <w:rFonts w:ascii="Academy Cyr" w:hAnsi="Academy Cyr"/>
        </w:rPr>
        <w:t>В основе принципа — лавина,</w:t>
      </w:r>
    </w:p>
    <w:p w14:paraId="3BA0E8FE" w14:textId="77777777" w:rsidR="005D48DB" w:rsidRDefault="005D48DB">
      <w:pPr>
        <w:pStyle w:val="a7"/>
        <w:rPr>
          <w:rFonts w:ascii="Academy Cyr" w:hAnsi="Academy Cyr"/>
        </w:rPr>
      </w:pPr>
      <w:r>
        <w:rPr>
          <w:rFonts w:ascii="Academy Cyr" w:hAnsi="Academy Cyr"/>
        </w:rPr>
        <w:t>Толчок — и катится до дна.</w:t>
      </w:r>
    </w:p>
    <w:p w14:paraId="27173F01" w14:textId="77777777" w:rsidR="005D48DB" w:rsidRDefault="005D48DB">
      <w:pPr>
        <w:pStyle w:val="a7"/>
        <w:rPr>
          <w:rFonts w:ascii="Academy Cyr" w:hAnsi="Academy Cyr"/>
        </w:rPr>
      </w:pPr>
      <w:r>
        <w:rPr>
          <w:rFonts w:ascii="Academy Cyr" w:hAnsi="Academy Cyr"/>
        </w:rPr>
        <w:t>Пример недавний: после путча</w:t>
      </w:r>
    </w:p>
    <w:p w14:paraId="41D8BDF7" w14:textId="77777777" w:rsidR="005D48DB" w:rsidRDefault="005D48DB">
      <w:pPr>
        <w:pStyle w:val="a7"/>
        <w:rPr>
          <w:rFonts w:ascii="Academy Cyr" w:hAnsi="Academy Cyr"/>
        </w:rPr>
      </w:pPr>
      <w:r>
        <w:rPr>
          <w:rFonts w:ascii="Academy Cyr" w:hAnsi="Academy Cyr"/>
        </w:rPr>
        <w:t>Сгубила многих мысль одна,</w:t>
      </w:r>
    </w:p>
    <w:p w14:paraId="32FC73D7" w14:textId="77777777" w:rsidR="005D48DB" w:rsidRDefault="005D48DB">
      <w:pPr>
        <w:pStyle w:val="a7"/>
        <w:rPr>
          <w:rFonts w:ascii="Academy Cyr" w:hAnsi="Academy Cyr"/>
        </w:rPr>
      </w:pPr>
      <w:r>
        <w:rPr>
          <w:rFonts w:ascii="Academy Cyr" w:hAnsi="Academy Cyr"/>
        </w:rPr>
        <w:t>Что на бульвар проникнуть лучше</w:t>
      </w:r>
    </w:p>
    <w:p w14:paraId="19F4C10C" w14:textId="77777777" w:rsidR="005D48DB" w:rsidRDefault="005D48DB">
      <w:pPr>
        <w:pStyle w:val="a7"/>
        <w:rPr>
          <w:rFonts w:ascii="Academy Cyr" w:hAnsi="Academy Cyr"/>
        </w:rPr>
      </w:pPr>
      <w:r>
        <w:rPr>
          <w:rFonts w:ascii="Academy Cyr" w:hAnsi="Academy Cyr"/>
        </w:rPr>
        <w:t>Не через дверь, а из окна.</w:t>
      </w:r>
    </w:p>
    <w:p w14:paraId="5D9E96D7" w14:textId="77777777" w:rsidR="005D48DB" w:rsidRDefault="005D48DB">
      <w:pPr>
        <w:pStyle w:val="a7"/>
        <w:rPr>
          <w:rFonts w:ascii="Academy Cyr" w:hAnsi="Academy Cyr"/>
        </w:rPr>
      </w:pPr>
      <w:r>
        <w:rPr>
          <w:rFonts w:ascii="Academy Cyr" w:hAnsi="Academy Cyr"/>
        </w:rPr>
        <w:t>Что их вело? Смятенье? Страх?</w:t>
      </w:r>
    </w:p>
    <w:p w14:paraId="280D99C3" w14:textId="77777777" w:rsidR="005D48DB" w:rsidRDefault="005D48DB">
      <w:pPr>
        <w:pStyle w:val="a7"/>
        <w:rPr>
          <w:rFonts w:ascii="Academy Cyr" w:hAnsi="Academy Cyr"/>
        </w:rPr>
      </w:pPr>
      <w:r>
        <w:rPr>
          <w:rFonts w:ascii="Academy Cyr" w:hAnsi="Academy Cyr"/>
        </w:rPr>
        <w:t>Закончим о крестах-кострах.</w:t>
      </w:r>
    </w:p>
    <w:p w14:paraId="2CD097A5" w14:textId="77777777" w:rsidR="005D48DB" w:rsidRDefault="005D48DB">
      <w:pPr>
        <w:pStyle w:val="a7"/>
        <w:rPr>
          <w:rFonts w:ascii="Academy Cyr" w:hAnsi="Academy Cyr"/>
        </w:rPr>
      </w:pPr>
      <w:r>
        <w:rPr>
          <w:rFonts w:ascii="Academy Cyr" w:hAnsi="Academy Cyr"/>
        </w:rPr>
        <w:t>Не искажая — слово в слово</w:t>
      </w:r>
    </w:p>
    <w:p w14:paraId="59566B8F" w14:textId="77777777" w:rsidR="005D48DB" w:rsidRDefault="005D48DB">
      <w:pPr>
        <w:pStyle w:val="a7"/>
      </w:pPr>
    </w:p>
    <w:p w14:paraId="636925E3" w14:textId="77777777" w:rsidR="005D48DB" w:rsidRDefault="005D48DB">
      <w:pPr>
        <w:pStyle w:val="a7"/>
        <w:rPr>
          <w:rFonts w:ascii="Academy Cyr" w:hAnsi="Academy Cyr"/>
        </w:rPr>
      </w:pPr>
      <w:r>
        <w:rPr>
          <w:rFonts w:ascii="Academy Cyr" w:hAnsi="Academy Cyr"/>
        </w:rPr>
        <w:t>Цитируем стихи Рубцова:</w:t>
      </w:r>
    </w:p>
    <w:p w14:paraId="53DF669B" w14:textId="77777777" w:rsidR="005D48DB" w:rsidRDefault="005D48DB">
      <w:pPr>
        <w:pStyle w:val="a7"/>
        <w:rPr>
          <w:rFonts w:ascii="Academy Cyr" w:hAnsi="Academy Cyr"/>
        </w:rPr>
      </w:pPr>
      <w:r>
        <w:rPr>
          <w:rFonts w:ascii="Academy Cyr" w:hAnsi="Academy Cyr"/>
        </w:rPr>
        <w:t>«Они несут на флагах черный крест,</w:t>
      </w:r>
    </w:p>
    <w:p w14:paraId="3C702CCA" w14:textId="77777777" w:rsidR="005D48DB" w:rsidRDefault="005D48DB">
      <w:pPr>
        <w:pStyle w:val="a7"/>
        <w:rPr>
          <w:rFonts w:ascii="Academy Cyr" w:hAnsi="Academy Cyr"/>
        </w:rPr>
      </w:pPr>
      <w:r>
        <w:rPr>
          <w:rFonts w:ascii="Academy Cyr" w:hAnsi="Academy Cyr"/>
        </w:rPr>
        <w:t>Они крестами небо закрестили,</w:t>
      </w:r>
    </w:p>
    <w:p w14:paraId="36730B1D" w14:textId="77777777" w:rsidR="005D48DB" w:rsidRDefault="005D48DB">
      <w:pPr>
        <w:pStyle w:val="a7"/>
        <w:rPr>
          <w:rFonts w:ascii="Academy Cyr" w:hAnsi="Academy Cyr"/>
        </w:rPr>
      </w:pPr>
      <w:r>
        <w:rPr>
          <w:rFonts w:ascii="Academy Cyr" w:hAnsi="Academy Cyr"/>
        </w:rPr>
        <w:t>И не леса мне видятся окрест,</w:t>
      </w:r>
    </w:p>
    <w:p w14:paraId="767E272E" w14:textId="77777777" w:rsidR="005D48DB" w:rsidRDefault="005D48DB">
      <w:pPr>
        <w:pStyle w:val="a7"/>
        <w:rPr>
          <w:rFonts w:ascii="Academy Cyr" w:hAnsi="Academy Cyr"/>
        </w:rPr>
      </w:pPr>
      <w:r>
        <w:rPr>
          <w:rFonts w:ascii="Academy Cyr" w:hAnsi="Academy Cyr"/>
        </w:rPr>
        <w:t>А лес крестов в окрестностях России.</w:t>
      </w:r>
    </w:p>
    <w:p w14:paraId="60B21322" w14:textId="77777777" w:rsidR="005D48DB" w:rsidRDefault="005D48DB">
      <w:pPr>
        <w:pStyle w:val="a7"/>
        <w:rPr>
          <w:rFonts w:ascii="Academy Cyr" w:hAnsi="Academy Cyr"/>
        </w:rPr>
      </w:pPr>
      <w:r>
        <w:rPr>
          <w:rFonts w:ascii="Academy Cyr" w:hAnsi="Academy Cyr"/>
        </w:rPr>
        <w:t>Кресты, кресты...</w:t>
      </w:r>
    </w:p>
    <w:p w14:paraId="2A94F045" w14:textId="77777777" w:rsidR="005D48DB" w:rsidRDefault="005D48DB">
      <w:pPr>
        <w:pStyle w:val="a7"/>
        <w:rPr>
          <w:rFonts w:ascii="Academy Cyr" w:hAnsi="Academy Cyr"/>
        </w:rPr>
      </w:pPr>
      <w:r>
        <w:rPr>
          <w:rFonts w:ascii="Academy Cyr" w:hAnsi="Academy Cyr"/>
        </w:rPr>
        <w:t>Я больше не могу!</w:t>
      </w:r>
    </w:p>
    <w:p w14:paraId="2ED256A4" w14:textId="77777777" w:rsidR="005D48DB" w:rsidRDefault="005D48DB">
      <w:pPr>
        <w:pStyle w:val="a7"/>
        <w:rPr>
          <w:rFonts w:ascii="Academy Cyr" w:hAnsi="Academy Cyr"/>
        </w:rPr>
      </w:pPr>
      <w:r>
        <w:rPr>
          <w:rFonts w:ascii="Academy Cyr" w:hAnsi="Academy Cyr"/>
        </w:rPr>
        <w:t>Я резко отниму от глаз ладони</w:t>
      </w:r>
    </w:p>
    <w:p w14:paraId="5652A7AB" w14:textId="77777777" w:rsidR="005D48DB" w:rsidRDefault="005D48DB">
      <w:pPr>
        <w:pStyle w:val="a7"/>
        <w:rPr>
          <w:rFonts w:ascii="Academy Cyr" w:hAnsi="Academy Cyr"/>
        </w:rPr>
      </w:pPr>
      <w:r>
        <w:rPr>
          <w:rFonts w:ascii="Academy Cyr" w:hAnsi="Academy Cyr"/>
        </w:rPr>
        <w:t>И вдруг увижу: смирно на лугу</w:t>
      </w:r>
    </w:p>
    <w:p w14:paraId="3BF74003" w14:textId="77777777" w:rsidR="005D48DB" w:rsidRDefault="005D48DB">
      <w:pPr>
        <w:pStyle w:val="a7"/>
        <w:rPr>
          <w:rFonts w:ascii="Academy Cyr" w:hAnsi="Academy Cyr"/>
        </w:rPr>
      </w:pPr>
      <w:r>
        <w:rPr>
          <w:rFonts w:ascii="Academy Cyr" w:hAnsi="Academy Cyr"/>
        </w:rPr>
        <w:t>Траву жуют стреноженные кони».</w:t>
      </w:r>
    </w:p>
    <w:p w14:paraId="175F745B" w14:textId="77777777" w:rsidR="005D48DB" w:rsidRDefault="005D48DB">
      <w:pPr>
        <w:pStyle w:val="a7"/>
      </w:pPr>
    </w:p>
    <w:p w14:paraId="43FF828D" w14:textId="77777777" w:rsidR="005D48DB" w:rsidRDefault="005D48DB">
      <w:pPr>
        <w:pStyle w:val="a7"/>
        <w:rPr>
          <w:rFonts w:ascii="Academy Cyr" w:hAnsi="Academy Cyr"/>
        </w:rPr>
      </w:pPr>
      <w:r>
        <w:rPr>
          <w:rFonts w:ascii="Academy Cyr" w:hAnsi="Academy Cyr"/>
        </w:rPr>
        <w:t>Конец цитаты. Мы  с  тобой,</w:t>
      </w:r>
    </w:p>
    <w:p w14:paraId="3C403D9B" w14:textId="77777777" w:rsidR="005D48DB" w:rsidRDefault="005D48DB">
      <w:pPr>
        <w:pStyle w:val="a7"/>
        <w:rPr>
          <w:rFonts w:ascii="Academy Cyr" w:hAnsi="Academy Cyr"/>
        </w:rPr>
      </w:pPr>
      <w:r>
        <w:rPr>
          <w:rFonts w:ascii="Academy Cyr" w:hAnsi="Academy Cyr"/>
        </w:rPr>
        <w:t>Читатель, различим в тумане:</w:t>
      </w:r>
    </w:p>
    <w:p w14:paraId="078829BF" w14:textId="77777777" w:rsidR="005D48DB" w:rsidRDefault="005D48DB">
      <w:pPr>
        <w:pStyle w:val="a7"/>
        <w:rPr>
          <w:rFonts w:ascii="Academy Cyr" w:hAnsi="Academy Cyr"/>
        </w:rPr>
      </w:pPr>
      <w:r>
        <w:rPr>
          <w:rFonts w:ascii="Academy Cyr" w:hAnsi="Academy Cyr"/>
        </w:rPr>
        <w:t>Поныне связанной толпой</w:t>
      </w:r>
    </w:p>
    <w:p w14:paraId="0DB62DFA" w14:textId="77777777" w:rsidR="005D48DB" w:rsidRDefault="005D48DB">
      <w:pPr>
        <w:pStyle w:val="a7"/>
        <w:rPr>
          <w:rFonts w:ascii="Academy Cyr" w:hAnsi="Academy Cyr"/>
        </w:rPr>
      </w:pPr>
      <w:r>
        <w:rPr>
          <w:rFonts w:ascii="Academy Cyr" w:hAnsi="Academy Cyr"/>
        </w:rPr>
        <w:t>Пасутся кони-россияне.</w:t>
      </w:r>
    </w:p>
    <w:p w14:paraId="210E7C08" w14:textId="77777777" w:rsidR="005D48DB" w:rsidRDefault="005D48DB">
      <w:pPr>
        <w:pStyle w:val="a7"/>
        <w:rPr>
          <w:rFonts w:ascii="Academy Cyr" w:hAnsi="Academy Cyr"/>
        </w:rPr>
      </w:pPr>
      <w:r>
        <w:rPr>
          <w:rFonts w:ascii="Academy Cyr" w:hAnsi="Academy Cyr"/>
        </w:rPr>
        <w:t>Вот и испытывают зуд</w:t>
      </w:r>
    </w:p>
    <w:p w14:paraId="43B8F8D3" w14:textId="77777777" w:rsidR="005D48DB" w:rsidRDefault="005D48DB">
      <w:pPr>
        <w:pStyle w:val="a7"/>
        <w:rPr>
          <w:rFonts w:ascii="Academy Cyr" w:hAnsi="Academy Cyr"/>
        </w:rPr>
      </w:pPr>
      <w:r>
        <w:rPr>
          <w:rFonts w:ascii="Academy Cyr" w:hAnsi="Academy Cyr"/>
        </w:rPr>
        <w:t>Миссионеры всей Европы,</w:t>
      </w:r>
    </w:p>
    <w:p w14:paraId="2A2EA027" w14:textId="77777777" w:rsidR="005D48DB" w:rsidRDefault="005D48DB">
      <w:pPr>
        <w:pStyle w:val="a7"/>
        <w:rPr>
          <w:rFonts w:ascii="Academy Cyr" w:hAnsi="Academy Cyr"/>
        </w:rPr>
      </w:pPr>
      <w:r>
        <w:rPr>
          <w:rFonts w:ascii="Academy Cyr" w:hAnsi="Academy Cyr"/>
        </w:rPr>
        <w:t>Сгоняя православный люд</w:t>
      </w:r>
    </w:p>
    <w:p w14:paraId="59C2C86A" w14:textId="77777777" w:rsidR="005D48DB" w:rsidRDefault="005D48DB">
      <w:pPr>
        <w:pStyle w:val="a7"/>
        <w:rPr>
          <w:rFonts w:ascii="Academy Cyr" w:hAnsi="Academy Cyr"/>
        </w:rPr>
      </w:pPr>
      <w:r>
        <w:rPr>
          <w:rFonts w:ascii="Academy Cyr" w:hAnsi="Academy Cyr"/>
        </w:rPr>
        <w:t>На католические тропы.</w:t>
      </w:r>
    </w:p>
    <w:p w14:paraId="208F78F4" w14:textId="77777777" w:rsidR="005D48DB" w:rsidRDefault="005D48DB">
      <w:pPr>
        <w:pStyle w:val="a7"/>
        <w:rPr>
          <w:rFonts w:ascii="Academy Cyr" w:hAnsi="Academy Cyr"/>
        </w:rPr>
      </w:pPr>
      <w:r>
        <w:rPr>
          <w:rFonts w:ascii="Academy Cyr" w:hAnsi="Academy Cyr"/>
        </w:rPr>
        <w:t>Они не ведают еще,</w:t>
      </w:r>
    </w:p>
    <w:p w14:paraId="3B1FF871" w14:textId="77777777" w:rsidR="005D48DB" w:rsidRDefault="005D48DB">
      <w:pPr>
        <w:pStyle w:val="a7"/>
        <w:rPr>
          <w:rFonts w:ascii="Academy Cyr" w:hAnsi="Academy Cyr"/>
        </w:rPr>
      </w:pPr>
      <w:r>
        <w:rPr>
          <w:rFonts w:ascii="Academy Cyr" w:hAnsi="Academy Cyr"/>
        </w:rPr>
        <w:lastRenderedPageBreak/>
        <w:t>Что рассечет Руслан стреножье</w:t>
      </w:r>
    </w:p>
    <w:p w14:paraId="548ACBAF" w14:textId="77777777" w:rsidR="005D48DB" w:rsidRDefault="005D48DB">
      <w:pPr>
        <w:pStyle w:val="a7"/>
        <w:rPr>
          <w:rFonts w:ascii="Academy Cyr" w:hAnsi="Academy Cyr"/>
        </w:rPr>
      </w:pPr>
      <w:r>
        <w:rPr>
          <w:rFonts w:ascii="Academy Cyr" w:hAnsi="Academy Cyr"/>
        </w:rPr>
        <w:t>И Русь укроет Матерь Божья</w:t>
      </w:r>
    </w:p>
    <w:p w14:paraId="6BB4E119" w14:textId="77777777" w:rsidR="005D48DB" w:rsidRDefault="005D48DB">
      <w:pPr>
        <w:pStyle w:val="a7"/>
        <w:rPr>
          <w:rFonts w:ascii="Academy Cyr" w:hAnsi="Academy Cyr"/>
        </w:rPr>
      </w:pPr>
      <w:r>
        <w:rPr>
          <w:rFonts w:ascii="Academy Cyr" w:hAnsi="Academy Cyr"/>
        </w:rPr>
        <w:t>Своим серебряным плащом.</w:t>
      </w:r>
    </w:p>
    <w:p w14:paraId="152C64D6" w14:textId="77777777" w:rsidR="005D48DB" w:rsidRDefault="005D48DB">
      <w:pPr>
        <w:pStyle w:val="a7"/>
      </w:pPr>
    </w:p>
    <w:p w14:paraId="632516D2" w14:textId="77777777" w:rsidR="005D48DB" w:rsidRDefault="005D48DB">
      <w:pPr>
        <w:pStyle w:val="a7"/>
        <w:rPr>
          <w:rFonts w:ascii="Academy Cyr" w:hAnsi="Academy Cyr"/>
        </w:rPr>
      </w:pPr>
      <w:r>
        <w:rPr>
          <w:rFonts w:ascii="Academy Cyr" w:hAnsi="Academy Cyr"/>
        </w:rPr>
        <w:t>Итак, поля кипят войной,</w:t>
      </w:r>
    </w:p>
    <w:p w14:paraId="20E94F28" w14:textId="77777777" w:rsidR="005D48DB" w:rsidRDefault="005D48DB">
      <w:pPr>
        <w:pStyle w:val="a7"/>
        <w:rPr>
          <w:rFonts w:ascii="Academy Cyr" w:hAnsi="Academy Cyr"/>
        </w:rPr>
      </w:pPr>
      <w:r>
        <w:rPr>
          <w:rFonts w:ascii="Academy Cyr" w:hAnsi="Academy Cyr"/>
        </w:rPr>
        <w:t>А что за городской стеной?</w:t>
      </w:r>
    </w:p>
    <w:p w14:paraId="318E7558" w14:textId="77777777" w:rsidR="005D48DB" w:rsidRDefault="005D48DB">
      <w:pPr>
        <w:pStyle w:val="a7"/>
        <w:rPr>
          <w:rFonts w:ascii="Academy Cyr" w:hAnsi="Academy Cyr"/>
        </w:rPr>
      </w:pPr>
      <w:r>
        <w:rPr>
          <w:rFonts w:ascii="Academy Cyr" w:hAnsi="Academy Cyr"/>
        </w:rPr>
        <w:t>Мужчин пленит стаканов звон,</w:t>
      </w:r>
    </w:p>
    <w:p w14:paraId="41387335" w14:textId="77777777" w:rsidR="005D48DB" w:rsidRDefault="005D48DB">
      <w:pPr>
        <w:pStyle w:val="a7"/>
        <w:rPr>
          <w:rFonts w:ascii="Academy Cyr" w:hAnsi="Academy Cyr"/>
        </w:rPr>
      </w:pPr>
      <w:r>
        <w:rPr>
          <w:rFonts w:ascii="Academy Cyr" w:hAnsi="Academy Cyr"/>
        </w:rPr>
        <w:t>И к женам нет у них стремлений —</w:t>
      </w:r>
    </w:p>
    <w:p w14:paraId="2DA8819C" w14:textId="77777777" w:rsidR="005D48DB" w:rsidRDefault="005D48DB">
      <w:pPr>
        <w:pStyle w:val="a7"/>
        <w:rPr>
          <w:rFonts w:ascii="Academy Cyr" w:hAnsi="Academy Cyr"/>
        </w:rPr>
      </w:pPr>
      <w:r>
        <w:rPr>
          <w:rFonts w:ascii="Academy Cyr" w:hAnsi="Academy Cyr"/>
        </w:rPr>
        <w:t>Зловещий действует закон</w:t>
      </w:r>
    </w:p>
    <w:p w14:paraId="348110D8" w14:textId="77777777" w:rsidR="005D48DB" w:rsidRDefault="005D48DB">
      <w:pPr>
        <w:pStyle w:val="a7"/>
        <w:rPr>
          <w:rFonts w:ascii="Academy Cyr" w:hAnsi="Academy Cyr"/>
        </w:rPr>
      </w:pPr>
      <w:r>
        <w:rPr>
          <w:rFonts w:ascii="Academy Cyr" w:hAnsi="Academy Cyr"/>
        </w:rPr>
        <w:t>Трех алкогольных поколений.</w:t>
      </w:r>
    </w:p>
    <w:p w14:paraId="566FF9C5" w14:textId="77777777" w:rsidR="005D48DB" w:rsidRDefault="005D48DB">
      <w:pPr>
        <w:pStyle w:val="a7"/>
        <w:rPr>
          <w:rFonts w:ascii="Academy Cyr" w:hAnsi="Academy Cyr"/>
        </w:rPr>
      </w:pPr>
      <w:r>
        <w:rPr>
          <w:rFonts w:ascii="Academy Cyr" w:hAnsi="Academy Cyr"/>
        </w:rPr>
        <w:t>Не замечая грязь и тлен</w:t>
      </w:r>
    </w:p>
    <w:p w14:paraId="20CDE976" w14:textId="77777777" w:rsidR="005D48DB" w:rsidRDefault="005D48DB">
      <w:pPr>
        <w:pStyle w:val="a7"/>
        <w:rPr>
          <w:rFonts w:ascii="Academy Cyr" w:hAnsi="Academy Cyr"/>
        </w:rPr>
      </w:pPr>
      <w:r>
        <w:rPr>
          <w:rFonts w:ascii="Academy Cyr" w:hAnsi="Academy Cyr"/>
        </w:rPr>
        <w:t>В конец оглушены «металлом»,</w:t>
      </w:r>
    </w:p>
    <w:p w14:paraId="1682271E" w14:textId="77777777" w:rsidR="005D48DB" w:rsidRDefault="005D48DB">
      <w:pPr>
        <w:pStyle w:val="a7"/>
        <w:rPr>
          <w:rFonts w:ascii="Academy Cyr" w:hAnsi="Academy Cyr"/>
        </w:rPr>
      </w:pPr>
      <w:r>
        <w:rPr>
          <w:rFonts w:ascii="Academy Cyr" w:hAnsi="Academy Cyr"/>
        </w:rPr>
        <w:t>С дебилом пьет олигофрен</w:t>
      </w:r>
    </w:p>
    <w:p w14:paraId="1A2355CF" w14:textId="77777777" w:rsidR="005D48DB" w:rsidRDefault="005D48DB">
      <w:pPr>
        <w:pStyle w:val="a7"/>
        <w:rPr>
          <w:rFonts w:ascii="Academy Cyr" w:hAnsi="Academy Cyr"/>
        </w:rPr>
      </w:pPr>
      <w:r>
        <w:rPr>
          <w:rFonts w:ascii="Academy Cyr" w:hAnsi="Academy Cyr"/>
        </w:rPr>
        <w:t>И даун пляшет с маргиналом.</w:t>
      </w:r>
    </w:p>
    <w:p w14:paraId="589FAA9C" w14:textId="77777777" w:rsidR="005D48DB" w:rsidRDefault="005D48DB">
      <w:pPr>
        <w:pStyle w:val="a7"/>
        <w:rPr>
          <w:rFonts w:ascii="Academy Cyr" w:hAnsi="Academy Cyr"/>
        </w:rPr>
      </w:pPr>
      <w:r>
        <w:rPr>
          <w:rFonts w:ascii="Academy Cyr" w:hAnsi="Academy Cyr"/>
        </w:rPr>
        <w:t>В какой притвор не загляни,</w:t>
      </w:r>
    </w:p>
    <w:p w14:paraId="0060F64C" w14:textId="77777777" w:rsidR="005D48DB" w:rsidRDefault="005D48DB">
      <w:pPr>
        <w:pStyle w:val="a7"/>
        <w:rPr>
          <w:rFonts w:ascii="Academy Cyr" w:hAnsi="Academy Cyr"/>
        </w:rPr>
      </w:pPr>
      <w:r>
        <w:rPr>
          <w:rFonts w:ascii="Academy Cyr" w:hAnsi="Academy Cyr"/>
        </w:rPr>
        <w:t>Повсюду страшные виденья:</w:t>
      </w:r>
    </w:p>
    <w:p w14:paraId="22D569FF" w14:textId="77777777" w:rsidR="005D48DB" w:rsidRDefault="005D48DB">
      <w:pPr>
        <w:pStyle w:val="a7"/>
        <w:rPr>
          <w:rFonts w:ascii="Academy Cyr" w:hAnsi="Academy Cyr"/>
        </w:rPr>
      </w:pPr>
      <w:r>
        <w:rPr>
          <w:rFonts w:ascii="Academy Cyr" w:hAnsi="Academy Cyr"/>
        </w:rPr>
        <w:t>кругом свирепствуют “они”,</w:t>
      </w:r>
    </w:p>
    <w:p w14:paraId="705031CE" w14:textId="77777777" w:rsidR="005D48DB" w:rsidRDefault="005D48DB">
      <w:pPr>
        <w:pStyle w:val="a7"/>
        <w:rPr>
          <w:rFonts w:ascii="Academy Cyr" w:hAnsi="Academy Cyr"/>
        </w:rPr>
      </w:pPr>
      <w:r>
        <w:rPr>
          <w:rFonts w:ascii="Academy Cyr" w:hAnsi="Academy Cyr"/>
        </w:rPr>
        <w:t>Во всех системах управленья.</w:t>
      </w:r>
    </w:p>
    <w:p w14:paraId="4F938FB7" w14:textId="77777777" w:rsidR="005D48DB" w:rsidRDefault="005D48DB">
      <w:pPr>
        <w:pStyle w:val="a7"/>
        <w:rPr>
          <w:rFonts w:ascii="Academy Cyr" w:hAnsi="Academy Cyr"/>
        </w:rPr>
      </w:pPr>
      <w:r>
        <w:rPr>
          <w:rFonts w:ascii="Academy Cyr" w:hAnsi="Academy Cyr"/>
        </w:rPr>
        <w:t>В селениях и городах,</w:t>
      </w:r>
    </w:p>
    <w:p w14:paraId="6AFD3E43" w14:textId="77777777" w:rsidR="005D48DB" w:rsidRDefault="005D48DB">
      <w:pPr>
        <w:pStyle w:val="a7"/>
        <w:rPr>
          <w:rFonts w:ascii="Academy Cyr" w:hAnsi="Academy Cyr"/>
        </w:rPr>
      </w:pPr>
      <w:r>
        <w:rPr>
          <w:rFonts w:ascii="Academy Cyr" w:hAnsi="Academy Cyr"/>
        </w:rPr>
        <w:t>В церквах и университетах,</w:t>
      </w:r>
    </w:p>
    <w:p w14:paraId="104A87EE" w14:textId="77777777" w:rsidR="005D48DB" w:rsidRDefault="005D48DB">
      <w:pPr>
        <w:pStyle w:val="a7"/>
        <w:rPr>
          <w:rFonts w:ascii="Academy Cyr" w:hAnsi="Academy Cyr"/>
        </w:rPr>
      </w:pPr>
      <w:r>
        <w:rPr>
          <w:rFonts w:ascii="Academy Cyr" w:hAnsi="Academy Cyr"/>
        </w:rPr>
        <w:t>В театрах, банях и судах,</w:t>
      </w:r>
    </w:p>
    <w:p w14:paraId="164D650B" w14:textId="77777777" w:rsidR="005D48DB" w:rsidRDefault="005D48DB">
      <w:pPr>
        <w:pStyle w:val="a7"/>
        <w:rPr>
          <w:rFonts w:ascii="Academy Cyr" w:hAnsi="Academy Cyr"/>
        </w:rPr>
      </w:pPr>
      <w:r>
        <w:rPr>
          <w:rFonts w:ascii="Academy Cyr" w:hAnsi="Academy Cyr"/>
        </w:rPr>
        <w:t>В парламентах (читай в кнессетах)</w:t>
      </w:r>
    </w:p>
    <w:p w14:paraId="322A1796" w14:textId="77777777" w:rsidR="005D48DB" w:rsidRDefault="005D48DB">
      <w:pPr>
        <w:pStyle w:val="a7"/>
        <w:rPr>
          <w:rFonts w:ascii="Academy Cyr" w:hAnsi="Academy Cyr"/>
        </w:rPr>
      </w:pPr>
      <w:r>
        <w:rPr>
          <w:rFonts w:ascii="Academy Cyr" w:hAnsi="Academy Cyr"/>
        </w:rPr>
        <w:t>Глубокомысленно решают,</w:t>
      </w:r>
    </w:p>
    <w:p w14:paraId="13D79F00" w14:textId="77777777" w:rsidR="005D48DB" w:rsidRDefault="005D48DB">
      <w:pPr>
        <w:pStyle w:val="a7"/>
        <w:rPr>
          <w:rFonts w:ascii="Academy Cyr" w:hAnsi="Academy Cyr"/>
        </w:rPr>
      </w:pPr>
      <w:r>
        <w:rPr>
          <w:rFonts w:ascii="Academy Cyr" w:hAnsi="Academy Cyr"/>
        </w:rPr>
        <w:t>Научно выпучив зрачки,</w:t>
      </w:r>
    </w:p>
    <w:p w14:paraId="51FB7DBE" w14:textId="77777777" w:rsidR="005D48DB" w:rsidRDefault="005D48DB">
      <w:pPr>
        <w:pStyle w:val="a7"/>
        <w:rPr>
          <w:rFonts w:ascii="Academy Cyr" w:hAnsi="Academy Cyr"/>
        </w:rPr>
      </w:pPr>
      <w:r>
        <w:rPr>
          <w:rFonts w:ascii="Academy Cyr" w:hAnsi="Academy Cyr"/>
        </w:rPr>
        <w:t>И, как древесные жучки,</w:t>
      </w:r>
    </w:p>
    <w:p w14:paraId="3813CB73" w14:textId="77777777" w:rsidR="005D48DB" w:rsidRDefault="005D48DB">
      <w:pPr>
        <w:pStyle w:val="a7"/>
        <w:rPr>
          <w:rFonts w:ascii="Academy Cyr" w:hAnsi="Academy Cyr"/>
        </w:rPr>
      </w:pPr>
      <w:r>
        <w:rPr>
          <w:rFonts w:ascii="Academy Cyr" w:hAnsi="Academy Cyr"/>
        </w:rPr>
        <w:t>Славянский терем разрушают.</w:t>
      </w:r>
    </w:p>
    <w:p w14:paraId="6A70C40E" w14:textId="77777777" w:rsidR="005D48DB" w:rsidRDefault="005D48DB">
      <w:pPr>
        <w:pStyle w:val="a7"/>
      </w:pPr>
    </w:p>
    <w:p w14:paraId="031E3FA8" w14:textId="77777777" w:rsidR="005D48DB" w:rsidRDefault="005D48DB">
      <w:pPr>
        <w:pStyle w:val="a7"/>
        <w:rPr>
          <w:rFonts w:ascii="Academy Cyr" w:hAnsi="Academy Cyr"/>
        </w:rPr>
      </w:pPr>
      <w:r>
        <w:rPr>
          <w:rFonts w:ascii="Academy Cyr" w:hAnsi="Academy Cyr"/>
        </w:rPr>
        <w:t>В Кремле, заламывая руки,</w:t>
      </w:r>
    </w:p>
    <w:p w14:paraId="3A7CB918" w14:textId="77777777" w:rsidR="005D48DB" w:rsidRDefault="005D48DB">
      <w:pPr>
        <w:pStyle w:val="a7"/>
        <w:rPr>
          <w:rFonts w:ascii="Academy Cyr" w:hAnsi="Academy Cyr"/>
        </w:rPr>
      </w:pPr>
      <w:r>
        <w:rPr>
          <w:rFonts w:ascii="Academy Cyr" w:hAnsi="Academy Cyr"/>
        </w:rPr>
        <w:t>От бед хиреет старый князь;</w:t>
      </w:r>
    </w:p>
    <w:p w14:paraId="5DD595E0" w14:textId="77777777" w:rsidR="005D48DB" w:rsidRDefault="005D48DB">
      <w:pPr>
        <w:pStyle w:val="a7"/>
        <w:rPr>
          <w:rFonts w:ascii="Academy Cyr" w:hAnsi="Academy Cyr"/>
        </w:rPr>
      </w:pPr>
      <w:r>
        <w:rPr>
          <w:rFonts w:ascii="Academy Cyr" w:hAnsi="Academy Cyr"/>
        </w:rPr>
        <w:t>Вокруг, визжа и веселясь,</w:t>
      </w:r>
    </w:p>
    <w:p w14:paraId="65E3A025" w14:textId="77777777" w:rsidR="005D48DB" w:rsidRDefault="005D48DB">
      <w:pPr>
        <w:pStyle w:val="a7"/>
        <w:rPr>
          <w:rFonts w:ascii="Academy Cyr" w:hAnsi="Academy Cyr"/>
        </w:rPr>
      </w:pPr>
      <w:r>
        <w:rPr>
          <w:rFonts w:ascii="Academy Cyr" w:hAnsi="Academy Cyr"/>
        </w:rPr>
        <w:t>Пришельцы празднуют Хануки.</w:t>
      </w:r>
    </w:p>
    <w:p w14:paraId="68838940" w14:textId="77777777" w:rsidR="005D48DB" w:rsidRDefault="005D48DB">
      <w:pPr>
        <w:pStyle w:val="a7"/>
        <w:rPr>
          <w:rFonts w:ascii="Academy Cyr" w:hAnsi="Academy Cyr"/>
        </w:rPr>
      </w:pPr>
      <w:r>
        <w:rPr>
          <w:rFonts w:ascii="Academy Cyr" w:hAnsi="Academy Cyr"/>
        </w:rPr>
        <w:t>Дворец, как ярмарка открыт,</w:t>
      </w:r>
    </w:p>
    <w:p w14:paraId="193545FA" w14:textId="77777777" w:rsidR="005D48DB" w:rsidRDefault="005D48DB">
      <w:pPr>
        <w:pStyle w:val="a7"/>
        <w:rPr>
          <w:rFonts w:ascii="Academy Cyr" w:hAnsi="Academy Cyr"/>
        </w:rPr>
      </w:pPr>
      <w:r>
        <w:rPr>
          <w:rFonts w:ascii="Academy Cyr" w:hAnsi="Academy Cyr"/>
        </w:rPr>
        <w:t>Бояре мирятся с позором,</w:t>
      </w:r>
    </w:p>
    <w:p w14:paraId="2BCA469D" w14:textId="77777777" w:rsidR="005D48DB" w:rsidRDefault="005D48DB">
      <w:pPr>
        <w:pStyle w:val="a7"/>
        <w:rPr>
          <w:rFonts w:ascii="Academy Cyr" w:hAnsi="Academy Cyr"/>
        </w:rPr>
      </w:pPr>
      <w:r>
        <w:rPr>
          <w:rFonts w:ascii="Academy Cyr" w:hAnsi="Academy Cyr"/>
        </w:rPr>
        <w:t>Людмила, как и прежде спит,</w:t>
      </w:r>
    </w:p>
    <w:p w14:paraId="0A03B0C2" w14:textId="77777777" w:rsidR="005D48DB" w:rsidRDefault="005D48DB">
      <w:pPr>
        <w:pStyle w:val="a7"/>
        <w:rPr>
          <w:rFonts w:ascii="Academy Cyr" w:hAnsi="Academy Cyr"/>
        </w:rPr>
      </w:pPr>
      <w:r>
        <w:rPr>
          <w:rFonts w:ascii="Academy Cyr" w:hAnsi="Academy Cyr"/>
        </w:rPr>
        <w:t>Но у Фарлафа под надзором.</w:t>
      </w:r>
    </w:p>
    <w:p w14:paraId="4AA0AD09" w14:textId="77777777" w:rsidR="005D48DB" w:rsidRDefault="005D48DB">
      <w:pPr>
        <w:pStyle w:val="a7"/>
        <w:rPr>
          <w:rFonts w:ascii="Academy Cyr" w:hAnsi="Academy Cyr"/>
        </w:rPr>
      </w:pPr>
      <w:r>
        <w:rPr>
          <w:rFonts w:ascii="Academy Cyr" w:hAnsi="Academy Cyr"/>
        </w:rPr>
        <w:t>Весь этот мерзкий балаган ,</w:t>
      </w:r>
    </w:p>
    <w:p w14:paraId="111B12B5" w14:textId="77777777" w:rsidR="005D48DB" w:rsidRDefault="005D48DB">
      <w:pPr>
        <w:pStyle w:val="a7"/>
        <w:rPr>
          <w:rFonts w:ascii="Academy Cyr" w:hAnsi="Academy Cyr"/>
        </w:rPr>
      </w:pPr>
      <w:r>
        <w:rPr>
          <w:rFonts w:ascii="Academy Cyr" w:hAnsi="Academy Cyr"/>
        </w:rPr>
        <w:lastRenderedPageBreak/>
        <w:t>От нетерпения сгорая,</w:t>
      </w:r>
    </w:p>
    <w:p w14:paraId="56A95476" w14:textId="77777777" w:rsidR="005D48DB" w:rsidRDefault="005D48DB">
      <w:pPr>
        <w:pStyle w:val="a7"/>
        <w:rPr>
          <w:rFonts w:ascii="Academy Cyr" w:hAnsi="Academy Cyr"/>
        </w:rPr>
      </w:pPr>
      <w:r>
        <w:rPr>
          <w:rFonts w:ascii="Academy Cyr" w:hAnsi="Academy Cyr"/>
        </w:rPr>
        <w:t>Мечом, как перышком играя,</w:t>
      </w:r>
    </w:p>
    <w:p w14:paraId="391A213D" w14:textId="77777777" w:rsidR="005D48DB" w:rsidRDefault="005D48DB">
      <w:pPr>
        <w:pStyle w:val="a7"/>
        <w:rPr>
          <w:rFonts w:ascii="Academy Cyr" w:hAnsi="Academy Cyr"/>
        </w:rPr>
      </w:pPr>
      <w:r>
        <w:rPr>
          <w:rFonts w:ascii="Academy Cyr" w:hAnsi="Academy Cyr"/>
        </w:rPr>
        <w:t>С кургана наблюдал Руслан.</w:t>
      </w:r>
    </w:p>
    <w:p w14:paraId="3A79E9FE" w14:textId="77777777" w:rsidR="005D48DB" w:rsidRDefault="005D48DB">
      <w:pPr>
        <w:pStyle w:val="a7"/>
        <w:rPr>
          <w:rFonts w:ascii="Academy Cyr" w:hAnsi="Academy Cyr"/>
        </w:rPr>
      </w:pPr>
      <w:r>
        <w:rPr>
          <w:rFonts w:ascii="Academy Cyr" w:hAnsi="Academy Cyr"/>
        </w:rPr>
        <w:t xml:space="preserve">Смущенный карла за седлом </w:t>
      </w:r>
    </w:p>
    <w:p w14:paraId="72127E07" w14:textId="77777777" w:rsidR="005D48DB" w:rsidRDefault="005D48DB">
      <w:pPr>
        <w:pStyle w:val="a7"/>
        <w:rPr>
          <w:rFonts w:ascii="Academy Cyr" w:hAnsi="Academy Cyr"/>
        </w:rPr>
      </w:pPr>
      <w:r>
        <w:rPr>
          <w:rFonts w:ascii="Academy Cyr" w:hAnsi="Academy Cyr"/>
        </w:rPr>
        <w:t>Не удержался от совета,</w:t>
      </w:r>
    </w:p>
    <w:p w14:paraId="4A79BAB1" w14:textId="77777777" w:rsidR="005D48DB" w:rsidRDefault="005D48DB">
      <w:pPr>
        <w:pStyle w:val="a7"/>
        <w:rPr>
          <w:rFonts w:ascii="Academy Cyr" w:hAnsi="Academy Cyr"/>
        </w:rPr>
      </w:pPr>
      <w:r>
        <w:rPr>
          <w:rFonts w:ascii="Academy Cyr" w:hAnsi="Academy Cyr"/>
        </w:rPr>
        <w:t>Припомня, видно, о былом:</w:t>
      </w:r>
    </w:p>
    <w:p w14:paraId="3AFC04B9" w14:textId="77777777" w:rsidR="005D48DB" w:rsidRDefault="005D48DB">
      <w:pPr>
        <w:pStyle w:val="a7"/>
        <w:rPr>
          <w:rFonts w:ascii="Academy Cyr" w:hAnsi="Academy Cyr"/>
        </w:rPr>
      </w:pPr>
      <w:r>
        <w:rPr>
          <w:rFonts w:ascii="Academy Cyr" w:hAnsi="Academy Cyr"/>
        </w:rPr>
        <w:t>«Круши!» — Но витязь  ждал рассвета.</w:t>
      </w:r>
    </w:p>
    <w:p w14:paraId="714E00AD" w14:textId="77777777" w:rsidR="005D48DB" w:rsidRDefault="005D48DB">
      <w:pPr>
        <w:pStyle w:val="a7"/>
        <w:rPr>
          <w:rFonts w:ascii="Academy Cyr" w:hAnsi="Academy Cyr"/>
        </w:rPr>
      </w:pPr>
      <w:r>
        <w:rPr>
          <w:rFonts w:ascii="Academy Cyr" w:hAnsi="Academy Cyr"/>
        </w:rPr>
        <w:t>И с первым солнечным лучом</w:t>
      </w:r>
    </w:p>
    <w:p w14:paraId="587CD406" w14:textId="77777777" w:rsidR="005D48DB" w:rsidRDefault="005D48DB">
      <w:pPr>
        <w:pStyle w:val="a7"/>
        <w:rPr>
          <w:rFonts w:ascii="Academy Cyr" w:hAnsi="Academy Cyr"/>
        </w:rPr>
      </w:pPr>
      <w:r>
        <w:rPr>
          <w:rFonts w:ascii="Academy Cyr" w:hAnsi="Academy Cyr"/>
        </w:rPr>
        <w:t>Он путь прокладывал МЕЧОМ:</w:t>
      </w:r>
    </w:p>
    <w:p w14:paraId="47DEC8AA" w14:textId="77777777" w:rsidR="005D48DB" w:rsidRDefault="005D48DB">
      <w:pPr>
        <w:pStyle w:val="a7"/>
        <w:rPr>
          <w:rFonts w:ascii="Academy Cyr" w:hAnsi="Academy Cyr"/>
        </w:rPr>
      </w:pPr>
      <w:r>
        <w:rPr>
          <w:rFonts w:ascii="Academy Cyr" w:hAnsi="Academy Cyr"/>
        </w:rPr>
        <w:t>Все то, что с видом деловым</w:t>
      </w:r>
    </w:p>
    <w:p w14:paraId="48C4FD78" w14:textId="77777777" w:rsidR="005D48DB" w:rsidRDefault="005D48DB">
      <w:pPr>
        <w:pStyle w:val="a7"/>
        <w:rPr>
          <w:rFonts w:ascii="Academy Cyr" w:hAnsi="Academy Cyr"/>
        </w:rPr>
      </w:pPr>
      <w:r>
        <w:rPr>
          <w:rFonts w:ascii="Academy Cyr" w:hAnsi="Academy Cyr"/>
        </w:rPr>
        <w:t>Взрастила правящая скверна,</w:t>
      </w:r>
    </w:p>
    <w:p w14:paraId="483CCB05" w14:textId="77777777" w:rsidR="005D48DB" w:rsidRDefault="005D48DB">
      <w:pPr>
        <w:pStyle w:val="a7"/>
        <w:rPr>
          <w:rFonts w:ascii="Academy Cyr" w:hAnsi="Academy Cyr"/>
        </w:rPr>
      </w:pPr>
      <w:r>
        <w:rPr>
          <w:rFonts w:ascii="Academy Cyr" w:hAnsi="Academy Cyr"/>
        </w:rPr>
        <w:t>Назвавши «трестом мозговым»,</w:t>
      </w:r>
    </w:p>
    <w:p w14:paraId="5F456445" w14:textId="77777777" w:rsidR="005D48DB" w:rsidRDefault="005D48DB">
      <w:pPr>
        <w:pStyle w:val="a7"/>
        <w:rPr>
          <w:rFonts w:ascii="Academy Cyr" w:hAnsi="Academy Cyr"/>
        </w:rPr>
      </w:pPr>
      <w:r>
        <w:rPr>
          <w:rFonts w:ascii="Academy Cyr" w:hAnsi="Academy Cyr"/>
        </w:rPr>
        <w:t>Летит, как голова Олоферна.</w:t>
      </w:r>
    </w:p>
    <w:p w14:paraId="042482A9" w14:textId="77777777" w:rsidR="005D48DB" w:rsidRDefault="005D48DB">
      <w:pPr>
        <w:pStyle w:val="a7"/>
        <w:rPr>
          <w:rFonts w:ascii="Academy Cyr" w:hAnsi="Academy Cyr"/>
        </w:rPr>
      </w:pPr>
      <w:r>
        <w:rPr>
          <w:rFonts w:ascii="Academy Cyr" w:hAnsi="Academy Cyr"/>
        </w:rPr>
        <w:t>И рушится за строем строй...</w:t>
      </w:r>
    </w:p>
    <w:p w14:paraId="07B54DD6" w14:textId="77777777" w:rsidR="005D48DB" w:rsidRDefault="005D48DB">
      <w:pPr>
        <w:pStyle w:val="a7"/>
      </w:pPr>
    </w:p>
    <w:p w14:paraId="5177C64F" w14:textId="77777777" w:rsidR="005D48DB" w:rsidRDefault="005D48DB">
      <w:pPr>
        <w:pStyle w:val="a7"/>
        <w:rPr>
          <w:rFonts w:ascii="Academy Cyr" w:hAnsi="Academy Cyr"/>
        </w:rPr>
      </w:pPr>
      <w:r>
        <w:rPr>
          <w:rFonts w:ascii="Academy Cyr" w:hAnsi="Academy Cyr"/>
        </w:rPr>
        <w:t>Нам дальше критика знакома,</w:t>
      </w:r>
    </w:p>
    <w:p w14:paraId="7AFFAE0C" w14:textId="77777777" w:rsidR="005D48DB" w:rsidRDefault="005D48DB">
      <w:pPr>
        <w:pStyle w:val="a7"/>
        <w:rPr>
          <w:rFonts w:ascii="Academy Cyr" w:hAnsi="Academy Cyr"/>
        </w:rPr>
      </w:pPr>
      <w:r>
        <w:rPr>
          <w:rFonts w:ascii="Academy Cyr" w:hAnsi="Academy Cyr"/>
        </w:rPr>
        <w:t>Предвидим крик: «Вот ваш герой</w:t>
      </w:r>
    </w:p>
    <w:p w14:paraId="3DC4EB09" w14:textId="77777777" w:rsidR="005D48DB" w:rsidRDefault="005D48DB">
      <w:pPr>
        <w:pStyle w:val="a7"/>
        <w:rPr>
          <w:rFonts w:ascii="Academy Cyr" w:hAnsi="Academy Cyr"/>
        </w:rPr>
      </w:pPr>
      <w:r>
        <w:rPr>
          <w:rFonts w:ascii="Academy Cyr" w:hAnsi="Academy Cyr"/>
        </w:rPr>
        <w:t>И докатился до погрома!»</w:t>
      </w:r>
    </w:p>
    <w:p w14:paraId="467988AB" w14:textId="77777777" w:rsidR="005D48DB" w:rsidRDefault="005D48DB">
      <w:pPr>
        <w:pStyle w:val="a7"/>
        <w:rPr>
          <w:rFonts w:ascii="Academy Cyr" w:hAnsi="Academy Cyr"/>
        </w:rPr>
      </w:pPr>
      <w:r>
        <w:rPr>
          <w:rFonts w:ascii="Academy Cyr" w:hAnsi="Academy Cyr"/>
        </w:rPr>
        <w:t>Но вы ошиблись! Свет МЕЧА —</w:t>
      </w:r>
    </w:p>
    <w:p w14:paraId="3F7CDE24" w14:textId="77777777" w:rsidR="005D48DB" w:rsidRDefault="005D48DB">
      <w:pPr>
        <w:pStyle w:val="a7"/>
        <w:rPr>
          <w:rFonts w:ascii="Academy Cyr" w:hAnsi="Academy Cyr"/>
        </w:rPr>
      </w:pPr>
      <w:r>
        <w:rPr>
          <w:rFonts w:ascii="Academy Cyr" w:hAnsi="Academy Cyr"/>
        </w:rPr>
        <w:t>Свет знаний — головы не сломит;</w:t>
      </w:r>
    </w:p>
    <w:p w14:paraId="3462D2A3" w14:textId="77777777" w:rsidR="005D48DB" w:rsidRDefault="005D48DB">
      <w:pPr>
        <w:pStyle w:val="a7"/>
        <w:rPr>
          <w:rFonts w:ascii="Academy Cyr" w:hAnsi="Academy Cyr"/>
        </w:rPr>
      </w:pPr>
      <w:r>
        <w:rPr>
          <w:rFonts w:ascii="Academy Cyr" w:hAnsi="Academy Cyr"/>
        </w:rPr>
        <w:t>Не зря в котомке карла стонет,</w:t>
      </w:r>
    </w:p>
    <w:p w14:paraId="4E377C99" w14:textId="77777777" w:rsidR="005D48DB" w:rsidRDefault="005D48DB">
      <w:pPr>
        <w:pStyle w:val="a7"/>
        <w:rPr>
          <w:rFonts w:ascii="Academy Cyr" w:hAnsi="Academy Cyr"/>
        </w:rPr>
      </w:pPr>
      <w:r>
        <w:rPr>
          <w:rFonts w:ascii="Academy Cyr" w:hAnsi="Academy Cyr"/>
        </w:rPr>
        <w:t>Свои заклятия шепча.</w:t>
      </w:r>
    </w:p>
    <w:p w14:paraId="41B3DB10" w14:textId="77777777" w:rsidR="005D48DB" w:rsidRDefault="005D48DB">
      <w:pPr>
        <w:pStyle w:val="a7"/>
        <w:rPr>
          <w:rFonts w:ascii="Academy Cyr" w:hAnsi="Academy Cyr"/>
        </w:rPr>
      </w:pPr>
      <w:r>
        <w:rPr>
          <w:rFonts w:ascii="Academy Cyr" w:hAnsi="Academy Cyr"/>
        </w:rPr>
        <w:t>Он понял: на вооруженье</w:t>
      </w:r>
    </w:p>
    <w:p w14:paraId="2BE7DAB7" w14:textId="77777777" w:rsidR="005D48DB" w:rsidRDefault="005D48DB">
      <w:pPr>
        <w:pStyle w:val="a7"/>
        <w:rPr>
          <w:rFonts w:ascii="Academy Cyr" w:hAnsi="Academy Cyr"/>
        </w:rPr>
      </w:pPr>
      <w:r>
        <w:rPr>
          <w:rFonts w:ascii="Academy Cyr" w:hAnsi="Academy Cyr"/>
        </w:rPr>
        <w:t>Руслан взял тактику врагов</w:t>
      </w:r>
    </w:p>
    <w:p w14:paraId="78BE7984" w14:textId="77777777" w:rsidR="005D48DB" w:rsidRDefault="005D48DB">
      <w:pPr>
        <w:pStyle w:val="a7"/>
        <w:rPr>
          <w:rFonts w:ascii="Academy Cyr" w:hAnsi="Academy Cyr"/>
        </w:rPr>
      </w:pPr>
      <w:r>
        <w:rPr>
          <w:rFonts w:ascii="Academy Cyr" w:hAnsi="Academy Cyr"/>
        </w:rPr>
        <w:t>«Культурного проникновенья»</w:t>
      </w:r>
    </w:p>
    <w:p w14:paraId="3E48B164" w14:textId="77777777" w:rsidR="005D48DB" w:rsidRDefault="005D48DB">
      <w:pPr>
        <w:pStyle w:val="a7"/>
        <w:rPr>
          <w:rFonts w:ascii="Academy Cyr" w:hAnsi="Academy Cyr"/>
        </w:rPr>
      </w:pPr>
      <w:r>
        <w:rPr>
          <w:rFonts w:ascii="Academy Cyr" w:hAnsi="Academy Cyr"/>
        </w:rPr>
        <w:t>И вымывания мозгов</w:t>
      </w:r>
    </w:p>
    <w:p w14:paraId="05CA2DA9" w14:textId="77777777" w:rsidR="005D48DB" w:rsidRDefault="005D48DB">
      <w:pPr>
        <w:pStyle w:val="a7"/>
        <w:rPr>
          <w:rFonts w:ascii="Academy Cyr" w:hAnsi="Academy Cyr"/>
        </w:rPr>
      </w:pPr>
      <w:r>
        <w:rPr>
          <w:rFonts w:ascii="Academy Cyr" w:hAnsi="Academy Cyr"/>
        </w:rPr>
        <w:t>Без правого ингредиента,</w:t>
      </w:r>
    </w:p>
    <w:p w14:paraId="38466830" w14:textId="77777777" w:rsidR="005D48DB" w:rsidRDefault="005D48DB">
      <w:pPr>
        <w:pStyle w:val="a7"/>
        <w:rPr>
          <w:rFonts w:ascii="Academy Cyr" w:hAnsi="Academy Cyr"/>
        </w:rPr>
      </w:pPr>
      <w:r>
        <w:rPr>
          <w:rFonts w:ascii="Academy Cyr" w:hAnsi="Academy Cyr"/>
        </w:rPr>
        <w:t>Из всех общественных систем,</w:t>
      </w:r>
    </w:p>
    <w:p w14:paraId="0017D155" w14:textId="77777777" w:rsidR="005D48DB" w:rsidRDefault="005D48DB">
      <w:pPr>
        <w:pStyle w:val="a7"/>
        <w:rPr>
          <w:rFonts w:ascii="Academy Cyr" w:hAnsi="Academy Cyr"/>
        </w:rPr>
      </w:pPr>
      <w:r>
        <w:rPr>
          <w:rFonts w:ascii="Academy Cyr" w:hAnsi="Academy Cyr"/>
        </w:rPr>
        <w:t>Толпа молчит. Но вместе с тем</w:t>
      </w:r>
    </w:p>
    <w:p w14:paraId="2CC65FD4" w14:textId="77777777" w:rsidR="005D48DB" w:rsidRDefault="005D48DB">
      <w:pPr>
        <w:pStyle w:val="a7"/>
        <w:rPr>
          <w:rFonts w:ascii="Academy Cyr" w:hAnsi="Academy Cyr"/>
        </w:rPr>
      </w:pPr>
      <w:r>
        <w:rPr>
          <w:rFonts w:ascii="Academy Cyr" w:hAnsi="Academy Cyr"/>
        </w:rPr>
        <w:t>Как будто и ждала момента,</w:t>
      </w:r>
    </w:p>
    <w:p w14:paraId="51571977" w14:textId="77777777" w:rsidR="005D48DB" w:rsidRDefault="005D48DB">
      <w:pPr>
        <w:pStyle w:val="a7"/>
        <w:rPr>
          <w:rFonts w:ascii="Academy Cyr" w:hAnsi="Academy Cyr"/>
        </w:rPr>
      </w:pPr>
      <w:r>
        <w:rPr>
          <w:rFonts w:ascii="Academy Cyr" w:hAnsi="Academy Cyr"/>
        </w:rPr>
        <w:t>Когда прихлопнет грязный пир</w:t>
      </w:r>
    </w:p>
    <w:p w14:paraId="1578BC5B" w14:textId="77777777" w:rsidR="005D48DB" w:rsidRDefault="005D48DB">
      <w:pPr>
        <w:pStyle w:val="a7"/>
        <w:rPr>
          <w:rFonts w:ascii="Academy Cyr" w:hAnsi="Academy Cyr"/>
        </w:rPr>
      </w:pPr>
      <w:r>
        <w:rPr>
          <w:rFonts w:ascii="Academy Cyr" w:hAnsi="Academy Cyr"/>
        </w:rPr>
        <w:t>Вновь объявившийся кумир.</w:t>
      </w:r>
    </w:p>
    <w:p w14:paraId="53DEA588" w14:textId="77777777" w:rsidR="005D48DB" w:rsidRDefault="005D48DB">
      <w:pPr>
        <w:pStyle w:val="a7"/>
        <w:rPr>
          <w:rFonts w:ascii="Academy Cyr" w:hAnsi="Academy Cyr"/>
        </w:rPr>
      </w:pPr>
      <w:r>
        <w:rPr>
          <w:rFonts w:ascii="Academy Cyr" w:hAnsi="Academy Cyr"/>
        </w:rPr>
        <w:t>Но кто владеет Различеньем,</w:t>
      </w:r>
    </w:p>
    <w:p w14:paraId="1F812E45" w14:textId="77777777" w:rsidR="005D48DB" w:rsidRDefault="005D48DB">
      <w:pPr>
        <w:pStyle w:val="a7"/>
        <w:rPr>
          <w:rFonts w:ascii="Academy Cyr" w:hAnsi="Academy Cyr"/>
        </w:rPr>
      </w:pPr>
      <w:r>
        <w:rPr>
          <w:rFonts w:ascii="Academy Cyr" w:hAnsi="Academy Cyr"/>
        </w:rPr>
        <w:t>Тот понял: князь — не новый Туз —</w:t>
      </w:r>
    </w:p>
    <w:p w14:paraId="39D8DB11" w14:textId="77777777" w:rsidR="005D48DB" w:rsidRDefault="005D48DB">
      <w:pPr>
        <w:pStyle w:val="a7"/>
        <w:rPr>
          <w:rFonts w:ascii="Academy Cyr" w:hAnsi="Academy Cyr"/>
        </w:rPr>
      </w:pPr>
      <w:r>
        <w:rPr>
          <w:rFonts w:ascii="Academy Cyr" w:hAnsi="Academy Cyr"/>
        </w:rPr>
        <w:t>Предиктор с высшим назначеньем</w:t>
      </w:r>
    </w:p>
    <w:p w14:paraId="4F58F863" w14:textId="77777777" w:rsidR="005D48DB" w:rsidRDefault="005D48DB">
      <w:pPr>
        <w:pStyle w:val="a7"/>
        <w:rPr>
          <w:rFonts w:ascii="Academy Cyr" w:hAnsi="Academy Cyr"/>
        </w:rPr>
      </w:pPr>
      <w:r>
        <w:rPr>
          <w:rFonts w:ascii="Academy Cyr" w:hAnsi="Academy Cyr"/>
        </w:rPr>
        <w:t>Нести ответственности груз</w:t>
      </w:r>
    </w:p>
    <w:p w14:paraId="233DC64F" w14:textId="77777777" w:rsidR="005D48DB" w:rsidRDefault="005D48DB">
      <w:pPr>
        <w:pStyle w:val="a7"/>
        <w:rPr>
          <w:rFonts w:ascii="Academy Cyr" w:hAnsi="Academy Cyr"/>
        </w:rPr>
      </w:pPr>
      <w:r>
        <w:rPr>
          <w:rFonts w:ascii="Academy Cyr" w:hAnsi="Academy Cyr"/>
        </w:rPr>
        <w:lastRenderedPageBreak/>
        <w:t>И за народ, и за дворец,</w:t>
      </w:r>
    </w:p>
    <w:p w14:paraId="13ED7E19" w14:textId="77777777" w:rsidR="005D48DB" w:rsidRDefault="005D48DB">
      <w:pPr>
        <w:pStyle w:val="a7"/>
        <w:rPr>
          <w:rFonts w:ascii="Academy Cyr" w:hAnsi="Academy Cyr"/>
        </w:rPr>
      </w:pPr>
      <w:r>
        <w:rPr>
          <w:rFonts w:ascii="Academy Cyr" w:hAnsi="Academy Cyr"/>
        </w:rPr>
        <w:t>И за Россию, наконец.</w:t>
      </w:r>
    </w:p>
    <w:p w14:paraId="190B3DCE" w14:textId="77777777" w:rsidR="005D48DB" w:rsidRDefault="005D48DB">
      <w:pPr>
        <w:pStyle w:val="a7"/>
      </w:pPr>
    </w:p>
    <w:p w14:paraId="5F4ECE91" w14:textId="77777777" w:rsidR="005D48DB" w:rsidRDefault="005D48DB">
      <w:pPr>
        <w:pStyle w:val="a7"/>
        <w:rPr>
          <w:rFonts w:ascii="Academy Cyr" w:hAnsi="Academy Cyr"/>
        </w:rPr>
      </w:pPr>
      <w:r>
        <w:rPr>
          <w:rFonts w:ascii="Academy Cyr" w:hAnsi="Academy Cyr"/>
        </w:rPr>
        <w:t>Пока смакует перемены</w:t>
      </w:r>
    </w:p>
    <w:p w14:paraId="6D577C7F" w14:textId="77777777" w:rsidR="005D48DB" w:rsidRDefault="005D48DB">
      <w:pPr>
        <w:pStyle w:val="a7"/>
        <w:rPr>
          <w:rFonts w:ascii="Academy Cyr" w:hAnsi="Academy Cyr"/>
        </w:rPr>
      </w:pPr>
      <w:r>
        <w:rPr>
          <w:rFonts w:ascii="Academy Cyr" w:hAnsi="Academy Cyr"/>
        </w:rPr>
        <w:t>Толпа, Руслан летит скорей</w:t>
      </w:r>
    </w:p>
    <w:p w14:paraId="504FFC96" w14:textId="77777777" w:rsidR="005D48DB" w:rsidRDefault="005D48DB">
      <w:pPr>
        <w:pStyle w:val="a7"/>
        <w:rPr>
          <w:rFonts w:ascii="Academy Cyr" w:hAnsi="Academy Cyr"/>
        </w:rPr>
      </w:pPr>
      <w:r>
        <w:rPr>
          <w:rFonts w:ascii="Academy Cyr" w:hAnsi="Academy Cyr"/>
        </w:rPr>
        <w:t>К дворцу. И видит у дверей</w:t>
      </w:r>
    </w:p>
    <w:p w14:paraId="2799E86D" w14:textId="77777777" w:rsidR="005D48DB" w:rsidRDefault="005D48DB">
      <w:pPr>
        <w:pStyle w:val="a7"/>
        <w:rPr>
          <w:rFonts w:ascii="Academy Cyr" w:hAnsi="Academy Cyr"/>
        </w:rPr>
      </w:pPr>
      <w:r>
        <w:rPr>
          <w:rFonts w:ascii="Academy Cyr" w:hAnsi="Academy Cyr"/>
        </w:rPr>
        <w:t>Финал неповторимой сцены:</w:t>
      </w:r>
    </w:p>
    <w:p w14:paraId="56766095" w14:textId="77777777" w:rsidR="005D48DB" w:rsidRDefault="005D48DB">
      <w:pPr>
        <w:pStyle w:val="a7"/>
        <w:rPr>
          <w:rFonts w:ascii="Academy Cyr" w:hAnsi="Academy Cyr"/>
        </w:rPr>
      </w:pPr>
      <w:r>
        <w:rPr>
          <w:rFonts w:ascii="Academy Cyr" w:hAnsi="Academy Cyr"/>
        </w:rPr>
        <w:t>Одетый, как заморский граф,</w:t>
      </w:r>
    </w:p>
    <w:p w14:paraId="16641CCE" w14:textId="77777777" w:rsidR="005D48DB" w:rsidRDefault="005D48DB">
      <w:pPr>
        <w:pStyle w:val="a7"/>
        <w:rPr>
          <w:rFonts w:ascii="Academy Cyr" w:hAnsi="Academy Cyr"/>
        </w:rPr>
      </w:pPr>
      <w:r>
        <w:rPr>
          <w:rFonts w:ascii="Academy Cyr" w:hAnsi="Academy Cyr"/>
        </w:rPr>
        <w:t>Читает проповедь Фарлаф</w:t>
      </w:r>
    </w:p>
    <w:p w14:paraId="19B1DB29" w14:textId="77777777" w:rsidR="005D48DB" w:rsidRDefault="005D48DB">
      <w:pPr>
        <w:pStyle w:val="a7"/>
        <w:rPr>
          <w:rFonts w:ascii="Academy Cyr" w:hAnsi="Academy Cyr"/>
        </w:rPr>
      </w:pPr>
      <w:r>
        <w:rPr>
          <w:rFonts w:ascii="Academy Cyr" w:hAnsi="Academy Cyr"/>
        </w:rPr>
        <w:t>О том, что неугоден Богу</w:t>
      </w:r>
    </w:p>
    <w:p w14:paraId="573182F1" w14:textId="77777777" w:rsidR="005D48DB" w:rsidRDefault="005D48DB">
      <w:pPr>
        <w:pStyle w:val="a7"/>
        <w:rPr>
          <w:rFonts w:ascii="Academy Cyr" w:hAnsi="Academy Cyr"/>
        </w:rPr>
      </w:pPr>
      <w:r>
        <w:rPr>
          <w:rFonts w:ascii="Academy Cyr" w:hAnsi="Academy Cyr"/>
        </w:rPr>
        <w:t>Весьма ленивый русский люд,</w:t>
      </w:r>
    </w:p>
    <w:p w14:paraId="21794998" w14:textId="77777777" w:rsidR="005D48DB" w:rsidRDefault="005D48DB">
      <w:pPr>
        <w:pStyle w:val="a7"/>
        <w:rPr>
          <w:rFonts w:ascii="Academy Cyr" w:hAnsi="Academy Cyr"/>
        </w:rPr>
      </w:pPr>
      <w:r>
        <w:rPr>
          <w:rFonts w:ascii="Academy Cyr" w:hAnsi="Academy Cyr"/>
        </w:rPr>
        <w:t>Что нужно вызвать на подмогу</w:t>
      </w:r>
    </w:p>
    <w:p w14:paraId="4509113A" w14:textId="77777777" w:rsidR="005D48DB" w:rsidRDefault="005D48DB">
      <w:pPr>
        <w:pStyle w:val="a7"/>
        <w:rPr>
          <w:rFonts w:ascii="Academy Cyr" w:hAnsi="Academy Cyr"/>
        </w:rPr>
      </w:pPr>
      <w:r>
        <w:rPr>
          <w:rFonts w:ascii="Academy Cyr" w:hAnsi="Academy Cyr"/>
        </w:rPr>
        <w:t>Международный фонд валют,</w:t>
      </w:r>
    </w:p>
    <w:p w14:paraId="07E6C314" w14:textId="77777777" w:rsidR="005D48DB" w:rsidRDefault="005D48DB">
      <w:pPr>
        <w:pStyle w:val="a7"/>
        <w:rPr>
          <w:rFonts w:ascii="Academy Cyr" w:hAnsi="Academy Cyr"/>
        </w:rPr>
      </w:pPr>
      <w:r>
        <w:rPr>
          <w:rFonts w:ascii="Academy Cyr" w:hAnsi="Academy Cyr"/>
        </w:rPr>
        <w:t>Что в бедах русская душа</w:t>
      </w:r>
    </w:p>
    <w:p w14:paraId="3AD6840C" w14:textId="77777777" w:rsidR="005D48DB" w:rsidRDefault="005D48DB">
      <w:pPr>
        <w:pStyle w:val="a7"/>
        <w:rPr>
          <w:rFonts w:ascii="Academy Cyr" w:hAnsi="Academy Cyr"/>
        </w:rPr>
      </w:pPr>
      <w:r>
        <w:rPr>
          <w:rFonts w:ascii="Academy Cyr" w:hAnsi="Academy Cyr"/>
        </w:rPr>
        <w:t>Всегда сама и виновата —</w:t>
      </w:r>
    </w:p>
    <w:p w14:paraId="52949986" w14:textId="77777777" w:rsidR="005D48DB" w:rsidRDefault="005D48DB">
      <w:pPr>
        <w:pStyle w:val="a7"/>
        <w:rPr>
          <w:rFonts w:ascii="Academy Cyr" w:hAnsi="Academy Cyr"/>
        </w:rPr>
      </w:pPr>
      <w:r>
        <w:rPr>
          <w:rFonts w:ascii="Academy Cyr" w:hAnsi="Academy Cyr"/>
        </w:rPr>
        <w:t>Ей не понять, как хороша</w:t>
      </w:r>
    </w:p>
    <w:p w14:paraId="29D2895D" w14:textId="77777777" w:rsidR="005D48DB" w:rsidRDefault="005D48DB">
      <w:pPr>
        <w:pStyle w:val="a7"/>
        <w:rPr>
          <w:rFonts w:ascii="Academy Cyr" w:hAnsi="Academy Cyr"/>
        </w:rPr>
      </w:pPr>
      <w:r>
        <w:rPr>
          <w:rFonts w:ascii="Academy Cyr" w:hAnsi="Academy Cyr"/>
        </w:rPr>
        <w:t>Купель заморского сената;</w:t>
      </w:r>
    </w:p>
    <w:p w14:paraId="0CEC8CE7" w14:textId="77777777" w:rsidR="005D48DB" w:rsidRDefault="005D48DB">
      <w:pPr>
        <w:pStyle w:val="a7"/>
        <w:rPr>
          <w:rFonts w:ascii="Academy Cyr" w:hAnsi="Academy Cyr"/>
        </w:rPr>
      </w:pPr>
      <w:r>
        <w:rPr>
          <w:rFonts w:ascii="Academy Cyr" w:hAnsi="Academy Cyr"/>
        </w:rPr>
        <w:t>Что золотой польется душ,</w:t>
      </w:r>
    </w:p>
    <w:p w14:paraId="69E644C5" w14:textId="77777777" w:rsidR="005D48DB" w:rsidRDefault="005D48DB">
      <w:pPr>
        <w:pStyle w:val="a7"/>
        <w:rPr>
          <w:rFonts w:ascii="Academy Cyr" w:hAnsi="Academy Cyr"/>
        </w:rPr>
      </w:pPr>
      <w:r>
        <w:rPr>
          <w:rFonts w:ascii="Academy Cyr" w:hAnsi="Academy Cyr"/>
        </w:rPr>
        <w:t>Когда пойдем клониться к Бушу,</w:t>
      </w:r>
    </w:p>
    <w:p w14:paraId="41E92504" w14:textId="77777777" w:rsidR="005D48DB" w:rsidRDefault="005D48DB">
      <w:pPr>
        <w:pStyle w:val="a7"/>
        <w:rPr>
          <w:rFonts w:ascii="Academy Cyr" w:hAnsi="Academy Cyr"/>
        </w:rPr>
      </w:pPr>
      <w:r>
        <w:rPr>
          <w:rFonts w:ascii="Academy Cyr" w:hAnsi="Academy Cyr"/>
        </w:rPr>
        <w:t>Что нет греха продать и душу,</w:t>
      </w:r>
    </w:p>
    <w:p w14:paraId="283DD010" w14:textId="77777777" w:rsidR="005D48DB" w:rsidRDefault="005D48DB">
      <w:pPr>
        <w:pStyle w:val="a7"/>
        <w:rPr>
          <w:rFonts w:ascii="Academy Cyr" w:hAnsi="Academy Cyr"/>
        </w:rPr>
      </w:pPr>
      <w:r>
        <w:rPr>
          <w:rFonts w:ascii="Academy Cyr" w:hAnsi="Academy Cyr"/>
        </w:rPr>
        <w:t>Коль за нее отвалят куш.</w:t>
      </w:r>
    </w:p>
    <w:p w14:paraId="6663C5D5" w14:textId="77777777" w:rsidR="005D48DB" w:rsidRDefault="005D48DB">
      <w:pPr>
        <w:pStyle w:val="a7"/>
        <w:rPr>
          <w:rFonts w:ascii="Academy Cyr" w:hAnsi="Academy Cyr"/>
        </w:rPr>
      </w:pPr>
      <w:r>
        <w:rPr>
          <w:rFonts w:ascii="Academy Cyr" w:hAnsi="Academy Cyr"/>
        </w:rPr>
        <w:t>Произнося всю эту гнусь,</w:t>
      </w:r>
    </w:p>
    <w:p w14:paraId="1CA97C49" w14:textId="77777777" w:rsidR="005D48DB" w:rsidRDefault="005D48DB">
      <w:pPr>
        <w:pStyle w:val="a7"/>
        <w:rPr>
          <w:rFonts w:ascii="Academy Cyr" w:hAnsi="Academy Cyr"/>
        </w:rPr>
      </w:pPr>
      <w:r>
        <w:rPr>
          <w:rFonts w:ascii="Academy Cyr" w:hAnsi="Academy Cyr"/>
        </w:rPr>
        <w:t>Он головой кивает странно</w:t>
      </w:r>
    </w:p>
    <w:p w14:paraId="2D11B252" w14:textId="77777777" w:rsidR="005D48DB" w:rsidRDefault="005D48DB">
      <w:pPr>
        <w:pStyle w:val="a7"/>
        <w:rPr>
          <w:rFonts w:ascii="Academy Cyr" w:hAnsi="Academy Cyr"/>
        </w:rPr>
      </w:pPr>
      <w:r>
        <w:rPr>
          <w:rFonts w:ascii="Academy Cyr" w:hAnsi="Academy Cyr"/>
        </w:rPr>
        <w:t>И говорит не «Русь», а «Гусь»</w:t>
      </w:r>
    </w:p>
    <w:p w14:paraId="1AF2B74D" w14:textId="77777777" w:rsidR="005D48DB" w:rsidRDefault="005D48DB">
      <w:pPr>
        <w:pStyle w:val="a7"/>
        <w:rPr>
          <w:rFonts w:ascii="Academy Cyr" w:hAnsi="Academy Cyr"/>
        </w:rPr>
      </w:pPr>
      <w:r>
        <w:rPr>
          <w:rFonts w:ascii="Academy Cyr" w:hAnsi="Academy Cyr"/>
        </w:rPr>
        <w:t>И тут встречает взгляд Руслана,</w:t>
      </w:r>
    </w:p>
    <w:p w14:paraId="6C6ED1B2" w14:textId="77777777" w:rsidR="005D48DB" w:rsidRDefault="005D48DB">
      <w:pPr>
        <w:pStyle w:val="a7"/>
        <w:rPr>
          <w:rFonts w:ascii="Academy Cyr" w:hAnsi="Academy Cyr"/>
        </w:rPr>
      </w:pPr>
      <w:r>
        <w:rPr>
          <w:rFonts w:ascii="Academy Cyr" w:hAnsi="Academy Cyr"/>
        </w:rPr>
        <w:t>И в нем читает приговор...</w:t>
      </w:r>
    </w:p>
    <w:p w14:paraId="726F99DD" w14:textId="77777777" w:rsidR="005D48DB" w:rsidRDefault="005D48DB">
      <w:pPr>
        <w:pStyle w:val="a7"/>
      </w:pPr>
    </w:p>
    <w:p w14:paraId="3E6EAB65" w14:textId="77777777" w:rsidR="005D48DB" w:rsidRDefault="005D48DB">
      <w:pPr>
        <w:pStyle w:val="a7"/>
        <w:rPr>
          <w:rFonts w:ascii="Academy Cyr" w:hAnsi="Academy Cyr"/>
        </w:rPr>
      </w:pPr>
      <w:r>
        <w:rPr>
          <w:rFonts w:ascii="Academy Cyr" w:hAnsi="Academy Cyr"/>
        </w:rPr>
        <w:t>Как пал предатель на колени</w:t>
      </w:r>
    </w:p>
    <w:p w14:paraId="36B22220" w14:textId="77777777" w:rsidR="005D48DB" w:rsidRDefault="005D48DB">
      <w:pPr>
        <w:pStyle w:val="a7"/>
        <w:rPr>
          <w:rFonts w:ascii="Academy Cyr" w:hAnsi="Academy Cyr"/>
        </w:rPr>
      </w:pPr>
      <w:r>
        <w:rPr>
          <w:rFonts w:ascii="Academy Cyr" w:hAnsi="Academy Cyr"/>
        </w:rPr>
        <w:t>И каялся — на этой сцене</w:t>
      </w:r>
    </w:p>
    <w:p w14:paraId="6AD3F6B2" w14:textId="77777777" w:rsidR="005D48DB" w:rsidRDefault="005D48DB">
      <w:pPr>
        <w:pStyle w:val="a7"/>
        <w:rPr>
          <w:rFonts w:ascii="Academy Cyr" w:hAnsi="Academy Cyr"/>
        </w:rPr>
      </w:pPr>
      <w:r>
        <w:rPr>
          <w:rFonts w:ascii="Academy Cyr" w:hAnsi="Academy Cyr"/>
        </w:rPr>
        <w:t>Задерживать не будем взор.</w:t>
      </w:r>
    </w:p>
    <w:p w14:paraId="60ABF908" w14:textId="77777777" w:rsidR="005D48DB" w:rsidRDefault="005D48DB">
      <w:pPr>
        <w:pStyle w:val="a7"/>
        <w:rPr>
          <w:rFonts w:ascii="Academy Cyr" w:hAnsi="Academy Cyr"/>
        </w:rPr>
      </w:pPr>
      <w:r>
        <w:rPr>
          <w:rFonts w:ascii="Academy Cyr" w:hAnsi="Academy Cyr"/>
        </w:rPr>
        <w:t>Что тут поделаешь, всегда</w:t>
      </w:r>
    </w:p>
    <w:p w14:paraId="407D972D" w14:textId="77777777" w:rsidR="005D48DB" w:rsidRDefault="005D48DB">
      <w:pPr>
        <w:pStyle w:val="a7"/>
        <w:rPr>
          <w:rFonts w:ascii="Academy Cyr" w:hAnsi="Academy Cyr"/>
        </w:rPr>
      </w:pPr>
      <w:r>
        <w:rPr>
          <w:rFonts w:ascii="Academy Cyr" w:hAnsi="Academy Cyr"/>
        </w:rPr>
        <w:t>Плевки в историю опасны;</w:t>
      </w:r>
    </w:p>
    <w:p w14:paraId="2D1D6913" w14:textId="77777777" w:rsidR="005D48DB" w:rsidRDefault="005D48DB">
      <w:pPr>
        <w:pStyle w:val="a7"/>
        <w:rPr>
          <w:rFonts w:ascii="Academy Cyr" w:hAnsi="Academy Cyr"/>
        </w:rPr>
      </w:pPr>
      <w:r>
        <w:rPr>
          <w:rFonts w:ascii="Academy Cyr" w:hAnsi="Academy Cyr"/>
        </w:rPr>
        <w:t>Закону времени подвластны</w:t>
      </w:r>
    </w:p>
    <w:p w14:paraId="5C54BB91" w14:textId="77777777" w:rsidR="005D48DB" w:rsidRDefault="005D48DB">
      <w:pPr>
        <w:pStyle w:val="a7"/>
        <w:rPr>
          <w:rFonts w:ascii="Academy Cyr" w:hAnsi="Academy Cyr"/>
        </w:rPr>
      </w:pPr>
      <w:r>
        <w:rPr>
          <w:rFonts w:ascii="Academy Cyr" w:hAnsi="Academy Cyr"/>
        </w:rPr>
        <w:t xml:space="preserve">И биосфера, и звезда, </w:t>
      </w:r>
    </w:p>
    <w:p w14:paraId="39AC9653" w14:textId="77777777" w:rsidR="005D48DB" w:rsidRDefault="005D48DB">
      <w:pPr>
        <w:pStyle w:val="a7"/>
        <w:rPr>
          <w:rFonts w:ascii="Academy Cyr" w:hAnsi="Academy Cyr"/>
        </w:rPr>
      </w:pPr>
      <w:r>
        <w:rPr>
          <w:rFonts w:ascii="Academy Cyr" w:hAnsi="Academy Cyr"/>
        </w:rPr>
        <w:t>И толпы пьяных мужиков,</w:t>
      </w:r>
    </w:p>
    <w:p w14:paraId="2D0FB02A" w14:textId="77777777" w:rsidR="005D48DB" w:rsidRDefault="005D48DB">
      <w:pPr>
        <w:pStyle w:val="a7"/>
        <w:rPr>
          <w:rFonts w:ascii="Academy Cyr" w:hAnsi="Academy Cyr"/>
        </w:rPr>
      </w:pPr>
      <w:r>
        <w:rPr>
          <w:rFonts w:ascii="Academy Cyr" w:hAnsi="Academy Cyr"/>
        </w:rPr>
        <w:t>И ордена часовщиков.</w:t>
      </w:r>
    </w:p>
    <w:p w14:paraId="4DE61612" w14:textId="77777777" w:rsidR="005D48DB" w:rsidRDefault="005D48DB">
      <w:pPr>
        <w:pStyle w:val="a7"/>
        <w:rPr>
          <w:rFonts w:ascii="Academy Cyr" w:hAnsi="Academy Cyr"/>
        </w:rPr>
      </w:pPr>
      <w:r>
        <w:rPr>
          <w:rFonts w:ascii="Academy Cyr" w:hAnsi="Academy Cyr"/>
        </w:rPr>
        <w:lastRenderedPageBreak/>
        <w:t>Как не росло бы самомненье</w:t>
      </w:r>
    </w:p>
    <w:p w14:paraId="0EE99013" w14:textId="77777777" w:rsidR="005D48DB" w:rsidRDefault="005D48DB">
      <w:pPr>
        <w:pStyle w:val="a7"/>
        <w:rPr>
          <w:rFonts w:ascii="Academy Cyr" w:hAnsi="Academy Cyr"/>
        </w:rPr>
      </w:pPr>
      <w:r>
        <w:rPr>
          <w:rFonts w:ascii="Academy Cyr" w:hAnsi="Academy Cyr"/>
        </w:rPr>
        <w:t>У избранного шельмеца,</w:t>
      </w:r>
    </w:p>
    <w:p w14:paraId="3148F315" w14:textId="77777777" w:rsidR="005D48DB" w:rsidRDefault="005D48DB">
      <w:pPr>
        <w:pStyle w:val="a7"/>
        <w:rPr>
          <w:rFonts w:ascii="Academy Cyr" w:hAnsi="Academy Cyr"/>
        </w:rPr>
      </w:pPr>
      <w:r>
        <w:rPr>
          <w:rFonts w:ascii="Academy Cyr" w:hAnsi="Academy Cyr"/>
        </w:rPr>
        <w:t>С Железной Волей Провиденья,</w:t>
      </w:r>
    </w:p>
    <w:p w14:paraId="56A23FB9" w14:textId="77777777" w:rsidR="005D48DB" w:rsidRDefault="005D48DB">
      <w:pPr>
        <w:pStyle w:val="a7"/>
        <w:rPr>
          <w:rFonts w:ascii="Academy Cyr" w:hAnsi="Academy Cyr"/>
        </w:rPr>
      </w:pPr>
      <w:r>
        <w:rPr>
          <w:rFonts w:ascii="Academy Cyr" w:hAnsi="Academy Cyr"/>
        </w:rPr>
        <w:t>С Законом Высшего Творца</w:t>
      </w:r>
    </w:p>
    <w:p w14:paraId="297386E8" w14:textId="77777777" w:rsidR="005D48DB" w:rsidRDefault="005D48DB">
      <w:pPr>
        <w:pStyle w:val="a7"/>
        <w:rPr>
          <w:rFonts w:ascii="Academy Cyr" w:hAnsi="Academy Cyr"/>
        </w:rPr>
      </w:pPr>
      <w:r>
        <w:rPr>
          <w:rFonts w:ascii="Academy Cyr" w:hAnsi="Academy Cyr"/>
        </w:rPr>
        <w:t>Ему тягаться не дано;</w:t>
      </w:r>
    </w:p>
    <w:p w14:paraId="500B3EEF" w14:textId="77777777" w:rsidR="005D48DB" w:rsidRDefault="005D48DB">
      <w:pPr>
        <w:pStyle w:val="a7"/>
        <w:rPr>
          <w:rFonts w:ascii="Academy Cyr" w:hAnsi="Academy Cyr"/>
        </w:rPr>
      </w:pPr>
      <w:r>
        <w:rPr>
          <w:rFonts w:ascii="Academy Cyr" w:hAnsi="Academy Cyr"/>
        </w:rPr>
        <w:t>Играть в великое — смешно.</w:t>
      </w:r>
    </w:p>
    <w:p w14:paraId="5A7A29B2" w14:textId="77777777" w:rsidR="005D48DB" w:rsidRDefault="005D48DB">
      <w:pPr>
        <w:pStyle w:val="a7"/>
      </w:pPr>
    </w:p>
    <w:p w14:paraId="1B9E6776" w14:textId="77777777" w:rsidR="005D48DB" w:rsidRDefault="005D48DB">
      <w:pPr>
        <w:pStyle w:val="a7"/>
        <w:rPr>
          <w:rFonts w:ascii="Academy Cyr" w:hAnsi="Academy Cyr"/>
        </w:rPr>
      </w:pPr>
      <w:r>
        <w:rPr>
          <w:rFonts w:ascii="Academy Cyr" w:hAnsi="Academy Cyr"/>
        </w:rPr>
        <w:t>Пора теперь будить народ,</w:t>
      </w:r>
    </w:p>
    <w:p w14:paraId="26F3CC85" w14:textId="77777777" w:rsidR="005D48DB" w:rsidRDefault="005D48DB">
      <w:pPr>
        <w:pStyle w:val="a7"/>
        <w:rPr>
          <w:rFonts w:ascii="Academy Cyr" w:hAnsi="Academy Cyr"/>
        </w:rPr>
      </w:pPr>
      <w:r>
        <w:rPr>
          <w:rFonts w:ascii="Academy Cyr" w:hAnsi="Academy Cyr"/>
        </w:rPr>
        <w:t>Руслан с кольцом  к нему идет,</w:t>
      </w:r>
    </w:p>
    <w:p w14:paraId="71F9DC0F" w14:textId="77777777" w:rsidR="005D48DB" w:rsidRDefault="005D48DB">
      <w:pPr>
        <w:pStyle w:val="a7"/>
        <w:rPr>
          <w:rFonts w:ascii="Academy Cyr" w:hAnsi="Academy Cyr"/>
        </w:rPr>
      </w:pPr>
      <w:r>
        <w:rPr>
          <w:rFonts w:ascii="Academy Cyr" w:hAnsi="Academy Cyr"/>
        </w:rPr>
        <w:t>Душа не сгинет в долгих снах,</w:t>
      </w:r>
    </w:p>
    <w:p w14:paraId="197C322C" w14:textId="77777777" w:rsidR="005D48DB" w:rsidRDefault="005D48DB">
      <w:pPr>
        <w:pStyle w:val="a7"/>
        <w:rPr>
          <w:rFonts w:ascii="Academy Cyr" w:hAnsi="Academy Cyr"/>
        </w:rPr>
      </w:pPr>
      <w:r>
        <w:rPr>
          <w:rFonts w:ascii="Academy Cyr" w:hAnsi="Academy Cyr"/>
        </w:rPr>
        <w:t>Кольцо России — круг нетленный,</w:t>
      </w:r>
    </w:p>
    <w:p w14:paraId="4C9D8C3D" w14:textId="77777777" w:rsidR="005D48DB" w:rsidRDefault="005D48DB">
      <w:pPr>
        <w:pStyle w:val="a7"/>
        <w:rPr>
          <w:rFonts w:ascii="Academy Cyr" w:hAnsi="Academy Cyr"/>
        </w:rPr>
      </w:pPr>
      <w:r>
        <w:rPr>
          <w:rFonts w:ascii="Academy Cyr" w:hAnsi="Academy Cyr"/>
        </w:rPr>
        <w:t>Кольцо — любви нетленный знак</w:t>
      </w:r>
    </w:p>
    <w:p w14:paraId="5319DA39" w14:textId="77777777" w:rsidR="005D48DB" w:rsidRDefault="005D48DB">
      <w:pPr>
        <w:pStyle w:val="a7"/>
        <w:rPr>
          <w:rFonts w:ascii="Academy Cyr" w:hAnsi="Academy Cyr"/>
        </w:rPr>
      </w:pPr>
      <w:r>
        <w:rPr>
          <w:rFonts w:ascii="Academy Cyr" w:hAnsi="Academy Cyr"/>
        </w:rPr>
        <w:t>И символ вечности Вселенной.</w:t>
      </w:r>
    </w:p>
    <w:p w14:paraId="21D5A349" w14:textId="77777777" w:rsidR="005D48DB" w:rsidRDefault="005D48DB">
      <w:pPr>
        <w:pStyle w:val="a7"/>
        <w:rPr>
          <w:rFonts w:ascii="Academy Cyr" w:hAnsi="Academy Cyr"/>
        </w:rPr>
      </w:pPr>
      <w:r>
        <w:rPr>
          <w:rFonts w:ascii="Academy Cyr" w:hAnsi="Academy Cyr"/>
        </w:rPr>
        <w:t>Кольцо Руслана на пути</w:t>
      </w:r>
    </w:p>
    <w:p w14:paraId="1BE5F48C" w14:textId="77777777" w:rsidR="005D48DB" w:rsidRDefault="005D48DB">
      <w:pPr>
        <w:pStyle w:val="a7"/>
        <w:rPr>
          <w:rFonts w:ascii="Academy Cyr" w:hAnsi="Academy Cyr"/>
        </w:rPr>
      </w:pPr>
      <w:r>
        <w:rPr>
          <w:rFonts w:ascii="Academy Cyr" w:hAnsi="Academy Cyr"/>
        </w:rPr>
        <w:t>Этнического всплеска росса;</w:t>
      </w:r>
    </w:p>
    <w:p w14:paraId="5FE36E35" w14:textId="77777777" w:rsidR="005D48DB" w:rsidRDefault="005D48DB">
      <w:pPr>
        <w:pStyle w:val="a7"/>
        <w:rPr>
          <w:rFonts w:ascii="Academy Cyr" w:hAnsi="Academy Cyr"/>
        </w:rPr>
      </w:pPr>
      <w:r>
        <w:rPr>
          <w:rFonts w:ascii="Academy Cyr" w:hAnsi="Academy Cyr"/>
        </w:rPr>
        <w:t>Здесь нам никак не обойти</w:t>
      </w:r>
    </w:p>
    <w:p w14:paraId="3307CECE" w14:textId="77777777" w:rsidR="005D48DB" w:rsidRDefault="005D48DB">
      <w:pPr>
        <w:pStyle w:val="a7"/>
        <w:rPr>
          <w:rFonts w:ascii="Academy Cyr" w:hAnsi="Academy Cyr"/>
        </w:rPr>
      </w:pPr>
      <w:r>
        <w:rPr>
          <w:rFonts w:ascii="Academy Cyr" w:hAnsi="Academy Cyr"/>
        </w:rPr>
        <w:t>Национального вопроса.</w:t>
      </w:r>
    </w:p>
    <w:p w14:paraId="4D958FB9" w14:textId="77777777" w:rsidR="005D48DB" w:rsidRDefault="005D48DB">
      <w:pPr>
        <w:pStyle w:val="a7"/>
      </w:pPr>
    </w:p>
    <w:p w14:paraId="7DB792B5" w14:textId="77777777" w:rsidR="005D48DB" w:rsidRDefault="005D48DB">
      <w:pPr>
        <w:pStyle w:val="a7"/>
        <w:rPr>
          <w:rFonts w:ascii="Academy Cyr" w:hAnsi="Academy Cyr"/>
        </w:rPr>
      </w:pPr>
      <w:r>
        <w:rPr>
          <w:rFonts w:ascii="Academy Cyr" w:hAnsi="Academy Cyr"/>
        </w:rPr>
        <w:t>По нациям нигде сейчас</w:t>
      </w:r>
    </w:p>
    <w:p w14:paraId="0684162E" w14:textId="77777777" w:rsidR="005D48DB" w:rsidRDefault="005D48DB">
      <w:pPr>
        <w:pStyle w:val="a7"/>
        <w:rPr>
          <w:rFonts w:ascii="Academy Cyr" w:hAnsi="Academy Cyr"/>
        </w:rPr>
      </w:pPr>
      <w:r>
        <w:rPr>
          <w:rFonts w:ascii="Academy Cyr" w:hAnsi="Academy Cyr"/>
        </w:rPr>
        <w:t>Не сыщешь сведений в канонах,</w:t>
      </w:r>
    </w:p>
    <w:p w14:paraId="14538FE5" w14:textId="77777777" w:rsidR="005D48DB" w:rsidRDefault="005D48DB">
      <w:pPr>
        <w:pStyle w:val="a7"/>
        <w:rPr>
          <w:rFonts w:ascii="Academy Cyr" w:hAnsi="Academy Cyr"/>
        </w:rPr>
      </w:pPr>
      <w:r>
        <w:rPr>
          <w:rFonts w:ascii="Academy Cyr" w:hAnsi="Academy Cyr"/>
        </w:rPr>
        <w:t>Но два определенья оных</w:t>
      </w:r>
    </w:p>
    <w:p w14:paraId="64C40BF9" w14:textId="77777777" w:rsidR="005D48DB" w:rsidRDefault="005D48DB">
      <w:pPr>
        <w:pStyle w:val="a7"/>
        <w:rPr>
          <w:rFonts w:ascii="Academy Cyr" w:hAnsi="Academy Cyr"/>
        </w:rPr>
      </w:pPr>
      <w:r>
        <w:rPr>
          <w:rFonts w:ascii="Academy Cyr" w:hAnsi="Academy Cyr"/>
        </w:rPr>
        <w:t>Звучат, как классика для нас,</w:t>
      </w:r>
    </w:p>
    <w:p w14:paraId="500C29BF" w14:textId="77777777" w:rsidR="005D48DB" w:rsidRDefault="005D48DB">
      <w:pPr>
        <w:pStyle w:val="a7"/>
        <w:rPr>
          <w:rFonts w:ascii="Academy Cyr" w:hAnsi="Academy Cyr"/>
        </w:rPr>
      </w:pPr>
      <w:r>
        <w:rPr>
          <w:rFonts w:ascii="Academy Cyr" w:hAnsi="Academy Cyr"/>
        </w:rPr>
        <w:t>Одно — (не вышел бы конфуз</w:t>
      </w:r>
    </w:p>
    <w:p w14:paraId="7DAA5980" w14:textId="77777777" w:rsidR="005D48DB" w:rsidRDefault="005D48DB">
      <w:pPr>
        <w:pStyle w:val="a7"/>
        <w:rPr>
          <w:rFonts w:ascii="Academy Cyr" w:hAnsi="Academy Cyr"/>
        </w:rPr>
      </w:pPr>
      <w:r>
        <w:rPr>
          <w:rFonts w:ascii="Academy Cyr" w:hAnsi="Academy Cyr"/>
        </w:rPr>
        <w:t>С демократической натурой!)</w:t>
      </w:r>
    </w:p>
    <w:p w14:paraId="0B3890E5" w14:textId="77777777" w:rsidR="005D48DB" w:rsidRDefault="005D48DB">
      <w:pPr>
        <w:pStyle w:val="a7"/>
        <w:rPr>
          <w:rFonts w:ascii="Academy Cyr" w:hAnsi="Academy Cyr"/>
        </w:rPr>
      </w:pPr>
      <w:r>
        <w:rPr>
          <w:rFonts w:ascii="Academy Cyr" w:hAnsi="Academy Cyr"/>
        </w:rPr>
        <w:t>Дал Сталин: Нация — союз</w:t>
      </w:r>
    </w:p>
    <w:p w14:paraId="141B4B61" w14:textId="77777777" w:rsidR="005D48DB" w:rsidRDefault="005D48DB">
      <w:pPr>
        <w:pStyle w:val="a7"/>
        <w:rPr>
          <w:rFonts w:ascii="Academy Cyr" w:hAnsi="Academy Cyr"/>
        </w:rPr>
      </w:pPr>
      <w:r>
        <w:rPr>
          <w:rFonts w:ascii="Academy Cyr" w:hAnsi="Academy Cyr"/>
        </w:rPr>
        <w:t>Народа с общею культурой,</w:t>
      </w:r>
    </w:p>
    <w:p w14:paraId="762785D4" w14:textId="77777777" w:rsidR="005D48DB" w:rsidRDefault="005D48DB">
      <w:pPr>
        <w:pStyle w:val="a7"/>
        <w:rPr>
          <w:rFonts w:ascii="Academy Cyr" w:hAnsi="Academy Cyr"/>
        </w:rPr>
      </w:pPr>
      <w:r>
        <w:rPr>
          <w:rFonts w:ascii="Academy Cyr" w:hAnsi="Academy Cyr"/>
        </w:rPr>
        <w:t>Круг общих радостей и бед</w:t>
      </w:r>
    </w:p>
    <w:p w14:paraId="6545FBB1" w14:textId="77777777" w:rsidR="005D48DB" w:rsidRDefault="005D48DB">
      <w:pPr>
        <w:pStyle w:val="a7"/>
        <w:rPr>
          <w:rFonts w:ascii="Academy Cyr" w:hAnsi="Academy Cyr"/>
        </w:rPr>
      </w:pPr>
      <w:r>
        <w:rPr>
          <w:rFonts w:ascii="Academy Cyr" w:hAnsi="Academy Cyr"/>
        </w:rPr>
        <w:t>На территории единой,</w:t>
      </w:r>
    </w:p>
    <w:p w14:paraId="48D5A1DF" w14:textId="77777777" w:rsidR="005D48DB" w:rsidRDefault="005D48DB">
      <w:pPr>
        <w:pStyle w:val="a7"/>
        <w:rPr>
          <w:rFonts w:ascii="Academy Cyr" w:hAnsi="Academy Cyr"/>
        </w:rPr>
      </w:pPr>
      <w:r>
        <w:rPr>
          <w:rFonts w:ascii="Academy Cyr" w:hAnsi="Academy Cyr"/>
        </w:rPr>
        <w:t>И на дороге жизни длинной</w:t>
      </w:r>
    </w:p>
    <w:p w14:paraId="46AFC96B" w14:textId="77777777" w:rsidR="005D48DB" w:rsidRDefault="005D48DB">
      <w:pPr>
        <w:pStyle w:val="a7"/>
        <w:rPr>
          <w:rFonts w:ascii="Academy Cyr" w:hAnsi="Academy Cyr"/>
        </w:rPr>
      </w:pPr>
      <w:r>
        <w:rPr>
          <w:rFonts w:ascii="Academy Cyr" w:hAnsi="Academy Cyr"/>
        </w:rPr>
        <w:t>Одних традиций давний след.</w:t>
      </w:r>
    </w:p>
    <w:p w14:paraId="60CEECCE" w14:textId="77777777" w:rsidR="005D48DB" w:rsidRDefault="005D48DB">
      <w:pPr>
        <w:pStyle w:val="a7"/>
        <w:rPr>
          <w:rFonts w:ascii="Academy Cyr" w:hAnsi="Academy Cyr"/>
        </w:rPr>
      </w:pPr>
      <w:r>
        <w:rPr>
          <w:rFonts w:ascii="Academy Cyr" w:hAnsi="Academy Cyr"/>
        </w:rPr>
        <w:t>От Пушкина добавку дам:</w:t>
      </w:r>
    </w:p>
    <w:p w14:paraId="7D5F79FE" w14:textId="77777777" w:rsidR="005D48DB" w:rsidRDefault="005D48DB">
      <w:pPr>
        <w:pStyle w:val="a7"/>
        <w:rPr>
          <w:rFonts w:ascii="Academy Cyr" w:hAnsi="Academy Cyr"/>
        </w:rPr>
      </w:pPr>
      <w:r>
        <w:rPr>
          <w:rFonts w:ascii="Academy Cyr" w:hAnsi="Academy Cyr"/>
        </w:rPr>
        <w:t>«Любовь к отеческим гробам».</w:t>
      </w:r>
    </w:p>
    <w:p w14:paraId="52D7F956" w14:textId="77777777" w:rsidR="005D48DB" w:rsidRDefault="005D48DB">
      <w:pPr>
        <w:pStyle w:val="a7"/>
        <w:rPr>
          <w:rFonts w:ascii="Academy Cyr" w:hAnsi="Academy Cyr"/>
        </w:rPr>
      </w:pPr>
      <w:r>
        <w:rPr>
          <w:rFonts w:ascii="Academy Cyr" w:hAnsi="Academy Cyr"/>
        </w:rPr>
        <w:t>В классификации такой</w:t>
      </w:r>
    </w:p>
    <w:p w14:paraId="42854005" w14:textId="77777777" w:rsidR="005D48DB" w:rsidRDefault="005D48DB">
      <w:pPr>
        <w:pStyle w:val="a7"/>
        <w:rPr>
          <w:rFonts w:ascii="Academy Cyr" w:hAnsi="Academy Cyr"/>
        </w:rPr>
      </w:pPr>
      <w:r>
        <w:rPr>
          <w:rFonts w:ascii="Academy Cyr" w:hAnsi="Academy Cyr"/>
        </w:rPr>
        <w:t>Себя любой найти сумеет,</w:t>
      </w:r>
    </w:p>
    <w:p w14:paraId="0CF5C940" w14:textId="77777777" w:rsidR="005D48DB" w:rsidRDefault="005D48DB">
      <w:pPr>
        <w:pStyle w:val="a7"/>
        <w:rPr>
          <w:rFonts w:ascii="Academy Cyr" w:hAnsi="Academy Cyr"/>
        </w:rPr>
      </w:pPr>
      <w:r>
        <w:rPr>
          <w:rFonts w:ascii="Academy Cyr" w:hAnsi="Academy Cyr"/>
        </w:rPr>
        <w:t>Кроме бандита и еврея.</w:t>
      </w:r>
    </w:p>
    <w:p w14:paraId="4C365006" w14:textId="77777777" w:rsidR="005D48DB" w:rsidRDefault="005D48DB">
      <w:pPr>
        <w:pStyle w:val="a7"/>
        <w:rPr>
          <w:rFonts w:ascii="Academy Cyr" w:hAnsi="Academy Cyr"/>
        </w:rPr>
      </w:pPr>
      <w:r>
        <w:rPr>
          <w:rFonts w:ascii="Academy Cyr" w:hAnsi="Academy Cyr"/>
        </w:rPr>
        <w:t>«Историк» Герцль — изрядный плут</w:t>
      </w:r>
    </w:p>
    <w:p w14:paraId="5AA8E3B9" w14:textId="77777777" w:rsidR="005D48DB" w:rsidRDefault="005D48DB">
      <w:pPr>
        <w:pStyle w:val="a7"/>
        <w:rPr>
          <w:rFonts w:ascii="Academy Cyr" w:hAnsi="Academy Cyr"/>
        </w:rPr>
      </w:pPr>
      <w:r>
        <w:rPr>
          <w:rFonts w:ascii="Academy Cyr" w:hAnsi="Academy Cyr"/>
        </w:rPr>
        <w:lastRenderedPageBreak/>
        <w:t>Сионистического толка</w:t>
      </w:r>
    </w:p>
    <w:p w14:paraId="1C351F7A" w14:textId="77777777" w:rsidR="005D48DB" w:rsidRDefault="005D48DB">
      <w:pPr>
        <w:pStyle w:val="a7"/>
        <w:rPr>
          <w:rFonts w:ascii="Academy Cyr" w:hAnsi="Academy Cyr"/>
        </w:rPr>
      </w:pPr>
      <w:r>
        <w:rPr>
          <w:rFonts w:ascii="Academy Cyr" w:hAnsi="Academy Cyr"/>
        </w:rPr>
        <w:t>Издал небезызвестный труд,</w:t>
      </w:r>
    </w:p>
    <w:p w14:paraId="3D055B0B" w14:textId="77777777" w:rsidR="005D48DB" w:rsidRDefault="005D48DB">
      <w:pPr>
        <w:pStyle w:val="a7"/>
        <w:rPr>
          <w:rFonts w:ascii="Academy Cyr" w:hAnsi="Academy Cyr"/>
        </w:rPr>
      </w:pPr>
      <w:r>
        <w:rPr>
          <w:rFonts w:ascii="Academy Cyr" w:hAnsi="Academy Cyr"/>
        </w:rPr>
        <w:t>Где нации дана трактовка:</w:t>
      </w:r>
    </w:p>
    <w:p w14:paraId="11829907" w14:textId="77777777" w:rsidR="005D48DB" w:rsidRDefault="005D48DB">
      <w:pPr>
        <w:pStyle w:val="a7"/>
        <w:rPr>
          <w:rFonts w:ascii="Academy Cyr" w:hAnsi="Academy Cyr"/>
        </w:rPr>
      </w:pPr>
      <w:r>
        <w:rPr>
          <w:rFonts w:ascii="Academy Cyr" w:hAnsi="Academy Cyr"/>
        </w:rPr>
        <w:t>«Те, кто в рассеянии века</w:t>
      </w:r>
    </w:p>
    <w:p w14:paraId="5A3567D3" w14:textId="77777777" w:rsidR="005D48DB" w:rsidRDefault="005D48DB">
      <w:pPr>
        <w:pStyle w:val="a7"/>
        <w:rPr>
          <w:rFonts w:ascii="Academy Cyr" w:hAnsi="Academy Cyr"/>
        </w:rPr>
      </w:pPr>
      <w:r>
        <w:rPr>
          <w:rFonts w:ascii="Academy Cyr" w:hAnsi="Academy Cyr"/>
        </w:rPr>
        <w:t xml:space="preserve">Идею пестуют до гроба, </w:t>
      </w:r>
    </w:p>
    <w:p w14:paraId="4DDCF207" w14:textId="77777777" w:rsidR="005D48DB" w:rsidRDefault="005D48DB">
      <w:pPr>
        <w:pStyle w:val="a7"/>
        <w:rPr>
          <w:rFonts w:ascii="Academy Cyr" w:hAnsi="Academy Cyr"/>
        </w:rPr>
      </w:pPr>
      <w:r>
        <w:rPr>
          <w:rFonts w:ascii="Academy Cyr" w:hAnsi="Academy Cyr"/>
        </w:rPr>
        <w:t>Те, против общего врага</w:t>
      </w:r>
    </w:p>
    <w:p w14:paraId="303DD15B" w14:textId="77777777" w:rsidR="005D48DB" w:rsidRDefault="005D48DB">
      <w:pPr>
        <w:pStyle w:val="a7"/>
        <w:rPr>
          <w:rFonts w:ascii="Academy Cyr" w:hAnsi="Academy Cyr"/>
        </w:rPr>
      </w:pPr>
      <w:r>
        <w:rPr>
          <w:rFonts w:ascii="Academy Cyr" w:hAnsi="Academy Cyr"/>
        </w:rPr>
        <w:t>Кого объединяет злоба,</w:t>
      </w:r>
    </w:p>
    <w:p w14:paraId="4E956F97" w14:textId="77777777" w:rsidR="005D48DB" w:rsidRDefault="005D48DB">
      <w:pPr>
        <w:pStyle w:val="a7"/>
        <w:rPr>
          <w:rFonts w:ascii="Academy Cyr" w:hAnsi="Academy Cyr"/>
        </w:rPr>
      </w:pPr>
      <w:r>
        <w:rPr>
          <w:rFonts w:ascii="Academy Cyr" w:hAnsi="Academy Cyr"/>
        </w:rPr>
        <w:t>Имеют полные прав</w:t>
      </w:r>
    </w:p>
    <w:p w14:paraId="55E6E466" w14:textId="77777777" w:rsidR="005D48DB" w:rsidRDefault="005D48DB">
      <w:pPr>
        <w:pStyle w:val="a7"/>
        <w:rPr>
          <w:rFonts w:ascii="Academy Cyr" w:hAnsi="Academy Cyr"/>
        </w:rPr>
      </w:pPr>
      <w:r>
        <w:rPr>
          <w:rFonts w:ascii="Academy Cyr" w:hAnsi="Academy Cyr"/>
        </w:rPr>
        <w:t>Быть нацией!» — Ну, голова!</w:t>
      </w:r>
    </w:p>
    <w:p w14:paraId="15D4F027" w14:textId="77777777" w:rsidR="005D48DB" w:rsidRDefault="005D48DB">
      <w:pPr>
        <w:pStyle w:val="a7"/>
        <w:rPr>
          <w:rFonts w:ascii="Academy Cyr" w:hAnsi="Academy Cyr"/>
        </w:rPr>
      </w:pPr>
      <w:r>
        <w:rPr>
          <w:rFonts w:ascii="Academy Cyr" w:hAnsi="Academy Cyr"/>
        </w:rPr>
        <w:t>Желающий, поди, проверь!</w:t>
      </w:r>
    </w:p>
    <w:p w14:paraId="250DCC81" w14:textId="77777777" w:rsidR="005D48DB" w:rsidRDefault="005D48DB">
      <w:pPr>
        <w:pStyle w:val="a7"/>
        <w:rPr>
          <w:rFonts w:ascii="Academy Cyr" w:hAnsi="Academy Cyr"/>
        </w:rPr>
      </w:pPr>
      <w:r>
        <w:rPr>
          <w:rFonts w:ascii="Academy Cyr" w:hAnsi="Academy Cyr"/>
        </w:rPr>
        <w:t>В такую схему на серьезе</w:t>
      </w:r>
    </w:p>
    <w:p w14:paraId="1D6B3D84" w14:textId="77777777" w:rsidR="005D48DB" w:rsidRDefault="005D48DB">
      <w:pPr>
        <w:pStyle w:val="a7"/>
      </w:pPr>
      <w:r>
        <w:rPr>
          <w:rFonts w:ascii="Academy Cyr" w:hAnsi="Academy Cyr"/>
        </w:rPr>
        <w:t>Никто не впишется теперь,</w:t>
      </w:r>
    </w:p>
    <w:p w14:paraId="3623C3D3" w14:textId="77777777" w:rsidR="005D48DB" w:rsidRDefault="005D48DB">
      <w:pPr>
        <w:pStyle w:val="a7"/>
        <w:rPr>
          <w:rFonts w:ascii="Academy Cyr" w:hAnsi="Academy Cyr"/>
        </w:rPr>
      </w:pPr>
      <w:r>
        <w:rPr>
          <w:rFonts w:ascii="Academy Cyr" w:hAnsi="Academy Cyr"/>
        </w:rPr>
        <w:t>Кроме S-ида и мафиози!</w:t>
      </w:r>
    </w:p>
    <w:p w14:paraId="151C4B73" w14:textId="77777777" w:rsidR="005D48DB" w:rsidRDefault="005D48DB">
      <w:pPr>
        <w:pStyle w:val="a7"/>
      </w:pPr>
    </w:p>
    <w:p w14:paraId="79872D6D" w14:textId="77777777" w:rsidR="005D48DB" w:rsidRDefault="005D48DB">
      <w:pPr>
        <w:pStyle w:val="a7"/>
        <w:rPr>
          <w:rFonts w:ascii="Academy Cyr" w:hAnsi="Academy Cyr"/>
        </w:rPr>
      </w:pPr>
      <w:r>
        <w:rPr>
          <w:rFonts w:ascii="Academy Cyr" w:hAnsi="Academy Cyr"/>
        </w:rPr>
        <w:t>Оставлен меч! Добра и зла</w:t>
      </w:r>
    </w:p>
    <w:p w14:paraId="51E6A6B5" w14:textId="77777777" w:rsidR="005D48DB" w:rsidRDefault="005D48DB">
      <w:pPr>
        <w:pStyle w:val="a7"/>
        <w:rPr>
          <w:rFonts w:ascii="Academy Cyr" w:hAnsi="Academy Cyr"/>
        </w:rPr>
      </w:pPr>
      <w:r>
        <w:rPr>
          <w:rFonts w:ascii="Academy Cyr" w:hAnsi="Academy Cyr"/>
        </w:rPr>
        <w:t>Уже он разграничил силы.</w:t>
      </w:r>
    </w:p>
    <w:p w14:paraId="18964E30" w14:textId="77777777" w:rsidR="005D48DB" w:rsidRDefault="005D48DB">
      <w:pPr>
        <w:pStyle w:val="a7"/>
        <w:rPr>
          <w:rFonts w:ascii="Academy Cyr" w:hAnsi="Academy Cyr"/>
        </w:rPr>
      </w:pPr>
      <w:r>
        <w:rPr>
          <w:rFonts w:ascii="Academy Cyr" w:hAnsi="Academy Cyr"/>
        </w:rPr>
        <w:t>Кольцо касается Людмилы.</w:t>
      </w:r>
    </w:p>
    <w:p w14:paraId="59425882" w14:textId="77777777" w:rsidR="005D48DB" w:rsidRDefault="005D48DB">
      <w:pPr>
        <w:pStyle w:val="a7"/>
        <w:rPr>
          <w:rFonts w:ascii="Academy Cyr" w:hAnsi="Academy Cyr"/>
        </w:rPr>
      </w:pPr>
      <w:r>
        <w:rPr>
          <w:rFonts w:ascii="Academy Cyr" w:hAnsi="Academy Cyr"/>
        </w:rPr>
        <w:t>С вопросом: «Долго я спала?»</w:t>
      </w:r>
    </w:p>
    <w:p w14:paraId="614A6198" w14:textId="77777777" w:rsidR="005D48DB" w:rsidRDefault="005D48DB">
      <w:pPr>
        <w:pStyle w:val="a7"/>
        <w:rPr>
          <w:rFonts w:ascii="Academy Cyr" w:hAnsi="Academy Cyr"/>
        </w:rPr>
      </w:pPr>
      <w:r>
        <w:rPr>
          <w:rFonts w:ascii="Academy Cyr" w:hAnsi="Academy Cyr"/>
        </w:rPr>
        <w:t>Красавица глаза открыла,</w:t>
      </w:r>
    </w:p>
    <w:p w14:paraId="7D8EF369" w14:textId="77777777" w:rsidR="005D48DB" w:rsidRDefault="005D48DB">
      <w:pPr>
        <w:pStyle w:val="a7"/>
        <w:rPr>
          <w:rFonts w:ascii="Academy Cyr" w:hAnsi="Academy Cyr"/>
        </w:rPr>
      </w:pPr>
      <w:r>
        <w:rPr>
          <w:rFonts w:ascii="Academy Cyr" w:hAnsi="Academy Cyr"/>
        </w:rPr>
        <w:t>Затем вздыхает и встает.</w:t>
      </w:r>
    </w:p>
    <w:p w14:paraId="701CF243" w14:textId="77777777" w:rsidR="005D48DB" w:rsidRDefault="005D48DB">
      <w:pPr>
        <w:pStyle w:val="a7"/>
        <w:rPr>
          <w:rFonts w:ascii="Academy Cyr" w:hAnsi="Academy Cyr"/>
        </w:rPr>
      </w:pPr>
      <w:r>
        <w:rPr>
          <w:rFonts w:ascii="Academy Cyr" w:hAnsi="Academy Cyr"/>
        </w:rPr>
        <w:t>Сбылось: С Предиктором народ</w:t>
      </w:r>
    </w:p>
    <w:p w14:paraId="2186DC91" w14:textId="77777777" w:rsidR="005D48DB" w:rsidRDefault="005D48DB">
      <w:pPr>
        <w:pStyle w:val="a7"/>
        <w:rPr>
          <w:rFonts w:ascii="Academy Cyr" w:hAnsi="Academy Cyr"/>
        </w:rPr>
      </w:pPr>
      <w:r>
        <w:rPr>
          <w:rFonts w:ascii="Academy Cyr" w:hAnsi="Academy Cyr"/>
        </w:rPr>
        <w:t>История соединила.</w:t>
      </w:r>
    </w:p>
    <w:p w14:paraId="4DC873A0" w14:textId="77777777" w:rsidR="005D48DB" w:rsidRDefault="005D48DB">
      <w:pPr>
        <w:pStyle w:val="a7"/>
      </w:pPr>
    </w:p>
    <w:p w14:paraId="1E08AFDF" w14:textId="77777777" w:rsidR="005D48DB" w:rsidRDefault="005D48DB">
      <w:pPr>
        <w:pStyle w:val="a7"/>
        <w:rPr>
          <w:rFonts w:ascii="Academy Cyr" w:hAnsi="Academy Cyr"/>
        </w:rPr>
      </w:pPr>
      <w:r>
        <w:rPr>
          <w:rFonts w:ascii="Academy Cyr" w:hAnsi="Academy Cyr"/>
        </w:rPr>
        <w:t>Тем завершаем наш рассказ,</w:t>
      </w:r>
    </w:p>
    <w:p w14:paraId="4E4FC352" w14:textId="77777777" w:rsidR="005D48DB" w:rsidRDefault="005D48DB">
      <w:pPr>
        <w:pStyle w:val="a7"/>
        <w:rPr>
          <w:rFonts w:ascii="Academy Cyr" w:hAnsi="Academy Cyr"/>
        </w:rPr>
      </w:pPr>
      <w:r>
        <w:rPr>
          <w:rFonts w:ascii="Academy Cyr" w:hAnsi="Academy Cyr"/>
        </w:rPr>
        <w:t>Да и столетье на исходе.</w:t>
      </w:r>
    </w:p>
    <w:p w14:paraId="6504FB4D" w14:textId="77777777" w:rsidR="005D48DB" w:rsidRDefault="005D48DB">
      <w:pPr>
        <w:pStyle w:val="a7"/>
        <w:rPr>
          <w:rFonts w:ascii="Academy Cyr" w:hAnsi="Academy Cyr"/>
        </w:rPr>
      </w:pPr>
      <w:r>
        <w:rPr>
          <w:rFonts w:ascii="Academy Cyr" w:hAnsi="Academy Cyr"/>
        </w:rPr>
        <w:t>Раз ожила душа в народе,</w:t>
      </w:r>
    </w:p>
    <w:p w14:paraId="0B29A300" w14:textId="77777777" w:rsidR="005D48DB" w:rsidRDefault="005D48DB">
      <w:pPr>
        <w:pStyle w:val="a7"/>
        <w:rPr>
          <w:rFonts w:ascii="Academy Cyr" w:hAnsi="Academy Cyr"/>
        </w:rPr>
      </w:pPr>
      <w:r>
        <w:rPr>
          <w:rFonts w:ascii="Academy Cyr" w:hAnsi="Academy Cyr"/>
        </w:rPr>
        <w:t>Зажили дружно. В добрый час!</w:t>
      </w:r>
    </w:p>
    <w:p w14:paraId="575EEB4D" w14:textId="77777777" w:rsidR="005D48DB" w:rsidRDefault="005D48DB">
      <w:pPr>
        <w:pStyle w:val="a7"/>
        <w:rPr>
          <w:rFonts w:ascii="Academy Cyr" w:hAnsi="Academy Cyr"/>
        </w:rPr>
      </w:pPr>
      <w:r>
        <w:rPr>
          <w:rFonts w:ascii="Academy Cyr" w:hAnsi="Academy Cyr"/>
        </w:rPr>
        <w:t>Владимир больше не страдал,</w:t>
      </w:r>
    </w:p>
    <w:p w14:paraId="6F75BA91" w14:textId="77777777" w:rsidR="005D48DB" w:rsidRDefault="005D48DB">
      <w:pPr>
        <w:pStyle w:val="a7"/>
        <w:rPr>
          <w:rFonts w:ascii="Academy Cyr" w:hAnsi="Academy Cyr"/>
        </w:rPr>
      </w:pPr>
      <w:r>
        <w:rPr>
          <w:rFonts w:ascii="Academy Cyr" w:hAnsi="Academy Cyr"/>
        </w:rPr>
        <w:t>Причем Руслану, словно сыну,</w:t>
      </w:r>
    </w:p>
    <w:p w14:paraId="12834577" w14:textId="77777777" w:rsidR="005D48DB" w:rsidRDefault="005D48DB">
      <w:pPr>
        <w:pStyle w:val="a7"/>
        <w:rPr>
          <w:rFonts w:ascii="Academy Cyr" w:hAnsi="Academy Cyr"/>
        </w:rPr>
      </w:pPr>
      <w:r>
        <w:rPr>
          <w:rFonts w:ascii="Academy Cyr" w:hAnsi="Academy Cyr"/>
        </w:rPr>
        <w:t>Все царство, а не половину</w:t>
      </w:r>
    </w:p>
    <w:p w14:paraId="510C9236" w14:textId="77777777" w:rsidR="005D48DB" w:rsidRDefault="005D48DB">
      <w:pPr>
        <w:pStyle w:val="a7"/>
        <w:rPr>
          <w:rFonts w:ascii="Academy Cyr" w:hAnsi="Academy Cyr"/>
        </w:rPr>
      </w:pPr>
      <w:r>
        <w:rPr>
          <w:rFonts w:ascii="Academy Cyr" w:hAnsi="Academy Cyr"/>
        </w:rPr>
        <w:t>По акту строго передал.</w:t>
      </w:r>
    </w:p>
    <w:p w14:paraId="6A52135B" w14:textId="77777777" w:rsidR="005D48DB" w:rsidRDefault="005D48DB">
      <w:pPr>
        <w:pStyle w:val="a7"/>
        <w:rPr>
          <w:rFonts w:ascii="Academy Cyr" w:hAnsi="Academy Cyr"/>
        </w:rPr>
      </w:pPr>
      <w:r>
        <w:rPr>
          <w:rFonts w:ascii="Academy Cyr" w:hAnsi="Academy Cyr"/>
        </w:rPr>
        <w:t>И даже карлу оправдали,</w:t>
      </w:r>
    </w:p>
    <w:p w14:paraId="69BD7FEB" w14:textId="77777777" w:rsidR="005D48DB" w:rsidRDefault="005D48DB">
      <w:pPr>
        <w:pStyle w:val="a7"/>
        <w:rPr>
          <w:rFonts w:ascii="Academy Cyr" w:hAnsi="Academy Cyr"/>
        </w:rPr>
      </w:pPr>
      <w:r>
        <w:rPr>
          <w:rFonts w:ascii="Academy Cyr" w:hAnsi="Academy Cyr"/>
        </w:rPr>
        <w:t>Учитывая дряхлость лет,</w:t>
      </w:r>
    </w:p>
    <w:p w14:paraId="25E14FDC" w14:textId="77777777" w:rsidR="005D48DB" w:rsidRDefault="005D48DB">
      <w:pPr>
        <w:pStyle w:val="a7"/>
        <w:rPr>
          <w:rFonts w:ascii="Academy Cyr" w:hAnsi="Academy Cyr"/>
        </w:rPr>
      </w:pPr>
      <w:r>
        <w:rPr>
          <w:rFonts w:ascii="Academy Cyr" w:hAnsi="Academy Cyr"/>
        </w:rPr>
        <w:t>Его пристроили в Совет,</w:t>
      </w:r>
    </w:p>
    <w:p w14:paraId="4FC17D91" w14:textId="77777777" w:rsidR="005D48DB" w:rsidRDefault="005D48DB">
      <w:pPr>
        <w:pStyle w:val="a7"/>
        <w:rPr>
          <w:rFonts w:ascii="Academy Cyr" w:hAnsi="Academy Cyr"/>
        </w:rPr>
      </w:pPr>
      <w:r>
        <w:rPr>
          <w:rFonts w:ascii="Academy Cyr" w:hAnsi="Academy Cyr"/>
        </w:rPr>
        <w:t>Но права голоса не дали.</w:t>
      </w:r>
    </w:p>
    <w:p w14:paraId="4CFB0AED" w14:textId="77777777" w:rsidR="005D48DB" w:rsidRDefault="005D48DB">
      <w:pPr>
        <w:pStyle w:val="a7"/>
        <w:rPr>
          <w:rFonts w:ascii="Academy Cyr" w:hAnsi="Academy Cyr"/>
        </w:rPr>
      </w:pPr>
      <w:r>
        <w:rPr>
          <w:rFonts w:ascii="Academy Cyr" w:hAnsi="Academy Cyr"/>
        </w:rPr>
        <w:t>Наину видели не раз</w:t>
      </w:r>
    </w:p>
    <w:p w14:paraId="55DF0B7A" w14:textId="77777777" w:rsidR="005D48DB" w:rsidRDefault="005D48DB">
      <w:pPr>
        <w:pStyle w:val="a7"/>
        <w:rPr>
          <w:rFonts w:ascii="Academy Cyr" w:hAnsi="Academy Cyr"/>
        </w:rPr>
      </w:pPr>
      <w:r>
        <w:rPr>
          <w:rFonts w:ascii="Academy Cyr" w:hAnsi="Academy Cyr"/>
        </w:rPr>
        <w:lastRenderedPageBreak/>
        <w:t>В каком-то кооперативе,</w:t>
      </w:r>
    </w:p>
    <w:p w14:paraId="68C817F1" w14:textId="77777777" w:rsidR="005D48DB" w:rsidRDefault="005D48DB">
      <w:pPr>
        <w:pStyle w:val="a7"/>
        <w:rPr>
          <w:rFonts w:ascii="Academy Cyr" w:hAnsi="Academy Cyr"/>
        </w:rPr>
      </w:pPr>
      <w:r>
        <w:rPr>
          <w:rFonts w:ascii="Academy Cyr" w:hAnsi="Academy Cyr"/>
        </w:rPr>
        <w:t>Но не в Москве, а в Тель-Авиве,</w:t>
      </w:r>
    </w:p>
    <w:p w14:paraId="5F4B6379" w14:textId="77777777" w:rsidR="005D48DB" w:rsidRDefault="005D48DB">
      <w:pPr>
        <w:pStyle w:val="a7"/>
        <w:rPr>
          <w:rFonts w:ascii="Academy Cyr" w:hAnsi="Academy Cyr"/>
        </w:rPr>
      </w:pPr>
      <w:r>
        <w:rPr>
          <w:rFonts w:ascii="Academy Cyr" w:hAnsi="Academy Cyr"/>
        </w:rPr>
        <w:t>Бог в помощь! Лишь бы не у нас,</w:t>
      </w:r>
    </w:p>
    <w:p w14:paraId="6A33FA83" w14:textId="77777777" w:rsidR="005D48DB" w:rsidRDefault="005D48DB">
      <w:pPr>
        <w:pStyle w:val="a7"/>
        <w:rPr>
          <w:rFonts w:ascii="Academy Cyr" w:hAnsi="Academy Cyr"/>
        </w:rPr>
      </w:pPr>
      <w:r>
        <w:rPr>
          <w:rFonts w:ascii="Academy Cyr" w:hAnsi="Academy Cyr"/>
        </w:rPr>
        <w:t>У наших аллергия к ней ...</w:t>
      </w:r>
    </w:p>
    <w:p w14:paraId="671E6075" w14:textId="77777777" w:rsidR="005D48DB" w:rsidRDefault="005D48DB">
      <w:pPr>
        <w:pStyle w:val="a7"/>
      </w:pPr>
    </w:p>
    <w:p w14:paraId="136765C9" w14:textId="77777777" w:rsidR="005D48DB" w:rsidRDefault="005D48DB">
      <w:pPr>
        <w:pStyle w:val="a7"/>
        <w:rPr>
          <w:rFonts w:ascii="Academy Cyr" w:hAnsi="Academy Cyr"/>
        </w:rPr>
      </w:pPr>
      <w:r>
        <w:rPr>
          <w:rFonts w:ascii="Academy Cyr" w:hAnsi="Academy Cyr"/>
        </w:rPr>
        <w:t>Но то — дела грядущих дней...</w:t>
      </w:r>
    </w:p>
    <w:p w14:paraId="00B89E79" w14:textId="77777777" w:rsidR="005D48DB" w:rsidRDefault="005D48DB">
      <w:pPr>
        <w:pStyle w:val="af6"/>
      </w:pPr>
    </w:p>
    <w:p w14:paraId="45A44240" w14:textId="77777777" w:rsidR="005D48DB" w:rsidRDefault="005D48DB">
      <w:pPr>
        <w:pStyle w:val="af6"/>
      </w:pPr>
    </w:p>
    <w:p w14:paraId="498E773A" w14:textId="77777777" w:rsidR="005D48DB" w:rsidRDefault="005D48DB">
      <w:pPr>
        <w:pStyle w:val="Heading2"/>
      </w:pPr>
      <w:bookmarkStart w:id="49" w:name="_Toc450574860"/>
      <w:r>
        <w:t>ЭПИЛОГ</w:t>
      </w:r>
      <w:bookmarkEnd w:id="49"/>
    </w:p>
    <w:p w14:paraId="7980D98A" w14:textId="77777777" w:rsidR="005D48DB" w:rsidRDefault="005D48DB">
      <w:pPr>
        <w:pStyle w:val="a7"/>
        <w:jc w:val="both"/>
      </w:pPr>
    </w:p>
    <w:p w14:paraId="5F266B6E" w14:textId="77777777" w:rsidR="005D48DB" w:rsidRDefault="005D48DB">
      <w:pPr>
        <w:pStyle w:val="a7"/>
        <w:rPr>
          <w:rFonts w:ascii="Academy Cyr" w:hAnsi="Academy Cyr"/>
        </w:rPr>
      </w:pPr>
      <w:r>
        <w:rPr>
          <w:rFonts w:ascii="Academy Cyr" w:hAnsi="Academy Cyr"/>
        </w:rPr>
        <w:t>С кем холодно, а с кем любя,</w:t>
      </w:r>
    </w:p>
    <w:p w14:paraId="5FF4552B" w14:textId="77777777" w:rsidR="005D48DB" w:rsidRDefault="005D48DB">
      <w:pPr>
        <w:pStyle w:val="a7"/>
        <w:rPr>
          <w:rFonts w:ascii="Academy Cyr" w:hAnsi="Academy Cyr"/>
        </w:rPr>
      </w:pPr>
      <w:r>
        <w:rPr>
          <w:rFonts w:ascii="Academy Cyr" w:hAnsi="Academy Cyr"/>
        </w:rPr>
        <w:t>Читатель, нам пора прощаться.</w:t>
      </w:r>
    </w:p>
    <w:p w14:paraId="3B743647" w14:textId="77777777" w:rsidR="005D48DB" w:rsidRDefault="005D48DB">
      <w:pPr>
        <w:pStyle w:val="a7"/>
        <w:rPr>
          <w:rFonts w:ascii="Academy Cyr" w:hAnsi="Academy Cyr"/>
        </w:rPr>
      </w:pPr>
      <w:r>
        <w:rPr>
          <w:rFonts w:ascii="Academy Cyr" w:hAnsi="Academy Cyr"/>
        </w:rPr>
        <w:t>Возможно, мы теперь тебя</w:t>
      </w:r>
    </w:p>
    <w:p w14:paraId="74530B98" w14:textId="77777777" w:rsidR="005D48DB" w:rsidRDefault="005D48DB">
      <w:pPr>
        <w:pStyle w:val="a7"/>
        <w:rPr>
          <w:rFonts w:ascii="Academy Cyr" w:hAnsi="Academy Cyr"/>
        </w:rPr>
      </w:pPr>
      <w:r>
        <w:rPr>
          <w:rFonts w:ascii="Academy Cyr" w:hAnsi="Academy Cyr"/>
        </w:rPr>
        <w:t>Настроим чаще обращаться</w:t>
      </w:r>
    </w:p>
    <w:p w14:paraId="30F0C333" w14:textId="77777777" w:rsidR="005D48DB" w:rsidRDefault="005D48DB">
      <w:pPr>
        <w:pStyle w:val="a7"/>
        <w:rPr>
          <w:rFonts w:ascii="Academy Cyr" w:hAnsi="Academy Cyr"/>
        </w:rPr>
      </w:pPr>
      <w:r>
        <w:rPr>
          <w:rFonts w:ascii="Academy Cyr" w:hAnsi="Academy Cyr"/>
        </w:rPr>
        <w:t>И к фарисейским письменам,</w:t>
      </w:r>
    </w:p>
    <w:p w14:paraId="1F7D5478" w14:textId="77777777" w:rsidR="005D48DB" w:rsidRDefault="005D48DB">
      <w:pPr>
        <w:pStyle w:val="a7"/>
        <w:rPr>
          <w:rFonts w:ascii="Academy Cyr" w:hAnsi="Academy Cyr"/>
        </w:rPr>
      </w:pPr>
      <w:r>
        <w:rPr>
          <w:rFonts w:ascii="Academy Cyr" w:hAnsi="Academy Cyr"/>
        </w:rPr>
        <w:t>И к книгам Первого Поэта.</w:t>
      </w:r>
    </w:p>
    <w:p w14:paraId="261E4A60" w14:textId="77777777" w:rsidR="005D48DB" w:rsidRDefault="005D48DB">
      <w:pPr>
        <w:pStyle w:val="a7"/>
        <w:rPr>
          <w:rFonts w:ascii="Academy Cyr" w:hAnsi="Academy Cyr"/>
        </w:rPr>
      </w:pPr>
      <w:r>
        <w:rPr>
          <w:rFonts w:ascii="Academy Cyr" w:hAnsi="Academy Cyr"/>
        </w:rPr>
        <w:t>Как решена задача эта,</w:t>
      </w:r>
    </w:p>
    <w:p w14:paraId="731802FD" w14:textId="77777777" w:rsidR="005D48DB" w:rsidRDefault="005D48DB">
      <w:pPr>
        <w:pStyle w:val="a7"/>
        <w:rPr>
          <w:rFonts w:ascii="Academy Cyr" w:hAnsi="Academy Cyr"/>
        </w:rPr>
      </w:pPr>
      <w:r>
        <w:rPr>
          <w:rFonts w:ascii="Academy Cyr" w:hAnsi="Academy Cyr"/>
        </w:rPr>
        <w:t>Судить, естественно, не нам.</w:t>
      </w:r>
    </w:p>
    <w:p w14:paraId="7B379400" w14:textId="77777777" w:rsidR="005D48DB" w:rsidRDefault="005D48DB">
      <w:pPr>
        <w:pStyle w:val="a7"/>
        <w:rPr>
          <w:rFonts w:ascii="Academy Cyr" w:hAnsi="Academy Cyr"/>
        </w:rPr>
      </w:pPr>
      <w:r>
        <w:rPr>
          <w:rFonts w:ascii="Academy Cyr" w:hAnsi="Academy Cyr"/>
        </w:rPr>
        <w:t>Конечно, автор будет рад</w:t>
      </w:r>
    </w:p>
    <w:p w14:paraId="1E35BA04" w14:textId="77777777" w:rsidR="005D48DB" w:rsidRDefault="005D48DB">
      <w:pPr>
        <w:pStyle w:val="a7"/>
        <w:rPr>
          <w:rFonts w:ascii="Academy Cyr" w:hAnsi="Academy Cyr"/>
        </w:rPr>
      </w:pPr>
      <w:r>
        <w:rPr>
          <w:rFonts w:ascii="Academy Cyr" w:hAnsi="Academy Cyr"/>
        </w:rPr>
        <w:t>Твое увидеть пониманье,</w:t>
      </w:r>
    </w:p>
    <w:p w14:paraId="0E2DE23B" w14:textId="77777777" w:rsidR="005D48DB" w:rsidRDefault="005D48DB">
      <w:pPr>
        <w:pStyle w:val="a7"/>
        <w:rPr>
          <w:rFonts w:ascii="Academy Cyr" w:hAnsi="Academy Cyr"/>
        </w:rPr>
      </w:pPr>
      <w:r>
        <w:rPr>
          <w:rFonts w:ascii="Academy Cyr" w:hAnsi="Academy Cyr"/>
        </w:rPr>
        <w:t>Что повесть — пусть и подражанье,</w:t>
      </w:r>
    </w:p>
    <w:p w14:paraId="114C9C72" w14:textId="77777777" w:rsidR="005D48DB" w:rsidRDefault="005D48DB">
      <w:pPr>
        <w:pStyle w:val="a7"/>
        <w:rPr>
          <w:rFonts w:ascii="Academy Cyr" w:hAnsi="Academy Cyr"/>
        </w:rPr>
      </w:pPr>
      <w:r>
        <w:rPr>
          <w:rFonts w:ascii="Academy Cyr" w:hAnsi="Academy Cyr"/>
        </w:rPr>
        <w:t>Но не отпетый плагиат.</w:t>
      </w:r>
    </w:p>
    <w:p w14:paraId="431A7EEE" w14:textId="77777777" w:rsidR="005D48DB" w:rsidRDefault="005D48DB">
      <w:pPr>
        <w:pStyle w:val="a7"/>
        <w:rPr>
          <w:rFonts w:ascii="Academy Cyr" w:hAnsi="Academy Cyr"/>
        </w:rPr>
      </w:pPr>
      <w:r>
        <w:rPr>
          <w:rFonts w:ascii="Academy Cyr" w:hAnsi="Academy Cyr"/>
        </w:rPr>
        <w:t>Ведь мы не шли бы напролом,</w:t>
      </w:r>
    </w:p>
    <w:p w14:paraId="6A844F2B" w14:textId="77777777" w:rsidR="005D48DB" w:rsidRDefault="005D48DB">
      <w:pPr>
        <w:pStyle w:val="a7"/>
        <w:rPr>
          <w:rFonts w:ascii="Academy Cyr" w:hAnsi="Academy Cyr"/>
        </w:rPr>
      </w:pPr>
      <w:r>
        <w:rPr>
          <w:rFonts w:ascii="Academy Cyr" w:hAnsi="Academy Cyr"/>
        </w:rPr>
        <w:t>Но повседневная отрава</w:t>
      </w:r>
    </w:p>
    <w:p w14:paraId="70DE153C" w14:textId="77777777" w:rsidR="005D48DB" w:rsidRDefault="005D48DB">
      <w:pPr>
        <w:pStyle w:val="a7"/>
        <w:rPr>
          <w:rFonts w:ascii="Academy Cyr" w:hAnsi="Academy Cyr"/>
        </w:rPr>
      </w:pPr>
      <w:r>
        <w:rPr>
          <w:rFonts w:ascii="Academy Cyr" w:hAnsi="Academy Cyr"/>
        </w:rPr>
        <w:t>Людей враньем дает нам право</w:t>
      </w:r>
    </w:p>
    <w:p w14:paraId="12E19F3A" w14:textId="77777777" w:rsidR="005D48DB" w:rsidRDefault="005D48DB">
      <w:pPr>
        <w:pStyle w:val="a7"/>
        <w:rPr>
          <w:rFonts w:ascii="Academy Cyr" w:hAnsi="Academy Cyr"/>
        </w:rPr>
      </w:pPr>
      <w:r>
        <w:rPr>
          <w:rFonts w:ascii="Academy Cyr" w:hAnsi="Academy Cyr"/>
        </w:rPr>
        <w:t>Под неизведанным углом</w:t>
      </w:r>
    </w:p>
    <w:p w14:paraId="74A6346E" w14:textId="77777777" w:rsidR="005D48DB" w:rsidRDefault="005D48DB">
      <w:pPr>
        <w:pStyle w:val="a7"/>
        <w:rPr>
          <w:rFonts w:ascii="Academy Cyr" w:hAnsi="Academy Cyr"/>
        </w:rPr>
      </w:pPr>
      <w:r>
        <w:rPr>
          <w:rFonts w:ascii="Academy Cyr" w:hAnsi="Academy Cyr"/>
        </w:rPr>
        <w:t>Взглянуть на лирику и драму,</w:t>
      </w:r>
    </w:p>
    <w:p w14:paraId="2736614A" w14:textId="77777777" w:rsidR="005D48DB" w:rsidRDefault="005D48DB">
      <w:pPr>
        <w:pStyle w:val="a7"/>
        <w:rPr>
          <w:rFonts w:ascii="Academy Cyr" w:hAnsi="Academy Cyr"/>
        </w:rPr>
      </w:pPr>
      <w:r>
        <w:rPr>
          <w:rFonts w:ascii="Academy Cyr" w:hAnsi="Academy Cyr"/>
        </w:rPr>
        <w:t>И на «коломенскую даму».</w:t>
      </w:r>
    </w:p>
    <w:p w14:paraId="6C3F1B23" w14:textId="77777777" w:rsidR="005D48DB" w:rsidRDefault="005D48DB">
      <w:pPr>
        <w:pStyle w:val="a7"/>
        <w:rPr>
          <w:rFonts w:ascii="Academy Cyr" w:hAnsi="Academy Cyr"/>
        </w:rPr>
      </w:pPr>
      <w:r>
        <w:rPr>
          <w:rFonts w:ascii="Academy Cyr" w:hAnsi="Academy Cyr"/>
        </w:rPr>
        <w:t>Вдруг кто-то и задаст вопрос,</w:t>
      </w:r>
    </w:p>
    <w:p w14:paraId="4C0103F4" w14:textId="77777777" w:rsidR="005D48DB" w:rsidRDefault="005D48DB">
      <w:pPr>
        <w:pStyle w:val="a7"/>
        <w:rPr>
          <w:rFonts w:ascii="Academy Cyr" w:hAnsi="Academy Cyr"/>
        </w:rPr>
      </w:pPr>
      <w:r>
        <w:rPr>
          <w:rFonts w:ascii="Academy Cyr" w:hAnsi="Academy Cyr"/>
        </w:rPr>
        <w:t>Как мог картежник знаменитый</w:t>
      </w:r>
    </w:p>
    <w:p w14:paraId="5E017364" w14:textId="77777777" w:rsidR="005D48DB" w:rsidRDefault="005D48DB">
      <w:pPr>
        <w:pStyle w:val="a7"/>
        <w:rPr>
          <w:rFonts w:ascii="Academy Cyr" w:hAnsi="Academy Cyr"/>
        </w:rPr>
      </w:pPr>
      <w:r>
        <w:rPr>
          <w:rFonts w:ascii="Academy Cyr" w:hAnsi="Academy Cyr"/>
        </w:rPr>
        <w:t>ЧеКа-линский сказать всерьез:</w:t>
      </w:r>
    </w:p>
    <w:p w14:paraId="78B4B5AA" w14:textId="77777777" w:rsidR="005D48DB" w:rsidRDefault="005D48DB">
      <w:pPr>
        <w:pStyle w:val="a7"/>
        <w:rPr>
          <w:rFonts w:ascii="Academy Cyr" w:hAnsi="Academy Cyr"/>
        </w:rPr>
      </w:pPr>
      <w:r>
        <w:rPr>
          <w:rFonts w:ascii="Academy Cyr" w:hAnsi="Academy Cyr"/>
        </w:rPr>
        <w:t>Не «бита» дама, а «убита»?</w:t>
      </w:r>
    </w:p>
    <w:p w14:paraId="47AA4201" w14:textId="77777777" w:rsidR="005D48DB" w:rsidRDefault="005D48DB">
      <w:pPr>
        <w:pStyle w:val="a7"/>
        <w:rPr>
          <w:rFonts w:ascii="Academy Cyr" w:hAnsi="Academy Cyr"/>
        </w:rPr>
      </w:pPr>
      <w:r>
        <w:rPr>
          <w:rFonts w:ascii="Academy Cyr" w:hAnsi="Academy Cyr"/>
        </w:rPr>
        <w:t>Нелюбознательный сглотнет</w:t>
      </w:r>
    </w:p>
    <w:p w14:paraId="69B2F4F5" w14:textId="77777777" w:rsidR="005D48DB" w:rsidRDefault="005D48DB">
      <w:pPr>
        <w:pStyle w:val="a7"/>
        <w:rPr>
          <w:rFonts w:ascii="Academy Cyr" w:hAnsi="Academy Cyr"/>
        </w:rPr>
      </w:pPr>
      <w:r>
        <w:rPr>
          <w:rFonts w:ascii="Academy Cyr" w:hAnsi="Academy Cyr"/>
        </w:rPr>
        <w:t>Все, как библейские рассказы:</w:t>
      </w:r>
    </w:p>
    <w:p w14:paraId="116C379E" w14:textId="77777777" w:rsidR="005D48DB" w:rsidRDefault="005D48DB">
      <w:pPr>
        <w:pStyle w:val="a7"/>
        <w:rPr>
          <w:rFonts w:ascii="Academy Cyr" w:hAnsi="Academy Cyr"/>
        </w:rPr>
      </w:pPr>
      <w:r>
        <w:rPr>
          <w:rFonts w:ascii="Academy Cyr" w:hAnsi="Academy Cyr"/>
        </w:rPr>
        <w:t>Исход, Синайский турпоход,</w:t>
      </w:r>
    </w:p>
    <w:p w14:paraId="7F9E6F5A" w14:textId="77777777" w:rsidR="005D48DB" w:rsidRDefault="005D48DB">
      <w:pPr>
        <w:pStyle w:val="a7"/>
        <w:rPr>
          <w:rFonts w:ascii="Academy Cyr" w:hAnsi="Academy Cyr"/>
        </w:rPr>
      </w:pPr>
      <w:r>
        <w:rPr>
          <w:rFonts w:ascii="Academy Cyr" w:hAnsi="Academy Cyr"/>
        </w:rPr>
        <w:lastRenderedPageBreak/>
        <w:t>Содом и прочие проказы.</w:t>
      </w:r>
    </w:p>
    <w:p w14:paraId="7C22D06B" w14:textId="77777777" w:rsidR="005D48DB" w:rsidRDefault="005D48DB">
      <w:pPr>
        <w:pStyle w:val="a7"/>
        <w:rPr>
          <w:rFonts w:ascii="Academy Cyr" w:hAnsi="Academy Cyr"/>
        </w:rPr>
      </w:pPr>
      <w:r>
        <w:rPr>
          <w:rFonts w:ascii="Academy Cyr" w:hAnsi="Academy Cyr"/>
        </w:rPr>
        <w:t xml:space="preserve">Кому же истина милей, </w:t>
      </w:r>
    </w:p>
    <w:p w14:paraId="5EA29B78" w14:textId="77777777" w:rsidR="005D48DB" w:rsidRDefault="005D48DB">
      <w:pPr>
        <w:pStyle w:val="a7"/>
        <w:rPr>
          <w:rFonts w:ascii="Academy Cyr" w:hAnsi="Academy Cyr"/>
        </w:rPr>
      </w:pPr>
      <w:r>
        <w:rPr>
          <w:rFonts w:ascii="Academy Cyr" w:hAnsi="Academy Cyr"/>
        </w:rPr>
        <w:t>И кто с рассудком не в разладе,</w:t>
      </w:r>
    </w:p>
    <w:p w14:paraId="1F333B83" w14:textId="77777777" w:rsidR="005D48DB" w:rsidRDefault="005D48DB">
      <w:pPr>
        <w:pStyle w:val="a7"/>
        <w:rPr>
          <w:rFonts w:ascii="Academy Cyr" w:hAnsi="Academy Cyr"/>
        </w:rPr>
      </w:pPr>
      <w:r>
        <w:rPr>
          <w:rFonts w:ascii="Academy Cyr" w:hAnsi="Academy Cyr"/>
        </w:rPr>
        <w:t>Тот доберется, где «теплей»:</w:t>
      </w:r>
    </w:p>
    <w:p w14:paraId="0B7EE02B" w14:textId="77777777" w:rsidR="005D48DB" w:rsidRDefault="005D48DB">
      <w:pPr>
        <w:pStyle w:val="a7"/>
        <w:rPr>
          <w:rFonts w:ascii="Academy Cyr" w:hAnsi="Academy Cyr"/>
        </w:rPr>
      </w:pPr>
      <w:r>
        <w:rPr>
          <w:rFonts w:ascii="Academy Cyr" w:hAnsi="Academy Cyr"/>
        </w:rPr>
        <w:t>Ну, например, к «Гавриилиаде».</w:t>
      </w:r>
    </w:p>
    <w:p w14:paraId="1D6A815A" w14:textId="77777777" w:rsidR="005D48DB" w:rsidRDefault="005D48DB">
      <w:pPr>
        <w:pStyle w:val="a7"/>
        <w:rPr>
          <w:rFonts w:ascii="Academy Cyr" w:hAnsi="Academy Cyr"/>
        </w:rPr>
      </w:pPr>
      <w:r>
        <w:rPr>
          <w:rFonts w:ascii="Academy Cyr" w:hAnsi="Academy Cyr"/>
        </w:rPr>
        <w:t>Или пробитую не раз</w:t>
      </w:r>
    </w:p>
    <w:p w14:paraId="19F12839" w14:textId="77777777" w:rsidR="005D48DB" w:rsidRDefault="005D48DB">
      <w:pPr>
        <w:pStyle w:val="a7"/>
        <w:rPr>
          <w:rFonts w:ascii="Academy Cyr" w:hAnsi="Academy Cyr"/>
        </w:rPr>
      </w:pPr>
      <w:r>
        <w:rPr>
          <w:rFonts w:ascii="Academy Cyr" w:hAnsi="Academy Cyr"/>
        </w:rPr>
        <w:t>Увидев в «Выстреле» картину,</w:t>
      </w:r>
    </w:p>
    <w:p w14:paraId="53A0D3F8" w14:textId="77777777" w:rsidR="005D48DB" w:rsidRDefault="005D48DB">
      <w:pPr>
        <w:pStyle w:val="a7"/>
        <w:rPr>
          <w:rFonts w:ascii="Academy Cyr" w:hAnsi="Academy Cyr"/>
        </w:rPr>
      </w:pPr>
      <w:r>
        <w:rPr>
          <w:rFonts w:ascii="Academy Cyr" w:hAnsi="Academy Cyr"/>
        </w:rPr>
        <w:t>Найдет швейцарскую вершину —</w:t>
      </w:r>
    </w:p>
    <w:p w14:paraId="5BF0B2F3" w14:textId="77777777" w:rsidR="005D48DB" w:rsidRDefault="005D48DB">
      <w:pPr>
        <w:pStyle w:val="a7"/>
        <w:rPr>
          <w:rFonts w:ascii="Academy Cyr" w:hAnsi="Academy Cyr"/>
        </w:rPr>
      </w:pPr>
      <w:r>
        <w:rPr>
          <w:rFonts w:ascii="Academy Cyr" w:hAnsi="Academy Cyr"/>
        </w:rPr>
        <w:t>Тому на пользу наш рассказ.</w:t>
      </w:r>
    </w:p>
    <w:p w14:paraId="3C0DF6A9" w14:textId="77777777" w:rsidR="005D48DB" w:rsidRDefault="005D48DB">
      <w:pPr>
        <w:pStyle w:val="a7"/>
        <w:rPr>
          <w:rFonts w:ascii="Academy Cyr" w:hAnsi="Academy Cyr"/>
        </w:rPr>
      </w:pPr>
      <w:r>
        <w:rPr>
          <w:rFonts w:ascii="Academy Cyr" w:hAnsi="Academy Cyr"/>
        </w:rPr>
        <w:t>Глядишь, толковый демократ</w:t>
      </w:r>
    </w:p>
    <w:p w14:paraId="7EBC77D3" w14:textId="77777777" w:rsidR="005D48DB" w:rsidRDefault="005D48DB">
      <w:pPr>
        <w:pStyle w:val="a7"/>
        <w:rPr>
          <w:rFonts w:ascii="Academy Cyr" w:hAnsi="Academy Cyr"/>
        </w:rPr>
      </w:pPr>
      <w:r>
        <w:rPr>
          <w:rFonts w:ascii="Academy Cyr" w:hAnsi="Academy Cyr"/>
        </w:rPr>
        <w:t>И повернет направо «Взгляд».</w:t>
      </w:r>
    </w:p>
    <w:p w14:paraId="1F4DCFF7" w14:textId="77777777" w:rsidR="005D48DB" w:rsidRDefault="005D48DB">
      <w:pPr>
        <w:pStyle w:val="a7"/>
        <w:rPr>
          <w:rFonts w:ascii="Academy Cyr" w:hAnsi="Academy Cyr"/>
        </w:rPr>
      </w:pPr>
      <w:r>
        <w:rPr>
          <w:rFonts w:ascii="Academy Cyr" w:hAnsi="Academy Cyr"/>
        </w:rPr>
        <w:t>И чем быстрей очнется он,</w:t>
      </w:r>
    </w:p>
    <w:p w14:paraId="07300961" w14:textId="77777777" w:rsidR="005D48DB" w:rsidRDefault="005D48DB">
      <w:pPr>
        <w:pStyle w:val="a7"/>
        <w:rPr>
          <w:rFonts w:ascii="Academy Cyr" w:hAnsi="Academy Cyr"/>
        </w:rPr>
      </w:pPr>
      <w:r>
        <w:rPr>
          <w:rFonts w:ascii="Academy Cyr" w:hAnsi="Academy Cyr"/>
        </w:rPr>
        <w:t>Тем раньше умереть могла бы</w:t>
      </w:r>
    </w:p>
    <w:p w14:paraId="58E48F20" w14:textId="77777777" w:rsidR="005D48DB" w:rsidRDefault="005D48DB">
      <w:pPr>
        <w:pStyle w:val="a7"/>
        <w:rPr>
          <w:rFonts w:ascii="Academy Cyr" w:hAnsi="Academy Cyr"/>
        </w:rPr>
      </w:pPr>
      <w:r>
        <w:rPr>
          <w:rFonts w:ascii="Academy Cyr" w:hAnsi="Academy Cyr"/>
        </w:rPr>
        <w:t>Программа «Обезьяньей лапы»,</w:t>
      </w:r>
    </w:p>
    <w:p w14:paraId="5353A401" w14:textId="77777777" w:rsidR="005D48DB" w:rsidRDefault="005D48DB">
      <w:pPr>
        <w:pStyle w:val="a7"/>
        <w:rPr>
          <w:rFonts w:ascii="Academy Cyr" w:hAnsi="Academy Cyr"/>
        </w:rPr>
      </w:pPr>
      <w:r>
        <w:rPr>
          <w:rFonts w:ascii="Academy Cyr" w:hAnsi="Academy Cyr"/>
        </w:rPr>
        <w:t>Подкинутая князю в сон.</w:t>
      </w:r>
    </w:p>
    <w:p w14:paraId="4AC78AFC" w14:textId="77777777" w:rsidR="005D48DB" w:rsidRDefault="005D48DB">
      <w:pPr>
        <w:pStyle w:val="a7"/>
        <w:rPr>
          <w:rFonts w:ascii="Academy Cyr" w:hAnsi="Academy Cyr"/>
        </w:rPr>
      </w:pPr>
      <w:r>
        <w:rPr>
          <w:rFonts w:ascii="Academy Cyr" w:hAnsi="Academy Cyr"/>
        </w:rPr>
        <w:t>Нас бьют приемами простыми,</w:t>
      </w:r>
    </w:p>
    <w:p w14:paraId="642BD078" w14:textId="77777777" w:rsidR="005D48DB" w:rsidRDefault="005D48DB">
      <w:pPr>
        <w:pStyle w:val="a7"/>
        <w:rPr>
          <w:rFonts w:ascii="Academy Cyr" w:hAnsi="Academy Cyr"/>
        </w:rPr>
      </w:pPr>
      <w:r>
        <w:rPr>
          <w:rFonts w:ascii="Academy Cyr" w:hAnsi="Academy Cyr"/>
        </w:rPr>
        <w:t>Чтоб стала наша голова,</w:t>
      </w:r>
    </w:p>
    <w:p w14:paraId="7FE96D26" w14:textId="77777777" w:rsidR="005D48DB" w:rsidRDefault="005D48DB">
      <w:pPr>
        <w:pStyle w:val="a7"/>
        <w:rPr>
          <w:rFonts w:ascii="Academy Cyr" w:hAnsi="Academy Cyr"/>
        </w:rPr>
      </w:pPr>
      <w:r>
        <w:rPr>
          <w:rFonts w:ascii="Academy Cyr" w:hAnsi="Academy Cyr"/>
        </w:rPr>
        <w:t>«Как иудейская пустыня,</w:t>
      </w:r>
    </w:p>
    <w:p w14:paraId="390D37AD" w14:textId="77777777" w:rsidR="005D48DB" w:rsidRDefault="005D48DB">
      <w:pPr>
        <w:pStyle w:val="a7"/>
        <w:rPr>
          <w:rFonts w:ascii="Academy Cyr" w:hAnsi="Academy Cyr"/>
        </w:rPr>
      </w:pPr>
      <w:r>
        <w:rPr>
          <w:rFonts w:ascii="Academy Cyr" w:hAnsi="Academy Cyr"/>
        </w:rPr>
        <w:t>И как алтарь без божества».</w:t>
      </w:r>
    </w:p>
    <w:p w14:paraId="4B1DBED7" w14:textId="77777777" w:rsidR="005D48DB" w:rsidRDefault="005D48DB">
      <w:pPr>
        <w:pStyle w:val="a7"/>
        <w:rPr>
          <w:rFonts w:ascii="Academy Cyr" w:hAnsi="Academy Cyr"/>
        </w:rPr>
      </w:pPr>
      <w:r>
        <w:rPr>
          <w:rFonts w:ascii="Academy Cyr" w:hAnsi="Academy Cyr"/>
        </w:rPr>
        <w:t>А «дуэлянты»  с двух концов</w:t>
      </w:r>
    </w:p>
    <w:p w14:paraId="4F2F1386" w14:textId="77777777" w:rsidR="005D48DB" w:rsidRDefault="005D48DB">
      <w:pPr>
        <w:pStyle w:val="a7"/>
        <w:rPr>
          <w:rFonts w:ascii="Academy Cyr" w:hAnsi="Academy Cyr"/>
        </w:rPr>
      </w:pPr>
      <w:r>
        <w:rPr>
          <w:rFonts w:ascii="Academy Cyr" w:hAnsi="Academy Cyr"/>
        </w:rPr>
        <w:t>Друг друга кроют «Аргументом»,</w:t>
      </w:r>
    </w:p>
    <w:p w14:paraId="5C0CD837" w14:textId="77777777" w:rsidR="005D48DB" w:rsidRDefault="005D48DB">
      <w:pPr>
        <w:pStyle w:val="a7"/>
        <w:rPr>
          <w:rFonts w:ascii="Academy Cyr" w:hAnsi="Academy Cyr"/>
        </w:rPr>
      </w:pPr>
      <w:r>
        <w:rPr>
          <w:rFonts w:ascii="Academy Cyr" w:hAnsi="Academy Cyr"/>
        </w:rPr>
        <w:t>Являются ли документом</w:t>
      </w:r>
    </w:p>
    <w:p w14:paraId="73CF9C54" w14:textId="77777777" w:rsidR="005D48DB" w:rsidRDefault="005D48DB">
      <w:pPr>
        <w:pStyle w:val="a7"/>
        <w:rPr>
          <w:rFonts w:ascii="Academy Cyr" w:hAnsi="Academy Cyr"/>
        </w:rPr>
      </w:pPr>
      <w:r>
        <w:rPr>
          <w:rFonts w:ascii="Academy Cyr" w:hAnsi="Academy Cyr"/>
        </w:rPr>
        <w:t>Листки «сионских мудрецов»?</w:t>
      </w:r>
    </w:p>
    <w:p w14:paraId="7EAD475C" w14:textId="77777777" w:rsidR="005D48DB" w:rsidRDefault="005D48DB">
      <w:pPr>
        <w:pStyle w:val="a7"/>
        <w:rPr>
          <w:rFonts w:ascii="Academy Cyr" w:hAnsi="Academy Cyr"/>
        </w:rPr>
      </w:pPr>
      <w:r>
        <w:rPr>
          <w:rFonts w:ascii="Academy Cyr" w:hAnsi="Academy Cyr"/>
        </w:rPr>
        <w:t>Но разве в том , скажите, суть,</w:t>
      </w:r>
    </w:p>
    <w:p w14:paraId="58979692" w14:textId="77777777" w:rsidR="005D48DB" w:rsidRDefault="005D48DB">
      <w:pPr>
        <w:pStyle w:val="a7"/>
        <w:rPr>
          <w:rFonts w:ascii="Academy Cyr" w:hAnsi="Academy Cyr"/>
        </w:rPr>
      </w:pPr>
      <w:r>
        <w:rPr>
          <w:rFonts w:ascii="Academy Cyr" w:hAnsi="Academy Cyr"/>
        </w:rPr>
        <w:t>Реальность это или сказки?</w:t>
      </w:r>
    </w:p>
    <w:p w14:paraId="4A784C82" w14:textId="77777777" w:rsidR="005D48DB" w:rsidRDefault="005D48DB">
      <w:pPr>
        <w:pStyle w:val="a7"/>
        <w:rPr>
          <w:rFonts w:ascii="Academy Cyr" w:hAnsi="Academy Cyr"/>
        </w:rPr>
      </w:pPr>
      <w:r>
        <w:rPr>
          <w:rFonts w:ascii="Academy Cyr" w:hAnsi="Academy Cyr"/>
        </w:rPr>
        <w:t>Факт то, что кто-то, как по смазке,</w:t>
      </w:r>
    </w:p>
    <w:p w14:paraId="041BFF88" w14:textId="77777777" w:rsidR="005D48DB" w:rsidRDefault="005D48DB">
      <w:pPr>
        <w:pStyle w:val="a7"/>
        <w:rPr>
          <w:rFonts w:ascii="Academy Cyr" w:hAnsi="Academy Cyr"/>
        </w:rPr>
      </w:pPr>
      <w:r>
        <w:rPr>
          <w:rFonts w:ascii="Academy Cyr" w:hAnsi="Academy Cyr"/>
        </w:rPr>
        <w:t>Проводит в жизнь всю эту муть.</w:t>
      </w:r>
    </w:p>
    <w:p w14:paraId="4126B1E3" w14:textId="77777777" w:rsidR="005D48DB" w:rsidRDefault="005D48DB">
      <w:pPr>
        <w:pStyle w:val="a7"/>
        <w:rPr>
          <w:rFonts w:ascii="Academy Cyr" w:hAnsi="Academy Cyr"/>
        </w:rPr>
      </w:pPr>
      <w:r>
        <w:rPr>
          <w:rFonts w:ascii="Academy Cyr" w:hAnsi="Academy Cyr"/>
        </w:rPr>
        <w:t>Потом смекнете! Разве мог</w:t>
      </w:r>
    </w:p>
    <w:p w14:paraId="04833520" w14:textId="77777777" w:rsidR="005D48DB" w:rsidRDefault="005D48DB">
      <w:pPr>
        <w:pStyle w:val="a7"/>
        <w:rPr>
          <w:rFonts w:ascii="Academy Cyr" w:hAnsi="Academy Cyr"/>
        </w:rPr>
      </w:pPr>
      <w:r>
        <w:rPr>
          <w:rFonts w:ascii="Academy Cyr" w:hAnsi="Academy Cyr"/>
        </w:rPr>
        <w:t>Без правой половины мозг</w:t>
      </w:r>
    </w:p>
    <w:p w14:paraId="3899B011" w14:textId="77777777" w:rsidR="005D48DB" w:rsidRDefault="005D48DB">
      <w:pPr>
        <w:pStyle w:val="a7"/>
        <w:rPr>
          <w:rFonts w:ascii="Academy Cyr" w:hAnsi="Academy Cyr"/>
        </w:rPr>
      </w:pPr>
      <w:r>
        <w:rPr>
          <w:rFonts w:ascii="Academy Cyr" w:hAnsi="Academy Cyr"/>
        </w:rPr>
        <w:t>Всех «мудрецов» сионской школы</w:t>
      </w:r>
    </w:p>
    <w:p w14:paraId="7B0452CA" w14:textId="77777777" w:rsidR="005D48DB" w:rsidRDefault="005D48DB">
      <w:pPr>
        <w:pStyle w:val="a7"/>
        <w:rPr>
          <w:rFonts w:ascii="Academy Cyr" w:hAnsi="Academy Cyr"/>
        </w:rPr>
      </w:pPr>
      <w:r>
        <w:rPr>
          <w:rFonts w:ascii="Academy Cyr" w:hAnsi="Academy Cyr"/>
        </w:rPr>
        <w:t>Такой состряпать приговор?</w:t>
      </w:r>
    </w:p>
    <w:p w14:paraId="6FE90EAF" w14:textId="77777777" w:rsidR="005D48DB" w:rsidRDefault="005D48DB">
      <w:pPr>
        <w:pStyle w:val="a7"/>
        <w:rPr>
          <w:rFonts w:ascii="Academy Cyr" w:hAnsi="Academy Cyr"/>
        </w:rPr>
      </w:pPr>
      <w:r>
        <w:rPr>
          <w:rFonts w:ascii="Academy Cyr" w:hAnsi="Academy Cyr"/>
        </w:rPr>
        <w:t>Скорей, лихие «протоколы»</w:t>
      </w:r>
    </w:p>
    <w:p w14:paraId="5AE540CA" w14:textId="77777777" w:rsidR="005D48DB" w:rsidRDefault="005D48DB">
      <w:pPr>
        <w:pStyle w:val="a7"/>
        <w:rPr>
          <w:rFonts w:ascii="Academy Cyr" w:hAnsi="Academy Cyr"/>
        </w:rPr>
      </w:pPr>
      <w:r>
        <w:rPr>
          <w:rFonts w:ascii="Academy Cyr" w:hAnsi="Academy Cyr"/>
        </w:rPr>
        <w:t>Слепил швейцарский Черномор,</w:t>
      </w:r>
    </w:p>
    <w:p w14:paraId="27F370E8" w14:textId="77777777" w:rsidR="005D48DB" w:rsidRDefault="005D48DB">
      <w:pPr>
        <w:pStyle w:val="a7"/>
        <w:rPr>
          <w:rFonts w:ascii="Academy Cyr" w:hAnsi="Academy Cyr"/>
        </w:rPr>
      </w:pPr>
      <w:r>
        <w:rPr>
          <w:rFonts w:ascii="Academy Cyr" w:hAnsi="Academy Cyr"/>
        </w:rPr>
        <w:t>Подбросив, как бы мимоходом,</w:t>
      </w:r>
    </w:p>
    <w:p w14:paraId="413F40DC" w14:textId="77777777" w:rsidR="005D48DB" w:rsidRDefault="005D48DB">
      <w:pPr>
        <w:pStyle w:val="a7"/>
        <w:rPr>
          <w:rFonts w:ascii="Academy Cyr" w:hAnsi="Academy Cyr"/>
        </w:rPr>
      </w:pPr>
      <w:r>
        <w:rPr>
          <w:rFonts w:ascii="Academy Cyr" w:hAnsi="Academy Cyr"/>
        </w:rPr>
        <w:t>Свой труд масонскому «уму».</w:t>
      </w:r>
    </w:p>
    <w:p w14:paraId="32A803D3" w14:textId="77777777" w:rsidR="005D48DB" w:rsidRDefault="005D48DB">
      <w:pPr>
        <w:pStyle w:val="a7"/>
        <w:rPr>
          <w:rFonts w:ascii="Academy Cyr" w:hAnsi="Academy Cyr"/>
        </w:rPr>
      </w:pPr>
      <w:r>
        <w:rPr>
          <w:rFonts w:ascii="Academy Cyr" w:hAnsi="Academy Cyr"/>
        </w:rPr>
        <w:t>А тот духовную чуму</w:t>
      </w:r>
    </w:p>
    <w:p w14:paraId="72A78F90" w14:textId="77777777" w:rsidR="005D48DB" w:rsidRDefault="005D48DB">
      <w:pPr>
        <w:pStyle w:val="a7"/>
        <w:rPr>
          <w:rFonts w:ascii="Academy Cyr" w:hAnsi="Academy Cyr"/>
        </w:rPr>
      </w:pPr>
      <w:r>
        <w:rPr>
          <w:rFonts w:ascii="Academy Cyr" w:hAnsi="Academy Cyr"/>
        </w:rPr>
        <w:lastRenderedPageBreak/>
        <w:t>Разнес по странам и народам.</w:t>
      </w:r>
    </w:p>
    <w:p w14:paraId="213B8651" w14:textId="77777777" w:rsidR="005D48DB" w:rsidRDefault="005D48DB">
      <w:pPr>
        <w:pStyle w:val="a7"/>
      </w:pPr>
    </w:p>
    <w:p w14:paraId="039CA6C6" w14:textId="77777777" w:rsidR="005D48DB" w:rsidRDefault="005D48DB">
      <w:pPr>
        <w:pStyle w:val="a7"/>
        <w:jc w:val="center"/>
      </w:pPr>
      <w:r>
        <w:t>*       *       *</w:t>
      </w:r>
    </w:p>
    <w:p w14:paraId="2BB6A923" w14:textId="77777777" w:rsidR="005D48DB" w:rsidRDefault="005D48DB">
      <w:pPr>
        <w:pStyle w:val="a7"/>
      </w:pPr>
    </w:p>
    <w:p w14:paraId="198367D4" w14:textId="77777777" w:rsidR="005D48DB" w:rsidRDefault="005D48DB">
      <w:pPr>
        <w:pStyle w:val="a7"/>
        <w:rPr>
          <w:rFonts w:ascii="Academy Cyr" w:hAnsi="Academy Cyr"/>
        </w:rPr>
      </w:pPr>
      <w:r>
        <w:rPr>
          <w:rFonts w:ascii="Academy Cyr" w:hAnsi="Academy Cyr"/>
        </w:rPr>
        <w:t>И, наконец, когда меж книг</w:t>
      </w:r>
    </w:p>
    <w:p w14:paraId="6132E7C3" w14:textId="77777777" w:rsidR="005D48DB" w:rsidRDefault="005D48DB">
      <w:pPr>
        <w:pStyle w:val="a7"/>
        <w:rPr>
          <w:rFonts w:ascii="Academy Cyr" w:hAnsi="Academy Cyr"/>
        </w:rPr>
      </w:pPr>
      <w:r>
        <w:rPr>
          <w:rFonts w:ascii="Academy Cyr" w:hAnsi="Academy Cyr"/>
        </w:rPr>
        <w:t>Вам попадется идиотский</w:t>
      </w:r>
    </w:p>
    <w:p w14:paraId="78F20312" w14:textId="77777777" w:rsidR="005D48DB" w:rsidRDefault="005D48DB">
      <w:pPr>
        <w:pStyle w:val="a7"/>
        <w:rPr>
          <w:rFonts w:ascii="Academy Cyr" w:hAnsi="Academy Cyr"/>
        </w:rPr>
      </w:pPr>
      <w:r>
        <w:rPr>
          <w:rFonts w:ascii="Academy Cyr" w:hAnsi="Academy Cyr"/>
        </w:rPr>
        <w:t>Какой-нибудь дебильно-бродский</w:t>
      </w:r>
    </w:p>
    <w:p w14:paraId="776CC491" w14:textId="77777777" w:rsidR="005D48DB" w:rsidRDefault="005D48DB">
      <w:pPr>
        <w:pStyle w:val="a7"/>
        <w:rPr>
          <w:rFonts w:ascii="Academy Cyr" w:hAnsi="Academy Cyr"/>
        </w:rPr>
      </w:pPr>
      <w:r>
        <w:rPr>
          <w:rFonts w:ascii="Academy Cyr" w:hAnsi="Academy Cyr"/>
        </w:rPr>
        <w:t>Абстрактно-вознесенский стих,</w:t>
      </w:r>
    </w:p>
    <w:p w14:paraId="22BDF8C5" w14:textId="77777777" w:rsidR="005D48DB" w:rsidRDefault="005D48DB">
      <w:pPr>
        <w:pStyle w:val="a7"/>
        <w:rPr>
          <w:rFonts w:ascii="Academy Cyr" w:hAnsi="Academy Cyr"/>
        </w:rPr>
      </w:pPr>
      <w:r>
        <w:rPr>
          <w:rFonts w:ascii="Academy Cyr" w:hAnsi="Academy Cyr"/>
        </w:rPr>
        <w:t>То, и помывши руки мылом,</w:t>
      </w:r>
    </w:p>
    <w:p w14:paraId="6CFD6E69" w14:textId="77777777" w:rsidR="005D48DB" w:rsidRDefault="005D48DB">
      <w:pPr>
        <w:pStyle w:val="a7"/>
        <w:rPr>
          <w:rFonts w:ascii="Academy Cyr" w:hAnsi="Academy Cyr"/>
        </w:rPr>
      </w:pPr>
      <w:r>
        <w:rPr>
          <w:rFonts w:ascii="Academy Cyr" w:hAnsi="Academy Cyr"/>
        </w:rPr>
        <w:t>Вы для острастки все равно</w:t>
      </w:r>
    </w:p>
    <w:p w14:paraId="5181B1F9" w14:textId="77777777" w:rsidR="005D48DB" w:rsidRDefault="005D48DB">
      <w:pPr>
        <w:pStyle w:val="a7"/>
        <w:rPr>
          <w:rFonts w:ascii="Academy Cyr" w:hAnsi="Academy Cyr"/>
        </w:rPr>
      </w:pPr>
      <w:r>
        <w:rPr>
          <w:rFonts w:ascii="Academy Cyr" w:hAnsi="Academy Cyr"/>
        </w:rPr>
        <w:t>Прочтите Пушкина, чтоб было</w:t>
      </w:r>
    </w:p>
    <w:p w14:paraId="779572CC" w14:textId="77777777" w:rsidR="005D48DB" w:rsidRDefault="005D48DB">
      <w:pPr>
        <w:pStyle w:val="a7"/>
        <w:rPr>
          <w:rFonts w:ascii="Academy Cyr" w:hAnsi="Academy Cyr"/>
        </w:rPr>
      </w:pPr>
      <w:r>
        <w:rPr>
          <w:rFonts w:ascii="Academy Cyr" w:hAnsi="Academy Cyr"/>
        </w:rPr>
        <w:t xml:space="preserve">С вас смыто черное пятно. </w:t>
      </w:r>
    </w:p>
    <w:p w14:paraId="3B61F80B" w14:textId="77777777" w:rsidR="005D48DB" w:rsidRDefault="005D48DB"/>
    <w:p w14:paraId="38758242" w14:textId="77777777" w:rsidR="005D48DB" w:rsidRDefault="005D48DB">
      <w:pPr>
        <w:pStyle w:val="BodyText3"/>
      </w:pPr>
      <w:r>
        <w:t>Как видите, все доходчиво и однозначно понятно, но только после прочтения Пушкина и прозы расшифровки.</w:t>
      </w:r>
    </w:p>
    <w:p w14:paraId="0F12E3AA" w14:textId="77777777" w:rsidR="005D48DB" w:rsidRDefault="005D48DB">
      <w:pPr>
        <w:pStyle w:val="Heading1"/>
      </w:pPr>
      <w:r>
        <w:br/>
      </w:r>
      <w:r>
        <w:br w:type="page"/>
      </w:r>
      <w:bookmarkStart w:id="50" w:name="_Toc450574861"/>
      <w:r>
        <w:lastRenderedPageBreak/>
        <w:t>Послесловие</w:t>
      </w:r>
      <w:bookmarkEnd w:id="50"/>
    </w:p>
    <w:p w14:paraId="62B4A162" w14:textId="77777777" w:rsidR="005D48DB" w:rsidRDefault="005D48DB">
      <w:pPr>
        <w:jc w:val="both"/>
      </w:pPr>
      <w:r>
        <w:t xml:space="preserve">Так Пушкин задолго до современных социологов и философов дал истинный метод творческого постижения общего хода вещей: </w:t>
      </w:r>
    </w:p>
    <w:p w14:paraId="46A02862" w14:textId="3F8624DF" w:rsidR="00000000" w:rsidRDefault="005D48DB">
      <w:pPr>
        <w:pStyle w:val="a"/>
        <w:jc w:val="both"/>
        <w:rPr>
          <w:rFonts w:ascii="Times New Roman" w:hAnsi="Times New Roman"/>
        </w:rPr>
      </w:pPr>
      <w:r>
        <w:rPr>
          <w:rFonts w:ascii="Academy Cyr" w:hAnsi="Academy Cyr"/>
        </w:rPr>
        <w:t xml:space="preserve">«Провидение не Алгебра. — Ум человеческий, по простонародному выражению, не пророк а угадчик, он видит общий ход вещей и может выводить из оного глубокие предположения, часто оправданные временем, но невозможно ему предвидеть </w:t>
      </w:r>
      <w:r>
        <w:rPr>
          <w:rFonts w:ascii="Academy Cyr" w:hAnsi="Academy Cyr"/>
          <w:b/>
          <w:i/>
        </w:rPr>
        <w:t xml:space="preserve">случая </w:t>
      </w:r>
      <w:r>
        <w:rPr>
          <w:rFonts w:ascii="Academy Cyr" w:hAnsi="Academy Cyr"/>
        </w:rPr>
        <w:t>— мощного мгновенного орудия Провидения</w:t>
      </w:r>
      <w:r w:rsidRPr="005D48DB">
        <w:rPr>
          <w:vertAlign w:val="superscript"/>
        </w:rPr>
        <w:t>[LXXI]</w:t>
      </w:r>
      <w:r>
        <w:t>»</w:t>
      </w:r>
      <w:r w:rsidR="00D86CDB">
        <w:t>.</w:t>
      </w:r>
    </w:p>
    <w:p w14:paraId="093A1424" w14:textId="77777777" w:rsidR="00000000" w:rsidRDefault="00D86CDB">
      <w:pPr>
        <w:pStyle w:val="af5"/>
        <w:jc w:val="both"/>
        <w:rPr>
          <w:sz w:val="20"/>
        </w:rPr>
      </w:pPr>
      <w:r>
        <w:rPr>
          <w:sz w:val="20"/>
        </w:rPr>
        <w:t xml:space="preserve">Непредвиденный случай — мощное мгновенное орудие Провидения — при взгляде на Мироздание с точки зрения индивида и общества представляет собой замыкание отрицательных обратных связей в иерархически высшем объемлющем управлении: отрицательных — не в том смысле, </w:t>
      </w:r>
      <w:r>
        <w:rPr>
          <w:sz w:val="20"/>
        </w:rPr>
        <w:t>что отрицательные обратные связи — объективно плохие, хотя кем-то могут восприниматься и в таковом качестве, а в том смысле, что через отрицательные обратные связи подавляется уклонение от идеала, предопределённого иерархически наивысшим управлением Вседержителя.</w:t>
      </w:r>
    </w:p>
    <w:p w14:paraId="14236912" w14:textId="77777777" w:rsidR="00000000" w:rsidRDefault="00D86CDB">
      <w:pPr>
        <w:pStyle w:val="af5"/>
        <w:jc w:val="both"/>
        <w:rPr>
          <w:sz w:val="20"/>
        </w:rPr>
      </w:pPr>
      <w:r>
        <w:rPr>
          <w:sz w:val="20"/>
        </w:rPr>
        <w:t>Проявление гениальности в художественном творчестве  — личностное восприятие возможных вариантов развития будущего с исчезающе малой вероятностью, устойчивое управление которыми в переходных процессах способно до неузнаваемости преобразить мир.</w:t>
      </w:r>
    </w:p>
    <w:p w14:paraId="2D828FA9" w14:textId="77777777" w:rsidR="00000000" w:rsidRDefault="00D86CDB">
      <w:pPr>
        <w:jc w:val="both"/>
      </w:pPr>
      <w:r>
        <w:t>И т</w:t>
      </w:r>
      <w:r>
        <w:t xml:space="preserve">айна гениальности, особого дара Пушкина — в этом. Как поэт, художник, человек с богатым воображением и развитой интуицией, он среди всех прочих вариантов будущего видел и варианты с исчезающе малой вероятностью их реализации. Отображая их в иносказательных образах через символику, доступную и понятную большинству простого народа, он тем самым в обход сознания через подсознание (благодаря неантагонистичной системе оглашений и умолчаний) формировал матрицу возможных состояний будущего России. </w:t>
      </w:r>
    </w:p>
    <w:p w14:paraId="04CE221C" w14:textId="77777777" w:rsidR="00000000" w:rsidRDefault="00D86CDB">
      <w:pPr>
        <w:jc w:val="both"/>
      </w:pPr>
      <w:r>
        <w:t xml:space="preserve">В результате — </w:t>
      </w:r>
      <w:r>
        <w:t>семь поколений многих народов, живущих на необъятных просторах нашей Родины, росли и воспитывались под воздействием особой притягательности его символики, формируя при этом соборный интеллект — необходимую основу для развития особой цивилизации, в которой непосредственное участие в созидательном творческом процессе принимают все читатели Пушкина.</w:t>
      </w:r>
    </w:p>
    <w:p w14:paraId="72FF4C3C" w14:textId="77777777" w:rsidR="00000000" w:rsidRDefault="00D86CDB">
      <w:pPr>
        <w:jc w:val="both"/>
      </w:pPr>
    </w:p>
    <w:p w14:paraId="471C7F40" w14:textId="418D917D" w:rsidR="00000000" w:rsidRDefault="00D86CDB">
      <w:pPr>
        <w:spacing w:before="240"/>
        <w:jc w:val="right"/>
      </w:pPr>
      <w:r>
        <w:t>Четвертая редакция завершена 5 мая 1999 г.</w:t>
      </w:r>
    </w:p>
    <w:p w14:paraId="6F134E4F" w14:textId="52B02E19" w:rsidR="005D48DB" w:rsidRDefault="005D48DB">
      <w:pPr>
        <w:spacing w:before="240"/>
        <w:jc w:val="right"/>
      </w:pPr>
    </w:p>
    <w:p w14:paraId="4BE56998" w14:textId="3B10D75E" w:rsidR="005D48DB" w:rsidRDefault="005D48DB">
      <w:pPr>
        <w:spacing w:before="240"/>
        <w:jc w:val="right"/>
      </w:pPr>
    </w:p>
    <w:p w14:paraId="10230140" w14:textId="29F3AE65" w:rsidR="005D48DB" w:rsidRDefault="005D48DB">
      <w:pPr>
        <w:spacing w:before="240"/>
        <w:jc w:val="right"/>
      </w:pPr>
    </w:p>
    <w:p w14:paraId="047630BC" w14:textId="4538602F" w:rsidR="005D48DB" w:rsidRDefault="005D48DB">
      <w:pPr>
        <w:spacing w:before="240"/>
        <w:jc w:val="right"/>
      </w:pPr>
    </w:p>
    <w:p w14:paraId="1ECEB448" w14:textId="7AE6F363" w:rsidR="005D48DB" w:rsidRDefault="005D48DB">
      <w:pPr>
        <w:spacing w:before="240"/>
        <w:jc w:val="right"/>
      </w:pPr>
    </w:p>
    <w:p w14:paraId="091416E0" w14:textId="62BE573B" w:rsidR="005D48DB" w:rsidRDefault="005D48DB">
      <w:pPr>
        <w:spacing w:before="240"/>
        <w:jc w:val="right"/>
      </w:pPr>
    </w:p>
    <w:p w14:paraId="3B2553B1" w14:textId="22087E4D" w:rsidR="005D48DB" w:rsidRDefault="005D48DB">
      <w:pPr>
        <w:spacing w:before="240"/>
        <w:jc w:val="right"/>
      </w:pPr>
    </w:p>
    <w:p w14:paraId="3AE21103" w14:textId="0DB36D0B" w:rsidR="005D48DB" w:rsidRDefault="005D48DB">
      <w:pPr>
        <w:spacing w:before="240"/>
        <w:jc w:val="right"/>
      </w:pPr>
    </w:p>
    <w:p w14:paraId="376B0761" w14:textId="2006D98D" w:rsidR="005D48DB" w:rsidRDefault="005D48DB">
      <w:pPr>
        <w:spacing w:before="240"/>
        <w:jc w:val="right"/>
      </w:pPr>
    </w:p>
    <w:p w14:paraId="41D4AA5F" w14:textId="1698E88A" w:rsidR="005D48DB" w:rsidRDefault="005D48DB">
      <w:pPr>
        <w:spacing w:before="240"/>
        <w:jc w:val="right"/>
      </w:pPr>
    </w:p>
    <w:p w14:paraId="031DAA70" w14:textId="242035EC" w:rsidR="005D48DB" w:rsidRDefault="005D48DB">
      <w:pPr>
        <w:spacing w:before="240"/>
        <w:jc w:val="right"/>
      </w:pPr>
    </w:p>
    <w:p w14:paraId="02C17129" w14:textId="521EF4E1" w:rsidR="005D48DB" w:rsidRDefault="005D48DB">
      <w:pPr>
        <w:spacing w:before="240"/>
        <w:jc w:val="right"/>
      </w:pPr>
    </w:p>
    <w:p w14:paraId="08A5446B" w14:textId="473E7DD5" w:rsidR="005D48DB" w:rsidRDefault="005D48DB">
      <w:pPr>
        <w:spacing w:before="240"/>
        <w:jc w:val="right"/>
      </w:pPr>
    </w:p>
    <w:p w14:paraId="436E40BA" w14:textId="77B5EC12" w:rsidR="005D48DB" w:rsidRDefault="005D48DB">
      <w:pPr>
        <w:spacing w:before="240"/>
        <w:jc w:val="right"/>
      </w:pPr>
    </w:p>
    <w:p w14:paraId="192E59D7" w14:textId="223944C8" w:rsidR="005D48DB" w:rsidRDefault="005D48DB">
      <w:pPr>
        <w:spacing w:before="240"/>
        <w:jc w:val="right"/>
      </w:pPr>
    </w:p>
    <w:p w14:paraId="0A105E90" w14:textId="31086CBE" w:rsidR="005D48DB" w:rsidRDefault="005D48DB">
      <w:pPr>
        <w:spacing w:before="240"/>
        <w:jc w:val="right"/>
      </w:pPr>
    </w:p>
    <w:p w14:paraId="2B4071DE" w14:textId="625D1801" w:rsidR="005D48DB" w:rsidRDefault="005D48DB">
      <w:pPr>
        <w:spacing w:before="240"/>
        <w:jc w:val="right"/>
      </w:pPr>
    </w:p>
    <w:p w14:paraId="286ECDB5" w14:textId="3DD66F72" w:rsidR="005D48DB" w:rsidRDefault="005D48DB">
      <w:pPr>
        <w:spacing w:before="240"/>
        <w:jc w:val="right"/>
      </w:pPr>
    </w:p>
    <w:p w14:paraId="667E4852" w14:textId="15A95ED0" w:rsidR="005D48DB" w:rsidRDefault="005D48DB">
      <w:pPr>
        <w:spacing w:before="240"/>
        <w:jc w:val="right"/>
      </w:pPr>
    </w:p>
    <w:p w14:paraId="1DA7100E" w14:textId="2D1FAF4C" w:rsidR="005D48DB" w:rsidRDefault="005D48DB">
      <w:pPr>
        <w:spacing w:before="240"/>
        <w:jc w:val="right"/>
      </w:pPr>
    </w:p>
    <w:p w14:paraId="3394B1A7" w14:textId="6A70329A" w:rsidR="005D48DB" w:rsidRDefault="005D48DB">
      <w:pPr>
        <w:spacing w:before="240"/>
        <w:jc w:val="right"/>
      </w:pPr>
    </w:p>
    <w:p w14:paraId="6D521D1A" w14:textId="02336283" w:rsidR="005D48DB" w:rsidRDefault="005D48DB">
      <w:pPr>
        <w:spacing w:before="240"/>
        <w:jc w:val="right"/>
      </w:pPr>
    </w:p>
    <w:p w14:paraId="0856FD02" w14:textId="0C34D8CD" w:rsidR="005D48DB" w:rsidRDefault="005D48DB">
      <w:pPr>
        <w:spacing w:before="240"/>
        <w:jc w:val="right"/>
      </w:pPr>
    </w:p>
    <w:p w14:paraId="626DD4E0" w14:textId="2A8C90F6" w:rsidR="005D48DB" w:rsidRDefault="005D48DB">
      <w:pPr>
        <w:spacing w:before="240"/>
        <w:jc w:val="right"/>
      </w:pPr>
    </w:p>
    <w:p w14:paraId="6DA1FC6A" w14:textId="7A5D608C" w:rsidR="005D48DB" w:rsidRDefault="005D48DB">
      <w:pPr>
        <w:spacing w:before="240"/>
        <w:jc w:val="right"/>
      </w:pPr>
    </w:p>
    <w:p w14:paraId="6B4DC661" w14:textId="21C06A41" w:rsidR="005D48DB" w:rsidRDefault="005D48DB">
      <w:pPr>
        <w:spacing w:before="240"/>
        <w:jc w:val="right"/>
      </w:pPr>
    </w:p>
    <w:p w14:paraId="6DB9128E" w14:textId="7009D4B5" w:rsidR="005D48DB" w:rsidRDefault="005D48DB">
      <w:pPr>
        <w:spacing w:before="240"/>
        <w:jc w:val="right"/>
      </w:pPr>
    </w:p>
    <w:p w14:paraId="44321F29" w14:textId="51E24807" w:rsidR="005D48DB" w:rsidRDefault="005D48DB">
      <w:pPr>
        <w:spacing w:before="240"/>
        <w:jc w:val="right"/>
      </w:pPr>
    </w:p>
    <w:p w14:paraId="70F2101A" w14:textId="1160B44D" w:rsidR="005D48DB" w:rsidRDefault="005D48DB">
      <w:pPr>
        <w:spacing w:before="240"/>
        <w:jc w:val="right"/>
      </w:pPr>
    </w:p>
    <w:p w14:paraId="45F1B561" w14:textId="64C8280C" w:rsidR="005D48DB" w:rsidRDefault="005D48DB">
      <w:pPr>
        <w:spacing w:before="240"/>
        <w:jc w:val="right"/>
      </w:pPr>
    </w:p>
    <w:p w14:paraId="6DB53E15" w14:textId="5D1B90C8" w:rsidR="005D48DB" w:rsidRDefault="005D48DB">
      <w:pPr>
        <w:spacing w:before="240"/>
        <w:jc w:val="right"/>
      </w:pPr>
    </w:p>
    <w:p w14:paraId="058E2AE4" w14:textId="4B3837A6" w:rsidR="005D48DB" w:rsidRDefault="005D48DB" w:rsidP="005D48DB">
      <w:pPr>
        <w:pStyle w:val="Heading1"/>
      </w:pPr>
      <w:r>
        <w:t>Приложения</w:t>
      </w:r>
    </w:p>
    <w:p w14:paraId="46BBBF8F" w14:textId="2BB0AC23" w:rsidR="005D48DB" w:rsidRDefault="005D48DB" w:rsidP="005D48DB"/>
    <w:p w14:paraId="33C896BA" w14:textId="314B3982" w:rsidR="005D48DB" w:rsidRDefault="005D48DB" w:rsidP="005D48DB"/>
    <w:p w14:paraId="44B9EB5F" w14:textId="2B87708F" w:rsidR="005D48DB" w:rsidRDefault="005D48DB" w:rsidP="005D48DB">
      <w:r>
        <w:pict w14:anchorId="05F5D7A6">
          <v:rect id="_x0000_i1041" style="width:0;height:1.5pt" o:hralign="center" o:hrstd="t" o:hr="t" fillcolor="#a0a0a0" stroked="f"/>
        </w:pict>
      </w:r>
    </w:p>
    <w:p w14:paraId="2DEA0532" w14:textId="219AC962" w:rsidR="005D48DB" w:rsidRDefault="005D48DB" w:rsidP="005D48DB">
      <w:r>
        <w:t>[I] При публикации (С) не убирать, а при необходимости поместить дополнительно Copyright Издателя.</w:t>
      </w:r>
    </w:p>
    <w:p w14:paraId="4A2C7B8F" w14:textId="65F89426" w:rsidR="005D48DB" w:rsidRDefault="005D48DB" w:rsidP="005D48DB">
      <w:r>
        <w:t>[II] Не ветхо- и не ново-, а единозаветный.</w:t>
      </w:r>
    </w:p>
    <w:p w14:paraId="0C5858B7" w14:textId="7E5AF331" w:rsidR="005D48DB" w:rsidRDefault="005D48DB" w:rsidP="005D48DB">
      <w:r>
        <w:t>[III] В 1970</w:t>
      </w:r>
      <w:r>
        <w:noBreakHyphen/>
        <w:t>е гг. была в репертуаре Марии Пахоменко. Музыка С.Пожлакова, стихи В.Максимова.</w:t>
      </w:r>
    </w:p>
    <w:p w14:paraId="02309A5D" w14:textId="392C46EC" w:rsidR="005D48DB" w:rsidRDefault="005D48DB" w:rsidP="005D48DB">
      <w:r>
        <w:t xml:space="preserve">[IV] Тотемизм (Т) — форма религии, характерная для родового строя. Основная черта Т. — вера в сверхъестественную связь между родом и каким-либо животным или растением, которые называются тотемом (слово из языка племени свероамериканских индейцев-алгонкинов, означающее «его род»). Сородичи верят, что находятся в кровном родстве со своим тотемом. Обычно тотем запрещалось употреблять в пищу; члены одной тотемной группы (рода) не могли вступать в брак между собой. Пережитки тотемизма отчетливо выступают в мифологии и культе греков и римлян. Почти всем греческим и римским богам свойственны атрибуты — священные животные, птицы, растения (Афине соответствовала сова, Арею — волк, Зевсу — орел, Асклепию — змея и т.д.). В мифах часты примеры перевоплощения богов в зверей и в </w:t>
      </w:r>
      <w:r>
        <w:lastRenderedPageBreak/>
        <w:t>растения. Христианство (имеется ввиду христианство историческое, которое противостоит учению Христа: примеч. авт) унаследовало тотемистические представления («агнец божий», «святой дух» в образе голубя и др.) — “Мифологический словарь”, с. 249 — 250, Изд. «Просвещение», Москва, 1965 г.</w:t>
      </w:r>
    </w:p>
    <w:p w14:paraId="72A9ACB0" w14:textId="70135FFA" w:rsidR="005D48DB" w:rsidRDefault="005D48DB" w:rsidP="005D48DB">
      <w:r>
        <w:t>[V] Василий Кириллович Тредиаковский (1703 — 1769) поэт и теоретик литературы один из первых в России стал перелагать прозаические басни Эзопа на стихотворный лад.</w:t>
      </w:r>
    </w:p>
    <w:p w14:paraId="3255F2AE" w14:textId="4674A02C" w:rsidR="005D48DB" w:rsidRDefault="005D48DB" w:rsidP="005D48DB">
      <w:r>
        <w:t>[VI] А.Потебня “Из лекций по теории словесности”, г. Харьков, 1894 г., с. 27.</w:t>
      </w:r>
    </w:p>
    <w:p w14:paraId="033183BE" w14:textId="3EAC8FE3" w:rsidR="005D48DB" w:rsidRDefault="005D48DB" w:rsidP="005D48DB">
      <w:r>
        <w:t>[VII] Эзоп, калека-раб из Фригии, сам басен не писал, а собирал их в народе и пересказывал, развлекая круг общения хозяина-рабовладельца Ксанфа, который сделал Эзопа вольнооотпущенником. Ходившие в народе и приписываемые Эзопу басни, собрал воедино Деметрий Фалерский. Более поздняя обработка, так назывемых, Эзоповых басен принадлежит Бабрию и Федру. Басни Эзопа оказали влияние на творчество Лютера, Лафонтена, Лессинга и Крылова. “Словарь Античности”, перевод с немецкого, Издательство «Прогресс», 1994 г., с. 648.</w:t>
      </w:r>
    </w:p>
    <w:p w14:paraId="7D18C35D" w14:textId="70E08973" w:rsidR="005D48DB" w:rsidRDefault="005D48DB" w:rsidP="005D48DB">
      <w:r>
        <w:t>[VIII] «TV</w:t>
      </w:r>
      <w:r>
        <w:noBreakHyphen/>
        <w:t xml:space="preserve">6 Москва» 09.07.1998 г. сообщило, в одном из выпусков новостей, что в 1999 г. население Земли достигнет 6 миллиардов человек. </w:t>
      </w:r>
    </w:p>
    <w:p w14:paraId="7105FC68" w14:textId="560BD167" w:rsidR="005D48DB" w:rsidRDefault="005D48DB" w:rsidP="005D48DB">
      <w:r>
        <w:t>[IX] Термин — «сатира» пришел в русский язык из древнегреческого, в котором «сатирами» назывались низшие лесные божества, демоны плодородия, составляющие свиту Диониса. Мифы изображают сатиров ленивыми, похотливыми, часто полупьяными; они постоянно заняты игрой, танцами. В ранний период античного искусства сатиры изображались полулюдьми-полукозлами, с заостренными, похожими на козьи, ушами, козьим (или лошадиным) хвостом, растрепанными волосами и тупым вздернутым носом. В современном языке сатир — синоним пьяного и похотливого существа. “Мифологический словарь” с. 222, Изд. «Просвещение», г. Москва, 1965 г.</w:t>
      </w:r>
    </w:p>
    <w:p w14:paraId="1E6D3F07" w14:textId="060F45E8" w:rsidR="005D48DB" w:rsidRDefault="005D48DB" w:rsidP="005D48DB">
      <w:r>
        <w:t>[X] Подробнее о смене логики социального поведения в Песнях 1 и 6.</w:t>
      </w:r>
    </w:p>
    <w:p w14:paraId="12F9829E" w14:textId="0DCE06FA" w:rsidR="005D48DB" w:rsidRDefault="005D48DB" w:rsidP="005D48DB">
      <w:r>
        <w:t>[XI] Слова “великий баснописец” специально взяты в кавычки для профессионалов-филологов, которые попытаются в данной работе свести пушкинскую символику к басенной аллегории. Отличие символа от аллегории в том, что содержательная сторона символа меняется со временем: т.е. в каждый исторический период содержание образов, закрытых определенной символикой, расширяется адекватно расширению меры понимания общего хода вещей, достигнутой в обществе. Есть смысл и в аллегории, но он остается, как правило, неизменным во времени. Другими словами, смысловое содержание аллегории статично, а смысловое содержание символа — динамично.</w:t>
      </w:r>
    </w:p>
    <w:p w14:paraId="33EE5A05" w14:textId="582F8008" w:rsidR="005D48DB" w:rsidRDefault="005D48DB" w:rsidP="005D48DB">
      <w:r>
        <w:lastRenderedPageBreak/>
        <w:t>[XII] См. Айн Рэнд, “Концепция Эгоизма”, Памятники здравой мысли. СПб, “Макет”, 1995 г.</w:t>
      </w:r>
    </w:p>
    <w:p w14:paraId="314F89C0" w14:textId="4AB38636" w:rsidR="005D48DB" w:rsidRDefault="005D48DB" w:rsidP="005D48DB">
      <w:r>
        <w:t>[XIII] А.С.Пушкин “Отрывки из писем, мысли и замечания”, 1827 г. ПСС под редакцией П.О.Морозова, 1909 г., том 6, с. 20.</w:t>
      </w:r>
    </w:p>
    <w:p w14:paraId="6430AB38" w14:textId="48351192" w:rsidR="005D48DB" w:rsidRDefault="005D48DB" w:rsidP="005D48DB">
      <w:r>
        <w:t>[XIV] Определение В.Г. Белинского</w:t>
      </w:r>
    </w:p>
    <w:p w14:paraId="36EFF0B8" w14:textId="05A482ED" w:rsidR="005D48DB" w:rsidRDefault="005D48DB" w:rsidP="005D48DB">
      <w:r>
        <w:t>[XV] Вообще-то Владимир — имя двоякое, выражение смысла которого обусловлено нравственностью его носителя: либо ВЛАД-еть МИР-ом, либо В ЛАД-у с МИР-ом. Носитель имени сам выбирает, какую из этих возможностей ему предстоит реализовать в своей жизни, после чего всё определяет его самодисциплина.</w:t>
      </w:r>
    </w:p>
    <w:p w14:paraId="133F69EF" w14:textId="751D0F71" w:rsidR="005D48DB" w:rsidRDefault="005D48DB" w:rsidP="005D48DB">
      <w:r>
        <w:t>[XVI] Здесь и далее указаны номера сур (глав) и аятов (стихов) Корана в переводе И.Ю.Крачковского.</w:t>
      </w:r>
    </w:p>
    <w:p w14:paraId="76E656CA" w14:textId="7620BDE1" w:rsidR="005D48DB" w:rsidRDefault="005D48DB" w:rsidP="005D48DB">
      <w:r>
        <w:t>[XVII] Термин слово «поколение» по отношению к объектам техносферы уже стало общеупотребительным: «компьютер пятого поколения», «телевизор второго поколения» и т.п. Мы уж по аналогии употребили его по отношению к технологиям.</w:t>
      </w:r>
    </w:p>
    <w:p w14:paraId="6121461D" w14:textId="0FF5621D" w:rsidR="005D48DB" w:rsidRDefault="005D48DB" w:rsidP="005D48DB">
      <w:r>
        <w:t>[XVIII] Орловский Александр Осипович, живописец-баталист и жанрист (1777-1832), славился в обществе в начале века своими рисунками и карикатурами.</w:t>
      </w:r>
    </w:p>
    <w:p w14:paraId="53C1A99B" w14:textId="596FDB64" w:rsidR="005D48DB" w:rsidRDefault="005D48DB" w:rsidP="005D48DB">
      <w:r>
        <w:t>[XIX] С одной стороны, пост способствует вразумлению; а с другой стороны, если веры Богу нет, то голодовка, будучи разновидностью самоубийства, избавляет агрессора и его правительствующих полицаев от необходимости марать руки в крови своих жертв при обычном способе ведения войны горячей.</w:t>
      </w:r>
    </w:p>
    <w:p w14:paraId="33406DDC" w14:textId="6811B5F3" w:rsidR="005D48DB" w:rsidRDefault="005D48DB" w:rsidP="005D48DB">
      <w:r>
        <w:t>[XX] «Иду на Вы» — форма объявления войны князем Святославом, отцом Владимира — крестителя Руси.</w:t>
      </w:r>
    </w:p>
    <w:p w14:paraId="0A7E24F7" w14:textId="16D582F7" w:rsidR="005D48DB" w:rsidRDefault="005D48DB" w:rsidP="005D48DB">
      <w:r>
        <w:t>[XXI] См. его прогнозно-социологический роман (Час быка(.</w:t>
      </w:r>
    </w:p>
    <w:p w14:paraId="180DEB5D" w14:textId="69F1CD03" w:rsidR="005D48DB" w:rsidRDefault="005D48DB" w:rsidP="005D48DB">
      <w:r>
        <w:t>[XXII] По одному из вариантов греческой мифологии служанка Елены, сопровождавшая её в Трою; после гибели Трои досталась Акаманту, вождю фракийцев, который в числе других героев находился внутри троянского коня.</w:t>
      </w:r>
    </w:p>
    <w:p w14:paraId="7C52E9D1" w14:textId="3744CC72" w:rsidR="005D48DB" w:rsidRDefault="005D48DB" w:rsidP="005D48DB">
      <w:r>
        <w:t>[XXIII] Здесь эпитет “лихой”, согласно словарю В.И.Даля злой, злобный мстительный, лукавый. Пушкин хотел этим словом показать, какими видит своих соперников Черномор.</w:t>
      </w:r>
    </w:p>
    <w:p w14:paraId="6563FA3E" w14:textId="2FBF7ABB" w:rsidR="005D48DB" w:rsidRDefault="005D48DB" w:rsidP="005D48DB">
      <w:r>
        <w:t xml:space="preserve">[XXIV] В борьбе с Горгоной калейдоскопического идиотизма щит Персея — информационное оружие первого, мировоззренческого проритета, символически протвостоящий шапке Черномора. </w:t>
      </w:r>
    </w:p>
    <w:p w14:paraId="5FD41DD7" w14:textId="27BEC86C" w:rsidR="005D48DB" w:rsidRDefault="005D48DB" w:rsidP="005D48DB">
      <w:r>
        <w:t>[XXV] Вспомним, читатель, один из лучших фильмов советских времен “Девять дней одного года”, в котором некий обаятельный персонаж (по случайному совпадению тоже бритоголовый) постоянно заклинает своего собеседника: “Страстями надо жить, страстями!”</w:t>
      </w:r>
    </w:p>
    <w:p w14:paraId="5D1B8E88" w14:textId="49ADEC32" w:rsidR="005D48DB" w:rsidRDefault="005D48DB" w:rsidP="005D48DB">
      <w:r>
        <w:t>[XXVI] В.В.Маяковский.</w:t>
      </w:r>
    </w:p>
    <w:p w14:paraId="304B1B7F" w14:textId="33CC5BBA" w:rsidR="005D48DB" w:rsidRDefault="005D48DB" w:rsidP="005D48DB">
      <w:r>
        <w:lastRenderedPageBreak/>
        <w:t>[XXVII] В.Непомнящий, популярный в доперестроечное пушкинист, автор статьи “Заметки о духовной биографии Пушкина”, приуроченной к 190-летнему юбилею поэта.</w:t>
      </w:r>
    </w:p>
    <w:p w14:paraId="41E7BBE6" w14:textId="2808DBF1" w:rsidR="005D48DB" w:rsidRDefault="005D48DB" w:rsidP="005D48DB">
      <w:r>
        <w:t>[XXVIII] Могут быть возражения в том смысле, что полумесяц — символ ислама. Но, во-первых, ислама исторического, поскольку в кораническом исламе нет указаний на такую символику, хотя в суре Луна, 54:1 идет речь о разделении луны на двое. Во-вторых, как сообщают некоторые источники, полумесяц был на гербе Константинополя и достался туркам вместе с завоеванной ими столицей Византии.</w:t>
      </w:r>
    </w:p>
    <w:p w14:paraId="76EA6C89" w14:textId="74E7312F" w:rsidR="005D48DB" w:rsidRDefault="005D48DB" w:rsidP="005D48DB">
      <w:r>
        <w:t>[XXIX] Если действительно — вещий, то обязан был видеть матрицу судьбы во всех её вариантах сам.</w:t>
      </w:r>
    </w:p>
    <w:p w14:paraId="6456C578" w14:textId="5C9FF510" w:rsidR="005D48DB" w:rsidRDefault="005D48DB" w:rsidP="005D48DB">
      <w:r>
        <w:t>[XXX] С содержательной стороной символики этого образа можно познакомиться в работе Внутреннего Предиктора СССР “Медный Всадник — это вам не Медный змий”.</w:t>
      </w:r>
    </w:p>
    <w:p w14:paraId="7F894A3D" w14:textId="5230D08E" w:rsidR="005D48DB" w:rsidRDefault="005D48DB" w:rsidP="005D48DB">
      <w:r>
        <w:t>[XXXI] Если и есть в ней ошибка, то до её понимания не поднялись ни современники поэта, ни официальные “пушкинисты” нашего времени. В цитированном фрагменте “Гаврилиады” образ библейского Моисея пока еще не отделился от истинного образа своего исторически реального прототипа, но зато какова целеустремленность!</w:t>
      </w:r>
    </w:p>
    <w:p w14:paraId="35BDCB34" w14:textId="43B39ED8" w:rsidR="005D48DB" w:rsidRDefault="005D48DB" w:rsidP="005D48DB">
      <w:r>
        <w:t>[XXXII] См. кн. “Числа”, гл. 14, текст восстановленный по переводу 70 толковников (“Септуагинта”).</w:t>
      </w:r>
    </w:p>
    <w:p w14:paraId="79052105" w14:textId="77777777" w:rsidR="005D48DB" w:rsidRDefault="005D48DB" w:rsidP="005D48DB">
      <w:r>
        <w:t>[XXXIII] Точная цитата: «Мне кажется, никогда ещё не было  такой массовой потребности осмыслить своё прошлое, какая наблюдается у людей сейчас. Наше прошлое загадочно. Оно загадочно не столько по фактам, которые когда-нибудь ещё и ещё вскроются, а психологически.</w:t>
      </w:r>
    </w:p>
    <w:p w14:paraId="66C7FC5F" w14:textId="77777777" w:rsidR="005D48DB" w:rsidRDefault="005D48DB" w:rsidP="005D48DB">
      <w:r>
        <w:t>Для меня это именно так. Фактов мне хватает. Я сыт ими по горло.</w:t>
      </w:r>
    </w:p>
    <w:p w14:paraId="5925DBC0" w14:textId="77777777" w:rsidR="005D48DB" w:rsidRDefault="005D48DB" w:rsidP="005D48DB">
      <w:r>
        <w:t>Я нищ методологически.</w:t>
      </w:r>
    </w:p>
    <w:p w14:paraId="5CE1A07B" w14:textId="2C85F853" w:rsidR="005D48DB" w:rsidRDefault="005D48DB" w:rsidP="005D48DB">
      <w:r>
        <w:t>Факты не могут объяснить для меня самого главного — психологии людей. Забираясь назад, вглубь, каждый из нас останавливается в том пункте, далее которого ему идти уже невозможно; молодым людям проще — они идут налегке, не обременённые соучастием. Я говорю о соучастии не криминальном. Молекулярный уровень анализа позволяет мне рассматривать соучастие даже в мыслях. “Это было при мне, и я был с этим согласен”, — вот что я имею ввиду. Вот пункт, подле которого замедляется шаг, когда мы бредём назад, в собственную жизнь. Подле этого пункта мы занимаем круговую оборону и отстреливаемся до последнего патрона, потому, что последний бережём для себя» (говорит другой представитель благонамеренной либеральной интеллигенции — писатель Моисей Израилевич Меттер, литературное эссе “Пятый угол”, журнал “Hева”, № 1, 1989 г.).</w:t>
      </w:r>
    </w:p>
    <w:p w14:paraId="2A944F43" w14:textId="0B7542DF" w:rsidR="005D48DB" w:rsidRDefault="005D48DB" w:rsidP="005D48DB">
      <w:r>
        <w:lastRenderedPageBreak/>
        <w:t>[XXXIV] Еще раз заметим: в соответствии с пониманием демонического типа стооя психики выражение «умен как бес» — указует на проявление особенностей бесовского ума как ума, изолировавшегося в своей индивидуальности и, как следствие, противопоставившего себя Объективной реальности.</w:t>
      </w:r>
    </w:p>
    <w:p w14:paraId="2C932ED1" w14:textId="020ABA78" w:rsidR="005D48DB" w:rsidRDefault="005D48DB" w:rsidP="005D48DB">
      <w:r>
        <w:t>[XXXV] Стоит обратить внимание на то обстоятельство, что Черномор, формально говоря, все так и исполнил: предоставил Голове владеть мечом до гроба; другое дело, что все свершилось несколько не так, как это представляла себе Голова, что ещё раз заставляет вспомнить приводившееся ранее высказывание А.С. Хомякова о привнесенных извне формах, которые не могут служить истинному выражению соборной личности народа.</w:t>
      </w:r>
    </w:p>
    <w:p w14:paraId="70A04BB6" w14:textId="41DDF975" w:rsidR="005D48DB" w:rsidRDefault="005D48DB" w:rsidP="005D48DB">
      <w:r>
        <w:t>[XXXVI] Безнравственный — нравственно не определённый, и нашим и вашим, «ни Богу свечка, ни черту кочерга»; благонравный — это понятно однозначно; злонравный — тоже. Безнравственность — объективное зло, но всё же не умышленное злонравие, как это ныне понимается, поскольку термин злонравный — почти полностью вышел из употребления в безнравственном обществе.</w:t>
      </w:r>
    </w:p>
    <w:p w14:paraId="7BB7C20F" w14:textId="3FB3202B" w:rsidR="005D48DB" w:rsidRDefault="005D48DB" w:rsidP="005D48DB">
      <w:r>
        <w:t>[XXXVII] К сожалению, это не для всех. В том числе и для самого А.С.Пушкина.</w:t>
      </w:r>
    </w:p>
    <w:p w14:paraId="55E5F679" w14:textId="53A95873" w:rsidR="005D48DB" w:rsidRDefault="005D48DB" w:rsidP="005D48DB">
      <w:r>
        <w:t>[XXXVIII] В старых изданиях принята такая форма написания слова «иезуитов».</w:t>
      </w:r>
    </w:p>
    <w:p w14:paraId="22B312B7" w14:textId="67CF3D79" w:rsidR="005D48DB" w:rsidRDefault="005D48DB" w:rsidP="005D48DB">
      <w:r>
        <w:t>[XXXIX] Но оба они забыли уточнить: веры в Бога, являющейся результатом неверия Богу Лично, вследствие чего связь-религия рвется, разрушается единство мирского и религиозного, и субъект, сталкиваясь с “мистикой” совершенно перестает понимать её всё более погружаясь в веру в Бога, в чертей и т.п.</w:t>
      </w:r>
    </w:p>
    <w:p w14:paraId="147633C9" w14:textId="36F8C72E" w:rsidR="005D48DB" w:rsidRDefault="005D48DB" w:rsidP="005D48DB">
      <w:r>
        <w:t>[XL] Это и есть выражение «веры в…», заместившей веру Богу Лично.</w:t>
      </w:r>
    </w:p>
    <w:p w14:paraId="00FDFC24" w14:textId="7F748A8F" w:rsidR="005D48DB" w:rsidRDefault="005D48DB" w:rsidP="005D48DB">
      <w:r>
        <w:t>[XLI] Однако при более утонченном рассмотрении это не совсем так: наш кот произносит весьма продолжительные разномелодийные «мяу» и возмущается, что мы не соображаем того, что он мяучит. Фактически человек мелодию животного пытается разложить по компонентам своей членораздельной речи, вследствие чего крик петуха, известный нам как «ку-ка-ре-ку» в других языках передается иным сочетанием звуков.</w:t>
      </w:r>
    </w:p>
    <w:p w14:paraId="4ED1C133" w14:textId="77777777" w:rsidR="005D48DB" w:rsidRDefault="005D48DB" w:rsidP="005D48DB">
      <w:r>
        <w:t>[XLII] Согласно Достаточно общей теории управления, полная функция управления — иерархически упорядоченная последовательность разнокачественных действий, включающая в себя:</w:t>
      </w:r>
    </w:p>
    <w:p w14:paraId="251F30DD" w14:textId="77777777" w:rsidR="005D48DB" w:rsidRDefault="005D48DB" w:rsidP="005D48DB">
      <w:r>
        <w:t>— опознание фактора среды, с которым сталкивается интеллект во всем многообразии процессов Мироздания;</w:t>
      </w:r>
    </w:p>
    <w:p w14:paraId="48CC4D72" w14:textId="77777777" w:rsidR="005D48DB" w:rsidRDefault="005D48DB" w:rsidP="005D48DB">
      <w:r>
        <w:t>— формирование стереотипов распознавания факторов на будущее;</w:t>
      </w:r>
    </w:p>
    <w:p w14:paraId="554A8773" w14:textId="77777777" w:rsidR="005D48DB" w:rsidRDefault="005D48DB" w:rsidP="005D48DB">
      <w:r>
        <w:t>— формирования вектора целей управления в отношении данного фактора;</w:t>
      </w:r>
    </w:p>
    <w:p w14:paraId="76CDE9A3" w14:textId="77777777" w:rsidR="005D48DB" w:rsidRDefault="005D48DB" w:rsidP="005D48DB">
      <w:r>
        <w:lastRenderedPageBreak/>
        <w:t>— формирование целевой функции (концепции) управления на основе решения задачи об устойчивости в смысле предсказуемоси;</w:t>
      </w:r>
    </w:p>
    <w:p w14:paraId="284CB35D" w14:textId="77777777" w:rsidR="005D48DB" w:rsidRDefault="005D48DB" w:rsidP="005D48DB">
      <w:r>
        <w:t>— организация целенаправленной структуры, несущей целевую функцию управления;</w:t>
      </w:r>
    </w:p>
    <w:p w14:paraId="3BB9E277" w14:textId="77777777" w:rsidR="005D48DB" w:rsidRDefault="005D48DB" w:rsidP="005D48DB">
      <w:r>
        <w:t>— контроль за деятельностью структуры в процессе управления;</w:t>
      </w:r>
    </w:p>
    <w:p w14:paraId="34F47B06" w14:textId="1AEC75FF" w:rsidR="005D48DB" w:rsidRDefault="005D48DB" w:rsidP="005D48DB">
      <w:r>
        <w:t>— ликвидация структуры, в случае её ненадобности, или поддержание в работоспособном состоянии до следующего использования. Подробнее содержательная сущность этого понятия будет рассмотрена в Песне пятой.</w:t>
      </w:r>
    </w:p>
    <w:p w14:paraId="7C77741A" w14:textId="6650B2AC" w:rsidR="005D48DB" w:rsidRDefault="005D48DB" w:rsidP="005D48DB">
      <w:r>
        <w:t>[XLIII] Необходимо различать учение Христа и исторически сложившееся христианство, о котором ещё Карл Каутский справедливо заметил, “Христианство победило не благодаря,  а вопреки Христу”.</w:t>
      </w:r>
    </w:p>
    <w:p w14:paraId="40E3533D" w14:textId="6BD16807" w:rsidR="005D48DB" w:rsidRDefault="005D48DB" w:rsidP="005D48DB">
      <w:r>
        <w:t>[XLIV] Существует выражение “мыслящий тростник”.</w:t>
      </w:r>
    </w:p>
    <w:p w14:paraId="5B90CF59" w14:textId="1952B196" w:rsidR="005D48DB" w:rsidRDefault="005D48DB" w:rsidP="005D48DB">
      <w:r>
        <w:t>[XLV] В переводе М.-Н.О. Османова этот стих (аят) звучит так: “Бог не меняет положения людей, пока они не изменят своих помыслов”.</w:t>
      </w:r>
    </w:p>
    <w:p w14:paraId="415D33EF" w14:textId="77777777" w:rsidR="005D48DB" w:rsidRDefault="005D48DB" w:rsidP="005D48DB">
      <w:r>
        <w:t>[XLVI] “Тогда блажен, кто крепко слово правит</w:t>
      </w:r>
    </w:p>
    <w:p w14:paraId="63A4AFC3" w14:textId="77777777" w:rsidR="005D48DB" w:rsidRDefault="005D48DB" w:rsidP="005D48DB">
      <w:r>
        <w:t>И держит мысль на привязи свою,</w:t>
      </w:r>
    </w:p>
    <w:p w14:paraId="1F280182" w14:textId="77777777" w:rsidR="005D48DB" w:rsidRDefault="005D48DB" w:rsidP="005D48DB">
      <w:r>
        <w:t>Кто в сердце усыпляет или давит</w:t>
      </w:r>
    </w:p>
    <w:p w14:paraId="147376A0" w14:textId="7D984A1E" w:rsidR="005D48DB" w:rsidRDefault="005D48DB" w:rsidP="005D48DB">
      <w:r>
        <w:t>Мгновенно прошипевшую змею” — А.С.Пушкин, “Домик в Коломне”.</w:t>
      </w:r>
    </w:p>
    <w:p w14:paraId="56604C32" w14:textId="14D994CC" w:rsidR="005D48DB" w:rsidRDefault="005D48DB" w:rsidP="005D48DB">
      <w:r>
        <w:t>[XLVII] По случайному совпадению псевдоним Сталина совпадает с абривиатурой Концепции Общественной Безопасности (КОБа).</w:t>
      </w:r>
    </w:p>
    <w:p w14:paraId="7A2E0888" w14:textId="4E1E072D" w:rsidR="005D48DB" w:rsidRDefault="005D48DB" w:rsidP="005D48DB">
      <w:r>
        <w:t>[XLVIII] Д.Андреев.</w:t>
      </w:r>
    </w:p>
    <w:p w14:paraId="710638B0" w14:textId="6D615441" w:rsidR="005D48DB" w:rsidRDefault="005D48DB" w:rsidP="005D48DB">
      <w:r>
        <w:t>[XLIX] «Инвариант прейскуранта» — термин теории подобия макроэкономических систем. Это товар, количеством которого измеряются все остальные цены на рынке. В силу этого цена самого инварианта неизменно (т.е. инвариантно) равна единице.</w:t>
      </w:r>
    </w:p>
    <w:p w14:paraId="49EA359A" w14:textId="4A731ACB" w:rsidR="005D48DB" w:rsidRDefault="005D48DB" w:rsidP="005D48DB">
      <w:r>
        <w:t>[L] Не понимая этого Д.Балашов (гумилевец, в своих произведениях часто поминающий теорию пассионарности), один из своих романов о становлении Российской государственности назвал “Бремя власти”.</w:t>
      </w:r>
    </w:p>
    <w:p w14:paraId="3CD7BBA2" w14:textId="0781C5BF" w:rsidR="005D48DB" w:rsidRDefault="005D48DB" w:rsidP="005D48DB">
      <w:r>
        <w:t>[LI] Железное орудие для высекания искры из кремния на трут при добывании огня.</w:t>
      </w:r>
    </w:p>
    <w:p w14:paraId="188BEC7B" w14:textId="3F692FD2" w:rsidR="005D48DB" w:rsidRDefault="005D48DB" w:rsidP="005D48DB">
      <w:r>
        <w:t>[LII] “Жук в муравейнике”, “Трудно быть богом” — названия произведений братьев Стругацких.</w:t>
      </w:r>
    </w:p>
    <w:p w14:paraId="415C5E3C" w14:textId="555A42D8" w:rsidR="005D48DB" w:rsidRDefault="005D48DB" w:rsidP="005D48DB">
      <w:r>
        <w:t>[LIII] В эпиграфе к роману слова из “Фауста” Гёте: «Я — часть той силы, что вечно хочет зла и вечно совершает благо». Хотя было бы точнее: «вечно хочет зла и вечно совершает его, но оно обращается во благо по независящим от той силы обстоятельствам».</w:t>
      </w:r>
    </w:p>
    <w:p w14:paraId="02C32A98" w14:textId="3AB3C143" w:rsidR="005D48DB" w:rsidRDefault="005D48DB" w:rsidP="005D48DB">
      <w:r>
        <w:t xml:space="preserve">[LIV] Отец писателя был профессором Киевской духовной академии, в силу чего обязан был досконально знать не только тексты Библии в различных её редакциях, но знать и историю ветхо- и новозаветных церквей, поскольку биографы характеризуют его как «ученого-священнослужителя, серьезного историка религиозных теорий» </w:t>
      </w:r>
      <w:r>
        <w:lastRenderedPageBreak/>
        <w:t xml:space="preserve">(Вступительная статья П.А.Николаева к роману в издании 1988: М.: «Художественная литература») </w:t>
      </w:r>
    </w:p>
    <w:p w14:paraId="1D09FB7D" w14:textId="0FF9004E" w:rsidR="005D48DB" w:rsidRDefault="005D48DB" w:rsidP="005D48DB">
      <w:r>
        <w:t>[LV] Евангелие в переводе на русский — благая весть.</w:t>
      </w:r>
    </w:p>
    <w:p w14:paraId="5E8D6216" w14:textId="1564F7B4" w:rsidR="005D48DB" w:rsidRDefault="005D48DB" w:rsidP="005D48DB">
      <w:r>
        <w:t>[LVI] Название картины В.М.Васнецова, одним из первых среди деятелей культуры России указавшего на неуместность отговорки многочисленных толпарей принять бой за будущее «один в поле не воин».</w:t>
      </w:r>
    </w:p>
    <w:p w14:paraId="5B86247C" w14:textId="77777777" w:rsidR="005D48DB" w:rsidRDefault="005D48DB" w:rsidP="005D48DB">
      <w:r>
        <w:t xml:space="preserve">[LVII] “— Вы говорите, это чудо? Не морочьте мне голову: мои специалисты легко сделают то же самое. До поры до времени специалисты действительно справлялись. Но только до поры до времени. Все это подробнейшим образом изложено в тексте (Библии: наше добавление). </w:t>
      </w:r>
    </w:p>
    <w:p w14:paraId="63385497" w14:textId="77777777" w:rsidR="005D48DB" w:rsidRDefault="005D48DB" w:rsidP="005D48DB">
      <w:r>
        <w:t>Фараоновы специалисты говорят: вот до сих пор опыт воспроизводим, а здесь уже нет, ничего не получается. То, что происходит, не вписывается в нашу теорию, эксперимент её опровергает — в свете новых данных теорию надо пересматривать.</w:t>
      </w:r>
    </w:p>
    <w:p w14:paraId="39EDB09F" w14:textId="77777777" w:rsidR="005D48DB" w:rsidRDefault="005D48DB" w:rsidP="005D48DB">
      <w:r>
        <w:t>— Ну и как, пересмотрели теорию?</w:t>
      </w:r>
    </w:p>
    <w:p w14:paraId="2EBF999C" w14:textId="77777777" w:rsidR="005D48DB" w:rsidRDefault="005D48DB" w:rsidP="005D48DB">
      <w:r>
        <w:t>— И теорию пресмотрели, и практические выводы сделали. Во всяком случае, согласно нашему преданию, главные фараоновы жрецы вышли из Египта вместе с евреями.”</w:t>
      </w:r>
    </w:p>
    <w:p w14:paraId="5D7F7A26" w14:textId="37080DBB" w:rsidR="005D48DB" w:rsidRDefault="005D48DB" w:rsidP="005D48DB">
      <w:r>
        <w:t>Это фрагмент из беседы Михила Горелика, корреспондента журнала “Новое время” № 15, 1999 год (“Фараон принимает вызов”) с хасидским раввином А. Штайнзальцем, в котором тот прямо указывает, ссылаясь на предание (чьё? раввинов или наследников древнеегипетсого жречества? или и те и другие — представители единого клана древних знахарей?), что “фараоновы жрецы вышли из Египта вместе с евреями”. Фактически раввин Адин Штейнзальц подтверждает версию “Синайского турпохода”, не раскрывая, однако, его стратегических целей.</w:t>
      </w:r>
    </w:p>
    <w:p w14:paraId="4B039686" w14:textId="50EB459D" w:rsidR="005D48DB" w:rsidRDefault="005D48DB" w:rsidP="005D48DB">
      <w:r>
        <w:t xml:space="preserve">[LVIII] Стихи были написаны в 1992 г. и были опубликованы под этим названием в приложении к газете “Россиянин” по заказу Санкт-Петербургского отделения Русского Национального Собора. </w:t>
      </w:r>
    </w:p>
    <w:p w14:paraId="6CDA8162" w14:textId="25C02ED2" w:rsidR="005D48DB" w:rsidRDefault="005D48DB" w:rsidP="005D48DB">
      <w:r>
        <w:t>[LIX] У Пушкина в поэме этого нет, как нет и выражения его отношения к христианству вообще, как религии. Хотя об этике отношений человека и Бога поэт упоминает неоднократно. Автор этих строк, хотя и написал всё это, не выбрался из-под “библейских глыб”, вследствие чего его мировоззрение путаное: для него и Мухаммад, учивший, что нет божества, кроме Единого Бога, предвечного и нерожденного, Который превыше того, чтобы у Него были дети, — пророк, и «Божья Матерь» — царица небесная.</w:t>
      </w:r>
    </w:p>
    <w:p w14:paraId="58D0F5D8" w14:textId="7F765E75" w:rsidR="005D48DB" w:rsidRDefault="005D48DB" w:rsidP="005D48DB">
      <w:r>
        <w:t xml:space="preserve">[LX] Гнусность института кредита не в нем самом, а в том что кредиты даются под процент, превышающий процент роста рентабельности </w:t>
      </w:r>
      <w:r>
        <w:lastRenderedPageBreak/>
        <w:t>производства, темпы роста его энергообеспеченности, и как следствие, темпы роста производства в неизменных ценах.</w:t>
      </w:r>
    </w:p>
    <w:p w14:paraId="7B12BAC4" w14:textId="64385DA6" w:rsidR="005D48DB" w:rsidRDefault="005D48DB" w:rsidP="005D48DB">
      <w:r>
        <w:t>[LXI] Но наследник-цесаревич Алексей Николаевич выжил и прожил долгую жизнь простым трудящимся человеком, учительствуя в школе. Его дети и внуки живут и ныне. Все пришло к идеалу Русских сказок: царские дети женятся на простых русских девушках и живут долго и счастливо.</w:t>
      </w:r>
    </w:p>
    <w:p w14:paraId="616D9FEA" w14:textId="1AE3509A" w:rsidR="005D48DB" w:rsidRDefault="005D48DB" w:rsidP="005D48DB">
      <w:r>
        <w:t>[LXII] Газета “Новый Петербург”, 06.02.97 в статье “Все раввины от одного предка” сообщает следующее: «Группа исследователей из Израиля, Канады, Англии и США, проведя большую работу, опубликовала её результаты в журнале «Nature». Изучив наследственный материал раввинов в общинах евреев-ашкенази (Центральная и Восточная Европа) и сефардов (Южная Европа), они убедились, что все священники, даже издавна разделенных сообществ, действительно происходят от одного предка по мужской линии. Генетическая разница между священниками и их паствой в местной общине намного больше, чем разница между раввинами отдаленных друг от друга диаспор».</w:t>
      </w:r>
    </w:p>
    <w:p w14:paraId="1D97E656" w14:textId="4B7F0C4D" w:rsidR="005D48DB" w:rsidRDefault="005D48DB" w:rsidP="005D48DB">
      <w:r>
        <w:t>[LXIII] Имеется в виду выходец из крестьян Иоанн Самарский (Чуриков), основатель течения в православии «чуриковцы», в котором абсолютная трезвость (включая и отказ от церковного причастия вином) — норма жизни. Для конца XIX — начала XX века его учение было благом, поскольку могло стать основой для дальнейшего продвижения к истине, но к концу ХХ века оно стало законсервированной догмой, вследствие чего очищение Библии от отсебятины знахарей социальной магии в Православии не состоялось. Упоминание братца Иоанна в этом контексте обусловлено тем, что цитируемый стихотворец следовал учению братца Иоанна.</w:t>
      </w:r>
    </w:p>
    <w:p w14:paraId="6407B65E" w14:textId="7E0E98F6" w:rsidR="005D48DB" w:rsidRDefault="005D48DB" w:rsidP="005D48DB">
      <w:r>
        <w:t>[LXIV] 22-я , последняя октава “Вступления” символической поэмы А.С. Пушкина «Домик в Коломне».</w:t>
      </w:r>
    </w:p>
    <w:p w14:paraId="110F011E" w14:textId="36761A19" w:rsidR="005D48DB" w:rsidRDefault="005D48DB" w:rsidP="005D48DB">
      <w:r>
        <w:t>[LXV] А.С. Пушкин «Руслан и Людмила», Песнь первая.</w:t>
      </w:r>
    </w:p>
    <w:p w14:paraId="6BD403E0" w14:textId="4F9A7A73" w:rsidR="005D48DB" w:rsidRDefault="005D48DB" w:rsidP="005D48DB">
      <w:r>
        <w:t>[LXVI] Журнал «Нева», № 1, 1989 год, М.И. Меттер, эссе «Пятый угол».</w:t>
      </w:r>
    </w:p>
    <w:p w14:paraId="74585F26" w14:textId="2B8AD05C" w:rsidR="005D48DB" w:rsidRDefault="005D48DB" w:rsidP="005D48DB">
      <w:r>
        <w:t>[LXVII] «Пятое колесо» (ведущая — Белла Куркова) — популярная программа на Ленинградском телевидении времен начала перестройки.</w:t>
      </w:r>
    </w:p>
    <w:p w14:paraId="07682AB9" w14:textId="071F1BF3" w:rsidR="005D48DB" w:rsidRDefault="005D48DB" w:rsidP="005D48DB">
      <w:r>
        <w:t>[LXVIII] И.Кант — о бесплодной философии.</w:t>
      </w:r>
    </w:p>
    <w:p w14:paraId="0CD30DAC" w14:textId="77777777" w:rsidR="005D48DB" w:rsidRDefault="005D48DB" w:rsidP="005D48DB">
      <w:r>
        <w:t xml:space="preserve">[LXIX] «Оверштаг» — название поворота парусного корабля, при котором корабль поворачивает относительно направления ветра так, что ветер в какой-то момент времени дует прямо в нос. Поворот «фордевинд» — название другого поворота, при котором корабль пересекает направление ветра так, что ветер дует прямо в корму. Поворот фордевинд требует более слаженной работы команды, и поэтому, если квалификация команды вызывает сомнения, чтобы не </w:t>
      </w:r>
      <w:r>
        <w:lastRenderedPageBreak/>
        <w:t xml:space="preserve">порвать паруса и не поломать рангоут, вместо поворота фордевинд осуществляют поворот оверштаг. </w:t>
      </w:r>
    </w:p>
    <w:p w14:paraId="4F7FDCCB" w14:textId="2EF3479E" w:rsidR="005D48DB" w:rsidRDefault="005D48DB" w:rsidP="005D48DB">
      <w:r>
        <w:t>В случае такой замены, если в действительности необходимо повернуть направо, начинают поворот налево и поворачивают на лево до тех пор, пока корабль не ляжет на курс, который требовал правого поворота. Такая процедура выполнения оверштага создает сначала иллюзию поворота в одну сторону в то время, как на самом деле поворот осуществляется в другую. На это и намекает стихотворение.</w:t>
      </w:r>
    </w:p>
    <w:p w14:paraId="460F4EDE" w14:textId="51B58AB0" w:rsidR="005D48DB" w:rsidRDefault="005D48DB" w:rsidP="005D48DB">
      <w:r>
        <w:t>[LXX] Ф.И. Тютчев о А.С. Пушкине.</w:t>
      </w:r>
    </w:p>
    <w:p w14:paraId="3C9665AB" w14:textId="0B37F9C8" w:rsidR="005D48DB" w:rsidRPr="005D48DB" w:rsidRDefault="005D48DB" w:rsidP="005D48DB">
      <w:r>
        <w:t>[LXXI] А.С.Пушкин. “О втором томе “Истории русского народа” Полевого”. (1830 г.). Цитировано по Полному академическому собранию сочинений в 17 томах, переизданному в 1996 г. в издательстве “Воскресенье” на основе издания АН СССР 1949 г., с. 127. Слово “случая” выделено, самим А.С.Пушкиным. В изданиях, вышедших ранее 1917 г., слово “случая” не выделяли и после него ставили точку, выбрасывая текст «— мощного мгновенного орудия Провидения» (см., в частности, издание А.С.Суворина 1887 г. и издание под ред. П.О.Моро</w:t>
      </w:r>
      <w:r>
        <w:softHyphen/>
        <w:t>зова 1909 г.): дореволюционная цензура полагала, что человеку, не получившему специального богословского образования, не престало рассуждать о Провидении, вследствие чего его мнения по этим вопросам до общества доводить не следует, дабы не подрывать ими авторитет казенного богословия; а церковь не относила Солнце Русской поэзии к числу писателей, произведения которых последующим поколениям богословов пристало цитировать и комментировать в своих трактатах. В эпоху господства исторического материализма издатели А.С.Пушкина оказались честнее, нежели их верующие в Бога предшественники, и привели мнение А.С.Пушкина по этому вопросу без изъятий.</w:t>
      </w:r>
    </w:p>
    <w:sectPr w:rsidR="005D48DB" w:rsidRPr="005D48DB">
      <w:headerReference w:type="default" r:id="rId48"/>
      <w:footerReference w:type="even" r:id="rId49"/>
      <w:footerReference w:type="default" r:id="rId50"/>
      <w:footnotePr>
        <w:numRestart w:val="eachPage"/>
      </w:footnotePr>
      <w:type w:val="continuous"/>
      <w:pgSz w:w="16840" w:h="11907" w:orient="landscape" w:code="9"/>
      <w:pgMar w:top="851" w:right="851" w:bottom="851" w:left="9667" w:header="680" w:footer="68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07F50" w14:textId="77777777" w:rsidR="00D86CDB" w:rsidRDefault="00D86CDB">
      <w:r>
        <w:separator/>
      </w:r>
    </w:p>
  </w:endnote>
  <w:endnote w:type="continuationSeparator" w:id="0">
    <w:p w14:paraId="58C9B4C6" w14:textId="77777777" w:rsidR="00D86CDB" w:rsidRDefault="00D86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cademy">
    <w:altName w:val="Calibri"/>
    <w:panose1 w:val="00000000000000000000"/>
    <w:charset w:val="00"/>
    <w:family w:val="auto"/>
    <w:notTrueType/>
    <w:pitch w:val="variable"/>
    <w:sig w:usb0="00000003" w:usb1="00000000" w:usb2="00000000" w:usb3="00000000" w:csb0="00000001" w:csb1="00000000"/>
  </w:font>
  <w:font w:name="Decor">
    <w:altName w:val="Calibri"/>
    <w:panose1 w:val="00000000000000000000"/>
    <w:charset w:val="00"/>
    <w:family w:val="auto"/>
    <w:notTrueType/>
    <w:pitch w:val="variable"/>
    <w:sig w:usb0="00000003" w:usb1="00000000" w:usb2="00000000" w:usb3="00000000" w:csb0="00000001" w:csb1="00000000"/>
  </w:font>
  <w:font w:name="Decor Cyr">
    <w:altName w:val="Calibri"/>
    <w:panose1 w:val="00000000000000000000"/>
    <w:charset w:val="CC"/>
    <w:family w:val="auto"/>
    <w:notTrueType/>
    <w:pitch w:val="variable"/>
    <w:sig w:usb0="00000201" w:usb1="00000000" w:usb2="00000000" w:usb3="00000000" w:csb0="00000004" w:csb1="00000000"/>
  </w:font>
  <w:font w:name="Izhitsa">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Gazeta Titul">
    <w:altName w:val="Calibri"/>
    <w:panose1 w:val="00000000000000000000"/>
    <w:charset w:val="00"/>
    <w:family w:val="swiss"/>
    <w:notTrueType/>
    <w:pitch w:val="variable"/>
    <w:sig w:usb0="00000003" w:usb1="00000000" w:usb2="00000000" w:usb3="00000000" w:csb0="00000001" w:csb1="00000000"/>
  </w:font>
  <w:font w:name="Lazurski-Italic">
    <w:altName w:val="Times New Roman"/>
    <w:panose1 w:val="00000000000000000000"/>
    <w:charset w:val="00"/>
    <w:family w:val="auto"/>
    <w:notTrueType/>
    <w:pitch w:val="variable"/>
    <w:sig w:usb0="00000003" w:usb1="00000000" w:usb2="00000000" w:usb3="00000000" w:csb0="00000001" w:csb1="00000000"/>
  </w:font>
  <w:font w:name="Academy Cyr">
    <w:altName w:val="Calibri"/>
    <w:panose1 w:val="00000000000000000000"/>
    <w:charset w:val="CC"/>
    <w:family w:val="auto"/>
    <w:notTrueType/>
    <w:pitch w:val="variable"/>
    <w:sig w:usb0="00000201" w:usb1="00000000" w:usb2="00000000" w:usb3="00000000" w:csb0="00000004" w:csb1="00000000"/>
  </w:font>
  <w:font w:name="AGHlvCyrillic">
    <w:altName w:val="Cambria"/>
    <w:panose1 w:val="00000000000000000000"/>
    <w:charset w:val="00"/>
    <w:family w:val="roman"/>
    <w:notTrueType/>
    <w:pitch w:val="variable"/>
    <w:sig w:usb0="00000003" w:usb1="00000000" w:usb2="00000000" w:usb3="00000000" w:csb0="00000001" w:csb1="00000000"/>
  </w:font>
  <w:font w:name="TimesET">
    <w:altName w:val="Times New Roman"/>
    <w:panose1 w:val="00000000000000000000"/>
    <w:charset w:val="00"/>
    <w:family w:val="auto"/>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4F4E4" w14:textId="77777777" w:rsidR="005D48DB" w:rsidRPr="00847DA9" w:rsidRDefault="005D48DB" w:rsidP="00847DA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3262B" w14:textId="77777777" w:rsidR="005D48DB" w:rsidRPr="00847DA9" w:rsidRDefault="005D48DB" w:rsidP="00847DA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93B49" w14:textId="77777777" w:rsidR="005D48DB" w:rsidRPr="00847DA9" w:rsidRDefault="005D48DB" w:rsidP="00847DA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3F439" w14:textId="77777777" w:rsidR="005D48DB" w:rsidRPr="00847DA9" w:rsidRDefault="005D48DB" w:rsidP="00847DA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0007E" w14:textId="77777777" w:rsidR="005D48DB" w:rsidRPr="00847DA9" w:rsidRDefault="005D48DB" w:rsidP="00847DA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94B18" w14:textId="77777777" w:rsidR="005D48DB" w:rsidRPr="00847DA9" w:rsidRDefault="005D48DB" w:rsidP="00847DA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9E06B" w14:textId="77777777" w:rsidR="005D48DB" w:rsidRPr="00847DA9" w:rsidRDefault="005D48DB" w:rsidP="00847DA9">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EA215" w14:textId="77777777" w:rsidR="005D48DB" w:rsidRPr="00847DA9" w:rsidRDefault="005D48DB" w:rsidP="00847DA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37CB" w14:textId="77777777" w:rsidR="005D48DB" w:rsidRPr="00847DA9" w:rsidRDefault="005D48DB" w:rsidP="00847DA9">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40E76" w14:textId="77777777" w:rsidR="00000000" w:rsidRPr="00847DA9" w:rsidRDefault="00D86CDB" w:rsidP="00847DA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B559D" w14:textId="77777777" w:rsidR="00000000" w:rsidRPr="00847DA9" w:rsidRDefault="00D86CDB" w:rsidP="00847D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6C57" w14:textId="77777777" w:rsidR="005D48DB" w:rsidRPr="00847DA9" w:rsidRDefault="005D48DB" w:rsidP="00847D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FA06" w14:textId="77777777" w:rsidR="005D48DB" w:rsidRPr="00847DA9" w:rsidRDefault="005D48DB" w:rsidP="00847D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7AF2" w14:textId="77777777" w:rsidR="005D48DB" w:rsidRPr="00847DA9" w:rsidRDefault="005D48DB" w:rsidP="00847D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3E0F" w14:textId="77777777" w:rsidR="005D48DB" w:rsidRPr="00847DA9" w:rsidRDefault="005D48DB" w:rsidP="00847D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F4C3B" w14:textId="77777777" w:rsidR="005D48DB" w:rsidRPr="00847DA9" w:rsidRDefault="005D48DB" w:rsidP="00847D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4F3" w14:textId="77777777" w:rsidR="005D48DB" w:rsidRPr="00847DA9" w:rsidRDefault="005D48DB" w:rsidP="00847DA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14DF3" w14:textId="77777777" w:rsidR="005D48DB" w:rsidRPr="00847DA9" w:rsidRDefault="005D48DB" w:rsidP="00847DA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02277" w14:textId="77777777" w:rsidR="005D48DB" w:rsidRPr="00847DA9" w:rsidRDefault="005D48DB" w:rsidP="00847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1A991" w14:textId="77777777" w:rsidR="00D86CDB" w:rsidRDefault="00D86CDB">
      <w:r>
        <w:separator/>
      </w:r>
    </w:p>
  </w:footnote>
  <w:footnote w:type="continuationSeparator" w:id="0">
    <w:p w14:paraId="2070E32C" w14:textId="77777777" w:rsidR="00D86CDB" w:rsidRDefault="00D86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AAFB6" w14:textId="77777777" w:rsidR="005D48DB" w:rsidRPr="00847DA9" w:rsidRDefault="005D48DB" w:rsidP="005D48D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296C1" w14:textId="6CA0BF94" w:rsidR="005D48DB" w:rsidRPr="00847DA9" w:rsidRDefault="005D48DB" w:rsidP="005D48D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0C6B4" w14:textId="6DE2911E" w:rsidR="005D48DB" w:rsidRPr="00847DA9" w:rsidRDefault="005D48DB" w:rsidP="005D48D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81812" w14:textId="27E60B95" w:rsidR="005D48DB" w:rsidRPr="00847DA9" w:rsidRDefault="005D48DB" w:rsidP="005D48D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9597E" w14:textId="3F572B52" w:rsidR="005D48DB" w:rsidRPr="00847DA9" w:rsidRDefault="005D48DB" w:rsidP="005D48DB">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744BF" w14:textId="0E25BA9D" w:rsidR="005D48DB" w:rsidRPr="00847DA9" w:rsidRDefault="005D48DB" w:rsidP="005D48D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0AC3B" w14:textId="5874D9FF" w:rsidR="005D48DB" w:rsidRPr="00847DA9" w:rsidRDefault="005D48DB" w:rsidP="005D48D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43C46" w14:textId="15DBF7FC" w:rsidR="005D48DB" w:rsidRPr="00847DA9" w:rsidRDefault="005D48DB" w:rsidP="005D4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CD5AA" w14:textId="32C54B0D" w:rsidR="005D48DB" w:rsidRPr="00847DA9" w:rsidRDefault="005D48DB" w:rsidP="005D48D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8702C" w14:textId="55DCF6A8" w:rsidR="00000000" w:rsidRPr="00847DA9" w:rsidRDefault="00D86CDB" w:rsidP="005D4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4F883" w14:textId="77777777" w:rsidR="005D48DB" w:rsidRPr="00847DA9" w:rsidRDefault="005D48DB" w:rsidP="005D48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128D3" w14:textId="77777777" w:rsidR="005D48DB" w:rsidRPr="00847DA9" w:rsidRDefault="005D48DB" w:rsidP="005D48D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6B407" w14:textId="77777777" w:rsidR="005D48DB" w:rsidRPr="00847DA9" w:rsidRDefault="005D48DB" w:rsidP="005D48D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1DD95" w14:textId="2C17CF59" w:rsidR="005D48DB" w:rsidRPr="00847DA9" w:rsidRDefault="005D48DB" w:rsidP="005D48D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AFB86" w14:textId="75DA5317" w:rsidR="005D48DB" w:rsidRPr="00847DA9" w:rsidRDefault="005D48DB" w:rsidP="005D48D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FFD3C" w14:textId="287A45F3" w:rsidR="005D48DB" w:rsidRPr="00847DA9" w:rsidRDefault="005D48DB" w:rsidP="005D48D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E255B" w14:textId="050D5C76" w:rsidR="005D48DB" w:rsidRPr="00847DA9" w:rsidRDefault="005D48DB" w:rsidP="005D48D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FC8D3" w14:textId="53B29510" w:rsidR="005D48DB" w:rsidRPr="00847DA9" w:rsidRDefault="005D48DB" w:rsidP="005D48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0DCC6AE"/>
    <w:lvl w:ilvl="0">
      <w:numFmt w:val="bullet"/>
      <w:lvlText w:val="*"/>
      <w:lvlJc w:val="left"/>
    </w:lvl>
  </w:abstractNum>
  <w:abstractNum w:abstractNumId="1" w15:restartNumberingAfterBreak="0">
    <w:nsid w:val="0F1C503D"/>
    <w:multiLevelType w:val="singleLevel"/>
    <w:tmpl w:val="209AFACA"/>
    <w:lvl w:ilvl="0">
      <w:start w:val="5"/>
      <w:numFmt w:val="decimal"/>
      <w:lvlText w:val="%1. "/>
      <w:legacy w:legacy="1" w:legacySpace="0" w:legacyIndent="283"/>
      <w:lvlJc w:val="left"/>
      <w:pPr>
        <w:ind w:left="283" w:hanging="283"/>
      </w:pPr>
      <w:rPr>
        <w:b/>
        <w:i w:val="0"/>
        <w:sz w:val="22"/>
      </w:rPr>
    </w:lvl>
  </w:abstractNum>
  <w:num w:numId="1">
    <w:abstractNumId w:val="0"/>
    <w:lvlOverride w:ilvl="0">
      <w:lvl w:ilvl="0">
        <w:start w:val="1"/>
        <w:numFmt w:val="bullet"/>
        <w:lvlText w:val=""/>
        <w:legacy w:legacy="1" w:legacySpace="0" w:legacyIndent="284"/>
        <w:lvlJc w:val="left"/>
        <w:pPr>
          <w:ind w:left="624" w:hanging="284"/>
        </w:pPr>
        <w:rPr>
          <w:rFonts w:ascii="Symbol" w:hAnsi="Symbol" w:hint="default"/>
        </w:rPr>
      </w:lvl>
    </w:lvlOverride>
  </w:num>
  <w:num w:numId="2">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linkStyles/>
  <w:defaultTabStop w:val="708"/>
  <w:autoHyphenation/>
  <w:hyphenationZone w:val="425"/>
  <w:doNotHyphenateCaps/>
  <w:evenAndOddHeaders/>
  <w:drawingGridHorizontalSpacing w:val="120"/>
  <w:drawingGridVerticalSpacing w:val="120"/>
  <w:displayVerticalDrawingGridEvery w:val="0"/>
  <w:doNotUseMarginsForDrawingGridOrigin/>
  <w:characterSpacingControl w:val="doNotCompres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DA9"/>
    <w:rsid w:val="005D48DB"/>
    <w:rsid w:val="00847DA9"/>
    <w:rsid w:val="00D86C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37B897"/>
  <w15:chartTrackingRefBased/>
  <w15:docId w15:val="{6B9956C7-F839-4F1C-8F41-9E6D17A4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aliases w:val="ãëàâà"/>
    <w:basedOn w:val="Normal"/>
    <w:next w:val="Normal"/>
    <w:qFormat/>
    <w:pPr>
      <w:keepNext/>
      <w:suppressAutoHyphens/>
      <w:spacing w:before="120" w:after="60"/>
      <w:jc w:val="center"/>
      <w:outlineLvl w:val="0"/>
    </w:pPr>
    <w:rPr>
      <w:b/>
      <w:i/>
      <w:kern w:val="28"/>
      <w:sz w:val="32"/>
    </w:rPr>
  </w:style>
  <w:style w:type="paragraph" w:styleId="Heading2">
    <w:name w:val="heading 2"/>
    <w:aliases w:val="ïàðàãðàô,çàãîë. âñòàâêè"/>
    <w:basedOn w:val="Normal"/>
    <w:next w:val="Normal"/>
    <w:qFormat/>
    <w:pPr>
      <w:keepNext/>
      <w:suppressAutoHyphens/>
      <w:spacing w:before="240" w:after="60"/>
      <w:jc w:val="center"/>
      <w:outlineLvl w:val="1"/>
    </w:pPr>
    <w:rPr>
      <w:b/>
      <w:sz w:val="24"/>
    </w:rPr>
  </w:style>
  <w:style w:type="paragraph" w:styleId="Heading3">
    <w:name w:val="heading 3"/>
    <w:aliases w:val="çàãîëîâîê âñòàâêè,Çàãîëîâîê âñòàâêè"/>
    <w:basedOn w:val="Normal"/>
    <w:next w:val="Normal"/>
    <w:qFormat/>
    <w:pPr>
      <w:keepNext/>
      <w:suppressAutoHyphens/>
      <w:spacing w:before="120" w:after="60"/>
      <w:jc w:val="center"/>
      <w:outlineLvl w:val="2"/>
    </w:pPr>
    <w:rPr>
      <w:b/>
      <w:i/>
      <w:sz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left="708"/>
    </w:pPr>
  </w:style>
  <w:style w:type="paragraph" w:customStyle="1" w:styleId="a">
    <w:name w:val="Òåêñò âñòàâêè"/>
    <w:basedOn w:val="Normal"/>
    <w:rPr>
      <w:rFonts w:ascii="Academy" w:hAnsi="Academy"/>
      <w:sz w:val="22"/>
    </w:rPr>
  </w:style>
  <w:style w:type="paragraph" w:styleId="Header">
    <w:name w:val="header"/>
    <w:basedOn w:val="Normal"/>
    <w:semiHidden/>
    <w:pPr>
      <w:tabs>
        <w:tab w:val="center" w:pos="4536"/>
        <w:tab w:val="right" w:pos="9072"/>
      </w:tabs>
      <w:suppressAutoHyphens/>
      <w:jc w:val="center"/>
    </w:pPr>
    <w:rPr>
      <w:rFonts w:ascii="Decor" w:hAnsi="Decor"/>
      <w:b/>
      <w:spacing w:val="20"/>
      <w:sz w:val="28"/>
    </w:rPr>
  </w:style>
  <w:style w:type="character" w:styleId="PageNumber">
    <w:name w:val="page number"/>
    <w:basedOn w:val="DefaultParagraphFont"/>
    <w:semiHidden/>
    <w:rPr>
      <w:rFonts w:ascii="Times New Roman" w:hAnsi="Times New Roman"/>
      <w:i/>
      <w:sz w:val="20"/>
    </w:rPr>
  </w:style>
  <w:style w:type="character" w:styleId="FootnoteReference">
    <w:name w:val="footnote reference"/>
    <w:basedOn w:val="DefaultParagraphFont"/>
    <w:semiHidden/>
    <w:rPr>
      <w:rFonts w:ascii="Times New Roman" w:hAnsi="Times New Roman"/>
      <w:sz w:val="20"/>
      <w:vertAlign w:val="superscript"/>
    </w:rPr>
  </w:style>
  <w:style w:type="paragraph" w:styleId="FootnoteText">
    <w:name w:val="footnote text"/>
    <w:basedOn w:val="Normal"/>
    <w:semiHidden/>
    <w:pPr>
      <w:ind w:firstLine="284"/>
    </w:pPr>
    <w:rPr>
      <w:sz w:val="18"/>
    </w:rPr>
  </w:style>
  <w:style w:type="paragraph" w:styleId="Footer">
    <w:name w:val="footer"/>
    <w:basedOn w:val="Normal"/>
    <w:semiHidden/>
    <w:pPr>
      <w:tabs>
        <w:tab w:val="center" w:pos="4536"/>
        <w:tab w:val="right" w:pos="9072"/>
      </w:tabs>
      <w:spacing w:before="240"/>
    </w:pPr>
    <w:rPr>
      <w:i/>
      <w:sz w:val="16"/>
    </w:rPr>
  </w:style>
  <w:style w:type="paragraph" w:customStyle="1" w:styleId="a0">
    <w:name w:val="Èçäàòåëü"/>
    <w:basedOn w:val="Normal"/>
    <w:next w:val="a1"/>
    <w:pPr>
      <w:pageBreakBefore/>
      <w:suppressAutoHyphens/>
      <w:spacing w:after="2280"/>
      <w:jc w:val="center"/>
    </w:pPr>
    <w:rPr>
      <w:caps/>
      <w:spacing w:val="20"/>
      <w:sz w:val="28"/>
    </w:rPr>
  </w:style>
  <w:style w:type="paragraph" w:customStyle="1" w:styleId="a1">
    <w:name w:val="Íàçâàíèå ñáîðíèêà"/>
    <w:basedOn w:val="Normal"/>
    <w:next w:val="Normal"/>
    <w:pPr>
      <w:suppressAutoHyphens/>
      <w:spacing w:after="240"/>
      <w:ind w:left="1134" w:right="1134"/>
      <w:jc w:val="center"/>
    </w:pPr>
    <w:rPr>
      <w:rFonts w:ascii="Decor" w:hAnsi="Decor"/>
      <w:b/>
      <w:caps/>
      <w:spacing w:val="20"/>
      <w:sz w:val="32"/>
    </w:rPr>
  </w:style>
  <w:style w:type="paragraph" w:customStyle="1" w:styleId="-">
    <w:name w:val="Ãîðîä-ãîä"/>
    <w:basedOn w:val="Normal"/>
    <w:next w:val="Normal"/>
    <w:pPr>
      <w:keepLines/>
      <w:suppressAutoHyphens/>
      <w:jc w:val="center"/>
    </w:pPr>
    <w:rPr>
      <w:sz w:val="24"/>
    </w:rPr>
  </w:style>
  <w:style w:type="paragraph" w:customStyle="1" w:styleId="Copyright">
    <w:name w:val="Copyright"/>
    <w:basedOn w:val="Normal"/>
    <w:next w:val="Normal"/>
    <w:pPr>
      <w:spacing w:before="840"/>
      <w:ind w:left="1276" w:right="567" w:hanging="709"/>
    </w:pPr>
  </w:style>
  <w:style w:type="paragraph" w:styleId="EndnoteText">
    <w:name w:val="endnote text"/>
    <w:basedOn w:val="Normal"/>
    <w:semiHidden/>
  </w:style>
  <w:style w:type="paragraph" w:customStyle="1" w:styleId="a2">
    <w:name w:val="Íàçâàíèå íîìåðà ñáîðíèêà"/>
    <w:basedOn w:val="Normal"/>
    <w:next w:val="Normal"/>
    <w:pPr>
      <w:suppressAutoHyphens/>
      <w:spacing w:before="240"/>
      <w:jc w:val="center"/>
    </w:pPr>
    <w:rPr>
      <w:rFonts w:ascii="Decor" w:hAnsi="Decor"/>
      <w:sz w:val="32"/>
    </w:rPr>
  </w:style>
  <w:style w:type="paragraph" w:customStyle="1" w:styleId="a3">
    <w:name w:val="Ýïèãðàô"/>
    <w:basedOn w:val="Normal"/>
    <w:pPr>
      <w:ind w:left="3969"/>
    </w:pPr>
    <w:rPr>
      <w:rFonts w:ascii="Decor" w:hAnsi="Decor"/>
      <w:b/>
      <w:sz w:val="24"/>
    </w:rPr>
  </w:style>
  <w:style w:type="paragraph" w:customStyle="1" w:styleId="a4">
    <w:name w:val="Òèï äîêóìåíòà"/>
    <w:basedOn w:val="a5"/>
    <w:next w:val="Heading1"/>
    <w:rPr>
      <w:b w:val="0"/>
      <w:i/>
      <w:caps/>
      <w:spacing w:val="20"/>
      <w:sz w:val="32"/>
    </w:rPr>
  </w:style>
  <w:style w:type="paragraph" w:customStyle="1" w:styleId="a5">
    <w:name w:val="Çàãëàâèå"/>
    <w:basedOn w:val="Normal"/>
    <w:next w:val="a4"/>
    <w:pPr>
      <w:suppressAutoHyphens/>
      <w:spacing w:after="120"/>
      <w:jc w:val="center"/>
    </w:pPr>
    <w:rPr>
      <w:b/>
      <w:sz w:val="44"/>
    </w:rPr>
  </w:style>
  <w:style w:type="paragraph" w:customStyle="1" w:styleId="a6">
    <w:name w:val="Ïîÿñíåíèå íàçâàíèÿ"/>
    <w:basedOn w:val="Normal"/>
    <w:next w:val="Normal"/>
    <w:pPr>
      <w:spacing w:after="240"/>
      <w:ind w:left="737" w:right="737"/>
      <w:jc w:val="center"/>
    </w:pPr>
    <w:rPr>
      <w:b/>
      <w:sz w:val="24"/>
    </w:rPr>
  </w:style>
  <w:style w:type="paragraph" w:customStyle="1" w:styleId="a7">
    <w:name w:val="Ñòèõè"/>
    <w:basedOn w:val="Heading1"/>
    <w:pPr>
      <w:keepNext w:val="0"/>
      <w:spacing w:before="0" w:after="0"/>
      <w:ind w:left="1418" w:right="851"/>
      <w:jc w:val="left"/>
      <w:outlineLvl w:val="9"/>
    </w:pPr>
    <w:rPr>
      <w:rFonts w:ascii="Academy" w:hAnsi="Academy"/>
      <w:b w:val="0"/>
      <w:sz w:val="22"/>
    </w:rPr>
  </w:style>
  <w:style w:type="paragraph" w:customStyle="1" w:styleId="a8">
    <w:name w:val="ÖåíòðÐàçðûâ"/>
    <w:basedOn w:val="Normal"/>
    <w:next w:val="Normal"/>
    <w:pPr>
      <w:jc w:val="center"/>
    </w:pPr>
  </w:style>
  <w:style w:type="paragraph" w:customStyle="1" w:styleId="a9">
    <w:name w:val="ÍîðìÐàçðûâ"/>
    <w:basedOn w:val="Normal"/>
    <w:next w:val="Normal"/>
    <w:pPr>
      <w:jc w:val="center"/>
    </w:pPr>
  </w:style>
  <w:style w:type="paragraph" w:customStyle="1" w:styleId="aa">
    <w:name w:val="ÍîðìÏðîä"/>
    <w:basedOn w:val="Normal"/>
    <w:next w:val="Normal"/>
    <w:pPr>
      <w:spacing w:before="240"/>
    </w:pPr>
  </w:style>
  <w:style w:type="paragraph" w:styleId="TOC3">
    <w:name w:val="toc 3"/>
    <w:basedOn w:val="Normal"/>
    <w:next w:val="Normal"/>
    <w:semiHidden/>
    <w:pPr>
      <w:tabs>
        <w:tab w:val="right" w:leader="hyphen" w:pos="6322"/>
      </w:tabs>
      <w:suppressAutoHyphens/>
      <w:ind w:left="743" w:right="851" w:hanging="340"/>
    </w:pPr>
  </w:style>
  <w:style w:type="paragraph" w:customStyle="1" w:styleId="ab">
    <w:name w:val="ÍàçâÐèñóíêà"/>
    <w:basedOn w:val="Normal"/>
    <w:pPr>
      <w:ind w:left="680" w:hanging="680"/>
    </w:pPr>
    <w:rPr>
      <w:i/>
      <w:smallCaps/>
      <w:sz w:val="18"/>
    </w:rPr>
  </w:style>
  <w:style w:type="paragraph" w:styleId="TOC2">
    <w:name w:val="toc 2"/>
    <w:basedOn w:val="Normal"/>
    <w:next w:val="Normal"/>
    <w:semiHidden/>
    <w:pPr>
      <w:tabs>
        <w:tab w:val="right" w:leader="dot" w:pos="6322"/>
      </w:tabs>
      <w:spacing w:before="120"/>
      <w:ind w:left="1191" w:right="1134" w:hanging="851"/>
    </w:pPr>
    <w:rPr>
      <w:b/>
      <w:sz w:val="22"/>
    </w:rPr>
  </w:style>
  <w:style w:type="paragraph" w:styleId="TOC1">
    <w:name w:val="toc 1"/>
    <w:basedOn w:val="Normal"/>
    <w:next w:val="Normal"/>
    <w:semiHidden/>
    <w:pPr>
      <w:tabs>
        <w:tab w:val="right" w:leader="hyphen" w:pos="6322"/>
      </w:tabs>
      <w:suppressAutoHyphens/>
      <w:spacing w:before="240" w:after="120"/>
      <w:ind w:left="340" w:right="851" w:hanging="340"/>
    </w:pPr>
    <w:rPr>
      <w:b/>
    </w:rPr>
  </w:style>
  <w:style w:type="paragraph" w:customStyle="1" w:styleId="ac">
    <w:name w:val="ÑïèñîêÒåêñò"/>
    <w:basedOn w:val="Normal"/>
    <w:pPr>
      <w:ind w:left="624" w:hanging="284"/>
    </w:pPr>
  </w:style>
  <w:style w:type="paragraph" w:customStyle="1" w:styleId="ad">
    <w:name w:val="ÌåñòîÐèñ"/>
    <w:basedOn w:val="Normal"/>
    <w:next w:val="ab"/>
    <w:pPr>
      <w:spacing w:before="120"/>
    </w:pPr>
  </w:style>
  <w:style w:type="paragraph" w:customStyle="1" w:styleId="ae">
    <w:name w:val="ÌàòÔîðìóëû"/>
    <w:basedOn w:val="Normal"/>
    <w:next w:val="aa"/>
    <w:pPr>
      <w:keepLines/>
      <w:widowControl w:val="0"/>
      <w:spacing w:before="240"/>
      <w:ind w:left="340"/>
    </w:pPr>
    <w:rPr>
      <w:i/>
    </w:rPr>
  </w:style>
  <w:style w:type="paragraph" w:customStyle="1" w:styleId="af">
    <w:name w:val="ÍîðìÂûäåëåíèå"/>
    <w:basedOn w:val="Normal"/>
    <w:next w:val="Normal"/>
    <w:pPr>
      <w:spacing w:before="120" w:after="120"/>
      <w:ind w:left="284" w:right="284"/>
    </w:pPr>
    <w:rPr>
      <w:b/>
    </w:rPr>
  </w:style>
  <w:style w:type="paragraph" w:customStyle="1" w:styleId="af0">
    <w:name w:val="ÍîðìÂûäåëåí"/>
    <w:basedOn w:val="Normal"/>
    <w:next w:val="Normal"/>
    <w:pPr>
      <w:spacing w:before="120" w:after="120"/>
      <w:ind w:left="284" w:right="284"/>
    </w:pPr>
  </w:style>
  <w:style w:type="paragraph" w:customStyle="1" w:styleId="af1">
    <w:name w:val="ÑïèñîêÍîìåð"/>
    <w:basedOn w:val="ac"/>
  </w:style>
  <w:style w:type="paragraph" w:customStyle="1" w:styleId="af2">
    <w:name w:val="Íàçâàíèå ïîäðàçäåëà"/>
    <w:basedOn w:val="Normal"/>
    <w:next w:val="Normal"/>
    <w:pPr>
      <w:suppressAutoHyphens/>
      <w:spacing w:before="120" w:after="120"/>
      <w:jc w:val="center"/>
    </w:pPr>
    <w:rPr>
      <w:i/>
      <w:sz w:val="24"/>
    </w:rPr>
  </w:style>
  <w:style w:type="paragraph" w:customStyle="1" w:styleId="af3">
    <w:name w:val="Íàçâàíèå ðàçäåëà"/>
    <w:basedOn w:val="Normal"/>
    <w:next w:val="af2"/>
    <w:pPr>
      <w:suppressAutoHyphens/>
      <w:jc w:val="center"/>
    </w:pPr>
    <w:rPr>
      <w:b/>
      <w:i/>
      <w:sz w:val="24"/>
    </w:rPr>
  </w:style>
  <w:style w:type="paragraph" w:styleId="TOC4">
    <w:name w:val="toc 4"/>
    <w:basedOn w:val="Normal"/>
    <w:next w:val="Normal"/>
    <w:semiHidden/>
    <w:pPr>
      <w:tabs>
        <w:tab w:val="right" w:leader="dot" w:pos="6322"/>
      </w:tabs>
      <w:ind w:left="400"/>
    </w:pPr>
  </w:style>
  <w:style w:type="paragraph" w:styleId="TOC5">
    <w:name w:val="toc 5"/>
    <w:basedOn w:val="Normal"/>
    <w:next w:val="Normal"/>
    <w:semiHidden/>
    <w:pPr>
      <w:tabs>
        <w:tab w:val="right" w:leader="dot" w:pos="6322"/>
      </w:tabs>
      <w:ind w:left="600"/>
    </w:pPr>
  </w:style>
  <w:style w:type="paragraph" w:styleId="TOC6">
    <w:name w:val="toc 6"/>
    <w:basedOn w:val="Normal"/>
    <w:next w:val="Normal"/>
    <w:semiHidden/>
    <w:pPr>
      <w:tabs>
        <w:tab w:val="right" w:leader="dot" w:pos="6322"/>
      </w:tabs>
      <w:ind w:left="800"/>
    </w:pPr>
  </w:style>
  <w:style w:type="paragraph" w:styleId="TOC7">
    <w:name w:val="toc 7"/>
    <w:basedOn w:val="Normal"/>
    <w:next w:val="Normal"/>
    <w:semiHidden/>
    <w:pPr>
      <w:tabs>
        <w:tab w:val="right" w:leader="dot" w:pos="6322"/>
      </w:tabs>
      <w:ind w:left="1000"/>
    </w:pPr>
  </w:style>
  <w:style w:type="paragraph" w:styleId="TOC8">
    <w:name w:val="toc 8"/>
    <w:basedOn w:val="Normal"/>
    <w:next w:val="Normal"/>
    <w:semiHidden/>
    <w:pPr>
      <w:tabs>
        <w:tab w:val="right" w:leader="dot" w:pos="6322"/>
      </w:tabs>
      <w:ind w:left="1200"/>
    </w:pPr>
  </w:style>
  <w:style w:type="paragraph" w:styleId="TOC9">
    <w:name w:val="toc 9"/>
    <w:basedOn w:val="Normal"/>
    <w:next w:val="Normal"/>
    <w:semiHidden/>
    <w:pPr>
      <w:tabs>
        <w:tab w:val="right" w:leader="dot" w:pos="6322"/>
      </w:tabs>
      <w:ind w:left="1400"/>
    </w:pPr>
  </w:style>
  <w:style w:type="paragraph" w:styleId="CommentText">
    <w:name w:val="annotation text"/>
    <w:basedOn w:val="Normal"/>
    <w:semiHidden/>
  </w:style>
  <w:style w:type="character" w:styleId="CommentReference">
    <w:name w:val="annotation reference"/>
    <w:basedOn w:val="DefaultParagraphFont"/>
    <w:semiHidden/>
    <w:rPr>
      <w:sz w:val="16"/>
    </w:rPr>
  </w:style>
  <w:style w:type="character" w:customStyle="1" w:styleId="af4">
    <w:name w:val="çíàê ñíîñêè"/>
    <w:basedOn w:val="DefaultParagraphFont"/>
    <w:rPr>
      <w:rFonts w:ascii="Times New Roman" w:hAnsi="Times New Roman"/>
      <w:sz w:val="20"/>
      <w:vertAlign w:val="superscript"/>
    </w:rPr>
  </w:style>
  <w:style w:type="paragraph" w:customStyle="1" w:styleId="af5">
    <w:name w:val="òåêñò ñíîñêè"/>
    <w:basedOn w:val="Normal"/>
    <w:pPr>
      <w:widowControl w:val="0"/>
      <w:ind w:firstLine="284"/>
    </w:pPr>
    <w:rPr>
      <w:sz w:val="18"/>
    </w:rPr>
  </w:style>
  <w:style w:type="paragraph" w:styleId="BodyText2">
    <w:name w:val="Body Text 2"/>
    <w:basedOn w:val="Normal"/>
    <w:pPr>
      <w:ind w:firstLine="426"/>
      <w:jc w:val="both"/>
    </w:pPr>
  </w:style>
  <w:style w:type="paragraph" w:customStyle="1" w:styleId="af6">
    <w:name w:val="ÄâåÊîëîíêè"/>
    <w:basedOn w:val="Normal"/>
    <w:pPr>
      <w:suppressAutoHyphens/>
      <w:ind w:left="1077" w:hanging="737"/>
    </w:pPr>
    <w:rPr>
      <w:i/>
    </w:rPr>
  </w:style>
  <w:style w:type="paragraph" w:styleId="BodyText">
    <w:name w:val="Body Text"/>
    <w:basedOn w:val="Normal"/>
    <w:semiHidden/>
    <w:pPr>
      <w:jc w:val="both"/>
    </w:pPr>
  </w:style>
  <w:style w:type="paragraph" w:styleId="BodyTextIndent2">
    <w:name w:val="Body Text Indent 2"/>
    <w:basedOn w:val="Normal"/>
    <w:pPr>
      <w:ind w:firstLine="454"/>
      <w:jc w:val="both"/>
    </w:pPr>
  </w:style>
  <w:style w:type="paragraph" w:styleId="BodyText20">
    <w:name w:val="Body Text 2"/>
    <w:basedOn w:val="Normal"/>
    <w:pPr>
      <w:jc w:val="both"/>
    </w:pPr>
    <w:rPr>
      <w:i/>
    </w:rPr>
  </w:style>
  <w:style w:type="paragraph" w:styleId="BodyText3">
    <w:name w:val="Body Text 3"/>
    <w:basedOn w:val="Normal"/>
    <w:pPr>
      <w:jc w:val="right"/>
    </w:pPr>
  </w:style>
  <w:style w:type="character" w:styleId="EndnoteReference">
    <w:name w:val="endnote reference"/>
    <w:basedOn w:val="DefaultParagraphFont"/>
    <w:uiPriority w:val="99"/>
    <w:semiHidden/>
    <w:unhideWhenUsed/>
    <w:rsid w:val="005D48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header" Target="header15.xml"/><Relationship Id="rId21" Type="http://schemas.openxmlformats.org/officeDocument/2006/relationships/header" Target="header6.xml"/><Relationship Id="rId34" Type="http://schemas.openxmlformats.org/officeDocument/2006/relationships/footer" Target="footer8.xml"/><Relationship Id="rId42" Type="http://schemas.openxmlformats.org/officeDocument/2006/relationships/header" Target="header16.xml"/><Relationship Id="rId47" Type="http://schemas.openxmlformats.org/officeDocument/2006/relationships/footer" Target="footer17.xml"/><Relationship Id="rId50" Type="http://schemas.openxmlformats.org/officeDocument/2006/relationships/footer" Target="foot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oleObject" Target="embeddings/oleObject2.bin"/><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footer" Target="footer7.xml"/><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4.wmf"/><Relationship Id="rId36" Type="http://schemas.openxmlformats.org/officeDocument/2006/relationships/header" Target="header14.xml"/><Relationship Id="rId49" Type="http://schemas.openxmlformats.org/officeDocument/2006/relationships/footer" Target="footer18.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footer" Target="footer6.xml"/><Relationship Id="rId44" Type="http://schemas.openxmlformats.org/officeDocument/2006/relationships/footer" Target="footer15.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3.wmf"/><Relationship Id="rId30" Type="http://schemas.openxmlformats.org/officeDocument/2006/relationships/header" Target="header12.xml"/><Relationship Id="rId35" Type="http://schemas.openxmlformats.org/officeDocument/2006/relationships/footer" Target="footer9.xml"/><Relationship Id="rId43" Type="http://schemas.openxmlformats.org/officeDocument/2006/relationships/footer" Target="footer14.xml"/><Relationship Id="rId48" Type="http://schemas.openxmlformats.org/officeDocument/2006/relationships/header" Target="header18.xml"/><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header" Target="header13.xml"/><Relationship Id="rId38" Type="http://schemas.openxmlformats.org/officeDocument/2006/relationships/footer" Target="footer11.xml"/><Relationship Id="rId46" Type="http://schemas.openxmlformats.org/officeDocument/2006/relationships/footer" Target="footer16.xml"/><Relationship Id="rId20" Type="http://schemas.openxmlformats.org/officeDocument/2006/relationships/footer" Target="footer5.xml"/><Relationship Id="rId41"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WORD-6\TEMPLATE\1BOOK-VV.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B7B7B7"/>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D2C80-A6ED-4B2A-ACEA-C2183E9EF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1BOOK-VV.DOT</Template>
  <TotalTime>3</TotalTime>
  <Pages>387</Pages>
  <Words>101308</Words>
  <Characters>577462</Characters>
  <Application>Microsoft Office Word</Application>
  <DocSecurity>0</DocSecurity>
  <Lines>4812</Lines>
  <Paragraphs>1354</Paragraphs>
  <ScaleCrop>false</ScaleCrop>
  <Company>ВП СССР</Company>
  <LinksUpToDate>false</LinksUpToDate>
  <CharactersWithSpaces>677416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"Мертвой воды", ред. 1998</dc:title>
  <dc:subject/>
  <dc:creator>Внутренний Предиктор СССР</dc:creator>
  <cp:keywords/>
  <dc:description>Шаблон для толстых книг</dc:description>
  <cp:lastModifiedBy>User</cp:lastModifiedBy>
  <cp:revision>3</cp:revision>
  <dcterms:created xsi:type="dcterms:W3CDTF">2023-05-08T09:54:00Z</dcterms:created>
  <dcterms:modified xsi:type="dcterms:W3CDTF">2023-05-08T09:56:00Z</dcterms:modified>
</cp:coreProperties>
</file>